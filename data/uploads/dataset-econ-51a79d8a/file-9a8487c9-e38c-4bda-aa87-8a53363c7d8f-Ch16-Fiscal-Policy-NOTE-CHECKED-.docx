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0057E" w14:textId="6FF68F8C" w:rsidR="00A17CBD" w:rsidRPr="00916932" w:rsidRDefault="00A17CBD" w:rsidP="00A17CBD">
      <w:pPr>
        <w:rPr>
          <w:rFonts w:ascii="Copperplate Gothic Bold" w:hAnsi="Copperplate Gothic Bold" w:cs="Courier New"/>
          <w:b/>
          <w:u w:val="single"/>
        </w:rPr>
      </w:pPr>
      <w:r w:rsidRPr="00916932">
        <w:rPr>
          <w:rFonts w:ascii="Copperplate Gothic Bold" w:hAnsi="Copperplate Gothic Bold" w:cs="Courier New"/>
          <w:b/>
          <w:u w:val="single"/>
        </w:rPr>
        <w:t>Learning Focus</w:t>
      </w:r>
      <w:r w:rsidR="00D665AB" w:rsidRPr="00916932">
        <w:rPr>
          <w:rFonts w:ascii="Copperplate Gothic Bold" w:hAnsi="Copperplate Gothic Bold" w:cs="Courier New" w:hint="eastAsia"/>
          <w:b/>
          <w:u w:val="single"/>
        </w:rPr>
        <w:t>學習重點</w:t>
      </w:r>
      <w:r w:rsidRPr="00916932">
        <w:rPr>
          <w:rFonts w:ascii="Copperplate Gothic Bold" w:hAnsi="Copperplate Gothic Bold" w:cs="Courier New"/>
          <w:b/>
          <w:u w:val="single"/>
        </w:rPr>
        <w:t>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32"/>
        <w:gridCol w:w="1098"/>
      </w:tblGrid>
      <w:tr w:rsidR="00A17CBD" w:rsidRPr="00916932" w14:paraId="36BCB0DF" w14:textId="77777777" w:rsidTr="007D5574">
        <w:tc>
          <w:tcPr>
            <w:tcW w:w="9351" w:type="dxa"/>
          </w:tcPr>
          <w:p w14:paraId="782AC028" w14:textId="63499BCB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16.1 DSE Compulsory Part Syllabus </w:t>
            </w:r>
          </w:p>
          <w:p w14:paraId="613F9D3F" w14:textId="19EAABE4" w:rsidR="00E21309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 </w:t>
            </w:r>
            <w:r w:rsidR="00E21309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DSE</w:t>
            </w:r>
            <w:r w:rsidR="00E21309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必修部分大綱</w:t>
            </w:r>
          </w:p>
        </w:tc>
        <w:tc>
          <w:tcPr>
            <w:tcW w:w="1099" w:type="dxa"/>
          </w:tcPr>
          <w:p w14:paraId="608057FF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P.1 </w:t>
            </w:r>
          </w:p>
        </w:tc>
      </w:tr>
      <w:tr w:rsidR="00A17CBD" w:rsidRPr="00916932" w14:paraId="48D873A8" w14:textId="77777777" w:rsidTr="007D5574">
        <w:tc>
          <w:tcPr>
            <w:tcW w:w="9351" w:type="dxa"/>
          </w:tcPr>
          <w:p w14:paraId="261DC68B" w14:textId="4E25C384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16.2 Definition List</w:t>
            </w:r>
          </w:p>
          <w:p w14:paraId="7FDA2FAD" w14:textId="11292170" w:rsidR="00E21309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定義列表</w:t>
            </w:r>
          </w:p>
        </w:tc>
        <w:tc>
          <w:tcPr>
            <w:tcW w:w="1099" w:type="dxa"/>
          </w:tcPr>
          <w:p w14:paraId="706409CA" w14:textId="3227F778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3</w:t>
            </w:r>
          </w:p>
        </w:tc>
      </w:tr>
      <w:tr w:rsidR="00A17CBD" w:rsidRPr="00916932" w14:paraId="2D5DAC60" w14:textId="77777777" w:rsidTr="007D5574">
        <w:tc>
          <w:tcPr>
            <w:tcW w:w="9351" w:type="dxa"/>
          </w:tcPr>
          <w:p w14:paraId="75B5CB73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16.3 </w:t>
            </w:r>
            <w:r w:rsidR="00071DB5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Introduction of Fiscal Policy</w:t>
            </w:r>
          </w:p>
          <w:p w14:paraId="32D9D5D0" w14:textId="4C4D45B3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財政政策的基本介紹</w:t>
            </w:r>
          </w:p>
        </w:tc>
        <w:tc>
          <w:tcPr>
            <w:tcW w:w="1099" w:type="dxa"/>
          </w:tcPr>
          <w:p w14:paraId="69EC67F9" w14:textId="424D8BCA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5</w:t>
            </w:r>
          </w:p>
        </w:tc>
      </w:tr>
      <w:tr w:rsidR="00A17CBD" w:rsidRPr="00916932" w14:paraId="6B19049C" w14:textId="77777777" w:rsidTr="007D5574">
        <w:tc>
          <w:tcPr>
            <w:tcW w:w="9351" w:type="dxa"/>
          </w:tcPr>
          <w:p w14:paraId="5E32CA1E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16.4 </w:t>
            </w:r>
            <w:r w:rsidR="00071DB5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Government Revenue in Hong Kong</w:t>
            </w:r>
          </w:p>
          <w:p w14:paraId="7DAAAE72" w14:textId="0DDA2C8F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香港的政府收入</w:t>
            </w:r>
          </w:p>
        </w:tc>
        <w:tc>
          <w:tcPr>
            <w:tcW w:w="1099" w:type="dxa"/>
          </w:tcPr>
          <w:p w14:paraId="17F347DF" w14:textId="33F88C04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5</w:t>
            </w:r>
          </w:p>
        </w:tc>
      </w:tr>
      <w:tr w:rsidR="00A17CBD" w:rsidRPr="00916932" w14:paraId="5C03DC71" w14:textId="77777777" w:rsidTr="007D5574">
        <w:tc>
          <w:tcPr>
            <w:tcW w:w="9351" w:type="dxa"/>
          </w:tcPr>
          <w:p w14:paraId="0CC48D84" w14:textId="77777777" w:rsidR="007D5574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16.5 </w:t>
            </w:r>
            <w:r w:rsidR="00071DB5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Major Taxation in Hong Kong</w:t>
            </w:r>
          </w:p>
          <w:p w14:paraId="39D2C344" w14:textId="3A2F3D90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香港的主要稅項</w:t>
            </w:r>
          </w:p>
        </w:tc>
        <w:tc>
          <w:tcPr>
            <w:tcW w:w="1099" w:type="dxa"/>
          </w:tcPr>
          <w:p w14:paraId="6599E570" w14:textId="612041CE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A17CBD" w:rsidRPr="00916932" w14:paraId="54401D5D" w14:textId="77777777" w:rsidTr="007D5574">
        <w:tc>
          <w:tcPr>
            <w:tcW w:w="9351" w:type="dxa"/>
          </w:tcPr>
          <w:p w14:paraId="5DB79E47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16.6 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Classification of Tax</w:t>
            </w:r>
          </w:p>
          <w:p w14:paraId="1B2CC454" w14:textId="0C48C0BC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稅種分類</w:t>
            </w:r>
          </w:p>
        </w:tc>
        <w:tc>
          <w:tcPr>
            <w:tcW w:w="1099" w:type="dxa"/>
          </w:tcPr>
          <w:p w14:paraId="1F7485DC" w14:textId="33DDB68C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11</w:t>
            </w:r>
          </w:p>
        </w:tc>
      </w:tr>
      <w:tr w:rsidR="00A17CBD" w:rsidRPr="00916932" w14:paraId="73D8B2CF" w14:textId="77777777" w:rsidTr="007D5574">
        <w:tc>
          <w:tcPr>
            <w:tcW w:w="9351" w:type="dxa"/>
          </w:tcPr>
          <w:p w14:paraId="416D8245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16.7 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Progressive, Proportional, Regressive Tax</w:t>
            </w:r>
          </w:p>
          <w:p w14:paraId="3AB36DD3" w14:textId="1A91A08D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累進稅、比例稅、累退稅</w:t>
            </w:r>
          </w:p>
        </w:tc>
        <w:tc>
          <w:tcPr>
            <w:tcW w:w="1099" w:type="dxa"/>
          </w:tcPr>
          <w:p w14:paraId="108906DB" w14:textId="29E26C5D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13</w:t>
            </w:r>
          </w:p>
        </w:tc>
      </w:tr>
      <w:tr w:rsidR="00A17CBD" w:rsidRPr="00916932" w14:paraId="57D0B20A" w14:textId="77777777" w:rsidTr="007D5574">
        <w:tc>
          <w:tcPr>
            <w:tcW w:w="9351" w:type="dxa"/>
          </w:tcPr>
          <w:p w14:paraId="623AB9D1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16.8 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Taxation Principle</w:t>
            </w:r>
          </w:p>
          <w:p w14:paraId="5B509254" w14:textId="2000921E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徵稅原則</w:t>
            </w:r>
          </w:p>
        </w:tc>
        <w:tc>
          <w:tcPr>
            <w:tcW w:w="1099" w:type="dxa"/>
          </w:tcPr>
          <w:p w14:paraId="3D0A8658" w14:textId="160C3B35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19</w:t>
            </w:r>
          </w:p>
        </w:tc>
      </w:tr>
      <w:tr w:rsidR="00A17CBD" w:rsidRPr="00916932" w14:paraId="52836B07" w14:textId="77777777" w:rsidTr="007D5574">
        <w:tc>
          <w:tcPr>
            <w:tcW w:w="9351" w:type="dxa"/>
          </w:tcPr>
          <w:p w14:paraId="2B4FE0A5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16.9 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More about Taxation</w:t>
            </w:r>
          </w:p>
          <w:p w14:paraId="7C4AFBD3" w14:textId="21A43744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更多關於稅收</w:t>
            </w:r>
          </w:p>
        </w:tc>
        <w:tc>
          <w:tcPr>
            <w:tcW w:w="1099" w:type="dxa"/>
          </w:tcPr>
          <w:p w14:paraId="63ABD7D1" w14:textId="092E1EC5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B37BB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21</w:t>
            </w:r>
          </w:p>
        </w:tc>
      </w:tr>
      <w:tr w:rsidR="00A17CBD" w:rsidRPr="00916932" w14:paraId="41DA5F91" w14:textId="77777777" w:rsidTr="007D5574">
        <w:tc>
          <w:tcPr>
            <w:tcW w:w="9351" w:type="dxa"/>
          </w:tcPr>
          <w:p w14:paraId="5A2E35B4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16.10 </w:t>
            </w:r>
            <w:r w:rsidR="00375841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Change in Tax Rate &amp; Tax Revenue</w:t>
            </w:r>
          </w:p>
          <w:p w14:paraId="16ADE049" w14:textId="56934ED4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稅率和稅收收入的變化</w:t>
            </w:r>
          </w:p>
        </w:tc>
        <w:tc>
          <w:tcPr>
            <w:tcW w:w="1099" w:type="dxa"/>
          </w:tcPr>
          <w:p w14:paraId="278203D9" w14:textId="6AFD5059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5841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27</w:t>
            </w:r>
          </w:p>
        </w:tc>
      </w:tr>
      <w:tr w:rsidR="00A17CBD" w:rsidRPr="00916932" w14:paraId="0B337C4C" w14:textId="77777777" w:rsidTr="007D5574">
        <w:tc>
          <w:tcPr>
            <w:tcW w:w="9351" w:type="dxa"/>
          </w:tcPr>
          <w:p w14:paraId="6BE4FC50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16.11 </w:t>
            </w:r>
            <w:r w:rsidR="00375841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Public Expenditure</w:t>
            </w:r>
          </w:p>
          <w:p w14:paraId="71911F4E" w14:textId="25D76625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公共開支</w:t>
            </w:r>
          </w:p>
        </w:tc>
        <w:tc>
          <w:tcPr>
            <w:tcW w:w="1099" w:type="dxa"/>
          </w:tcPr>
          <w:p w14:paraId="676AE72C" w14:textId="0CF53AF0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5841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29</w:t>
            </w:r>
          </w:p>
        </w:tc>
      </w:tr>
      <w:tr w:rsidR="00A17CBD" w:rsidRPr="00916932" w14:paraId="7DCF78E1" w14:textId="77777777" w:rsidTr="007D5574">
        <w:tc>
          <w:tcPr>
            <w:tcW w:w="9351" w:type="dxa"/>
          </w:tcPr>
          <w:p w14:paraId="6999542D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16.12 </w:t>
            </w:r>
            <w:r w:rsidR="00375841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The Budget</w:t>
            </w:r>
          </w:p>
          <w:p w14:paraId="51342602" w14:textId="1C3D7A04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</w:t>
            </w:r>
            <w:r w:rsidR="00840F19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840F19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財政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預算</w:t>
            </w:r>
          </w:p>
        </w:tc>
        <w:tc>
          <w:tcPr>
            <w:tcW w:w="1099" w:type="dxa"/>
          </w:tcPr>
          <w:p w14:paraId="58A2EF9E" w14:textId="7BC5814D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5841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31</w:t>
            </w:r>
          </w:p>
        </w:tc>
      </w:tr>
      <w:tr w:rsidR="00A17CBD" w:rsidRPr="00916932" w14:paraId="4AEFA998" w14:textId="77777777" w:rsidTr="007D5574">
        <w:tc>
          <w:tcPr>
            <w:tcW w:w="9351" w:type="dxa"/>
          </w:tcPr>
          <w:p w14:paraId="3DAF8701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16.13 </w:t>
            </w:r>
            <w:r w:rsidR="00375841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Fiscal Policy</w:t>
            </w:r>
          </w:p>
          <w:p w14:paraId="1B5D52F1" w14:textId="5AD107F1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財政政策</w:t>
            </w:r>
          </w:p>
        </w:tc>
        <w:tc>
          <w:tcPr>
            <w:tcW w:w="1099" w:type="dxa"/>
          </w:tcPr>
          <w:p w14:paraId="66439D1F" w14:textId="5638EA8A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5841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32</w:t>
            </w:r>
          </w:p>
        </w:tc>
      </w:tr>
      <w:tr w:rsidR="00375841" w:rsidRPr="00916932" w14:paraId="53A70251" w14:textId="77777777" w:rsidTr="007D5574">
        <w:tc>
          <w:tcPr>
            <w:tcW w:w="9351" w:type="dxa"/>
          </w:tcPr>
          <w:p w14:paraId="40745E9E" w14:textId="77777777" w:rsidR="00375841" w:rsidRPr="00916932" w:rsidRDefault="00375841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16.14 Fiscal Policy Affecting Income Distribution</w:t>
            </w:r>
          </w:p>
          <w:p w14:paraId="5561A4DF" w14:textId="202A98A5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4C3473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影響收入分配的財政政策</w:t>
            </w:r>
          </w:p>
        </w:tc>
        <w:tc>
          <w:tcPr>
            <w:tcW w:w="1099" w:type="dxa"/>
          </w:tcPr>
          <w:p w14:paraId="1DFED110" w14:textId="6ABD1614" w:rsidR="00375841" w:rsidRPr="00916932" w:rsidRDefault="00375841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P.35</w:t>
            </w:r>
          </w:p>
        </w:tc>
      </w:tr>
      <w:tr w:rsidR="00A17CBD" w:rsidRPr="00916932" w14:paraId="16DD3EBF" w14:textId="77777777" w:rsidTr="007D5574">
        <w:tc>
          <w:tcPr>
            <w:tcW w:w="9351" w:type="dxa"/>
          </w:tcPr>
          <w:p w14:paraId="597BDA8B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16.14 Multiple Choice Question Flow</w:t>
            </w:r>
          </w:p>
          <w:p w14:paraId="674A054E" w14:textId="1D2EC198" w:rsidR="004C3473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0E26C6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選擇題框架</w:t>
            </w:r>
          </w:p>
        </w:tc>
        <w:tc>
          <w:tcPr>
            <w:tcW w:w="1099" w:type="dxa"/>
          </w:tcPr>
          <w:p w14:paraId="1DBA806B" w14:textId="71C7AB1B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F30CE0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37</w:t>
            </w:r>
          </w:p>
        </w:tc>
      </w:tr>
      <w:tr w:rsidR="00A17CBD" w:rsidRPr="00916932" w14:paraId="7289F7D3" w14:textId="77777777" w:rsidTr="007D5574">
        <w:tc>
          <w:tcPr>
            <w:tcW w:w="9351" w:type="dxa"/>
          </w:tcPr>
          <w:p w14:paraId="520EDCFF" w14:textId="77777777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16.15 Long Question Flow</w:t>
            </w:r>
          </w:p>
          <w:p w14:paraId="40BCEFDE" w14:textId="25C59AEB" w:rsidR="000E26C6" w:rsidRPr="00916932" w:rsidRDefault="007D5574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0E26C6" w:rsidRPr="00916932">
              <w:rPr>
                <w:rFonts w:ascii="Copperplate Gothic Bold" w:hAnsi="Copperplate Gothic Bold" w:hint="eastAsia"/>
                <w:bCs/>
                <w:sz w:val="20"/>
                <w:szCs w:val="20"/>
              </w:rPr>
              <w:t>長題目框架</w:t>
            </w:r>
          </w:p>
        </w:tc>
        <w:tc>
          <w:tcPr>
            <w:tcW w:w="1099" w:type="dxa"/>
          </w:tcPr>
          <w:p w14:paraId="2B4AE041" w14:textId="4BB787A9" w:rsidR="00A17CBD" w:rsidRPr="00916932" w:rsidRDefault="00A17CBD" w:rsidP="004C3473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F30CE0" w:rsidRPr="00916932">
              <w:rPr>
                <w:rFonts w:ascii="Copperplate Gothic Bold" w:hAnsi="Copperplate Gothic Bold"/>
                <w:bCs/>
                <w:sz w:val="20"/>
                <w:szCs w:val="20"/>
              </w:rPr>
              <w:t>38</w:t>
            </w:r>
          </w:p>
        </w:tc>
      </w:tr>
    </w:tbl>
    <w:p w14:paraId="616FF730" w14:textId="71CB900C" w:rsidR="00A17CBD" w:rsidRDefault="00A17CBD" w:rsidP="00A17CBD"/>
    <w:p w14:paraId="26C3EEC0" w14:textId="77777777" w:rsidR="00916932" w:rsidRDefault="00916932" w:rsidP="00A17CBD"/>
    <w:p w14:paraId="29621346" w14:textId="77777777" w:rsidR="000E26C6" w:rsidRDefault="000E26C6" w:rsidP="00A17CBD"/>
    <w:p w14:paraId="62DA2EB3" w14:textId="40863A1D" w:rsidR="00A17CBD" w:rsidRPr="00916932" w:rsidRDefault="00A17CBD" w:rsidP="00A17CBD">
      <w:pPr>
        <w:jc w:val="center"/>
        <w:rPr>
          <w:rFonts w:ascii="Copperplate Gothic Bold" w:hAnsi="Copperplate Gothic Bold"/>
        </w:rPr>
      </w:pPr>
      <w:r w:rsidRPr="00916932">
        <w:rPr>
          <w:rFonts w:ascii="Copperplate Gothic Bold" w:hAnsi="Copperplate Gothic Bold"/>
        </w:rPr>
        <w:lastRenderedPageBreak/>
        <w:t>Chapter 16_ Fiscal Policy</w:t>
      </w:r>
    </w:p>
    <w:p w14:paraId="3E4F5433" w14:textId="77777777" w:rsidR="00A17CBD" w:rsidRPr="00916932" w:rsidRDefault="00A17CBD" w:rsidP="00A17CBD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91693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DSE Compulsory Part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603"/>
        <w:gridCol w:w="2963"/>
        <w:gridCol w:w="3945"/>
        <w:gridCol w:w="1518"/>
      </w:tblGrid>
      <w:tr w:rsidR="00F7715A" w:rsidRPr="00916932" w14:paraId="61551465" w14:textId="77777777" w:rsidTr="0091327C">
        <w:tc>
          <w:tcPr>
            <w:tcW w:w="421" w:type="dxa"/>
            <w:vMerge w:val="restart"/>
          </w:tcPr>
          <w:p w14:paraId="045DF2DC" w14:textId="019A7548" w:rsidR="00A17CBD" w:rsidRPr="00916932" w:rsidRDefault="00793773" w:rsidP="009132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1603" w:type="dxa"/>
          </w:tcPr>
          <w:p w14:paraId="233A9C98" w14:textId="77777777" w:rsidR="00A17CBD" w:rsidRPr="00916932" w:rsidRDefault="00A17CBD" w:rsidP="009132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/>
                <w:sz w:val="20"/>
                <w:szCs w:val="20"/>
              </w:rPr>
              <w:t>Topic</w:t>
            </w:r>
          </w:p>
        </w:tc>
        <w:tc>
          <w:tcPr>
            <w:tcW w:w="2963" w:type="dxa"/>
          </w:tcPr>
          <w:p w14:paraId="1A962F50" w14:textId="2E333DA3" w:rsidR="00A17CBD" w:rsidRPr="00916932" w:rsidRDefault="00793773" w:rsidP="009132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/>
                <w:sz w:val="20"/>
                <w:szCs w:val="20"/>
              </w:rPr>
              <w:t>Key points</w:t>
            </w:r>
          </w:p>
        </w:tc>
        <w:tc>
          <w:tcPr>
            <w:tcW w:w="3945" w:type="dxa"/>
          </w:tcPr>
          <w:p w14:paraId="0EA1DD77" w14:textId="77777777" w:rsidR="00A17CBD" w:rsidRPr="00916932" w:rsidRDefault="00A17CBD" w:rsidP="009132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/>
                <w:sz w:val="20"/>
                <w:szCs w:val="20"/>
              </w:rPr>
              <w:t>Elaboration of the curriculum contents</w:t>
            </w:r>
          </w:p>
        </w:tc>
        <w:tc>
          <w:tcPr>
            <w:tcW w:w="1518" w:type="dxa"/>
          </w:tcPr>
          <w:p w14:paraId="72B9EA0E" w14:textId="77777777" w:rsidR="00A17CBD" w:rsidRPr="00916932" w:rsidRDefault="00A17CBD" w:rsidP="009132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6932">
              <w:rPr>
                <w:rFonts w:ascii="Times New Roman" w:hAnsi="Times New Roman" w:cs="Times New Roman"/>
                <w:sz w:val="20"/>
                <w:szCs w:val="20"/>
              </w:rPr>
              <w:t>Fine-tunings</w:t>
            </w:r>
            <w:proofErr w:type="gramEnd"/>
          </w:p>
        </w:tc>
      </w:tr>
      <w:tr w:rsidR="00F7715A" w:rsidRPr="00916932" w14:paraId="640C4E01" w14:textId="77777777" w:rsidTr="0091327C">
        <w:tc>
          <w:tcPr>
            <w:tcW w:w="421" w:type="dxa"/>
            <w:vMerge/>
          </w:tcPr>
          <w:p w14:paraId="17FC4388" w14:textId="77777777" w:rsidR="00A17CBD" w:rsidRPr="00916932" w:rsidRDefault="00A17CBD" w:rsidP="0091327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3" w:type="dxa"/>
          </w:tcPr>
          <w:p w14:paraId="43B76DE8" w14:textId="4EEB00FC" w:rsidR="00A17CBD" w:rsidRPr="00916932" w:rsidRDefault="00793773" w:rsidP="009132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/>
                <w:sz w:val="20"/>
                <w:szCs w:val="20"/>
              </w:rPr>
              <w:t>Macroeconomic Problems and Policies</w:t>
            </w:r>
          </w:p>
        </w:tc>
        <w:tc>
          <w:tcPr>
            <w:tcW w:w="2963" w:type="dxa"/>
          </w:tcPr>
          <w:p w14:paraId="24C19C27" w14:textId="77777777" w:rsidR="00793773" w:rsidRPr="00916932" w:rsidRDefault="00793773" w:rsidP="00793773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Fiscal policy</w:t>
            </w:r>
          </w:p>
          <w:p w14:paraId="32904FD9" w14:textId="77777777" w:rsidR="00793773" w:rsidRPr="00916932" w:rsidRDefault="00793773" w:rsidP="00793773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(i) Meaning of fiscal policy</w:t>
            </w:r>
          </w:p>
          <w:p w14:paraId="6553FCD7" w14:textId="3AEB5755" w:rsidR="00793773" w:rsidRPr="00916932" w:rsidRDefault="00793773" w:rsidP="00793773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sym w:font="Symbol" w:char="F0B7"/>
            </w:r>
            <w:r w:rsidRPr="00916932">
              <w:rPr>
                <w:sz w:val="20"/>
                <w:szCs w:val="20"/>
              </w:rPr>
              <w:t xml:space="preserve"> Definition of budget; surplus budget, deficit budget and balanced budget</w:t>
            </w:r>
          </w:p>
          <w:p w14:paraId="6217A91B" w14:textId="7ADFDA98" w:rsidR="00793773" w:rsidRPr="00916932" w:rsidRDefault="00793773" w:rsidP="00793773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40BF6B51" w14:textId="5EBA0278" w:rsidR="00793773" w:rsidRPr="00916932" w:rsidRDefault="00793773" w:rsidP="00793773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sym w:font="Symbol" w:char="F0B7"/>
            </w:r>
            <w:r w:rsidRPr="00916932">
              <w:rPr>
                <w:sz w:val="20"/>
                <w:szCs w:val="20"/>
              </w:rPr>
              <w:t xml:space="preserve"> Taxation </w:t>
            </w:r>
          </w:p>
          <w:p w14:paraId="20FD9701" w14:textId="31E43489" w:rsidR="00793773" w:rsidRPr="00916932" w:rsidRDefault="00F7715A" w:rsidP="008F3A6D">
            <w:pPr>
              <w:pStyle w:val="NormalWeb"/>
              <w:numPr>
                <w:ilvl w:val="0"/>
                <w:numId w:val="24"/>
              </w:numPr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 xml:space="preserve">Principles </w:t>
            </w:r>
          </w:p>
          <w:p w14:paraId="7489465D" w14:textId="0A84DB98" w:rsidR="00A17CBD" w:rsidRPr="00916932" w:rsidRDefault="00793773" w:rsidP="00793773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 xml:space="preserve"> </w:t>
            </w:r>
          </w:p>
          <w:p w14:paraId="515D5C7D" w14:textId="77777777" w:rsidR="00A17CBD" w:rsidRPr="00916932" w:rsidRDefault="00A17CBD" w:rsidP="0091327C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5B2073F" w14:textId="77777777" w:rsidR="00A17CBD" w:rsidRPr="00916932" w:rsidRDefault="00A17CBD" w:rsidP="0091327C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19CCBB94" w14:textId="0DAA1EB6" w:rsidR="00A17CBD" w:rsidRPr="00916932" w:rsidRDefault="00A17CBD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268E450" w14:textId="1D0BB3BF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4FB6254" w14:textId="1AF81659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A7E020A" w14:textId="0F210BD5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1CFA7D3" w14:textId="1665FB08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15C3048" w14:textId="28B52ADA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4939A7DD" w14:textId="43E9ABBE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66E656C" w14:textId="0435D26E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1FD6728C" w14:textId="00F51B43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D803B94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 xml:space="preserve">- Classification of taxes </w:t>
            </w:r>
          </w:p>
          <w:p w14:paraId="562387DF" w14:textId="678AF11F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- Direct and indirect taxes</w:t>
            </w:r>
          </w:p>
          <w:p w14:paraId="58512281" w14:textId="3BA58C73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909EC98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D7C28A6" w14:textId="282CCEB0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 xml:space="preserve">- Progressive, proportional and regressive taxes </w:t>
            </w:r>
          </w:p>
          <w:p w14:paraId="0E401F53" w14:textId="4CFE5D90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5582FCF" w14:textId="332EF184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AF41C36" w14:textId="71EB137D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2579460" w14:textId="54E40B5A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4B946BCA" w14:textId="17F7F409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4D84E14" w14:textId="593854DE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1B2EEE73" w14:textId="04419402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sym w:font="Wingdings" w:char="F09F"/>
            </w:r>
            <w:r w:rsidRPr="00916932">
              <w:rPr>
                <w:sz w:val="20"/>
                <w:szCs w:val="20"/>
              </w:rPr>
              <w:t xml:space="preserve"> Public expenditure: classification by function </w:t>
            </w:r>
          </w:p>
          <w:p w14:paraId="727E7B0E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lastRenderedPageBreak/>
              <w:t xml:space="preserve">(N.B. With specific </w:t>
            </w:r>
          </w:p>
          <w:p w14:paraId="7943BAA6" w14:textId="539CD6A1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 xml:space="preserve">reference to Hong Kong) </w:t>
            </w:r>
          </w:p>
          <w:p w14:paraId="42E2B3FB" w14:textId="0E1F87B1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AA54D2B" w14:textId="628E497B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7A5CBE1" w14:textId="7E8B2231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65260DA" w14:textId="52C68095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43FA847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022C723" w14:textId="44AA6849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(ii) Effect of fiscal policy on the level of output and price</w:t>
            </w:r>
          </w:p>
          <w:p w14:paraId="611CAF4C" w14:textId="247DF0F8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E922553" w14:textId="17AEA2B8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1A51DD9" w14:textId="5676DFBA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971D0DE" w14:textId="0E669684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10A8EC78" w14:textId="3B847902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4230B28" w14:textId="2F6FD7AC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0B1A8AA" w14:textId="6AA07106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81CE958" w14:textId="7830999A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B819178" w14:textId="34B6916B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AF59434" w14:textId="77777777" w:rsidR="00F7715A" w:rsidRPr="00916932" w:rsidRDefault="00F7715A" w:rsidP="00A17CBD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7F533D9" w14:textId="787033E3" w:rsidR="00A17CBD" w:rsidRPr="00916932" w:rsidRDefault="00A17CBD" w:rsidP="0091327C">
            <w:pPr>
              <w:pStyle w:val="NormalWeb"/>
              <w:contextualSpacing/>
              <w:rPr>
                <w:sz w:val="20"/>
                <w:szCs w:val="20"/>
              </w:rPr>
            </w:pPr>
          </w:p>
        </w:tc>
        <w:tc>
          <w:tcPr>
            <w:tcW w:w="3945" w:type="dxa"/>
          </w:tcPr>
          <w:p w14:paraId="3859E4CD" w14:textId="77777777" w:rsidR="00A17CBD" w:rsidRPr="00916932" w:rsidRDefault="00A17CBD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AB46EE6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4D4D20BB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A96B443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385CBA6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EECED88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19D9E9FB" w14:textId="06643572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sym w:font="Symbol" w:char="F0B7"/>
            </w:r>
            <w:r w:rsidRPr="00916932">
              <w:rPr>
                <w:sz w:val="20"/>
                <w:szCs w:val="20"/>
              </w:rPr>
              <w:t xml:space="preserve"> Students are expected to understand</w:t>
            </w:r>
          </w:p>
          <w:p w14:paraId="7C01FCAE" w14:textId="6BFC536B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(i) Adam Smith’s four taxation principles:</w:t>
            </w:r>
          </w:p>
          <w:p w14:paraId="2AA8A305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- Economy,</w:t>
            </w:r>
          </w:p>
          <w:p w14:paraId="2282C20C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- Equity,</w:t>
            </w:r>
          </w:p>
          <w:p w14:paraId="73479093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- Certainty,</w:t>
            </w:r>
          </w:p>
          <w:p w14:paraId="1B8250DD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- Convenience, and</w:t>
            </w:r>
          </w:p>
          <w:p w14:paraId="7164F2B1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(ii) the taxation principle in Hong Kong, i.e., source principle.</w:t>
            </w:r>
          </w:p>
          <w:p w14:paraId="411CF442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[Note: The term used by the Inland Revenue Department of the HKSAR Government is “the territorial source principle”.]</w:t>
            </w:r>
          </w:p>
          <w:p w14:paraId="5B2365B6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19C9BE32" w14:textId="67E56CC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sym w:font="Symbol" w:char="F0B7"/>
            </w:r>
            <w:r w:rsidRPr="00916932">
              <w:rPr>
                <w:sz w:val="20"/>
                <w:szCs w:val="20"/>
              </w:rPr>
              <w:t xml:space="preserve"> Students are expected to understand the meaning of direct and indirect taxes and illustrate with examples. </w:t>
            </w:r>
          </w:p>
          <w:p w14:paraId="7D6E827C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CC0D338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rFonts w:ascii="Symbol" w:hAnsi="Symbol"/>
                <w:sz w:val="20"/>
                <w:szCs w:val="20"/>
              </w:rPr>
              <w:sym w:font="Symbol" w:char="F0B7"/>
            </w:r>
            <w:r w:rsidRPr="00916932">
              <w:rPr>
                <w:rFonts w:ascii="Cambria" w:hAnsi="Cambria" w:cs="Cambria"/>
                <w:sz w:val="20"/>
                <w:szCs w:val="20"/>
              </w:rPr>
              <w:t> </w:t>
            </w:r>
            <w:r w:rsidRPr="00916932">
              <w:rPr>
                <w:sz w:val="20"/>
                <w:szCs w:val="20"/>
              </w:rPr>
              <w:t xml:space="preserve">Students are expected to understand the </w:t>
            </w:r>
          </w:p>
          <w:p w14:paraId="01560E23" w14:textId="4C73DEE3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 xml:space="preserve">(i) meaning of progressive, proportional and regressive taxes, and </w:t>
            </w:r>
          </w:p>
          <w:p w14:paraId="107686BE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 xml:space="preserve">(ii) effects of these types of taxes on income inequality (See Topic E). </w:t>
            </w:r>
          </w:p>
          <w:p w14:paraId="4D1BDDF6" w14:textId="411F0335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DF1BC62" w14:textId="7963B926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sym w:font="Wingdings" w:char="F09F"/>
            </w:r>
            <w:r w:rsidRPr="00916932">
              <w:rPr>
                <w:sz w:val="20"/>
                <w:szCs w:val="20"/>
              </w:rPr>
              <w:t xml:space="preserve"> Students are expected to grasp</w:t>
            </w:r>
            <w:r w:rsidRPr="00916932">
              <w:rPr>
                <w:sz w:val="20"/>
                <w:szCs w:val="20"/>
              </w:rPr>
              <w:br/>
              <w:t xml:space="preserve">(i) the classification of public expenditure into Education, Social Welfare or Health etc. and, </w:t>
            </w:r>
          </w:p>
          <w:p w14:paraId="4197D490" w14:textId="3E8725A3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 xml:space="preserve">(ii) that the size of public sector can be measured by the portion of public expenditure in GDP. </w:t>
            </w:r>
          </w:p>
          <w:p w14:paraId="44F3A9D1" w14:textId="39275E98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664CCE7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1C2EA28" w14:textId="4DC8CDCB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sym w:font="Wingdings" w:char="F09F"/>
            </w:r>
            <w:r w:rsidRPr="00916932">
              <w:rPr>
                <w:sz w:val="20"/>
                <w:szCs w:val="20"/>
              </w:rPr>
              <w:t xml:space="preserve"> Students are expected to grasp</w:t>
            </w:r>
          </w:p>
          <w:p w14:paraId="246A6B8E" w14:textId="5A902E1F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(i) explain whether a fiscal policy / given budget is expansionary or contractionary,</w:t>
            </w:r>
          </w:p>
          <w:p w14:paraId="21ACE142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(ii) explain the effects of an expansionary fiscal policy (e.g.</w:t>
            </w:r>
          </w:p>
          <w:p w14:paraId="004A5D13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deficit budget and same increase in expenditure and tax in government budget) and a contractionary fiscal policy (e.g. surplus budget) on price level and output with the AD-AS model,</w:t>
            </w:r>
          </w:p>
          <w:p w14:paraId="3FE148F1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(iii) grasp the effects of taxation on individuals and firms, and</w:t>
            </w:r>
          </w:p>
          <w:p w14:paraId="40B81161" w14:textId="7777777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(iv) grasp the socio-economic implications of changes in</w:t>
            </w:r>
          </w:p>
          <w:p w14:paraId="5DCAD4C1" w14:textId="707F9791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  <w:r w:rsidRPr="00916932">
              <w:rPr>
                <w:sz w:val="20"/>
                <w:szCs w:val="20"/>
              </w:rPr>
              <w:t>public expenditure.</w:t>
            </w:r>
          </w:p>
          <w:p w14:paraId="2A61AEEE" w14:textId="2D8C4317" w:rsidR="00F7715A" w:rsidRPr="00916932" w:rsidRDefault="00F7715A" w:rsidP="00F7715A">
            <w:pPr>
              <w:pStyle w:val="NormalWeb"/>
              <w:contextualSpacing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14:paraId="0080B0D3" w14:textId="77777777" w:rsidR="00A17CBD" w:rsidRPr="00916932" w:rsidRDefault="00A17CBD" w:rsidP="0091327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04F65B7" w14:textId="5E588F7B" w:rsidR="00A17CBD" w:rsidRPr="007D5574" w:rsidRDefault="00A17CBD" w:rsidP="00A17CBD">
      <w:pPr>
        <w:rPr>
          <w:sz w:val="20"/>
          <w:szCs w:val="20"/>
        </w:rPr>
      </w:pPr>
    </w:p>
    <w:p w14:paraId="06855BBF" w14:textId="451D5DBE" w:rsidR="00071DB5" w:rsidRPr="007D5574" w:rsidRDefault="00071DB5" w:rsidP="00A17CBD">
      <w:pPr>
        <w:rPr>
          <w:sz w:val="20"/>
          <w:szCs w:val="20"/>
        </w:rPr>
      </w:pPr>
    </w:p>
    <w:p w14:paraId="12A21413" w14:textId="6EE8CC68" w:rsidR="00071DB5" w:rsidRPr="007D5574" w:rsidRDefault="00071DB5" w:rsidP="00A17CBD">
      <w:pPr>
        <w:rPr>
          <w:sz w:val="20"/>
          <w:szCs w:val="20"/>
        </w:rPr>
      </w:pPr>
    </w:p>
    <w:p w14:paraId="73F691C3" w14:textId="5542D9E7" w:rsidR="00071DB5" w:rsidRPr="007D5574" w:rsidRDefault="00071DB5" w:rsidP="00A17CBD">
      <w:pPr>
        <w:rPr>
          <w:sz w:val="20"/>
          <w:szCs w:val="20"/>
        </w:rPr>
      </w:pPr>
    </w:p>
    <w:p w14:paraId="00AE5AB3" w14:textId="3BDA2818" w:rsidR="00071DB5" w:rsidRPr="007D5574" w:rsidRDefault="00071DB5" w:rsidP="00A17CBD">
      <w:pPr>
        <w:rPr>
          <w:sz w:val="20"/>
          <w:szCs w:val="20"/>
        </w:rPr>
      </w:pPr>
    </w:p>
    <w:p w14:paraId="3B40FADC" w14:textId="46E49C91" w:rsidR="00071DB5" w:rsidRPr="007D5574" w:rsidRDefault="00071DB5" w:rsidP="00A17CBD">
      <w:pPr>
        <w:rPr>
          <w:sz w:val="20"/>
          <w:szCs w:val="20"/>
        </w:rPr>
      </w:pPr>
    </w:p>
    <w:p w14:paraId="4B574DED" w14:textId="6F556279" w:rsidR="00071DB5" w:rsidRPr="007D5574" w:rsidRDefault="00071DB5" w:rsidP="00A17CBD">
      <w:pPr>
        <w:rPr>
          <w:sz w:val="20"/>
          <w:szCs w:val="20"/>
        </w:rPr>
      </w:pPr>
    </w:p>
    <w:p w14:paraId="39AFB2F2" w14:textId="28D4F3C7" w:rsidR="00071DB5" w:rsidRDefault="00071DB5" w:rsidP="00A17CBD">
      <w:pPr>
        <w:rPr>
          <w:sz w:val="20"/>
          <w:szCs w:val="20"/>
        </w:rPr>
      </w:pPr>
    </w:p>
    <w:p w14:paraId="0C98DAEF" w14:textId="5F13BACB" w:rsidR="007D5574" w:rsidRDefault="007D5574" w:rsidP="00A17CBD">
      <w:pPr>
        <w:rPr>
          <w:sz w:val="20"/>
          <w:szCs w:val="20"/>
        </w:rPr>
      </w:pPr>
    </w:p>
    <w:p w14:paraId="12F1F1E3" w14:textId="66D959C5" w:rsidR="007D5574" w:rsidRDefault="007D5574" w:rsidP="00A17CBD">
      <w:pPr>
        <w:rPr>
          <w:sz w:val="20"/>
          <w:szCs w:val="20"/>
        </w:rPr>
      </w:pPr>
    </w:p>
    <w:p w14:paraId="3B55BF45" w14:textId="639798B3" w:rsidR="007D5574" w:rsidRDefault="007D5574" w:rsidP="00A17CBD">
      <w:pPr>
        <w:rPr>
          <w:sz w:val="20"/>
          <w:szCs w:val="20"/>
        </w:rPr>
      </w:pPr>
    </w:p>
    <w:p w14:paraId="49C9F4AD" w14:textId="63BC6F08" w:rsidR="007D5574" w:rsidRDefault="007D5574" w:rsidP="00A17CBD">
      <w:pPr>
        <w:rPr>
          <w:sz w:val="20"/>
          <w:szCs w:val="20"/>
        </w:rPr>
      </w:pPr>
    </w:p>
    <w:p w14:paraId="4EFC6C1C" w14:textId="44CC3EB8" w:rsidR="007D5574" w:rsidRDefault="007D5574" w:rsidP="00A17CBD">
      <w:pPr>
        <w:rPr>
          <w:sz w:val="20"/>
          <w:szCs w:val="20"/>
        </w:rPr>
      </w:pPr>
    </w:p>
    <w:p w14:paraId="6A8EFCCC" w14:textId="0A8503CA" w:rsidR="007D5574" w:rsidRDefault="007D5574" w:rsidP="00A17CBD">
      <w:pPr>
        <w:rPr>
          <w:sz w:val="20"/>
          <w:szCs w:val="20"/>
        </w:rPr>
      </w:pPr>
    </w:p>
    <w:p w14:paraId="2BEF2284" w14:textId="77777777" w:rsidR="007D5574" w:rsidRPr="007D5574" w:rsidRDefault="007D5574" w:rsidP="00A17CBD">
      <w:pPr>
        <w:rPr>
          <w:sz w:val="20"/>
          <w:szCs w:val="20"/>
        </w:rPr>
      </w:pPr>
    </w:p>
    <w:p w14:paraId="127BAD84" w14:textId="2DBC6776" w:rsidR="00071DB5" w:rsidRPr="007D5574" w:rsidRDefault="00071DB5" w:rsidP="00A17CBD">
      <w:pPr>
        <w:rPr>
          <w:sz w:val="20"/>
          <w:szCs w:val="20"/>
        </w:rPr>
      </w:pPr>
    </w:p>
    <w:p w14:paraId="7551E727" w14:textId="77777777" w:rsidR="00257F52" w:rsidRPr="007D5574" w:rsidRDefault="00257F52" w:rsidP="00A17CBD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0B5A7113" w14:textId="40CF8C9B" w:rsidR="00CC7571" w:rsidRPr="007D5574" w:rsidRDefault="00CC7571" w:rsidP="00A17CB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</w:rPr>
      </w:pPr>
      <w:r w:rsidRPr="007D5574">
        <w:rPr>
          <w:rFonts w:ascii="Copperplate Gothic Bold" w:eastAsia="Times New Roman" w:hAnsi="Copperplate Gothic Bold" w:cs="Times New Roman"/>
          <w:kern w:val="0"/>
        </w:rPr>
        <w:lastRenderedPageBreak/>
        <w:t>Chapter 16 _ Fiscal Policy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D57C4D" w:rsidRPr="00916932" w14:paraId="762CEC6B" w14:textId="77777777" w:rsidTr="007D5574">
        <w:tc>
          <w:tcPr>
            <w:tcW w:w="5225" w:type="dxa"/>
          </w:tcPr>
          <w:p w14:paraId="4AE73EAB" w14:textId="3FB77FC1" w:rsidR="00D57C4D" w:rsidRPr="00916932" w:rsidRDefault="00D57C4D" w:rsidP="00A17CB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Definition List</w:t>
            </w:r>
          </w:p>
        </w:tc>
        <w:tc>
          <w:tcPr>
            <w:tcW w:w="5225" w:type="dxa"/>
          </w:tcPr>
          <w:p w14:paraId="245BF0AD" w14:textId="733B79D4" w:rsidR="00D57C4D" w:rsidRPr="00916932" w:rsidRDefault="00D57C4D" w:rsidP="00A17CB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 w:hint="eastAsia"/>
                <w:bCs/>
                <w:iCs/>
                <w:sz w:val="20"/>
                <w:szCs w:val="20"/>
              </w:rPr>
              <w:t>定義列表</w:t>
            </w:r>
          </w:p>
        </w:tc>
      </w:tr>
      <w:tr w:rsidR="00D57C4D" w:rsidRPr="00916932" w14:paraId="15038122" w14:textId="77777777" w:rsidTr="007D5574">
        <w:tc>
          <w:tcPr>
            <w:tcW w:w="5225" w:type="dxa"/>
          </w:tcPr>
          <w:p w14:paraId="3476C154" w14:textId="100BFC65" w:rsidR="00D57C4D" w:rsidRPr="00916932" w:rsidRDefault="00D57C4D" w:rsidP="007D5574">
            <w:pPr>
              <w:spacing w:line="360" w:lineRule="auto"/>
              <w:ind w:left="480" w:hanging="480"/>
              <w:rPr>
                <w:rFonts w:ascii="Times New Roman" w:hAnsi="Times New Roman" w:cs="Times New Roman"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916932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91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Fiscal policy means that the government make use of the government revenue and government expenditure (</w:t>
            </w:r>
            <w:proofErr w:type="gramStart"/>
            <w:r w:rsidRPr="0091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e.g.</w:t>
            </w:r>
            <w:proofErr w:type="gramEnd"/>
            <w:r w:rsidRPr="0091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 taxes and subsidies) to achieve the economic goal</w:t>
            </w:r>
          </w:p>
        </w:tc>
        <w:tc>
          <w:tcPr>
            <w:tcW w:w="5225" w:type="dxa"/>
          </w:tcPr>
          <w:p w14:paraId="4AE3821D" w14:textId="36DE6B62" w:rsidR="00D57C4D" w:rsidRPr="00916932" w:rsidRDefault="00D57C4D" w:rsidP="00A17CB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 w:hint="eastAsia"/>
                <w:bCs/>
                <w:iCs/>
                <w:sz w:val="20"/>
                <w:szCs w:val="20"/>
              </w:rPr>
              <w:t>1.</w:t>
            </w:r>
            <w:r w:rsidR="007D5574" w:rsidRPr="0091693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 </w:t>
            </w:r>
            <w:r w:rsidRPr="00916932">
              <w:rPr>
                <w:rFonts w:ascii="Times New Roman" w:hAnsi="Times New Roman" w:cs="Times New Roman" w:hint="eastAsia"/>
                <w:bCs/>
                <w:iCs/>
                <w:sz w:val="20"/>
                <w:szCs w:val="20"/>
              </w:rPr>
              <w:t>財政政策是指政府利用政府收入和政府支出（如稅收和補貼）來實現經濟目標</w:t>
            </w:r>
          </w:p>
        </w:tc>
      </w:tr>
    </w:tbl>
    <w:p w14:paraId="2915D452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457F2036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90389F7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7D0941B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77CEC5AB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282269C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66100151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0F0F67AE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D093D39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467EAAB1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0467333A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0624F344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2953E36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42807489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5037A38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01749701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70D1C0FA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9E518D4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24F65283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8C828BC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1CF702A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E0EDA1F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AD28917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9E2092E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2F86EAAD" w14:textId="77777777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65E5B4D4" w14:textId="622AC132" w:rsidR="00CC7571" w:rsidRDefault="00CC7571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D427681" w14:textId="19C8F674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4DA36D79" w14:textId="11AB90AE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7DDA0EE4" w14:textId="317A3D0F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9854895" w14:textId="493E57B1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77B6F9CA" w14:textId="4199A814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ED1DE1C" w14:textId="14429FA8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AF3AE72" w14:textId="51783104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0AFD4BFC" w14:textId="3258BABF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100EDB5" w14:textId="1E72425C" w:rsidR="00A17CBD" w:rsidRDefault="00A17CBD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20687DCB" w14:textId="63AE9B54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C89C367" w14:textId="0C1A10C0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F01506B" w14:textId="5076FB54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7F9492EA" w14:textId="01D50D34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65683079" w14:textId="69186EB8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695C74BD" w14:textId="1AF76615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2013EAEE" w14:textId="372861E3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23400880" w14:textId="6A92D177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D7AC090" w14:textId="093A113C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3B3D1C3" w14:textId="7482EAB2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5D72AC18" w14:textId="1340F142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D7430F7" w14:textId="2D875237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B69E3B1" w14:textId="6850E3BA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023D3C07" w14:textId="023489C6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496315F" w14:textId="00F0DC15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337C3E8" w14:textId="7D63708C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6AE1AB52" w14:textId="6E766624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4F396EEF" w14:textId="6961AA67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62D31A9E" w14:textId="57B0FA23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B78E948" w14:textId="289A3D75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4034843A" w14:textId="39C16CED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4C7CA15B" w14:textId="6446F10E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09A8D7D" w14:textId="1432C15D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7A30D52A" w14:textId="0DCA6D64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29D34030" w14:textId="28524762" w:rsidR="007D5574" w:rsidRDefault="007D5574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77893B30" w14:textId="66B0904E" w:rsidR="007D5574" w:rsidRDefault="007D5574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E9CE185" w14:textId="77777777" w:rsidR="007D5574" w:rsidRDefault="007D5574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3C7600D" w14:textId="02BC9D5B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18ED5C3D" w14:textId="64F86222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27D99841" w14:textId="61B2D0A6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695E7E8E" w14:textId="6929F030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794CF739" w14:textId="77777777" w:rsidR="00630F39" w:rsidRDefault="00630F39" w:rsidP="00CC7571">
      <w:pPr>
        <w:widowControl/>
        <w:rPr>
          <w:rFonts w:ascii="Century" w:eastAsia="Times New Roman" w:hAnsi="Century" w:cs="Times New Roman"/>
          <w:kern w:val="0"/>
        </w:rPr>
      </w:pPr>
    </w:p>
    <w:p w14:paraId="3F31D550" w14:textId="45F3A325" w:rsidR="00257F52" w:rsidRPr="007D5574" w:rsidRDefault="00CC7571" w:rsidP="008239E5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7D5574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071DB5" w:rsidRPr="007D5574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7D5574">
        <w:rPr>
          <w:rFonts w:ascii="Times New Roman" w:hAnsi="Times New Roman" w:cs="Times New Roman"/>
          <w:b/>
          <w:color w:val="000000" w:themeColor="text1"/>
          <w:u w:val="single"/>
        </w:rPr>
        <w:tab/>
        <w:t>Introduction of Fiscal Policy</w:t>
      </w:r>
      <w:r w:rsidR="00D57C4D" w:rsidRPr="007D5574">
        <w:rPr>
          <w:rFonts w:ascii="Times New Roman" w:hAnsi="Times New Roman" w:cs="Times New Roman" w:hint="eastAsia"/>
          <w:b/>
          <w:color w:val="000000" w:themeColor="text1"/>
          <w:u w:val="single"/>
        </w:rPr>
        <w:t>財政政策的基本介紹</w:t>
      </w:r>
    </w:p>
    <w:p w14:paraId="27EF53C1" w14:textId="0E39B244" w:rsidR="002546F7" w:rsidRPr="007D5574" w:rsidRDefault="002546F7" w:rsidP="008239E5">
      <w:pPr>
        <w:spacing w:line="276" w:lineRule="auto"/>
        <w:rPr>
          <w:rFonts w:ascii="Songti SC" w:eastAsia="Songti SC" w:hAnsi="Songti SC" w:cs="Times New Roman"/>
          <w:bCs/>
          <w:color w:val="000000" w:themeColor="text1"/>
          <w:sz w:val="20"/>
          <w:szCs w:val="20"/>
        </w:rPr>
      </w:pPr>
      <w:r w:rsidRPr="007D5574">
        <w:rPr>
          <w:rFonts w:ascii="Songti SC" w:eastAsia="Songti SC" w:hAnsi="Songti SC" w:cs="Times New Roman"/>
          <w:bCs/>
          <w:color w:val="000000" w:themeColor="text1"/>
          <w:sz w:val="20"/>
          <w:szCs w:val="20"/>
        </w:rPr>
        <w:t>‘The government's view of the economy could be summed up in a few short phrases: If it moves, tax it. If it keeps moving,</w:t>
      </w:r>
      <w:r w:rsidR="007D5574">
        <w:rPr>
          <w:rFonts w:ascii="Songti SC" w:eastAsia="Songti SC" w:hAnsi="Songti SC" w:cs="Times New Roman"/>
          <w:bCs/>
          <w:color w:val="000000" w:themeColor="text1"/>
          <w:sz w:val="20"/>
          <w:szCs w:val="20"/>
        </w:rPr>
        <w:t xml:space="preserve"> </w:t>
      </w:r>
      <w:r w:rsidRPr="007D5574">
        <w:rPr>
          <w:rFonts w:ascii="Songti SC" w:eastAsia="Songti SC" w:hAnsi="Songti SC" w:cs="Times New Roman"/>
          <w:bCs/>
          <w:color w:val="000000" w:themeColor="text1"/>
          <w:sz w:val="20"/>
          <w:szCs w:val="20"/>
        </w:rPr>
        <w:t>regulate it. And if it stops moving, subsidize it.’ - Ronald Reagan</w:t>
      </w:r>
    </w:p>
    <w:p w14:paraId="4138968C" w14:textId="5386997F" w:rsidR="002546F7" w:rsidRDefault="002546F7" w:rsidP="008239E5">
      <w:pPr>
        <w:spacing w:line="276" w:lineRule="auto"/>
        <w:rPr>
          <w:rFonts w:ascii="Songti SC" w:eastAsia="Songti SC" w:hAnsi="Songti SC" w:cs="Times New Roman"/>
          <w:bCs/>
          <w:color w:val="000000" w:themeColor="text1"/>
          <w:sz w:val="20"/>
          <w:szCs w:val="20"/>
        </w:rPr>
      </w:pPr>
      <w:r w:rsidRPr="007D5574">
        <w:rPr>
          <w:rFonts w:ascii="Songti SC" w:eastAsia="Songti SC" w:hAnsi="Songti SC" w:cs="Times New Roman" w:hint="eastAsia"/>
          <w:bCs/>
          <w:color w:val="000000" w:themeColor="text1"/>
          <w:sz w:val="20"/>
          <w:szCs w:val="20"/>
        </w:rPr>
        <w:t>政府的經濟對策可三句以蔽之，經濟起飛則徵稅，經濟亂飛則規範之，經濟停飛則津貼。</w:t>
      </w:r>
    </w:p>
    <w:p w14:paraId="6DBB75C6" w14:textId="77777777" w:rsidR="007D5574" w:rsidRPr="007D5574" w:rsidRDefault="007D5574" w:rsidP="008239E5">
      <w:pPr>
        <w:spacing w:line="276" w:lineRule="auto"/>
        <w:rPr>
          <w:rFonts w:ascii="Songti SC" w:eastAsia="Songti SC" w:hAnsi="Songti SC" w:cs="Times New Roman"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D57C4D" w:rsidRPr="007D5574" w14:paraId="5CFC1AF0" w14:textId="77777777" w:rsidTr="00D22B6F">
        <w:tc>
          <w:tcPr>
            <w:tcW w:w="5225" w:type="dxa"/>
          </w:tcPr>
          <w:p w14:paraId="1F69AC81" w14:textId="49DADFA0" w:rsidR="00916932" w:rsidRPr="00916932" w:rsidRDefault="00D57C4D" w:rsidP="00916932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Fiscal policy means that the government make use of</w:t>
            </w:r>
            <w:r w:rsidR="00916932"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</w:t>
            </w:r>
            <w:r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government revenue and government</w:t>
            </w:r>
            <w:r w:rsidR="00916932"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</w:t>
            </w:r>
            <w:proofErr w:type="gramStart"/>
            <w:r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expenditure</w:t>
            </w:r>
            <w:proofErr w:type="gramEnd"/>
          </w:p>
          <w:p w14:paraId="24E8CD50" w14:textId="68B9150E" w:rsidR="00D57C4D" w:rsidRPr="00916932" w:rsidRDefault="00D57C4D" w:rsidP="00916932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  <w:r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taxes and subsidies</w:t>
            </w:r>
            <w:r w:rsidR="00916932"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transfer payment</w:t>
            </w:r>
            <w:r w:rsidRP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 to achieve the economic goal</w:t>
            </w:r>
          </w:p>
          <w:p w14:paraId="22390E47" w14:textId="65C72BD1" w:rsidR="008239E5" w:rsidRPr="007D5574" w:rsidRDefault="008239E5" w:rsidP="008239E5">
            <w:pPr>
              <w:spacing w:line="276" w:lineRule="auto"/>
              <w:ind w:left="480" w:hanging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6A01521B" w14:textId="77777777" w:rsidR="00916932" w:rsidRPr="00916932" w:rsidRDefault="007B63F2" w:rsidP="008239E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EastAsia" w:hAnsiTheme="minorEastAsia" w:cs="Times New Roman"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Theme="minorEastAsia" w:hAnsiTheme="minorEastAsia" w:cs="Times New Roman" w:hint="eastAsia"/>
                <w:bCs/>
                <w:color w:val="000000" w:themeColor="text1"/>
                <w:sz w:val="20"/>
                <w:szCs w:val="20"/>
              </w:rPr>
              <w:t>財政政策是指政府利用</w:t>
            </w:r>
            <w:r w:rsidRPr="007D5574">
              <w:rPr>
                <w:rFonts w:asciiTheme="minorEastAsia" w:hAnsiTheme="minorEastAsia" w:cs="Times New Roman" w:hint="eastAsia"/>
                <w:bCs/>
                <w:color w:val="000000" w:themeColor="text1"/>
                <w:sz w:val="20"/>
                <w:szCs w:val="20"/>
                <w:bdr w:val="single" w:sz="4" w:space="0" w:color="auto"/>
              </w:rPr>
              <w:t>政府收入</w:t>
            </w:r>
            <w:r w:rsidRPr="007D5574">
              <w:rPr>
                <w:rFonts w:asciiTheme="minorEastAsia" w:hAnsiTheme="minorEastAsia" w:cs="Times New Roman" w:hint="eastAsia"/>
                <w:bCs/>
                <w:color w:val="000000" w:themeColor="text1"/>
                <w:sz w:val="20"/>
                <w:szCs w:val="20"/>
              </w:rPr>
              <w:t>和</w:t>
            </w:r>
            <w:r w:rsidRPr="007D5574">
              <w:rPr>
                <w:rFonts w:asciiTheme="minorEastAsia" w:hAnsiTheme="minorEastAsia" w:cs="Times New Roman" w:hint="eastAsia"/>
                <w:bCs/>
                <w:color w:val="000000" w:themeColor="text1"/>
                <w:sz w:val="20"/>
                <w:szCs w:val="20"/>
                <w:bdr w:val="single" w:sz="4" w:space="0" w:color="auto"/>
              </w:rPr>
              <w:t>政府支出</w:t>
            </w:r>
          </w:p>
          <w:p w14:paraId="55CEA572" w14:textId="77777777" w:rsidR="00916932" w:rsidRPr="00916932" w:rsidRDefault="00916932" w:rsidP="00916932">
            <w:pPr>
              <w:pStyle w:val="ListParagraph"/>
              <w:spacing w:line="276" w:lineRule="auto"/>
              <w:ind w:left="480"/>
              <w:rPr>
                <w:rFonts w:asciiTheme="minorEastAsia" w:hAnsiTheme="minorEastAsia" w:cs="Times New Roman"/>
                <w:bCs/>
                <w:color w:val="000000" w:themeColor="text1"/>
                <w:sz w:val="20"/>
                <w:szCs w:val="20"/>
              </w:rPr>
            </w:pPr>
          </w:p>
          <w:p w14:paraId="01E583C0" w14:textId="4FB7B604" w:rsidR="00D57C4D" w:rsidRPr="007D5574" w:rsidRDefault="007B63F2" w:rsidP="008239E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EastAsia" w:hAnsiTheme="minorEastAsia" w:cs="Times New Roman"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Theme="minorEastAsia" w:hAnsiTheme="minorEastAsia" w:cs="Times New Roman" w:hint="eastAsia"/>
                <w:bCs/>
                <w:color w:val="000000" w:themeColor="text1"/>
                <w:sz w:val="20"/>
                <w:szCs w:val="20"/>
              </w:rPr>
              <w:t>（如稅收和補貼</w:t>
            </w:r>
            <w:r w:rsidR="00916932">
              <w:rPr>
                <w:rFonts w:asciiTheme="minorEastAsia" w:hAnsiTheme="minorEastAsia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16932">
              <w:rPr>
                <w:rFonts w:asciiTheme="minorEastAsia" w:hAnsiTheme="minorEastAsia" w:cs="Times New Roman"/>
                <w:bCs/>
                <w:color w:val="000000" w:themeColor="text1"/>
                <w:sz w:val="20"/>
                <w:szCs w:val="20"/>
              </w:rPr>
              <w:t xml:space="preserve">/ </w:t>
            </w:r>
            <w:r w:rsidR="00916932">
              <w:rPr>
                <w:rFonts w:asciiTheme="minorEastAsia" w:hAnsiTheme="minorEastAsia" w:cs="Times New Roman"/>
                <w:bCs/>
                <w:color w:val="000000" w:themeColor="text1"/>
                <w:sz w:val="20"/>
                <w:szCs w:val="20"/>
                <w:lang w:eastAsia="zh-HK"/>
              </w:rPr>
              <w:t>轉移支付</w:t>
            </w:r>
            <w:r w:rsidRPr="007D5574">
              <w:rPr>
                <w:rFonts w:asciiTheme="minorEastAsia" w:hAnsiTheme="minorEastAsia" w:cs="Times New Roman" w:hint="eastAsia"/>
                <w:bCs/>
                <w:color w:val="000000" w:themeColor="text1"/>
                <w:sz w:val="20"/>
                <w:szCs w:val="20"/>
              </w:rPr>
              <w:t>）來實現經濟目標</w:t>
            </w:r>
          </w:p>
        </w:tc>
      </w:tr>
      <w:tr w:rsidR="00D57C4D" w:rsidRPr="007D5574" w14:paraId="06A82208" w14:textId="77777777" w:rsidTr="00D22B6F">
        <w:tc>
          <w:tcPr>
            <w:tcW w:w="5225" w:type="dxa"/>
          </w:tcPr>
          <w:p w14:paraId="4EA26040" w14:textId="46A9BE22" w:rsidR="00D57C4D" w:rsidRPr="007D5574" w:rsidRDefault="00D57C4D" w:rsidP="008239E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Examples of the economic goal:</w:t>
            </w:r>
          </w:p>
        </w:tc>
        <w:tc>
          <w:tcPr>
            <w:tcW w:w="5225" w:type="dxa"/>
          </w:tcPr>
          <w:p w14:paraId="465359C8" w14:textId="32C03605" w:rsidR="00D57C4D" w:rsidRPr="007D5574" w:rsidRDefault="007B63F2" w:rsidP="008239E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eastAsia="Songti SC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經濟目標</w:t>
            </w:r>
            <w:r w:rsidR="0091693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例子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</w:p>
        </w:tc>
      </w:tr>
      <w:tr w:rsidR="00D57C4D" w:rsidRPr="007D5574" w14:paraId="673B5A47" w14:textId="77777777" w:rsidTr="00D22B6F">
        <w:tc>
          <w:tcPr>
            <w:tcW w:w="5225" w:type="dxa"/>
          </w:tcPr>
          <w:p w14:paraId="7C6F6169" w14:textId="77777777" w:rsidR="00D57C4D" w:rsidRPr="007D5574" w:rsidRDefault="00D57C4D" w:rsidP="008239E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Adjust the output level and employment </w:t>
            </w:r>
            <w:proofErr w:type="gramStart"/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gramEnd"/>
          </w:p>
          <w:p w14:paraId="57F8EEB5" w14:textId="77777777" w:rsidR="00D57C4D" w:rsidRPr="007D5574" w:rsidRDefault="00D57C4D" w:rsidP="008239E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 promote economic growth</w:t>
            </w:r>
          </w:p>
          <w:p w14:paraId="03EA6F72" w14:textId="77777777" w:rsidR="00D57C4D" w:rsidRPr="007D5574" w:rsidRDefault="00D57C4D" w:rsidP="008239E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 cool down the economy</w:t>
            </w:r>
          </w:p>
          <w:p w14:paraId="7B2E2E3F" w14:textId="77777777" w:rsidR="00D57C4D" w:rsidRPr="007D5574" w:rsidRDefault="00D57C4D" w:rsidP="008239E5">
            <w:pPr>
              <w:spacing w:line="276" w:lineRule="auto"/>
              <w:rPr>
                <w:rFonts w:ascii="Times New Roman" w:eastAsia="Songti SC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47CD0EDB" w14:textId="6B468FC7" w:rsidR="007B63F2" w:rsidRPr="007D5574" w:rsidRDefault="007B63F2" w:rsidP="008239E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1.  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調整產出水平和就業水平</w:t>
            </w:r>
          </w:p>
          <w:p w14:paraId="20BFB436" w14:textId="52D2B176" w:rsidR="007B63F2" w:rsidRPr="007D5574" w:rsidRDefault="007B63F2" w:rsidP="008239E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促進經濟</w:t>
            </w:r>
            <w:r w:rsidR="0091693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增長</w:t>
            </w:r>
          </w:p>
          <w:p w14:paraId="75714E7C" w14:textId="3EACBC6D" w:rsidR="007B63F2" w:rsidRPr="007D5574" w:rsidRDefault="007B63F2" w:rsidP="008239E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為經濟降溫</w:t>
            </w:r>
          </w:p>
          <w:p w14:paraId="35B12092" w14:textId="77777777" w:rsidR="00D57C4D" w:rsidRPr="007D5574" w:rsidRDefault="00D57C4D" w:rsidP="008239E5">
            <w:pPr>
              <w:spacing w:line="276" w:lineRule="auto"/>
              <w:rPr>
                <w:rFonts w:ascii="Times New Roman" w:eastAsia="Songti SC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D57C4D" w:rsidRPr="007D5574" w14:paraId="12664873" w14:textId="77777777" w:rsidTr="00D22B6F">
        <w:tc>
          <w:tcPr>
            <w:tcW w:w="5225" w:type="dxa"/>
          </w:tcPr>
          <w:p w14:paraId="60BE253B" w14:textId="77777777" w:rsidR="00D57C4D" w:rsidRPr="007D5574" w:rsidRDefault="00D57C4D" w:rsidP="008239E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 stabilize the price level</w:t>
            </w:r>
          </w:p>
          <w:p w14:paraId="3AAD5013" w14:textId="77777777" w:rsidR="00D57C4D" w:rsidRPr="007D5574" w:rsidRDefault="00D57C4D" w:rsidP="008239E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Cope with the inflation and deflation problem</w:t>
            </w:r>
          </w:p>
          <w:p w14:paraId="6B033C71" w14:textId="26A8F435" w:rsidR="0091327C" w:rsidRPr="007D5574" w:rsidRDefault="0091327C" w:rsidP="008239E5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F8EC827" w14:textId="33A8768F" w:rsidR="007B63F2" w:rsidRPr="007D5574" w:rsidRDefault="007B63F2" w:rsidP="008239E5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穩定物價水平</w:t>
            </w:r>
          </w:p>
          <w:p w14:paraId="63A15A61" w14:textId="4E6CE8ED" w:rsidR="007B63F2" w:rsidRPr="007D5574" w:rsidRDefault="007B63F2" w:rsidP="008239E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應對</w:t>
            </w:r>
            <w:r w:rsidR="0091693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通脹和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通縮問題</w:t>
            </w:r>
          </w:p>
          <w:p w14:paraId="7632B568" w14:textId="77777777" w:rsidR="00D57C4D" w:rsidRPr="007D5574" w:rsidRDefault="00D57C4D" w:rsidP="008239E5">
            <w:pPr>
              <w:spacing w:line="276" w:lineRule="auto"/>
              <w:rPr>
                <w:rFonts w:ascii="Times New Roman" w:eastAsia="Songti SC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D57C4D" w:rsidRPr="007D5574" w14:paraId="16477114" w14:textId="77777777" w:rsidTr="00D22B6F">
        <w:tc>
          <w:tcPr>
            <w:tcW w:w="5225" w:type="dxa"/>
          </w:tcPr>
          <w:p w14:paraId="7DA4644E" w14:textId="77777777" w:rsidR="00D57C4D" w:rsidRPr="007D5574" w:rsidRDefault="00D57C4D" w:rsidP="008239E5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 narrow income gap / make the income distribution to become more even</w:t>
            </w:r>
          </w:p>
          <w:p w14:paraId="78F62C61" w14:textId="502D8717" w:rsidR="0091327C" w:rsidRPr="008239E5" w:rsidRDefault="0091327C" w:rsidP="008239E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171185D1" w14:textId="3F71364C" w:rsidR="00D57C4D" w:rsidRPr="007D5574" w:rsidRDefault="007B63F2" w:rsidP="008239E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Songti SC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縮小收入差距</w:t>
            </w:r>
            <w:r w:rsidR="0091693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9169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使收入分配更加平均</w:t>
            </w:r>
          </w:p>
        </w:tc>
      </w:tr>
      <w:tr w:rsidR="00D57C4D" w:rsidRPr="007D5574" w14:paraId="2216EBCD" w14:textId="77777777" w:rsidTr="00D22B6F">
        <w:tc>
          <w:tcPr>
            <w:tcW w:w="5225" w:type="dxa"/>
          </w:tcPr>
          <w:p w14:paraId="7362BF7A" w14:textId="77777777" w:rsidR="00D57C4D" w:rsidRPr="007D5574" w:rsidRDefault="00D57C4D" w:rsidP="008239E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aintain the balance of payment </w:t>
            </w:r>
            <w:proofErr w:type="gramStart"/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equilibrium</w:t>
            </w:r>
            <w:proofErr w:type="gramEnd"/>
          </w:p>
          <w:p w14:paraId="4DC9D10D" w14:textId="77777777" w:rsidR="00D57C4D" w:rsidRPr="007D5574" w:rsidRDefault="00D57C4D" w:rsidP="008239E5">
            <w:pPr>
              <w:spacing w:line="276" w:lineRule="auto"/>
              <w:rPr>
                <w:rFonts w:ascii="Times New Roman" w:eastAsia="Songti SC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265AFD2" w14:textId="570F41CB" w:rsidR="00D57C4D" w:rsidRPr="007D5574" w:rsidRDefault="007B63F2" w:rsidP="008239E5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D557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保持國際收支平衡</w:t>
            </w:r>
          </w:p>
        </w:tc>
      </w:tr>
      <w:tr w:rsidR="00D57C4D" w:rsidRPr="007D5574" w14:paraId="6F5C5F4A" w14:textId="77777777" w:rsidTr="00D22B6F">
        <w:tc>
          <w:tcPr>
            <w:tcW w:w="5225" w:type="dxa"/>
          </w:tcPr>
          <w:p w14:paraId="2D7DD5A1" w14:textId="77777777" w:rsidR="00D57C4D" w:rsidRPr="007D5574" w:rsidRDefault="00D57C4D" w:rsidP="008239E5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Keep a sufficient amount of </w:t>
            </w:r>
            <w:proofErr w:type="gramStart"/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reserve</w:t>
            </w:r>
            <w:proofErr w:type="gramEnd"/>
          </w:p>
          <w:p w14:paraId="6460C926" w14:textId="77777777" w:rsidR="00D57C4D" w:rsidRPr="007D5574" w:rsidRDefault="00D57C4D" w:rsidP="008239E5">
            <w:pPr>
              <w:spacing w:line="276" w:lineRule="auto"/>
              <w:rPr>
                <w:rFonts w:ascii="Times New Roman" w:eastAsia="Songti SC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7011A10D" w14:textId="5DA7110C" w:rsidR="00D57C4D" w:rsidRPr="007D5574" w:rsidRDefault="007B63F2" w:rsidP="008239E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保持足夠的</w:t>
            </w:r>
            <w:r w:rsidR="0091693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儲備</w:t>
            </w:r>
          </w:p>
        </w:tc>
      </w:tr>
    </w:tbl>
    <w:p w14:paraId="1746D15E" w14:textId="77777777" w:rsidR="00D26A9C" w:rsidRPr="00D26A9C" w:rsidRDefault="00D26A9C" w:rsidP="008239E5">
      <w:pPr>
        <w:spacing w:line="276" w:lineRule="auto"/>
        <w:rPr>
          <w:rFonts w:ascii="Times New Roman" w:eastAsia="Songti SC" w:hAnsi="Times New Roman" w:cs="Times New Roman"/>
          <w:bCs/>
          <w:color w:val="000000" w:themeColor="text1"/>
          <w:szCs w:val="21"/>
        </w:rPr>
      </w:pPr>
    </w:p>
    <w:p w14:paraId="6469EE74" w14:textId="03847559" w:rsidR="00257F52" w:rsidRDefault="00257F52" w:rsidP="008239E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5B92D62" w14:textId="77777777" w:rsidR="000063ED" w:rsidRDefault="000063ED" w:rsidP="008239E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EDDEF46" w14:textId="77777777" w:rsidR="00C04146" w:rsidRDefault="00C04146" w:rsidP="008239E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4F8C65E" w14:textId="2BBBE628" w:rsidR="00CC7571" w:rsidRPr="007D5574" w:rsidRDefault="00CC7571" w:rsidP="00CC757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7D5574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071DB5" w:rsidRPr="007D5574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7D5574">
        <w:rPr>
          <w:rFonts w:ascii="Times New Roman" w:hAnsi="Times New Roman" w:cs="Times New Roman"/>
          <w:b/>
          <w:color w:val="000000" w:themeColor="text1"/>
          <w:u w:val="single"/>
        </w:rPr>
        <w:tab/>
        <w:t>Government Revenue in Hong Kong</w:t>
      </w:r>
      <w:r w:rsidR="000063ED" w:rsidRPr="007D5574">
        <w:rPr>
          <w:rFonts w:ascii="Times New Roman" w:hAnsi="Times New Roman" w:cs="Times New Roman" w:hint="eastAsia"/>
          <w:b/>
          <w:color w:val="000000" w:themeColor="text1"/>
          <w:u w:val="single"/>
        </w:rPr>
        <w:t>香港的政府收入</w:t>
      </w:r>
    </w:p>
    <w:p w14:paraId="23A46521" w14:textId="0581F488" w:rsidR="00CC7571" w:rsidRPr="007D5574" w:rsidRDefault="00CC7571" w:rsidP="008F3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Government Revenue is mainly divided into 2 major parts in Hong Kong</w:t>
      </w:r>
      <w:r w:rsidR="000C7E7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658EBAC1" w14:textId="5931356E" w:rsidR="000063ED" w:rsidRPr="007D5574" w:rsidRDefault="000063ED" w:rsidP="008F3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香港的政府收入主要分為兩大部分：</w:t>
      </w:r>
    </w:p>
    <w:tbl>
      <w:tblPr>
        <w:tblStyle w:val="TableGrid"/>
        <w:tblW w:w="104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379"/>
        <w:gridCol w:w="7088"/>
      </w:tblGrid>
      <w:tr w:rsidR="00CC7571" w:rsidRPr="007D5574" w14:paraId="0E25DCEC" w14:textId="77777777" w:rsidTr="00D22B6F">
        <w:tc>
          <w:tcPr>
            <w:tcW w:w="3379" w:type="dxa"/>
          </w:tcPr>
          <w:p w14:paraId="3E702B81" w14:textId="77777777" w:rsidR="00CC7571" w:rsidRPr="007D5574" w:rsidRDefault="00CC7571" w:rsidP="008F3A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Operating Revenue</w:t>
            </w:r>
          </w:p>
          <w:p w14:paraId="74C859D5" w14:textId="7C7DBD8A" w:rsidR="000063ED" w:rsidRPr="007D5574" w:rsidRDefault="00F00493" w:rsidP="000063E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營運</w:t>
            </w:r>
            <w:r w:rsidR="000063ED"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</w:t>
            </w:r>
          </w:p>
        </w:tc>
        <w:tc>
          <w:tcPr>
            <w:tcW w:w="7088" w:type="dxa"/>
          </w:tcPr>
          <w:p w14:paraId="4EE97612" w14:textId="35EAABD2" w:rsidR="00CC7571" w:rsidRPr="007D5574" w:rsidRDefault="00F00493" w:rsidP="0066474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</w:t>
            </w:r>
            <w:r w:rsidR="000C7E71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.g.</w:t>
            </w:r>
            <w:r w:rsidR="00664745"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:</w:t>
            </w:r>
            <w:r w:rsidR="00664745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C7E71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</w:t>
            </w:r>
            <w:r w:rsidR="00CC7571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ax</w:t>
            </w:r>
            <w:r w:rsidR="000C7E71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f</w:t>
            </w:r>
            <w:r w:rsidR="00CC7571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ines</w:t>
            </w:r>
            <w:r w:rsidR="000C7E71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p</w:t>
            </w:r>
            <w:r w:rsidR="00CC7571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enalties </w:t>
            </w:r>
          </w:p>
          <w:p w14:paraId="271FE877" w14:textId="06CE6DD6" w:rsidR="00664745" w:rsidRPr="007D5574" w:rsidRDefault="00664745" w:rsidP="0066474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例如：稅收、罰款、罰款</w:t>
            </w:r>
          </w:p>
        </w:tc>
      </w:tr>
      <w:tr w:rsidR="00CC7571" w:rsidRPr="007D5574" w14:paraId="05B5A69E" w14:textId="77777777" w:rsidTr="00D22B6F">
        <w:tc>
          <w:tcPr>
            <w:tcW w:w="3379" w:type="dxa"/>
          </w:tcPr>
          <w:p w14:paraId="495545AC" w14:textId="77777777" w:rsidR="00CC7571" w:rsidRPr="007D5574" w:rsidRDefault="00CC7571" w:rsidP="008F3A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Capital Revenue</w:t>
            </w:r>
          </w:p>
          <w:p w14:paraId="5D990C58" w14:textId="005A9E0F" w:rsidR="000063ED" w:rsidRPr="007D5574" w:rsidRDefault="000063ED" w:rsidP="000063E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資本收入</w:t>
            </w:r>
          </w:p>
        </w:tc>
        <w:tc>
          <w:tcPr>
            <w:tcW w:w="7088" w:type="dxa"/>
          </w:tcPr>
          <w:p w14:paraId="5E41EF52" w14:textId="77777777" w:rsidR="00664745" w:rsidRPr="007D5574" w:rsidRDefault="00CC7571" w:rsidP="0066474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Revenue from transaction of capital asset</w:t>
            </w:r>
            <w:r w:rsidR="000C7E71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</w:p>
          <w:p w14:paraId="28DD37E3" w14:textId="49B5CB38" w:rsidR="00664745" w:rsidRPr="007D5574" w:rsidRDefault="000C7E71" w:rsidP="0066474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e.g.:</w:t>
            </w:r>
            <w:r w:rsidR="00664745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and premium/ land auction</w:t>
            </w:r>
          </w:p>
          <w:p w14:paraId="42BDC830" w14:textId="4C3503BD" w:rsidR="000C7E71" w:rsidRPr="007D5574" w:rsidRDefault="00664745" w:rsidP="0066474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來自資本資產交易的收入，例如：地價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土地拍賣</w:t>
            </w:r>
          </w:p>
        </w:tc>
      </w:tr>
    </w:tbl>
    <w:p w14:paraId="24C5B253" w14:textId="77777777" w:rsidR="00CC7571" w:rsidRPr="007D5574" w:rsidRDefault="00CC7571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F56D319" w14:textId="3ADAF002" w:rsidR="00CC7571" w:rsidRPr="007D5574" w:rsidRDefault="00CC7571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In this chapter, we will mainly focus on the operating revenue.</w:t>
      </w:r>
    </w:p>
    <w:p w14:paraId="7C3647CD" w14:textId="592644C5" w:rsidR="00664745" w:rsidRPr="007D5574" w:rsidRDefault="00664745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在本章中，我們將主要關注營</w:t>
      </w:r>
      <w:r w:rsidR="00F00493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運</w:t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收入。</w:t>
      </w:r>
    </w:p>
    <w:p w14:paraId="2BFAE68C" w14:textId="34E204E6" w:rsidR="00CC7571" w:rsidRDefault="00CC7571" w:rsidP="00CC7571">
      <w:pPr>
        <w:rPr>
          <w:rFonts w:ascii="Times New Roman" w:hAnsi="Times New Roman" w:cs="Times New Roman"/>
          <w:color w:val="000000" w:themeColor="text1"/>
        </w:rPr>
      </w:pPr>
    </w:p>
    <w:p w14:paraId="0A47D316" w14:textId="14F0F192" w:rsidR="00D26A9C" w:rsidRPr="007D5574" w:rsidRDefault="00D26A9C" w:rsidP="00D26A9C">
      <w:pPr>
        <w:spacing w:line="276" w:lineRule="auto"/>
        <w:ind w:left="960" w:hanging="960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7D5574">
        <w:rPr>
          <w:rFonts w:ascii="Copperplate Gothic Bold" w:hAnsi="Copperplate Gothic Bold" w:cs="Times New Roman"/>
          <w:color w:val="000000" w:themeColor="text1"/>
          <w:sz w:val="20"/>
          <w:szCs w:val="20"/>
        </w:rPr>
        <w:t>16.3</w:t>
      </w:r>
      <w:r w:rsidRPr="007D5574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>Introduction of Fiscal Policy &amp;</w:t>
      </w:r>
    </w:p>
    <w:p w14:paraId="56142583" w14:textId="4E4DACF4" w:rsidR="00221018" w:rsidRPr="007D5574" w:rsidRDefault="00D26A9C" w:rsidP="00D26A9C">
      <w:pPr>
        <w:spacing w:line="276" w:lineRule="auto"/>
        <w:ind w:left="960" w:hanging="960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7D5574">
        <w:rPr>
          <w:rFonts w:ascii="Copperplate Gothic Bold" w:hAnsi="Copperplate Gothic Bold" w:cs="Times New Roman"/>
          <w:color w:val="000000" w:themeColor="text1"/>
          <w:sz w:val="20"/>
          <w:szCs w:val="20"/>
        </w:rPr>
        <w:t>16.4</w:t>
      </w:r>
      <w:r w:rsidRPr="007D5574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Government Revenue in Hong Kong </w:t>
      </w:r>
      <w:r w:rsidR="00221018" w:rsidRPr="007D5574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26FAEB10" w14:textId="7D9B7E33" w:rsidR="007D5574" w:rsidRDefault="00221018" w:rsidP="005750DE">
      <w:pPr>
        <w:spacing w:line="276" w:lineRule="auto"/>
        <w:ind w:left="300" w:hangingChars="150" w:hanging="3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30F39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239E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30F39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Both increasing and reducing the aggregate output are one of the economic goals of adopting fiscal</w:t>
      </w:r>
      <w:r w:rsidR="005750DE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30F39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poli</w:t>
      </w:r>
      <w:r w:rsidR="005750DE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cy</w:t>
      </w:r>
    </w:p>
    <w:p w14:paraId="5DEFE3BC" w14:textId="3CFD7104" w:rsidR="00221018" w:rsidRPr="007D5574" w:rsidRDefault="005750DE" w:rsidP="008239E5">
      <w:pPr>
        <w:spacing w:line="276" w:lineRule="auto"/>
        <w:ind w:left="300" w:firstLine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增加和減少總產出都是採取財政政策的經濟目標之一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</w:t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1018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E73B7DF" w14:textId="309A3F05" w:rsidR="00221018" w:rsidRPr="007D5574" w:rsidRDefault="00221018" w:rsidP="008239E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5300AD3" w14:textId="3C620EB5" w:rsidR="00A426C8" w:rsidRPr="007D5574" w:rsidRDefault="00630F39" w:rsidP="00A426C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Government may make use of fiscal policy to </w:t>
      </w:r>
      <w:r w:rsidR="00A426C8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achieve inflation and deflation </w:t>
      </w:r>
      <w:r w:rsidR="00A426C8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426C8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426C8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426C8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50A22B0" w14:textId="3258D808" w:rsidR="005750DE" w:rsidRPr="007D5574" w:rsidRDefault="005750DE" w:rsidP="00A426C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8239E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政府可利用財政政策實現通脹和通縮</w:t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0049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0049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902EAAC" w14:textId="28706E6C" w:rsidR="00221018" w:rsidRPr="007D5574" w:rsidRDefault="00A426C8" w:rsidP="008239E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D9054F2" w14:textId="3AF74F06" w:rsidR="008959A1" w:rsidRPr="007D5574" w:rsidRDefault="00A426C8" w:rsidP="00D26A9C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Fiscal policy means that the banks make use of the government revenue and government expenditure to achieve the economic goal</w:t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59A1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D8D625A" w14:textId="6EA0BF2A" w:rsidR="005750DE" w:rsidRPr="007D5574" w:rsidRDefault="005750DE" w:rsidP="00D26A9C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8239E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財政政策是指銀行利用政府收入和政府支出來實現經濟目標</w:t>
      </w:r>
    </w:p>
    <w:p w14:paraId="44AA86BC" w14:textId="7C48E346" w:rsidR="00A426C8" w:rsidRPr="007D5574" w:rsidRDefault="008959A1" w:rsidP="008239E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61FF930" w14:textId="2110D345" w:rsidR="008959A1" w:rsidRPr="007D5574" w:rsidRDefault="008959A1" w:rsidP="008959A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Fiscal policy may help improve income distribution 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76ABE3F5" w14:textId="27D29F67" w:rsidR="005750DE" w:rsidRPr="007D5574" w:rsidRDefault="005750DE" w:rsidP="008959A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8239E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財政政策可能有助於改善收入分配</w:t>
      </w:r>
    </w:p>
    <w:p w14:paraId="5A99FE45" w14:textId="1343DD8F" w:rsidR="00A426C8" w:rsidRPr="007D5574" w:rsidRDefault="008959A1" w:rsidP="008239E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53B0AF0" w14:textId="5CE1FBCB" w:rsidR="006A3C48" w:rsidRPr="007D5574" w:rsidRDefault="006A3C48" w:rsidP="006A3C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Government revenue can be divided into two parts: capital revenue and operating revenue 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D0CE3C7" w14:textId="34A21040" w:rsidR="005750DE" w:rsidRPr="007D5574" w:rsidRDefault="005750DE" w:rsidP="006A3C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8239E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政府收入可分為資本收入和</w:t>
      </w:r>
      <w:r w:rsidR="00F00493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營運</w:t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收入兩部分</w:t>
      </w:r>
    </w:p>
    <w:p w14:paraId="067440B1" w14:textId="2D97646F" w:rsidR="008959A1" w:rsidRPr="007D5574" w:rsidRDefault="006A3C48" w:rsidP="008239E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E8F9F8F" w14:textId="36185303" w:rsidR="00E75ACA" w:rsidRPr="007D5574" w:rsidRDefault="006A3C48" w:rsidP="00E75AC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32E0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Tax revenue is considered as </w:t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capital revenue </w:t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5ACA"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B3654FC" w14:textId="07D3413E" w:rsidR="005750DE" w:rsidRPr="007D5574" w:rsidRDefault="005750DE" w:rsidP="00E75AC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8239E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稅收收入被視為資本收入</w:t>
      </w:r>
    </w:p>
    <w:p w14:paraId="3B02A539" w14:textId="23F4B39E" w:rsidR="006A3C48" w:rsidRPr="007D5574" w:rsidRDefault="00E75ACA" w:rsidP="008239E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4385AC2" w14:textId="7EF91B67" w:rsidR="00E75ACA" w:rsidRPr="007D5574" w:rsidRDefault="00E75ACA" w:rsidP="00E75AC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Fiscal policy is adopted by banks only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D557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70DE9BB" w14:textId="5CB70CBA" w:rsidR="005750DE" w:rsidRPr="007D5574" w:rsidRDefault="005750DE" w:rsidP="00E75AC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8239E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00493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只有</w:t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銀行</w:t>
      </w:r>
      <w:r w:rsidR="00F00493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才能</w:t>
      </w:r>
      <w:r w:rsidRPr="007D55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採用財政政策</w:t>
      </w:r>
    </w:p>
    <w:p w14:paraId="558B0933" w14:textId="79840FED" w:rsidR="00221018" w:rsidRPr="007D5574" w:rsidRDefault="00E75ACA" w:rsidP="00332DB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557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D55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32DB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26A9C" w:rsidRPr="00332DB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630F39" w:rsidRPr="00332DB9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A426C8" w:rsidRPr="00332DB9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8959A1" w:rsidRPr="00332DB9">
        <w:rPr>
          <w:rFonts w:ascii="Times New Roman" w:hAnsi="Times New Roman" w:cs="Times New Roman"/>
          <w:color w:val="000000" w:themeColor="text1"/>
          <w:sz w:val="16"/>
          <w:szCs w:val="16"/>
        </w:rPr>
        <w:t>FT</w:t>
      </w:r>
      <w:r w:rsidR="006A3C48" w:rsidRPr="00332DB9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Pr="00332DB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FFT</w:t>
      </w:r>
    </w:p>
    <w:p w14:paraId="536B6013" w14:textId="17E15FC3" w:rsidR="00CC7571" w:rsidRPr="007D5574" w:rsidRDefault="00CC7571" w:rsidP="00CC757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7D5574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071DB5" w:rsidRPr="007D5574">
        <w:rPr>
          <w:rFonts w:ascii="Times New Roman" w:hAnsi="Times New Roman" w:cs="Times New Roman"/>
          <w:b/>
          <w:color w:val="000000" w:themeColor="text1"/>
          <w:u w:val="single"/>
        </w:rPr>
        <w:t>5</w:t>
      </w:r>
      <w:r w:rsidRPr="007D5574">
        <w:rPr>
          <w:rFonts w:ascii="Times New Roman" w:hAnsi="Times New Roman" w:cs="Times New Roman"/>
          <w:b/>
          <w:color w:val="000000" w:themeColor="text1"/>
          <w:u w:val="single"/>
        </w:rPr>
        <w:tab/>
        <w:t>Major Tax</w:t>
      </w:r>
      <w:r w:rsidR="002546F7" w:rsidRPr="007D5574">
        <w:rPr>
          <w:rFonts w:ascii="Times New Roman" w:hAnsi="Times New Roman" w:cs="Times New Roman"/>
          <w:b/>
          <w:color w:val="000000" w:themeColor="text1"/>
          <w:u w:val="single"/>
        </w:rPr>
        <w:t xml:space="preserve">ation </w:t>
      </w:r>
      <w:r w:rsidRPr="007D5574">
        <w:rPr>
          <w:rFonts w:ascii="Times New Roman" w:hAnsi="Times New Roman" w:cs="Times New Roman"/>
          <w:b/>
          <w:color w:val="000000" w:themeColor="text1"/>
          <w:u w:val="single"/>
        </w:rPr>
        <w:t>in Hong Kong</w:t>
      </w:r>
      <w:r w:rsidR="005750DE" w:rsidRPr="007D5574">
        <w:rPr>
          <w:rFonts w:ascii="Times New Roman" w:hAnsi="Times New Roman" w:cs="Times New Roman" w:hint="eastAsia"/>
          <w:b/>
          <w:color w:val="000000" w:themeColor="text1"/>
          <w:u w:val="single"/>
        </w:rPr>
        <w:t>香港的主要稅項</w:t>
      </w:r>
    </w:p>
    <w:p w14:paraId="7FF62105" w14:textId="4E45E1E5" w:rsidR="00A53E72" w:rsidRDefault="00A53E72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0A1AA533" w14:textId="3B404F86" w:rsidR="007D5574" w:rsidRDefault="007D5574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D3791C9" w14:textId="77777777" w:rsidR="007D5574" w:rsidRPr="007D5574" w:rsidRDefault="007D5574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4F412ECC" w14:textId="12AD3056" w:rsidR="00676622" w:rsidRPr="007D5574" w:rsidRDefault="000C7E71" w:rsidP="00676622">
      <w:pPr>
        <w:jc w:val="center"/>
        <w:rPr>
          <w:rFonts w:ascii="Songti SC" w:eastAsia="Songti SC" w:hAnsi="Songti SC" w:cs="Times New Roman"/>
          <w:b/>
          <w:color w:val="000000" w:themeColor="text1"/>
          <w:sz w:val="20"/>
          <w:szCs w:val="20"/>
        </w:rPr>
      </w:pPr>
      <w:r w:rsidRPr="007D5574">
        <w:rPr>
          <w:rFonts w:ascii="Songti SC" w:eastAsia="Songti SC" w:hAnsi="Songti SC" w:cs="Times New Roman"/>
          <w:b/>
          <w:color w:val="000000" w:themeColor="text1"/>
          <w:sz w:val="20"/>
          <w:szCs w:val="20"/>
        </w:rPr>
        <w:t>‘N</w:t>
      </w:r>
      <w:r w:rsidRPr="007D5574">
        <w:rPr>
          <w:rFonts w:ascii="Songti SC" w:eastAsia="Songti SC" w:hAnsi="Songti SC" w:cs="Times New Roman" w:hint="eastAsia"/>
          <w:b/>
          <w:color w:val="000000" w:themeColor="text1"/>
          <w:sz w:val="20"/>
          <w:szCs w:val="20"/>
        </w:rPr>
        <w:t>othing is certain but death and taxes.</w:t>
      </w:r>
      <w:r w:rsidRPr="007D5574">
        <w:rPr>
          <w:rFonts w:ascii="Songti SC" w:eastAsia="Songti SC" w:hAnsi="Songti SC" w:cs="Times New Roman"/>
          <w:b/>
          <w:color w:val="000000" w:themeColor="text1"/>
          <w:sz w:val="20"/>
          <w:szCs w:val="20"/>
        </w:rPr>
        <w:t>’</w:t>
      </w:r>
      <w:r w:rsidRPr="007D5574">
        <w:rPr>
          <w:rFonts w:ascii="Songti SC" w:eastAsia="Songti SC" w:hAnsi="Songti SC" w:cs="Times New Roman" w:hint="eastAsia"/>
          <w:b/>
          <w:color w:val="000000" w:themeColor="text1"/>
          <w:sz w:val="20"/>
          <w:szCs w:val="20"/>
        </w:rPr>
        <w:t xml:space="preserve"> 繳稅和死亡乃無法避免的事</w:t>
      </w:r>
    </w:p>
    <w:p w14:paraId="5951A339" w14:textId="653A40A5" w:rsidR="00CC7571" w:rsidRPr="007D5574" w:rsidRDefault="00CC7571" w:rsidP="002546F7">
      <w:pPr>
        <w:jc w:val="center"/>
        <w:rPr>
          <w:rFonts w:ascii="Copperplate" w:hAnsi="Copperplate" w:cs="Times New Roman"/>
          <w:b/>
          <w:iCs/>
          <w:color w:val="000000" w:themeColor="text1"/>
          <w:sz w:val="20"/>
          <w:szCs w:val="20"/>
        </w:rPr>
      </w:pPr>
      <w:r w:rsidRPr="007D5574">
        <w:rPr>
          <w:rFonts w:ascii="Copperplate" w:hAnsi="Copperplate" w:cs="Times New Roman"/>
          <w:b/>
          <w:iCs/>
          <w:color w:val="000000" w:themeColor="text1"/>
          <w:sz w:val="20"/>
          <w:szCs w:val="20"/>
        </w:rPr>
        <w:t>Tax Revenue in Hong Kong</w:t>
      </w:r>
      <w:r w:rsidR="007940AE" w:rsidRPr="007D5574">
        <w:rPr>
          <w:rFonts w:ascii="Copperplate" w:hAnsi="Copperplate" w:cs="Times New Roman" w:hint="eastAsia"/>
          <w:b/>
          <w:iCs/>
          <w:color w:val="000000" w:themeColor="text1"/>
          <w:sz w:val="20"/>
          <w:szCs w:val="20"/>
        </w:rPr>
        <w:t>香港的稅收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7940AE" w:rsidRPr="007D5574" w14:paraId="21BC62AD" w14:textId="77777777" w:rsidTr="00D22B6F">
        <w:tc>
          <w:tcPr>
            <w:tcW w:w="5225" w:type="dxa"/>
          </w:tcPr>
          <w:p w14:paraId="6E187BA7" w14:textId="71EA8D91" w:rsidR="007940AE" w:rsidRPr="007D5574" w:rsidRDefault="00332DB9" w:rsidP="008F3A6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noProof/>
                <w:color w:val="000000" w:themeColor="text1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3D02633" wp14:editId="67ACBFA5">
                      <wp:simplePos x="0" y="0"/>
                      <wp:positionH relativeFrom="column">
                        <wp:posOffset>-52237</wp:posOffset>
                      </wp:positionH>
                      <wp:positionV relativeFrom="paragraph">
                        <wp:posOffset>-1255395</wp:posOffset>
                      </wp:positionV>
                      <wp:extent cx="5329321" cy="543892"/>
                      <wp:effectExtent l="12700" t="12700" r="17780" b="1524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29321" cy="543892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4C24AF0D" w14:textId="052D6362" w:rsidR="007D79B8" w:rsidRPr="007D5574" w:rsidRDefault="007D79B8" w:rsidP="00BD3A3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7D5574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DSE MC may aske whether it is</w:t>
                                  </w:r>
                                  <w:r w:rsidRPr="007D5574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D5574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[Direct / Indirect or Progressive / Proportional / Regressive]</w:t>
                                  </w:r>
                                </w:p>
                                <w:p w14:paraId="4032882F" w14:textId="0D140D3E" w:rsidR="007D79B8" w:rsidRPr="007D5574" w:rsidRDefault="007D79B8" w:rsidP="00BD3A3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7D5574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DSE MC</w:t>
                                  </w:r>
                                  <w:r w:rsidRPr="007D5574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可能會問這是哪一種類型「直接</w:t>
                                  </w:r>
                                  <w:r w:rsidR="00F00493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D5574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F00493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D5574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間接或累進</w:t>
                                  </w:r>
                                  <w:r w:rsidR="00F00493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D5574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F00493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D5574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比例</w:t>
                                  </w:r>
                                  <w:r w:rsidR="00F00493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D5574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F00493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D5574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累退」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D026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-4.1pt;margin-top:-98.85pt;width:419.65pt;height:42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" filled="f" strokeweight="2pt">
                      <v:stroke dashstyle="dash"/>
                      <v:textbox>
                        <w:txbxContent>
                          <w:p w14:paraId="4C24AF0D" w14:textId="052D6362" w:rsidR="007D79B8" w:rsidRPr="007D5574" w:rsidRDefault="007D79B8" w:rsidP="00BD3A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D55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DSE MC may </w:t>
                            </w:r>
                            <w:proofErr w:type="spellStart"/>
                            <w:r w:rsidRPr="007D55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aske</w:t>
                            </w:r>
                            <w:proofErr w:type="spellEnd"/>
                            <w:r w:rsidRPr="007D55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whether it is</w:t>
                            </w:r>
                            <w:r w:rsidRPr="007D557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55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[Direct / Indirect or Progressive / Proportional / Regressive]</w:t>
                            </w:r>
                          </w:p>
                          <w:p w14:paraId="4032882F" w14:textId="0D140D3E" w:rsidR="007D79B8" w:rsidRPr="007D5574" w:rsidRDefault="007D79B8" w:rsidP="00BD3A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D55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DSE MC</w:t>
                            </w:r>
                            <w:r w:rsidRPr="007D557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可能會問這是哪一種類型「直接</w:t>
                            </w:r>
                            <w:r w:rsidR="00F00493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557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/</w:t>
                            </w:r>
                            <w:r w:rsidR="00F004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557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間接或累進</w:t>
                            </w:r>
                            <w:r w:rsidR="00F00493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557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/</w:t>
                            </w:r>
                            <w:r w:rsidR="00F004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557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比例</w:t>
                            </w:r>
                            <w:r w:rsidR="00F00493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557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/</w:t>
                            </w:r>
                            <w:r w:rsidR="00F004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557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累退」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40AE"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Salary </w:t>
            </w:r>
            <w:r w:rsidR="007940AE"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t</w:t>
            </w:r>
            <w:r w:rsidR="007940AE"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ax</w:t>
            </w:r>
            <w:r w:rsidR="007940AE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7940AE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7940AE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FFF10BC" w14:textId="66B9A33E" w:rsidR="007940AE" w:rsidRPr="00894416" w:rsidRDefault="007940AE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Imposed on employee’s 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wages</w:t>
            </w:r>
          </w:p>
        </w:tc>
        <w:tc>
          <w:tcPr>
            <w:tcW w:w="5225" w:type="dxa"/>
          </w:tcPr>
          <w:p w14:paraId="361155D3" w14:textId="0DB5C26B" w:rsidR="007940AE" w:rsidRPr="007D5574" w:rsidRDefault="007940AE" w:rsidP="008F3A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薪俸稅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0731EF77" w14:textId="10D90A80" w:rsidR="007940AE" w:rsidRPr="00894416" w:rsidRDefault="007940AE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iCs/>
                <w:color w:val="000000" w:themeColor="text1"/>
                <w:sz w:val="20"/>
                <w:szCs w:val="20"/>
              </w:rPr>
            </w:pPr>
            <w:r w:rsidRPr="00894416">
              <w:rPr>
                <w:rFonts w:hint="eastAsia"/>
                <w:sz w:val="20"/>
                <w:szCs w:val="20"/>
              </w:rPr>
              <w:t>強加於僱員的</w:t>
            </w:r>
            <w:r w:rsidRPr="00894416">
              <w:rPr>
                <w:rFonts w:hint="eastAsia"/>
                <w:sz w:val="20"/>
                <w:szCs w:val="20"/>
                <w:bdr w:val="single" w:sz="4" w:space="0" w:color="auto"/>
              </w:rPr>
              <w:t>工資</w:t>
            </w:r>
          </w:p>
        </w:tc>
      </w:tr>
      <w:tr w:rsidR="007940AE" w:rsidRPr="007D5574" w14:paraId="6B6890FE" w14:textId="77777777" w:rsidTr="00D22B6F">
        <w:tc>
          <w:tcPr>
            <w:tcW w:w="5225" w:type="dxa"/>
          </w:tcPr>
          <w:p w14:paraId="2C9FDF8F" w14:textId="77777777" w:rsidR="00FF24BF" w:rsidRPr="007D5574" w:rsidRDefault="00FF24BF" w:rsidP="008F3A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Profit 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t</w:t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ax 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利得稅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53225466" w14:textId="3AEA6D06" w:rsidR="007940AE" w:rsidRPr="00894416" w:rsidRDefault="00FF24B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Imposed on Firm’s 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profit</w:t>
            </w:r>
          </w:p>
        </w:tc>
        <w:tc>
          <w:tcPr>
            <w:tcW w:w="5225" w:type="dxa"/>
          </w:tcPr>
          <w:p w14:paraId="518FC44B" w14:textId="010CC567" w:rsidR="00FF24BF" w:rsidRPr="007D5574" w:rsidRDefault="00FF24BF" w:rsidP="008F3A6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利得稅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670CA6D1" w14:textId="562EF9D3" w:rsidR="007940AE" w:rsidRPr="00894416" w:rsidRDefault="00FF24BF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iCs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強加於公司的</w:t>
            </w: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利潤</w:t>
            </w:r>
          </w:p>
        </w:tc>
      </w:tr>
      <w:tr w:rsidR="007940AE" w:rsidRPr="007D5574" w14:paraId="194DDB4A" w14:textId="77777777" w:rsidTr="00D22B6F">
        <w:tc>
          <w:tcPr>
            <w:tcW w:w="5225" w:type="dxa"/>
          </w:tcPr>
          <w:p w14:paraId="7EBC7FC7" w14:textId="77777777" w:rsidR="00FF24BF" w:rsidRPr="007D5574" w:rsidRDefault="00FF24BF" w:rsidP="008F3A6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Property Tax</w:t>
            </w:r>
            <w:r w:rsidRPr="007D5574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物業稅</w:t>
            </w:r>
            <w:r w:rsidRPr="007D5574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ab/>
            </w:r>
          </w:p>
          <w:p w14:paraId="258F3DC9" w14:textId="3316C82D" w:rsidR="000D0804" w:rsidRPr="000D0804" w:rsidRDefault="00FF24B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Imposed on </w:t>
            </w:r>
            <w:r w:rsidRPr="0089441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bdr w:val="single" w:sz="4" w:space="0" w:color="auto"/>
              </w:rPr>
              <w:t>rental income</w:t>
            </w:r>
          </w:p>
        </w:tc>
        <w:tc>
          <w:tcPr>
            <w:tcW w:w="5225" w:type="dxa"/>
          </w:tcPr>
          <w:p w14:paraId="3765D2F5" w14:textId="61FDAB20" w:rsidR="00FF24BF" w:rsidRPr="007D5574" w:rsidRDefault="00FF24BF" w:rsidP="008F3A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物業稅</w:t>
            </w:r>
            <w:r w:rsidRPr="007D5574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ab/>
            </w:r>
          </w:p>
          <w:p w14:paraId="034215E0" w14:textId="59324F34" w:rsidR="007940AE" w:rsidRPr="00894416" w:rsidRDefault="00FF24BF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徵收</w:t>
            </w:r>
            <w:r w:rsidRPr="0089441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bdr w:val="single" w:sz="4" w:space="0" w:color="auto"/>
              </w:rPr>
              <w:t>租金收入</w:t>
            </w:r>
          </w:p>
        </w:tc>
      </w:tr>
      <w:tr w:rsidR="007940AE" w:rsidRPr="007D5574" w14:paraId="0D5D5491" w14:textId="77777777" w:rsidTr="00D22B6F">
        <w:tc>
          <w:tcPr>
            <w:tcW w:w="5225" w:type="dxa"/>
          </w:tcPr>
          <w:p w14:paraId="0E6AB1B3" w14:textId="77777777" w:rsidR="00FF24BF" w:rsidRPr="007D5574" w:rsidRDefault="00FF24BF" w:rsidP="008F3A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Stamp 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d</w:t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uties 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印花稅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5AE2601A" w14:textId="642C9584" w:rsidR="007940AE" w:rsidRPr="00894416" w:rsidRDefault="00FF24B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Imposed on the transfer of 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shares &amp; immovable property</w:t>
            </w:r>
          </w:p>
        </w:tc>
        <w:tc>
          <w:tcPr>
            <w:tcW w:w="5225" w:type="dxa"/>
          </w:tcPr>
          <w:p w14:paraId="0D4ACDC0" w14:textId="3983D15E" w:rsidR="00FF24BF" w:rsidRPr="007D5574" w:rsidRDefault="009071EA" w:rsidP="009071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i</w:t>
            </w:r>
            <w:r w:rsidRPr="007D557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v)    </w:t>
            </w:r>
            <w:r w:rsidR="00FF24BF"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印花稅</w:t>
            </w:r>
            <w:r w:rsidR="00FF24BF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FF24BF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398DBB75" w14:textId="75882E39" w:rsidR="009071EA" w:rsidRPr="00894416" w:rsidRDefault="00FF24BF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</w:t>
            </w: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股份</w:t>
            </w: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和</w:t>
            </w: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不動產</w:t>
            </w: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的轉讓徵收</w:t>
            </w:r>
          </w:p>
        </w:tc>
      </w:tr>
      <w:tr w:rsidR="00894416" w:rsidRPr="007D5574" w14:paraId="5D3E1DE9" w14:textId="77777777" w:rsidTr="00D22B6F">
        <w:tc>
          <w:tcPr>
            <w:tcW w:w="5225" w:type="dxa"/>
          </w:tcPr>
          <w:p w14:paraId="2E80DB02" w14:textId="77777777" w:rsidR="00894416" w:rsidRPr="007D5574" w:rsidRDefault="00894416" w:rsidP="00894416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Rates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62D76C0" w14:textId="49583145" w:rsidR="00894416" w:rsidRPr="00894416" w:rsidRDefault="00894416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whether you 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own properties</w:t>
            </w:r>
          </w:p>
        </w:tc>
        <w:tc>
          <w:tcPr>
            <w:tcW w:w="5225" w:type="dxa"/>
          </w:tcPr>
          <w:p w14:paraId="44B5DF70" w14:textId="77777777" w:rsidR="00894416" w:rsidRPr="007D5574" w:rsidRDefault="00894416" w:rsidP="0089441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v)</w:t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   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差餉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59318EBF" w14:textId="1049A30F" w:rsidR="00894416" w:rsidRPr="00894416" w:rsidRDefault="00894416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對你是否</w:t>
            </w: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擁有房產</w:t>
            </w:r>
            <w:r w:rsidRPr="008944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徵稅</w:t>
            </w:r>
          </w:p>
        </w:tc>
      </w:tr>
      <w:tr w:rsidR="007940AE" w:rsidRPr="007D5574" w14:paraId="39E60B0A" w14:textId="77777777" w:rsidTr="00D22B6F">
        <w:tc>
          <w:tcPr>
            <w:tcW w:w="5225" w:type="dxa"/>
          </w:tcPr>
          <w:p w14:paraId="3CB73397" w14:textId="77777777" w:rsidR="00FF24BF" w:rsidRPr="007D5574" w:rsidRDefault="00FF24BF" w:rsidP="008F3A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Duties</w:t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623B2941" w14:textId="77777777" w:rsidR="00894416" w:rsidRDefault="00FF24B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Liquor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with alcoholic strength more</w:t>
            </w:r>
            <w:r w:rsidR="008B0074"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than</w:t>
            </w:r>
            <w:r w:rsidR="008B0074"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30%</w:t>
            </w:r>
          </w:p>
          <w:p w14:paraId="254C2D31" w14:textId="77777777" w:rsidR="00894416" w:rsidRDefault="00FF24BF" w:rsidP="0089441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(on 4 dutiable goods)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32DCC2B3" w14:textId="77777777" w:rsidR="00894416" w:rsidRDefault="00FF24B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Tobacco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Hydrocarbon oil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68A35775" w14:textId="77777777" w:rsidR="00894416" w:rsidRDefault="00FF24BF" w:rsidP="0089441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Aircraft Spirit, Motor Spirit, Gasoline, Petroleum</w:t>
            </w:r>
          </w:p>
          <w:p w14:paraId="50820914" w14:textId="2D3C4DDF" w:rsidR="007940AE" w:rsidRPr="00553EC3" w:rsidRDefault="00FF24BF" w:rsidP="00553EC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Methyl Alcohol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225" w:type="dxa"/>
          </w:tcPr>
          <w:p w14:paraId="6DCC7D97" w14:textId="60759AA3" w:rsidR="009071EA" w:rsidRPr="007D5574" w:rsidRDefault="009071EA" w:rsidP="008F3A6D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稅</w:t>
            </w:r>
            <w:r w:rsidRPr="007D5574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58FAFD18" w14:textId="3D48F136" w:rsidR="009071EA" w:rsidRPr="00E964C2" w:rsidRDefault="009071EA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酒精</w:t>
            </w: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度數超過</w:t>
            </w: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30% </w:t>
            </w: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的酒類</w:t>
            </w:r>
          </w:p>
          <w:p w14:paraId="2FCC69A5" w14:textId="4E9845EC" w:rsidR="009071EA" w:rsidRPr="00E964C2" w:rsidRDefault="009071EA" w:rsidP="00E964C2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64C2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（</w:t>
            </w:r>
            <w:r w:rsidRPr="00E964C2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 xml:space="preserve">4 </w:t>
            </w:r>
            <w:r w:rsidRPr="00E964C2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種應稅商品）：</w:t>
            </w:r>
          </w:p>
          <w:p w14:paraId="474DB8CB" w14:textId="77777777" w:rsidR="00E964C2" w:rsidRDefault="009071EA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煙草</w:t>
            </w:r>
            <w:r w:rsidRPr="00E964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碳氫油</w:t>
            </w: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039AA384" w14:textId="12FB4C5D" w:rsidR="009071EA" w:rsidRPr="00E964C2" w:rsidRDefault="009071EA" w:rsidP="00E964C2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如：飛機燃油、汽車燃油、汽油、石油</w:t>
            </w:r>
            <w:r w:rsidR="00F00493"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、</w:t>
            </w:r>
            <w:r w:rsidRPr="00E964C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甲醇</w:t>
            </w:r>
            <w:r w:rsidRPr="00E964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27A32C45" w14:textId="77777777" w:rsidR="007940AE" w:rsidRPr="007D5574" w:rsidRDefault="007940AE" w:rsidP="007940AE">
            <w:pPr>
              <w:rPr>
                <w:rFonts w:ascii="Times New Roman" w:hAnsi="Times New Roman" w:cs="Times New Roman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7940AE" w:rsidRPr="007D5574" w14:paraId="5B3BC07B" w14:textId="77777777" w:rsidTr="00D22B6F">
        <w:tc>
          <w:tcPr>
            <w:tcW w:w="5225" w:type="dxa"/>
          </w:tcPr>
          <w:p w14:paraId="649E25E4" w14:textId="392D31EF" w:rsidR="00FF24BF" w:rsidRPr="007D5574" w:rsidRDefault="00FF24BF" w:rsidP="008F3A6D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Betting Duty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5445FC10" w14:textId="77777777" w:rsidR="00894416" w:rsidRPr="00894416" w:rsidRDefault="00FF24B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on receipts from </w:t>
            </w:r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legal gambling activities</w:t>
            </w:r>
          </w:p>
          <w:p w14:paraId="49424C68" w14:textId="50633E20" w:rsidR="007940AE" w:rsidRPr="00553EC3" w:rsidRDefault="00FF24BF" w:rsidP="00553EC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8944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Horse Racing, Lotteries, Mark Six, Soccer Gambling</w:t>
            </w:r>
          </w:p>
        </w:tc>
        <w:tc>
          <w:tcPr>
            <w:tcW w:w="5225" w:type="dxa"/>
          </w:tcPr>
          <w:p w14:paraId="3800F9D5" w14:textId="43CB2E13" w:rsidR="00E825EF" w:rsidRPr="007D5574" w:rsidRDefault="00E825EF" w:rsidP="008F3A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博彩稅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187D2F35" w14:textId="284E9DCC" w:rsidR="00E825EF" w:rsidRPr="007D5574" w:rsidRDefault="00E825EF" w:rsidP="00E825EF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合法賭博活動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的收入徵稅</w:t>
            </w:r>
          </w:p>
          <w:p w14:paraId="0F7A2074" w14:textId="36CDF1A0" w:rsidR="007940AE" w:rsidRPr="007D5574" w:rsidRDefault="00E825EF" w:rsidP="007940AE">
            <w:pPr>
              <w:rPr>
                <w:rFonts w:ascii="Times New Roman" w:hAnsi="Times New Roman" w:cs="Times New Roman"/>
                <w:b/>
                <w:iCs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 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如：賽馬、彩票、</w:t>
            </w:r>
            <w:r w:rsidR="00F0049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六合彩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、足球博彩</w:t>
            </w:r>
          </w:p>
        </w:tc>
      </w:tr>
      <w:tr w:rsidR="007940AE" w:rsidRPr="007D5574" w14:paraId="3BAEA516" w14:textId="77777777" w:rsidTr="00D22B6F">
        <w:tc>
          <w:tcPr>
            <w:tcW w:w="5225" w:type="dxa"/>
          </w:tcPr>
          <w:p w14:paraId="2B4EDF42" w14:textId="1ECAAC59" w:rsidR="008B0074" w:rsidRPr="007D5574" w:rsidRDefault="008B0074" w:rsidP="008F3A6D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Motor Vehicle First Registration Tax:</w:t>
            </w:r>
          </w:p>
          <w:p w14:paraId="0BD7B2F5" w14:textId="77777777" w:rsidR="008B0074" w:rsidRPr="007D5574" w:rsidRDefault="008B0074" w:rsidP="009071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Tax on the 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first registration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of a motor vehicle</w:t>
            </w:r>
          </w:p>
          <w:p w14:paraId="1E540D52" w14:textId="4DB235DD" w:rsidR="007940AE" w:rsidRPr="00553EC3" w:rsidRDefault="008B0074" w:rsidP="00553EC3">
            <w:pPr>
              <w:spacing w:line="276" w:lineRule="auto"/>
              <w:ind w:firstLineChars="100" w:firstLine="2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Second-hand car is excluded, </w:t>
            </w:r>
            <w:r w:rsidR="00F00493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foreign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car??? </w:t>
            </w:r>
          </w:p>
        </w:tc>
        <w:tc>
          <w:tcPr>
            <w:tcW w:w="5225" w:type="dxa"/>
          </w:tcPr>
          <w:p w14:paraId="53663FA8" w14:textId="7FD7034B" w:rsidR="00235CE9" w:rsidRPr="007D5574" w:rsidRDefault="00235CE9" w:rsidP="00235CE9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viii)   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汽車首次登記稅</w:t>
            </w: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:</w:t>
            </w:r>
          </w:p>
          <w:p w14:paraId="14A50080" w14:textId="310B9666" w:rsidR="00235CE9" w:rsidRPr="007D5574" w:rsidRDefault="00235CE9" w:rsidP="00235CE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機動車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首次登記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</w:t>
            </w:r>
          </w:p>
          <w:p w14:paraId="61B4DF38" w14:textId="77777777" w:rsidR="007940AE" w:rsidRDefault="00235CE9" w:rsidP="00235CE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二手車除外，外國車？？？</w:t>
            </w:r>
          </w:p>
          <w:p w14:paraId="198FC614" w14:textId="1A9110BB" w:rsidR="000D0804" w:rsidRPr="007D5574" w:rsidRDefault="000D0804" w:rsidP="00235CE9">
            <w:pPr>
              <w:rPr>
                <w:rFonts w:ascii="Times New Roman" w:hAnsi="Times New Roman" w:cs="Times New Roman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7940AE" w:rsidRPr="007D5574" w14:paraId="120EFB13" w14:textId="77777777" w:rsidTr="00D22B6F">
        <w:tc>
          <w:tcPr>
            <w:tcW w:w="5225" w:type="dxa"/>
          </w:tcPr>
          <w:p w14:paraId="6A12E9D1" w14:textId="79261642" w:rsidR="009071EA" w:rsidRPr="007D5574" w:rsidRDefault="009071EA" w:rsidP="008F3A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Air Passenger Departure Tax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:</w:t>
            </w:r>
          </w:p>
          <w:p w14:paraId="7E5359DE" w14:textId="77777777" w:rsidR="007940AE" w:rsidRDefault="009071EA" w:rsidP="00C42E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Only </w:t>
            </w:r>
            <w:r w:rsidR="007D79B8"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d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eparture by air</w:t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is </w:t>
            </w:r>
            <w:proofErr w:type="gramStart"/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required</w:t>
            </w:r>
            <w:proofErr w:type="gramEnd"/>
          </w:p>
          <w:p w14:paraId="36002332" w14:textId="7321F382" w:rsidR="000D0804" w:rsidRPr="00C42EEA" w:rsidRDefault="000D0804" w:rsidP="00C42E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6325C13B" w14:textId="2E4CA485" w:rsidR="00235CE9" w:rsidRPr="007D5574" w:rsidRDefault="00235CE9" w:rsidP="00235CE9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ix)    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飛機乘客離境稅</w:t>
            </w:r>
            <w:r w:rsidRPr="007D557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:</w:t>
            </w:r>
          </w:p>
          <w:p w14:paraId="4305B660" w14:textId="77777777" w:rsidR="007940AE" w:rsidRDefault="00235CE9" w:rsidP="00C42E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只對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飛機離境</w:t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的人徵稅</w:t>
            </w:r>
          </w:p>
          <w:p w14:paraId="3E5305B6" w14:textId="13E92AF7" w:rsidR="000D0804" w:rsidRPr="00C42EEA" w:rsidRDefault="000D0804" w:rsidP="00C42E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940AE" w:rsidRPr="007D5574" w14:paraId="37983C31" w14:textId="77777777" w:rsidTr="00D22B6F">
        <w:tc>
          <w:tcPr>
            <w:tcW w:w="5225" w:type="dxa"/>
          </w:tcPr>
          <w:p w14:paraId="4D85662A" w14:textId="77777777" w:rsidR="00235CE9" w:rsidRPr="007D5574" w:rsidRDefault="009071EA" w:rsidP="008F3A6D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Royalties and concessions:</w:t>
            </w:r>
          </w:p>
          <w:p w14:paraId="1152D1D0" w14:textId="5E891F5F" w:rsidR="009071EA" w:rsidRPr="007D5574" w:rsidRDefault="009071EA" w:rsidP="00235CE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Royalties payable by franchised companies </w:t>
            </w:r>
          </w:p>
          <w:p w14:paraId="2FE4A3C3" w14:textId="1165F80E" w:rsidR="007940AE" w:rsidRPr="00553EC3" w:rsidRDefault="009071EA" w:rsidP="00553E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Revenue arising from government car parks, </w:t>
            </w:r>
            <w:proofErr w:type="gramStart"/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bridges</w:t>
            </w:r>
            <w:proofErr w:type="gramEnd"/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 tunnels etc</w:t>
            </w:r>
            <w:r w:rsidR="00553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5225" w:type="dxa"/>
          </w:tcPr>
          <w:p w14:paraId="187829B9" w14:textId="7B7C54F6" w:rsidR="00235CE9" w:rsidRPr="007D5574" w:rsidRDefault="00235CE9" w:rsidP="008F3A6D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D557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專利稅及特權稅</w:t>
            </w:r>
            <w:r w:rsidRPr="007D557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  <w:p w14:paraId="54E55235" w14:textId="1383EFDB" w:rsidR="00235CE9" w:rsidRPr="007D5574" w:rsidRDefault="00235CE9" w:rsidP="00235CE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加盟公司應付的特許權使用費</w:t>
            </w:r>
          </w:p>
          <w:p w14:paraId="716B2C87" w14:textId="6F0D6C91" w:rsidR="007940AE" w:rsidRPr="007D5574" w:rsidRDefault="00235CE9" w:rsidP="007940AE">
            <w:pPr>
              <w:rPr>
                <w:rFonts w:ascii="Times New Roman" w:hAnsi="Times New Roman" w:cs="Times New Roman"/>
                <w:b/>
                <w:iCs/>
                <w:color w:val="000000" w:themeColor="text1"/>
                <w:sz w:val="20"/>
                <w:szCs w:val="20"/>
              </w:rPr>
            </w:pPr>
            <w:r w:rsidRPr="007D5574">
              <w:rPr>
                <w:sz w:val="20"/>
                <w:szCs w:val="20"/>
              </w:rPr>
              <w:sym w:font="Wingdings" w:char="F0E0"/>
            </w:r>
            <w:r w:rsidRPr="007D55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D557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來自政府停車場、橋樑和隧道等的收入</w:t>
            </w:r>
          </w:p>
        </w:tc>
      </w:tr>
    </w:tbl>
    <w:p w14:paraId="39E5D994" w14:textId="49036DD4" w:rsidR="00BD3A3F" w:rsidRDefault="00BD3A3F" w:rsidP="00BD3A3F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FDDAD01" w14:textId="7D4BCAF2" w:rsidR="00B13F08" w:rsidRPr="00C42EEA" w:rsidRDefault="00D26A9C" w:rsidP="00B13F08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C42EEA">
        <w:rPr>
          <w:rFonts w:ascii="Copperplate Gothic Bold" w:hAnsi="Copperplate Gothic Bold" w:cs="Times New Roman"/>
          <w:color w:val="000000" w:themeColor="text1"/>
          <w:sz w:val="20"/>
          <w:szCs w:val="20"/>
        </w:rPr>
        <w:t>16.5</w:t>
      </w:r>
      <w:r w:rsidRPr="00C42EEA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Major Taxation in Hong Kong </w:t>
      </w:r>
      <w:r w:rsidR="00B13F08" w:rsidRPr="00C42EEA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264303C3" w14:textId="3610253D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Salary tax is imposed on taxpayers’ income / wage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EE57E9E" w14:textId="6A597587" w:rsidR="00204763" w:rsidRPr="00C42EEA" w:rsidRDefault="00204763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薪俸稅是針對納稅人的收入</w:t>
      </w:r>
      <w:r w:rsidR="00F0049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F004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工資徵收的</w:t>
      </w:r>
    </w:p>
    <w:p w14:paraId="53A7D49C" w14:textId="6C4709BE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83EBC7C" w14:textId="24716376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Rates are born by property owners only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FDB0658" w14:textId="78581504" w:rsidR="00204763" w:rsidRPr="00C42EEA" w:rsidRDefault="00204763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差</w:t>
      </w:r>
      <w:r w:rsidR="00F00493" w:rsidRPr="00F0049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餉</w:t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僅由業主承擔</w:t>
      </w:r>
    </w:p>
    <w:p w14:paraId="1D6AD405" w14:textId="7C4DA366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E94CCF1" w14:textId="2C7C00B7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Property tax is born by the tenants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bookmarkStart w:id="0" w:name="OLE_LINK1"/>
      <w:bookmarkStart w:id="1" w:name="OLE_LINK2"/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31CC9A0" w14:textId="7644C3D2" w:rsidR="00204763" w:rsidRPr="00C42EEA" w:rsidRDefault="00204763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00493" w:rsidRPr="007D557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物業</w:t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稅由租客承擔</w:t>
      </w:r>
    </w:p>
    <w:p w14:paraId="11BC068F" w14:textId="4982771E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bookmarkEnd w:id="0"/>
      <w:bookmarkEnd w:id="1"/>
    </w:p>
    <w:p w14:paraId="53560528" w14:textId="4C5F786A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Purchasing both </w:t>
      </w:r>
      <w:proofErr w:type="gramStart"/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first hand</w:t>
      </w:r>
      <w:proofErr w:type="gramEnd"/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second cars need to pay Motor Vehicle First Registration Tax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1958259" w14:textId="392B0E5F" w:rsidR="00204763" w:rsidRPr="00C42EEA" w:rsidRDefault="00204763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購買一手車和二手車均需繳納</w:t>
      </w:r>
      <w:r w:rsidR="00F00493" w:rsidRPr="00F0049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汽</w:t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車首次登記稅</w:t>
      </w:r>
    </w:p>
    <w:p w14:paraId="3F974D56" w14:textId="53AE63E7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201A2EA" w14:textId="46308676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Selling stock and bond are required to pay stamp duty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 / F</w:t>
      </w:r>
    </w:p>
    <w:p w14:paraId="59F47721" w14:textId="78541D93" w:rsidR="00204763" w:rsidRPr="00C42EEA" w:rsidRDefault="00204763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出售股票和債券需要繳納印花稅</w:t>
      </w:r>
    </w:p>
    <w:p w14:paraId="6DF6B665" w14:textId="2D208581" w:rsidR="00B13F08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FAF127C" w14:textId="68E3737D" w:rsidR="00EA1896" w:rsidRPr="00C42EEA" w:rsidRDefault="00B13F08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A1896"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Receipts from legal gambling activities required to pay betting duty</w:t>
      </w:r>
      <w:r w:rsidR="00EA1896"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A1896"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A1896"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A1896"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A1896"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A1896"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A1896"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3394D2A" w14:textId="1CC10D62" w:rsidR="00204763" w:rsidRPr="00C42EEA" w:rsidRDefault="00204763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00493"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合法賭博活動的</w:t>
      </w:r>
      <w:r w:rsidR="00F00493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獲益</w:t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需要支付博彩稅</w:t>
      </w:r>
    </w:p>
    <w:p w14:paraId="65E56A2E" w14:textId="643B7E0A" w:rsidR="00B13F08" w:rsidRPr="00C42EEA" w:rsidRDefault="00EA1896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EB3EEF1" w14:textId="40F0FA5D" w:rsidR="00EA1896" w:rsidRPr="00C42EEA" w:rsidRDefault="00EA1896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 company suffer loss, they are no need to pay profit tax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2A53A25" w14:textId="7074B3F0" w:rsidR="00204763" w:rsidRPr="00C42EEA" w:rsidRDefault="00204763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當公司虧損時，他們無需繳納利得稅</w:t>
      </w:r>
    </w:p>
    <w:p w14:paraId="592F4D77" w14:textId="595F3FC4" w:rsidR="00B13F08" w:rsidRPr="00C42EEA" w:rsidRDefault="00EA1896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93C1373" w14:textId="1727C897" w:rsidR="00EA1896" w:rsidRPr="00C42EEA" w:rsidRDefault="00EA1896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Arrival to Hong Kong is not required to pay air passenger departure tax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42EE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ABBDFC7" w14:textId="6AD7B62C" w:rsidR="00204763" w:rsidRPr="00C42EEA" w:rsidRDefault="00204763" w:rsidP="0020476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C42EE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抵港航空旅客無需繳納離境稅</w:t>
      </w:r>
    </w:p>
    <w:p w14:paraId="4F25E285" w14:textId="4910FCA9" w:rsidR="00EA1896" w:rsidRPr="00C42EEA" w:rsidRDefault="00EA1896" w:rsidP="00B13F0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2EEA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C42E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BB9C5D3" w14:textId="10E6EEBF" w:rsidR="00204763" w:rsidRDefault="00204763" w:rsidP="00B13F08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943D8ED" w14:textId="77777777" w:rsidR="00204763" w:rsidRDefault="00204763" w:rsidP="00B13F08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C93DEC1" w14:textId="09114786" w:rsidR="00C42EEA" w:rsidRDefault="00C42EEA" w:rsidP="00B13F08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2950BCE" w14:textId="77777777" w:rsidR="000D0804" w:rsidRDefault="000D0804" w:rsidP="00B13F08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4703640" w14:textId="77777777" w:rsidR="000D0804" w:rsidRDefault="000D0804" w:rsidP="00B13F08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B8C04BF" w14:textId="3A71D388" w:rsidR="00B13F08" w:rsidRPr="00C42EEA" w:rsidRDefault="00D26A9C" w:rsidP="00B13F08">
      <w:pPr>
        <w:spacing w:line="276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42EEA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B13F08" w:rsidRPr="00C42EEA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TFFFT </w:t>
      </w:r>
      <w:r w:rsidR="00EA1896" w:rsidRPr="00C42EEA">
        <w:rPr>
          <w:rFonts w:ascii="Times New Roman" w:hAnsi="Times New Roman" w:cs="Times New Roman"/>
          <w:color w:val="000000" w:themeColor="text1"/>
          <w:sz w:val="16"/>
          <w:szCs w:val="16"/>
        </w:rPr>
        <w:t>TTT</w:t>
      </w:r>
    </w:p>
    <w:p w14:paraId="028BE7DF" w14:textId="7F16162E" w:rsidR="00AD2694" w:rsidRPr="000D0804" w:rsidRDefault="00CC7571" w:rsidP="00AD2694">
      <w:pPr>
        <w:jc w:val="center"/>
        <w:rPr>
          <w:rFonts w:ascii="Copperplate" w:hAnsi="Copperplate" w:cs="Times New Roman"/>
          <w:b/>
          <w:iCs/>
          <w:color w:val="000000" w:themeColor="text1"/>
        </w:rPr>
      </w:pPr>
      <w:r w:rsidRPr="000D0804">
        <w:rPr>
          <w:rFonts w:ascii="Copperplate" w:hAnsi="Copperplate" w:cs="Times New Roman"/>
          <w:b/>
          <w:iCs/>
          <w:color w:val="000000" w:themeColor="text1"/>
        </w:rPr>
        <w:lastRenderedPageBreak/>
        <w:t xml:space="preserve">Tax </w:t>
      </w:r>
      <w:r w:rsidR="002546F7" w:rsidRPr="000D0804">
        <w:rPr>
          <w:rFonts w:ascii="Copperplate" w:hAnsi="Copperplate" w:cs="Times New Roman"/>
          <w:b/>
          <w:iCs/>
          <w:color w:val="000000" w:themeColor="text1"/>
        </w:rPr>
        <w:t>r</w:t>
      </w:r>
      <w:r w:rsidRPr="000D0804">
        <w:rPr>
          <w:rFonts w:ascii="Copperplate" w:hAnsi="Copperplate" w:cs="Times New Roman"/>
          <w:b/>
          <w:iCs/>
          <w:color w:val="000000" w:themeColor="text1"/>
        </w:rPr>
        <w:t xml:space="preserve">evenue </w:t>
      </w:r>
      <w:r w:rsidRPr="000D0804">
        <w:rPr>
          <w:rFonts w:ascii="Copperplate" w:hAnsi="Copperplate" w:cs="Times New Roman"/>
          <w:b/>
          <w:iCs/>
          <w:color w:val="000000" w:themeColor="text1"/>
          <w:u w:val="single"/>
        </w:rPr>
        <w:t>not</w:t>
      </w:r>
      <w:r w:rsidRPr="000D0804">
        <w:rPr>
          <w:rFonts w:ascii="Copperplate" w:hAnsi="Copperplate" w:cs="Times New Roman"/>
          <w:b/>
          <w:iCs/>
          <w:color w:val="000000" w:themeColor="text1"/>
        </w:rPr>
        <w:t xml:space="preserve"> implemented in Hong Kong</w:t>
      </w:r>
    </w:p>
    <w:p w14:paraId="51C9D24A" w14:textId="77777777" w:rsidR="000D0804" w:rsidRPr="000D0804" w:rsidRDefault="000D0804" w:rsidP="000D0804">
      <w:pPr>
        <w:jc w:val="center"/>
        <w:rPr>
          <w:b/>
          <w:bCs/>
        </w:rPr>
      </w:pPr>
      <w:r w:rsidRPr="000D0804">
        <w:rPr>
          <w:rFonts w:hint="eastAsia"/>
          <w:b/>
          <w:bCs/>
          <w:u w:val="single"/>
        </w:rPr>
        <w:t>沒</w:t>
      </w:r>
      <w:r w:rsidRPr="000D0804">
        <w:rPr>
          <w:rFonts w:hint="eastAsia"/>
          <w:b/>
          <w:bCs/>
        </w:rPr>
        <w:t>在香港實施的稅務</w:t>
      </w:r>
    </w:p>
    <w:p w14:paraId="2DCAF3A9" w14:textId="77777777" w:rsidR="000D0804" w:rsidRPr="000D0804" w:rsidRDefault="000D0804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AD2694" w:rsidRPr="000D0804" w14:paraId="16F276A7" w14:textId="77777777" w:rsidTr="00D22B6F">
        <w:tc>
          <w:tcPr>
            <w:tcW w:w="5225" w:type="dxa"/>
          </w:tcPr>
          <w:p w14:paraId="0B2CA263" w14:textId="77777777" w:rsidR="000D0804" w:rsidRDefault="00AD2694" w:rsidP="00AD2694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Interest tax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680D68A4" w14:textId="77777777" w:rsidR="000D0804" w:rsidRPr="000D0804" w:rsidRDefault="00AD2694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on interest from bank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deposits and bonds</w:t>
            </w:r>
          </w:p>
          <w:p w14:paraId="056BB1C6" w14:textId="4557F0C5" w:rsidR="00AD2694" w:rsidRPr="000D0804" w:rsidRDefault="00AD2694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on dividends from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share</w:t>
            </w:r>
            <w:r w:rsidR="00BD356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(dividend tax)</w:t>
            </w:r>
          </w:p>
        </w:tc>
        <w:tc>
          <w:tcPr>
            <w:tcW w:w="5225" w:type="dxa"/>
          </w:tcPr>
          <w:p w14:paraId="2BCAD7E8" w14:textId="727A7D02" w:rsidR="00671165" w:rsidRPr="000D0804" w:rsidRDefault="00671165" w:rsidP="008F3A6D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利息稅：</w:t>
            </w:r>
            <w:r w:rsidRPr="000D08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</w:p>
          <w:p w14:paraId="4EDBEA51" w14:textId="77777777" w:rsidR="000D0804" w:rsidRDefault="00671165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銀行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存款和債券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利息稅</w:t>
            </w:r>
          </w:p>
          <w:p w14:paraId="0F8FB3D4" w14:textId="182021C9" w:rsidR="00AD2694" w:rsidRPr="000D0804" w:rsidRDefault="00BD3568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股票中獲得的股息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671165" w:rsidRPr="00BD356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股息稅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AD2694" w:rsidRPr="000D0804" w14:paraId="34313136" w14:textId="77777777" w:rsidTr="00D22B6F">
        <w:tc>
          <w:tcPr>
            <w:tcW w:w="5225" w:type="dxa"/>
          </w:tcPr>
          <w:p w14:paraId="1DC99F61" w14:textId="77777777" w:rsidR="00671165" w:rsidRPr="000D0804" w:rsidRDefault="00671165" w:rsidP="008F3A6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Capital gain tax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6EBEA5B4" w14:textId="79226055" w:rsidR="00AD2694" w:rsidRPr="000D0804" w:rsidRDefault="00671165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on increase in value of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properties, </w:t>
            </w:r>
            <w:proofErr w:type="gramStart"/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shares</w:t>
            </w:r>
            <w:proofErr w:type="gramEnd"/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and bonds</w:t>
            </w:r>
          </w:p>
        </w:tc>
        <w:tc>
          <w:tcPr>
            <w:tcW w:w="5225" w:type="dxa"/>
          </w:tcPr>
          <w:p w14:paraId="20284F72" w14:textId="25F12D57" w:rsidR="00671165" w:rsidRPr="000D0804" w:rsidRDefault="00671165" w:rsidP="008F3A6D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資本利得稅</w:t>
            </w:r>
            <w:r w:rsidR="00800704" w:rsidRPr="000D080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：</w:t>
            </w:r>
          </w:p>
          <w:p w14:paraId="22E7DDB5" w14:textId="1800DAA1" w:rsidR="00AD2694" w:rsidRPr="000D0804" w:rsidRDefault="00671165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財產、股票和債券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增值稅</w:t>
            </w:r>
          </w:p>
        </w:tc>
      </w:tr>
      <w:tr w:rsidR="00AD2694" w:rsidRPr="000D0804" w14:paraId="5D499987" w14:textId="77777777" w:rsidTr="00D22B6F">
        <w:tc>
          <w:tcPr>
            <w:tcW w:w="5225" w:type="dxa"/>
          </w:tcPr>
          <w:p w14:paraId="5309BA46" w14:textId="77777777" w:rsidR="00671165" w:rsidRPr="000D0804" w:rsidRDefault="00671165" w:rsidP="008F3A6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General sales tax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5E39B0E5" w14:textId="46049BB7" w:rsidR="00AD2694" w:rsidRPr="000D0804" w:rsidRDefault="00671165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on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sales of goods and services</w:t>
            </w:r>
          </w:p>
        </w:tc>
        <w:tc>
          <w:tcPr>
            <w:tcW w:w="5225" w:type="dxa"/>
          </w:tcPr>
          <w:p w14:paraId="663E0DB8" w14:textId="77777777" w:rsidR="00AD2694" w:rsidRPr="000D0804" w:rsidRDefault="00800704" w:rsidP="008F3A6D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一般銷售稅：</w:t>
            </w:r>
          </w:p>
          <w:p w14:paraId="66441795" w14:textId="6B814BD6" w:rsidR="00800704" w:rsidRPr="000D0804" w:rsidRDefault="00800704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商品和服務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銷售稅</w:t>
            </w:r>
          </w:p>
        </w:tc>
      </w:tr>
      <w:tr w:rsidR="00AD2694" w:rsidRPr="000D0804" w14:paraId="78E7E567" w14:textId="77777777" w:rsidTr="00D22B6F">
        <w:tc>
          <w:tcPr>
            <w:tcW w:w="5225" w:type="dxa"/>
          </w:tcPr>
          <w:p w14:paraId="0D46EFD9" w14:textId="77777777" w:rsidR="00671165" w:rsidRPr="000D0804" w:rsidRDefault="00671165" w:rsidP="008F3A6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Tariff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6B93A72F" w14:textId="43D6E9F6" w:rsidR="00AD2694" w:rsidRPr="000D0804" w:rsidRDefault="00671165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on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Imports</w:t>
            </w:r>
          </w:p>
        </w:tc>
        <w:tc>
          <w:tcPr>
            <w:tcW w:w="5225" w:type="dxa"/>
          </w:tcPr>
          <w:p w14:paraId="2EEEF769" w14:textId="13C5033F" w:rsidR="00AD2694" w:rsidRPr="000D0804" w:rsidRDefault="00800704" w:rsidP="008F3A6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關稅</w:t>
            </w:r>
          </w:p>
          <w:p w14:paraId="1A81996F" w14:textId="5CD1F9B6" w:rsidR="00800704" w:rsidRPr="000D0804" w:rsidRDefault="00800704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進口</w:t>
            </w:r>
            <w:r w:rsidR="00BD3568" w:rsidRPr="00BD356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關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</w:t>
            </w:r>
          </w:p>
        </w:tc>
      </w:tr>
      <w:tr w:rsidR="00AD2694" w:rsidRPr="000D0804" w14:paraId="17AB2AD3" w14:textId="77777777" w:rsidTr="00D22B6F">
        <w:tc>
          <w:tcPr>
            <w:tcW w:w="5225" w:type="dxa"/>
          </w:tcPr>
          <w:p w14:paraId="20A7B99C" w14:textId="77777777" w:rsidR="00671165" w:rsidRPr="000D0804" w:rsidRDefault="00671165" w:rsidP="008F3A6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Fat tax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73589574" w14:textId="76A003D1" w:rsidR="00AD2694" w:rsidRPr="000D0804" w:rsidRDefault="00671165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on goods which are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“high sugar, high fat, high salt</w:t>
            </w:r>
          </w:p>
        </w:tc>
        <w:tc>
          <w:tcPr>
            <w:tcW w:w="5225" w:type="dxa"/>
          </w:tcPr>
          <w:p w14:paraId="48692E85" w14:textId="575D683A" w:rsidR="00AD2694" w:rsidRPr="000D0804" w:rsidRDefault="00800704" w:rsidP="008F3A6D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脂肪稅</w:t>
            </w:r>
          </w:p>
          <w:p w14:paraId="286A78DB" w14:textId="09929AF6" w:rsidR="009827FF" w:rsidRPr="000D0804" w:rsidRDefault="009827FF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對“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高糖、高脂、高鹽</w:t>
            </w:r>
            <w:r w:rsidRPr="00F92CA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”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商品徵稅</w:t>
            </w:r>
          </w:p>
        </w:tc>
      </w:tr>
      <w:tr w:rsidR="00AD2694" w:rsidRPr="000D0804" w14:paraId="34787A16" w14:textId="77777777" w:rsidTr="00D22B6F">
        <w:tc>
          <w:tcPr>
            <w:tcW w:w="5225" w:type="dxa"/>
          </w:tcPr>
          <w:p w14:paraId="77013A16" w14:textId="77777777" w:rsidR="00671165" w:rsidRPr="000D0804" w:rsidRDefault="00671165" w:rsidP="008F3A6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Sugary tax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 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 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1C969C26" w14:textId="08ED0693" w:rsidR="00AD2694" w:rsidRPr="000D0804" w:rsidRDefault="00671165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on </w:t>
            </w:r>
            <w:r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soft drin</w:t>
            </w:r>
            <w:r w:rsidR="00433AE5" w:rsidRPr="000D08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k</w:t>
            </w:r>
          </w:p>
        </w:tc>
        <w:tc>
          <w:tcPr>
            <w:tcW w:w="5225" w:type="dxa"/>
          </w:tcPr>
          <w:p w14:paraId="54C66671" w14:textId="5A54DB16" w:rsidR="00AD2694" w:rsidRPr="000D0804" w:rsidRDefault="00433AE5" w:rsidP="008F3A6D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含糖稅</w:t>
            </w:r>
          </w:p>
          <w:p w14:paraId="58F119D2" w14:textId="326244C7" w:rsidR="00433AE5" w:rsidRPr="000D0804" w:rsidRDefault="00433AE5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汽水</w:t>
            </w:r>
            <w:r w:rsidRPr="000D080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徵稅</w:t>
            </w:r>
          </w:p>
        </w:tc>
      </w:tr>
    </w:tbl>
    <w:p w14:paraId="4A5F6A40" w14:textId="77777777" w:rsidR="00AD2694" w:rsidRPr="000D0804" w:rsidRDefault="00AD2694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E406CD" w14:textId="60E6F3DC" w:rsidR="00CC7571" w:rsidRDefault="001A52C7" w:rsidP="002546F7">
      <w:pPr>
        <w:jc w:val="center"/>
        <w:rPr>
          <w:rFonts w:ascii="Copperplate" w:hAnsi="Copperplate" w:cs="Times New Roman"/>
          <w:b/>
          <w:iCs/>
          <w:color w:val="000000" w:themeColor="text1"/>
        </w:rPr>
      </w:pPr>
      <w:r w:rsidRPr="000D0804">
        <w:rPr>
          <w:rFonts w:ascii="Copperplate" w:hAnsi="Copperplate" w:cs="Times New Roman"/>
          <w:b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C3E827A" wp14:editId="28ACB8D6">
                <wp:simplePos x="0" y="0"/>
                <wp:positionH relativeFrom="column">
                  <wp:posOffset>2348564</wp:posOffset>
                </wp:positionH>
                <wp:positionV relativeFrom="paragraph">
                  <wp:posOffset>215933</wp:posOffset>
                </wp:positionV>
                <wp:extent cx="1915427" cy="462013"/>
                <wp:effectExtent l="0" t="0" r="0" b="0"/>
                <wp:wrapNone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427" cy="462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2E10D" w14:textId="404C0B44" w:rsidR="007D79B8" w:rsidRPr="000D0804" w:rsidRDefault="007D79B8" w:rsidP="001A52C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E827A" id="文字方塊 13" o:spid="_x0000_s1027" type="#_x0000_t202" style="position:absolute;left:0;text-align:left;margin-left:184.95pt;margin-top:17pt;width:150.8pt;height:36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" filled="f" stroked="f">
                <v:textbox>
                  <w:txbxContent>
                    <w:p w14:paraId="1982E10D" w14:textId="404C0B44" w:rsidR="007D79B8" w:rsidRPr="000D0804" w:rsidRDefault="007D79B8" w:rsidP="001A52C7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7571" w:rsidRPr="000D0804">
        <w:rPr>
          <w:rFonts w:ascii="Copperplate" w:hAnsi="Copperplate" w:cs="Times New Roman"/>
          <w:b/>
          <w:iCs/>
          <w:color w:val="000000" w:themeColor="text1"/>
        </w:rPr>
        <w:t xml:space="preserve">Tax Revenue </w:t>
      </w:r>
      <w:r w:rsidR="00CC7571" w:rsidRPr="000D0804">
        <w:rPr>
          <w:rFonts w:ascii="Copperplate" w:hAnsi="Copperplate" w:cs="Times New Roman"/>
          <w:b/>
          <w:iCs/>
          <w:color w:val="000000" w:themeColor="text1"/>
          <w:u w:val="single"/>
          <w:bdr w:val="single" w:sz="4" w:space="0" w:color="auto"/>
        </w:rPr>
        <w:t>cancelled</w:t>
      </w:r>
      <w:r w:rsidR="00CC7571" w:rsidRPr="000D0804">
        <w:rPr>
          <w:rFonts w:ascii="Copperplate" w:hAnsi="Copperplate" w:cs="Times New Roman"/>
          <w:b/>
          <w:iCs/>
          <w:color w:val="000000" w:themeColor="text1"/>
        </w:rPr>
        <w:t xml:space="preserve"> in Hong Kong</w:t>
      </w:r>
    </w:p>
    <w:p w14:paraId="771915E7" w14:textId="057763A8" w:rsidR="000D0804" w:rsidRDefault="000D0804" w:rsidP="000D0804">
      <w:pPr>
        <w:jc w:val="center"/>
        <w:rPr>
          <w:rFonts w:ascii="Copperplate" w:hAnsi="Copperplate" w:cs="Times New Roman"/>
          <w:b/>
          <w:iCs/>
          <w:color w:val="000000" w:themeColor="text1"/>
        </w:rPr>
      </w:pPr>
      <w:r w:rsidRPr="000D0804">
        <w:rPr>
          <w:rFonts w:ascii="Copperplate" w:hAnsi="Copperplate" w:cs="Times New Roman" w:hint="eastAsia"/>
          <w:b/>
          <w:iCs/>
          <w:color w:val="000000" w:themeColor="text1"/>
        </w:rPr>
        <w:t>在香港取消了的稅務</w:t>
      </w:r>
    </w:p>
    <w:p w14:paraId="63A89FE1" w14:textId="77777777" w:rsidR="000D0804" w:rsidRPr="000D0804" w:rsidRDefault="000D0804" w:rsidP="000D0804">
      <w:pPr>
        <w:jc w:val="center"/>
        <w:rPr>
          <w:rFonts w:ascii="Copperplate" w:hAnsi="Copperplate" w:cs="Times New Roman"/>
          <w:b/>
          <w:iCs/>
          <w:color w:val="000000" w:themeColor="text1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7"/>
        <w:gridCol w:w="5213"/>
      </w:tblGrid>
      <w:tr w:rsidR="001A52C7" w:rsidRPr="000D0804" w14:paraId="7D32A989" w14:textId="77777777" w:rsidTr="00D22B6F">
        <w:tc>
          <w:tcPr>
            <w:tcW w:w="5225" w:type="dxa"/>
          </w:tcPr>
          <w:p w14:paraId="49C88530" w14:textId="77777777" w:rsidR="001A52C7" w:rsidRPr="000D0804" w:rsidRDefault="001A52C7" w:rsidP="008F3A6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Estate Duty</w:t>
            </w:r>
          </w:p>
          <w:p w14:paraId="2CAA51CA" w14:textId="77777777" w:rsidR="001A52C7" w:rsidRPr="000D0804" w:rsidRDefault="001A52C7" w:rsidP="008F3A6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Hotel Accommodation Tax</w:t>
            </w:r>
          </w:p>
          <w:p w14:paraId="1D107393" w14:textId="77777777" w:rsidR="001A52C7" w:rsidRPr="000D0804" w:rsidRDefault="001A52C7" w:rsidP="008F3A6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Cross </w:t>
            </w:r>
            <w:proofErr w:type="spellStart"/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Harbour</w:t>
            </w:r>
            <w:proofErr w:type="spellEnd"/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Tunnel Passage Tax</w:t>
            </w:r>
          </w:p>
          <w:p w14:paraId="1B2E82EE" w14:textId="77777777" w:rsidR="001A52C7" w:rsidRPr="000D0804" w:rsidRDefault="001A52C7" w:rsidP="008F3A6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Entertainment Tax</w:t>
            </w:r>
          </w:p>
          <w:p w14:paraId="2A3A735B" w14:textId="3519A8B5" w:rsidR="001A52C7" w:rsidRPr="000D0804" w:rsidRDefault="001A52C7" w:rsidP="008F3A6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Cosmetics Tax</w:t>
            </w:r>
          </w:p>
        </w:tc>
        <w:tc>
          <w:tcPr>
            <w:tcW w:w="5225" w:type="dxa"/>
          </w:tcPr>
          <w:p w14:paraId="027A2C4E" w14:textId="43929F62" w:rsidR="001A52C7" w:rsidRPr="000D0804" w:rsidRDefault="001A52C7" w:rsidP="008F3A6D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遺產稅</w:t>
            </w:r>
          </w:p>
          <w:p w14:paraId="24025DB7" w14:textId="5C5786C9" w:rsidR="001A52C7" w:rsidRPr="000D0804" w:rsidRDefault="001A52C7" w:rsidP="008F3A6D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酒店住宿稅</w:t>
            </w:r>
          </w:p>
          <w:p w14:paraId="09D203DD" w14:textId="38A9A23A" w:rsidR="001A52C7" w:rsidRPr="000D0804" w:rsidRDefault="001A52C7" w:rsidP="008F3A6D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海底隧道通行稅</w:t>
            </w:r>
          </w:p>
          <w:p w14:paraId="58EAD940" w14:textId="3240A583" w:rsidR="001A52C7" w:rsidRPr="000D0804" w:rsidRDefault="001A52C7" w:rsidP="008F3A6D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娛樂稅</w:t>
            </w:r>
          </w:p>
          <w:p w14:paraId="1F683E81" w14:textId="22047EB2" w:rsidR="001A52C7" w:rsidRPr="000D0804" w:rsidRDefault="001A52C7" w:rsidP="008F3A6D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D080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化妝品稅</w:t>
            </w:r>
          </w:p>
        </w:tc>
      </w:tr>
    </w:tbl>
    <w:p w14:paraId="20AC6093" w14:textId="77777777" w:rsidR="00CC7571" w:rsidRDefault="00CC7571" w:rsidP="00CC7571">
      <w:pPr>
        <w:rPr>
          <w:rFonts w:ascii="Times New Roman" w:hAnsi="Times New Roman" w:cs="Times New Roman"/>
          <w:color w:val="000000" w:themeColor="text1"/>
        </w:rPr>
      </w:pPr>
    </w:p>
    <w:p w14:paraId="1001BD80" w14:textId="2DD741F1" w:rsidR="00CC7571" w:rsidRPr="000D0804" w:rsidRDefault="00CC7571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double"/>
        </w:rPr>
      </w:pPr>
      <w:r w:rsidRPr="000D0804">
        <w:rPr>
          <w:rFonts w:ascii="Times New Roman" w:hAnsi="Times New Roman" w:cs="Times New Roman"/>
          <w:b/>
          <w:color w:val="000000" w:themeColor="text1"/>
          <w:sz w:val="20"/>
          <w:szCs w:val="20"/>
          <w:u w:val="double"/>
        </w:rPr>
        <w:t>***Reminders</w:t>
      </w:r>
      <w:r w:rsidR="001A52C7" w:rsidRPr="000D08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double"/>
        </w:rPr>
        <w:t>提醒</w:t>
      </w:r>
      <w:r w:rsidRPr="000D0804">
        <w:rPr>
          <w:rFonts w:ascii="Times New Roman" w:hAnsi="Times New Roman" w:cs="Times New Roman"/>
          <w:b/>
          <w:color w:val="000000" w:themeColor="text1"/>
          <w:sz w:val="20"/>
          <w:szCs w:val="20"/>
          <w:u w:val="double"/>
        </w:rPr>
        <w:t>:</w:t>
      </w:r>
    </w:p>
    <w:p w14:paraId="49A1AF9F" w14:textId="36098900" w:rsidR="00EA1896" w:rsidRPr="000D0804" w:rsidRDefault="00CC7571" w:rsidP="008F3A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DSE MC may asked whether the tax is included in HK or </w:t>
      </w:r>
      <w:proofErr w:type="gramStart"/>
      <w:r w:rsidRPr="000D080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not</w:t>
      </w:r>
      <w:proofErr w:type="gramEnd"/>
    </w:p>
    <w:p w14:paraId="26D9A5A9" w14:textId="12A810C8" w:rsidR="001A52C7" w:rsidRDefault="001A52C7" w:rsidP="008F3A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DSE</w:t>
      </w:r>
      <w:r w:rsidRPr="000D080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MC</w:t>
      </w:r>
      <w:r w:rsidRPr="000D080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可能考核此稅項是否在香港實行</w:t>
      </w:r>
    </w:p>
    <w:p w14:paraId="443E6DB6" w14:textId="77777777" w:rsidR="000D0804" w:rsidRDefault="000D0804" w:rsidP="000D0804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24E45DA2" w14:textId="77777777" w:rsidR="000D0804" w:rsidRDefault="000D0804" w:rsidP="000D0804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352B538" w14:textId="77777777" w:rsidR="000D0804" w:rsidRPr="000D0804" w:rsidRDefault="000D0804" w:rsidP="000D0804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3436D545" w14:textId="62DDD222" w:rsidR="00EA1896" w:rsidRPr="000D0804" w:rsidRDefault="00EB00A8" w:rsidP="00EA1896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0D0804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16.5</w:t>
      </w:r>
      <w:r w:rsidRPr="000D0804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Major Taxation in Hong Kong </w:t>
      </w:r>
      <w:r w:rsidR="00EA1896" w:rsidRPr="000D0804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36A075BC" w14:textId="6B135D61" w:rsidR="00EA1896" w:rsidRPr="000D0804" w:rsidRDefault="00EA1896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C2E8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Receiving interest from bond need to pay interest tax in Hong Kong</w:t>
      </w:r>
      <w:r w:rsidR="002C2E8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C2E8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 / F</w:t>
      </w:r>
    </w:p>
    <w:p w14:paraId="587B8287" w14:textId="5023439C" w:rsidR="00F7727F" w:rsidRPr="000D0804" w:rsidRDefault="00F7727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從債券中收取利息需要在香港繳納利息稅</w:t>
      </w:r>
    </w:p>
    <w:p w14:paraId="275010DF" w14:textId="63E047D3" w:rsidR="00EA1896" w:rsidRPr="000D0804" w:rsidRDefault="00EA1896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2536B6A" w14:textId="48914A8F" w:rsidR="002C2E89" w:rsidRPr="000D0804" w:rsidRDefault="002C2E8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Receiving dividend from stock need to pay stamp duty in Hong Kong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BFBC34E" w14:textId="73E59089" w:rsidR="00F7727F" w:rsidRPr="000D0804" w:rsidRDefault="00F7727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從股票中收取股息需要在香港繳納印花稅</w:t>
      </w:r>
    </w:p>
    <w:p w14:paraId="3EEC8CF8" w14:textId="436DBC5E" w:rsidR="00EA1896" w:rsidRPr="000D0804" w:rsidRDefault="002C2E8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FA77101" w14:textId="7EF831E8" w:rsidR="002C2E89" w:rsidRPr="000D0804" w:rsidRDefault="002C2E8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Sales tax is currently adopted in Hong Kong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7F740253" w14:textId="6516E261" w:rsidR="00F7727F" w:rsidRPr="000D0804" w:rsidRDefault="00F7727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香港目前</w:t>
      </w:r>
      <w:r w:rsidR="00D22B6F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正</w:t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採用銷售稅</w:t>
      </w:r>
    </w:p>
    <w:p w14:paraId="69B62B3C" w14:textId="0F65CA3F" w:rsidR="002C2E89" w:rsidRPr="000D0804" w:rsidRDefault="002C2E8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</w:p>
    <w:p w14:paraId="66FA67B4" w14:textId="0F6EEA48" w:rsidR="007F579B" w:rsidRPr="000D0804" w:rsidRDefault="002C2E8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Tariff is imposed on the imported goods </w:t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579B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8B4A3D5" w14:textId="1DDAE81A" w:rsidR="00F7727F" w:rsidRPr="000D0804" w:rsidRDefault="00F7727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22B6F"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關稅</w:t>
      </w:r>
      <w:r w:rsidR="00D22B6F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是</w:t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對進口商品徵收</w:t>
      </w:r>
    </w:p>
    <w:p w14:paraId="65B31EB6" w14:textId="4F0C8F94" w:rsidR="00EA1896" w:rsidRPr="000D0804" w:rsidRDefault="007F579B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2C9C07D" w14:textId="06EAD1D4" w:rsidR="00E53661" w:rsidRPr="000D0804" w:rsidRDefault="00E53661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Fat tax and sugary tax are not currently adopted in Hong Kong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B92C3E0" w14:textId="5B733864" w:rsidR="00F7727F" w:rsidRPr="000D0804" w:rsidRDefault="00F7727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香港目前還沒有實行脂肪稅和糖稅</w:t>
      </w:r>
    </w:p>
    <w:p w14:paraId="59D0C704" w14:textId="2FECFF8D" w:rsidR="002C2E89" w:rsidRPr="000D0804" w:rsidRDefault="00E53661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C401B49" w14:textId="798062DE" w:rsidR="00E53661" w:rsidRPr="000D0804" w:rsidRDefault="00E53661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Estate duty is cancelled in Hong Kong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62F52B4" w14:textId="3FE4C9B4" w:rsidR="00F7727F" w:rsidRPr="000D0804" w:rsidRDefault="00F7727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香港取消遺產稅</w:t>
      </w:r>
    </w:p>
    <w:p w14:paraId="0ED89570" w14:textId="32149572" w:rsidR="002C2E89" w:rsidRPr="000D0804" w:rsidRDefault="00E53661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B1B8619" w14:textId="21F3C8B5" w:rsidR="00E53661" w:rsidRPr="000D0804" w:rsidRDefault="00E53661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Entertainment tax is still currently imposed in Hong Kong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60FD56C" w14:textId="471AC38D" w:rsidR="00F7727F" w:rsidRPr="000D0804" w:rsidRDefault="00F7727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香港目前仍徵收娛樂稅</w:t>
      </w:r>
    </w:p>
    <w:p w14:paraId="10A64A42" w14:textId="5AB60C5B" w:rsidR="002C2E89" w:rsidRPr="000D0804" w:rsidRDefault="00E53661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842D3F3" w14:textId="3AB79D22" w:rsidR="008E6CEF" w:rsidRPr="000D0804" w:rsidRDefault="008E6CE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When a Hong Kong resident purchase a coke, they need to pay sugary tax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6054BFA" w14:textId="4499ADFF" w:rsidR="00F7727F" w:rsidRPr="000D0804" w:rsidRDefault="00F7727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香港人買可樂</w:t>
      </w:r>
      <w:r w:rsidR="00D22B6F"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需</w:t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要交</w:t>
      </w:r>
      <w:r w:rsidR="00D22B6F" w:rsidRPr="00D22B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含</w:t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糖稅</w:t>
      </w:r>
    </w:p>
    <w:p w14:paraId="59EF28D0" w14:textId="1504E603" w:rsidR="002C2E89" w:rsidRPr="000D0804" w:rsidRDefault="008E6CEF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2E9BECC" w14:textId="685C4BC8" w:rsidR="00CD0DB4" w:rsidRPr="000D0804" w:rsidRDefault="008E6CEF" w:rsidP="00F7727F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9.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D0DB4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Only tourists need to pay hotel accommodation tax when they enjoy the accommodation service in a hotel </w:t>
      </w:r>
      <w:r w:rsidR="00CD0DB4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250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D0DB4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25D6690" w14:textId="12A6B861" w:rsidR="00BF34D9" w:rsidRPr="000D0804" w:rsidRDefault="00BF34D9" w:rsidP="00F7727F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只有遊客在酒店享受住宿服務時才需要繳納酒店住宿稅</w:t>
      </w:r>
    </w:p>
    <w:p w14:paraId="0E681103" w14:textId="77F8CA97" w:rsidR="00403310" w:rsidRPr="000D0804" w:rsidRDefault="00CD0DB4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E3DCBCB" w14:textId="37D417CA" w:rsidR="00BA57F9" w:rsidRPr="000D0804" w:rsidRDefault="00CD0DB4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10.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Sales tax is born by both buyers and sellers</w:t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80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57F9"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3EBFB0E" w14:textId="20FC14CB" w:rsidR="00BF34D9" w:rsidRPr="000D0804" w:rsidRDefault="00BF34D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92CA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0D080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銷售稅由買賣雙方承擔</w:t>
      </w:r>
    </w:p>
    <w:p w14:paraId="025D41C8" w14:textId="0C1AAD59" w:rsidR="00403310" w:rsidRPr="000D0804" w:rsidRDefault="00BA57F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080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0D080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44F1802" w14:textId="6958CA1C" w:rsidR="00403310" w:rsidRPr="000D0804" w:rsidRDefault="00403310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D6C555E" w14:textId="12A09BBD" w:rsidR="00403310" w:rsidRPr="000D0804" w:rsidRDefault="00403310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83522D" w14:textId="66F4667E" w:rsidR="00BF34D9" w:rsidRDefault="00BF34D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39EC17" w14:textId="77777777" w:rsidR="0083491C" w:rsidRDefault="0083491C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897D47" w14:textId="77777777" w:rsidR="006C3F6E" w:rsidRPr="000D0804" w:rsidRDefault="006C3F6E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0CE5B6" w14:textId="77777777" w:rsidR="00BF34D9" w:rsidRPr="000D0804" w:rsidRDefault="00BF34D9" w:rsidP="00F7727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2B4D07" w14:textId="77777777" w:rsidR="00EA1896" w:rsidRPr="0083491C" w:rsidRDefault="00DF2509" w:rsidP="00F7727F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83491C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2C2E89" w:rsidRPr="0083491C">
        <w:rPr>
          <w:rFonts w:ascii="Times New Roman" w:hAnsi="Times New Roman" w:cs="Times New Roman"/>
          <w:color w:val="000000" w:themeColor="text1"/>
          <w:sz w:val="16"/>
          <w:szCs w:val="16"/>
        </w:rPr>
        <w:t>FF</w:t>
      </w:r>
      <w:r w:rsidR="00975B8B" w:rsidRPr="0083491C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="007F579B" w:rsidRPr="0083491C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E53661" w:rsidRPr="0083491C">
        <w:rPr>
          <w:rFonts w:ascii="Times New Roman" w:hAnsi="Times New Roman" w:cs="Times New Roman"/>
          <w:color w:val="000000" w:themeColor="text1"/>
          <w:sz w:val="16"/>
          <w:szCs w:val="16"/>
        </w:rPr>
        <w:t>T TF</w:t>
      </w:r>
      <w:r w:rsidR="008E6CEF" w:rsidRPr="0083491C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="00CD0DB4" w:rsidRPr="0083491C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="00BA57F9" w:rsidRPr="0083491C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</w:p>
    <w:p w14:paraId="689D9A78" w14:textId="299CABFB" w:rsidR="00CC7571" w:rsidRPr="006C3F6E" w:rsidRDefault="00CC7571" w:rsidP="00CC757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4B37BB" w:rsidRPr="006C3F6E">
        <w:rPr>
          <w:rFonts w:ascii="Times New Roman" w:hAnsi="Times New Roman" w:cs="Times New Roman"/>
          <w:b/>
          <w:color w:val="000000" w:themeColor="text1"/>
          <w:u w:val="single"/>
        </w:rPr>
        <w:t>6</w:t>
      </w: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tab/>
        <w:t>Classification of Tax</w:t>
      </w:r>
      <w:r w:rsidR="006719BF" w:rsidRPr="006C3F6E">
        <w:rPr>
          <w:rFonts w:ascii="Times New Roman" w:hAnsi="Times New Roman" w:cs="Times New Roman" w:hint="eastAsia"/>
          <w:b/>
          <w:color w:val="000000" w:themeColor="text1"/>
          <w:u w:val="single"/>
        </w:rPr>
        <w:t>稅種分類</w:t>
      </w:r>
    </w:p>
    <w:p w14:paraId="013BD9F2" w14:textId="277A3A7F" w:rsidR="00CC7571" w:rsidRPr="006C3F6E" w:rsidRDefault="00CC7571" w:rsidP="008F3A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Tax </w:t>
      </w:r>
      <w:r w:rsidR="00F97CAE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an be classified in two ways</w:t>
      </w:r>
      <w:r w:rsidR="00F97CAE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:</w:t>
      </w:r>
    </w:p>
    <w:p w14:paraId="4CC24105" w14:textId="34B8F8B7" w:rsidR="00CC7571" w:rsidRPr="006C3F6E" w:rsidRDefault="00EB00A8" w:rsidP="00EB00A8">
      <w:pPr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</w:pP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>i)</w:t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ab/>
      </w:r>
      <w:r w:rsidR="00CC7571"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>Direct tax / Indirect tax</w:t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>ii)</w:t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ab/>
      </w:r>
      <w:r w:rsidR="00CC7571"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>Progressive / Proportional / Regressive</w:t>
      </w:r>
    </w:p>
    <w:p w14:paraId="2E8CE252" w14:textId="77777777" w:rsidR="00F97CAE" w:rsidRPr="006C3F6E" w:rsidRDefault="00F97CAE" w:rsidP="00F97CAE">
      <w:pPr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</w:pPr>
    </w:p>
    <w:tbl>
      <w:tblPr>
        <w:tblStyle w:val="TableGrid"/>
        <w:tblW w:w="103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3"/>
        <w:gridCol w:w="4252"/>
        <w:gridCol w:w="4697"/>
      </w:tblGrid>
      <w:tr w:rsidR="00807D66" w:rsidRPr="006C3F6E" w14:paraId="262AE5F7" w14:textId="77777777" w:rsidTr="00D22B6F">
        <w:trPr>
          <w:trHeight w:val="44"/>
        </w:trPr>
        <w:tc>
          <w:tcPr>
            <w:tcW w:w="1403" w:type="dxa"/>
          </w:tcPr>
          <w:p w14:paraId="021A2C6A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252" w:type="dxa"/>
          </w:tcPr>
          <w:p w14:paraId="4126A038" w14:textId="77777777" w:rsidR="00807D66" w:rsidRPr="006C3F6E" w:rsidRDefault="00807D66" w:rsidP="00F97C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Direct Tax</w:t>
            </w:r>
          </w:p>
        </w:tc>
        <w:tc>
          <w:tcPr>
            <w:tcW w:w="4697" w:type="dxa"/>
          </w:tcPr>
          <w:p w14:paraId="01DD69A7" w14:textId="77777777" w:rsidR="00807D66" w:rsidRPr="006C3F6E" w:rsidRDefault="00807D66" w:rsidP="00F97C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Indirect Tax</w:t>
            </w:r>
          </w:p>
        </w:tc>
      </w:tr>
      <w:tr w:rsidR="00807D66" w:rsidRPr="006C3F6E" w14:paraId="37059ACC" w14:textId="77777777" w:rsidTr="00D22B6F">
        <w:trPr>
          <w:trHeight w:val="738"/>
        </w:trPr>
        <w:tc>
          <w:tcPr>
            <w:tcW w:w="1403" w:type="dxa"/>
          </w:tcPr>
          <w:p w14:paraId="56C4F459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Definition</w:t>
            </w:r>
          </w:p>
        </w:tc>
        <w:tc>
          <w:tcPr>
            <w:tcW w:w="4252" w:type="dxa"/>
          </w:tcPr>
          <w:p w14:paraId="6A6A7A12" w14:textId="0A78DD99" w:rsidR="00807D66" w:rsidRPr="006C3F6E" w:rsidRDefault="00807D66" w:rsidP="00807D6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Tax burden cannot be shifted to other parties</w:t>
            </w:r>
          </w:p>
        </w:tc>
        <w:tc>
          <w:tcPr>
            <w:tcW w:w="4697" w:type="dxa"/>
          </w:tcPr>
          <w:p w14:paraId="6FEFACFE" w14:textId="59D9E08A" w:rsidR="00807D66" w:rsidRPr="006C3F6E" w:rsidRDefault="00807D66" w:rsidP="00807D6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Tax burden can be shifted to other </w:t>
            </w:r>
            <w:proofErr w:type="gramStart"/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parties</w:t>
            </w:r>
            <w:proofErr w:type="gramEnd"/>
          </w:p>
          <w:p w14:paraId="58CC7732" w14:textId="1EF58174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(Depend</w:t>
            </w:r>
            <w:r w:rsidR="00F97CAE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 on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the </w:t>
            </w:r>
            <w:r w:rsidR="00F97CAE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price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elasticity</w:t>
            </w:r>
            <w:r w:rsidR="00F97CAE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of demand and supply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807D66" w:rsidRPr="006C3F6E" w14:paraId="420E93AF" w14:textId="77777777" w:rsidTr="00D22B6F">
        <w:trPr>
          <w:trHeight w:val="624"/>
        </w:trPr>
        <w:tc>
          <w:tcPr>
            <w:tcW w:w="1403" w:type="dxa"/>
          </w:tcPr>
          <w:p w14:paraId="6D105195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Imposed on</w:t>
            </w:r>
          </w:p>
        </w:tc>
        <w:tc>
          <w:tcPr>
            <w:tcW w:w="4252" w:type="dxa"/>
          </w:tcPr>
          <w:p w14:paraId="2616BA4A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 Income</w:t>
            </w:r>
          </w:p>
          <w:p w14:paraId="50F577C8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 Wealth</w:t>
            </w:r>
          </w:p>
        </w:tc>
        <w:tc>
          <w:tcPr>
            <w:tcW w:w="4697" w:type="dxa"/>
          </w:tcPr>
          <w:p w14:paraId="740117C2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 Goods</w:t>
            </w:r>
          </w:p>
          <w:p w14:paraId="68F96117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 Wealth</w:t>
            </w:r>
          </w:p>
        </w:tc>
      </w:tr>
      <w:tr w:rsidR="00807D66" w:rsidRPr="006C3F6E" w14:paraId="5D0A23E7" w14:textId="77777777" w:rsidTr="00D22B6F">
        <w:trPr>
          <w:trHeight w:val="730"/>
        </w:trPr>
        <w:tc>
          <w:tcPr>
            <w:tcW w:w="1403" w:type="dxa"/>
          </w:tcPr>
          <w:p w14:paraId="444482BB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Stability</w:t>
            </w:r>
          </w:p>
        </w:tc>
        <w:tc>
          <w:tcPr>
            <w:tcW w:w="4252" w:type="dxa"/>
          </w:tcPr>
          <w:p w14:paraId="135817D4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Less Stable (more volatile)</w:t>
            </w:r>
          </w:p>
          <w:p w14:paraId="3596D5F7" w14:textId="735FECC7" w:rsidR="00807D66" w:rsidRPr="006C3F6E" w:rsidRDefault="00807D66" w:rsidP="008F3A6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People’s income </w:t>
            </w: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tend</w:t>
            </w:r>
            <w:proofErr w:type="gramEnd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to vary more with the business cycle.</w:t>
            </w:r>
          </w:p>
        </w:tc>
        <w:tc>
          <w:tcPr>
            <w:tcW w:w="4697" w:type="dxa"/>
          </w:tcPr>
          <w:p w14:paraId="769B362D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 Stable (less volatile)</w:t>
            </w:r>
          </w:p>
          <w:p w14:paraId="3B7A4732" w14:textId="5414D0C8" w:rsidR="00807D66" w:rsidRPr="006C3F6E" w:rsidRDefault="00807D66" w:rsidP="008F3A6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People’s consumption habits tend to vary less with the business cycle.</w:t>
            </w:r>
          </w:p>
        </w:tc>
      </w:tr>
      <w:tr w:rsidR="00807D66" w:rsidRPr="006C3F6E" w14:paraId="68D97639" w14:textId="77777777" w:rsidTr="00D22B6F">
        <w:trPr>
          <w:trHeight w:val="3562"/>
        </w:trPr>
        <w:tc>
          <w:tcPr>
            <w:tcW w:w="1403" w:type="dxa"/>
          </w:tcPr>
          <w:p w14:paraId="69102D7B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During recession</w:t>
            </w:r>
          </w:p>
        </w:tc>
        <w:tc>
          <w:tcPr>
            <w:tcW w:w="4252" w:type="dxa"/>
          </w:tcPr>
          <w:p w14:paraId="2CADBC59" w14:textId="1547FEBC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1. Unemployment </w:t>
            </w:r>
            <w:r w:rsidR="00D928A0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crease</w:t>
            </w:r>
          </w:p>
          <w:p w14:paraId="201F750E" w14:textId="5FC87DA8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Salaries </w:t>
            </w: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decrease</w:t>
            </w:r>
            <w:proofErr w:type="gramEnd"/>
          </w:p>
          <w:p w14:paraId="71DA61F1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Salaries tax revenue decrease</w:t>
            </w:r>
          </w:p>
          <w:p w14:paraId="61EC3BCE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EBF4559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 Demand for rental services decrease</w:t>
            </w:r>
          </w:p>
          <w:p w14:paraId="4AD4364E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Rental Income decrease</w:t>
            </w:r>
          </w:p>
          <w:p w14:paraId="4A343968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Property tax revenue decrease</w:t>
            </w:r>
          </w:p>
          <w:p w14:paraId="508B3A46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8477410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 Investment decrease</w:t>
            </w:r>
          </w:p>
          <w:p w14:paraId="383C3B1E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Profit decrease</w:t>
            </w:r>
          </w:p>
          <w:p w14:paraId="79B4B54D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Profit tax revenue decrease </w:t>
            </w:r>
          </w:p>
        </w:tc>
        <w:tc>
          <w:tcPr>
            <w:tcW w:w="4697" w:type="dxa"/>
          </w:tcPr>
          <w:p w14:paraId="249C4F26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 Consumption decrease</w:t>
            </w:r>
          </w:p>
          <w:p w14:paraId="1B95282B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Indirect tax revenues </w:t>
            </w:r>
          </w:p>
          <w:p w14:paraId="4432B869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(sales tax)</w:t>
            </w:r>
          </w:p>
        </w:tc>
      </w:tr>
      <w:tr w:rsidR="00807D66" w:rsidRPr="006C3F6E" w14:paraId="449E62C8" w14:textId="77777777" w:rsidTr="00D22B6F">
        <w:trPr>
          <w:trHeight w:val="44"/>
        </w:trPr>
        <w:tc>
          <w:tcPr>
            <w:tcW w:w="1403" w:type="dxa"/>
          </w:tcPr>
          <w:p w14:paraId="79995FFD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Examples</w:t>
            </w:r>
          </w:p>
        </w:tc>
        <w:tc>
          <w:tcPr>
            <w:tcW w:w="4252" w:type="dxa"/>
          </w:tcPr>
          <w:p w14:paraId="0C0473B6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 Salaries Tax</w:t>
            </w:r>
          </w:p>
          <w:p w14:paraId="21D7B7E7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 Profit Tax</w:t>
            </w:r>
          </w:p>
          <w:p w14:paraId="6BB6E7E4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 Property Tax</w:t>
            </w:r>
          </w:p>
          <w:p w14:paraId="62EB00E6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 Estate Tax (Canceled in HK)</w:t>
            </w:r>
          </w:p>
          <w:p w14:paraId="6C8E671F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 Interest Tax (Not in HK)</w:t>
            </w:r>
          </w:p>
          <w:p w14:paraId="2E16FBDC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6. Capital Gain Tax (Not in HK)</w:t>
            </w:r>
          </w:p>
          <w:p w14:paraId="42C8FA78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33D9560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C985E2A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C614660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697" w:type="dxa"/>
          </w:tcPr>
          <w:p w14:paraId="1AD5B7E7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 Stamp duties</w:t>
            </w:r>
          </w:p>
          <w:p w14:paraId="13FCE965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 Rates</w:t>
            </w:r>
          </w:p>
          <w:p w14:paraId="68927E50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Duties </w:t>
            </w:r>
          </w:p>
          <w:p w14:paraId="5704ACDC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4. Betting Duties </w:t>
            </w:r>
          </w:p>
          <w:p w14:paraId="6968600B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5. Car Registration Tax </w:t>
            </w:r>
          </w:p>
          <w:p w14:paraId="643963F4" w14:textId="77777777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6. Air Passenger Departure Tax</w:t>
            </w:r>
          </w:p>
          <w:p w14:paraId="6C6EE41E" w14:textId="3B59AD4F" w:rsidR="00EB00A8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7. General Sales Tax</w:t>
            </w:r>
            <w:r w:rsidR="00D928A0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D22B6F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(Not in HK)</w:t>
            </w:r>
          </w:p>
          <w:p w14:paraId="426C89E2" w14:textId="7D3BD1BC" w:rsidR="00807D66" w:rsidRPr="006C3F6E" w:rsidRDefault="00EB00A8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8.</w:t>
            </w:r>
            <w:r w:rsidR="00807D66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Tariff</w:t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D22B6F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(Not in HK)</w:t>
            </w:r>
          </w:p>
          <w:p w14:paraId="58F285EE" w14:textId="52EA6949" w:rsidR="00807D66" w:rsidRPr="006C3F6E" w:rsidRDefault="00D928A0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  <w:r w:rsidR="00807D66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Hotel Accommodation Tax</w:t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***</w:t>
            </w:r>
          </w:p>
          <w:p w14:paraId="6B08EBB4" w14:textId="6684CD1C" w:rsidR="00807D66" w:rsidRPr="006C3F6E" w:rsidRDefault="00D928A0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  <w:r w:rsidR="00807D66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Cross Harbor Tunnel Passage Tax</w:t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D22B6F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(Canceled in HK)</w:t>
            </w:r>
          </w:p>
          <w:p w14:paraId="504735FA" w14:textId="5CAA17B5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D928A0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Entertainment Tax </w:t>
            </w:r>
            <w:r w:rsidR="00D22B6F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(Canceled in HK)</w:t>
            </w:r>
          </w:p>
          <w:p w14:paraId="18991A9B" w14:textId="7BB1522A" w:rsidR="00807D66" w:rsidRPr="006C3F6E" w:rsidRDefault="00807D66" w:rsidP="00807D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D928A0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Cosmetics Tax</w:t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D22B6F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(Canceled in HK)</w:t>
            </w:r>
          </w:p>
        </w:tc>
      </w:tr>
    </w:tbl>
    <w:p w14:paraId="7785CBAB" w14:textId="77777777" w:rsidR="00D22B6F" w:rsidRDefault="00D22B6F" w:rsidP="00D22B6F">
      <w:pPr>
        <w:pStyle w:val="ListParagraph"/>
        <w:ind w:left="36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46B5F185" w14:textId="77777777" w:rsidR="00D22B6F" w:rsidRDefault="00D22B6F" w:rsidP="00D22B6F">
      <w:pPr>
        <w:pStyle w:val="ListParagraph"/>
        <w:ind w:left="36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8C1AB6C" w14:textId="29B09D0D" w:rsidR="006719BF" w:rsidRPr="006C3F6E" w:rsidRDefault="006719BF" w:rsidP="00D22B6F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lastRenderedPageBreak/>
        <w:t>稅收可以分為兩種方式：</w:t>
      </w:r>
    </w:p>
    <w:p w14:paraId="38DA39C2" w14:textId="0138F98E" w:rsidR="006719BF" w:rsidRPr="006C3F6E" w:rsidRDefault="006719BF" w:rsidP="006719BF">
      <w:pPr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</w:pP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>i)</w:t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ab/>
      </w:r>
      <w:r w:rsidRPr="006C3F6E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uble"/>
        </w:rPr>
        <w:t>直接稅</w:t>
      </w:r>
      <w:r w:rsidRPr="006C3F6E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uble"/>
        </w:rPr>
        <w:t>/</w:t>
      </w:r>
      <w:r w:rsidRPr="006C3F6E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uble"/>
        </w:rPr>
        <w:t>間接稅</w:t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>ii)</w:t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ab/>
      </w:r>
      <w:r w:rsidR="00BA609D" w:rsidRPr="006C3F6E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uble"/>
        </w:rPr>
        <w:t>累進</w:t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>/</w:t>
      </w:r>
      <w:r w:rsidR="00BA609D" w:rsidRPr="006C3F6E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uble"/>
        </w:rPr>
        <w:t>比例</w:t>
      </w:r>
      <w:r w:rsidRPr="006C3F6E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double"/>
        </w:rPr>
        <w:t>/</w:t>
      </w:r>
      <w:r w:rsidR="00BA609D" w:rsidRPr="006C3F6E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double"/>
        </w:rPr>
        <w:t>累退</w:t>
      </w:r>
    </w:p>
    <w:p w14:paraId="017EDC16" w14:textId="77777777" w:rsidR="006719BF" w:rsidRPr="006C3F6E" w:rsidRDefault="006719BF">
      <w:pPr>
        <w:rPr>
          <w:sz w:val="20"/>
          <w:szCs w:val="20"/>
        </w:rPr>
      </w:pPr>
    </w:p>
    <w:tbl>
      <w:tblPr>
        <w:tblStyle w:val="TableGrid"/>
        <w:tblW w:w="10352" w:type="dxa"/>
        <w:tblInd w:w="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3"/>
        <w:gridCol w:w="4394"/>
        <w:gridCol w:w="4555"/>
      </w:tblGrid>
      <w:tr w:rsidR="006719BF" w:rsidRPr="006C3F6E" w14:paraId="703343DE" w14:textId="77777777" w:rsidTr="00D22B6F">
        <w:trPr>
          <w:trHeight w:val="44"/>
        </w:trPr>
        <w:tc>
          <w:tcPr>
            <w:tcW w:w="1403" w:type="dxa"/>
          </w:tcPr>
          <w:p w14:paraId="46653285" w14:textId="77777777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94" w:type="dxa"/>
          </w:tcPr>
          <w:p w14:paraId="334FEC63" w14:textId="22C4A6E5" w:rsidR="006719BF" w:rsidRPr="006C3F6E" w:rsidRDefault="006719BF" w:rsidP="006719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直接稅</w:t>
            </w:r>
          </w:p>
        </w:tc>
        <w:tc>
          <w:tcPr>
            <w:tcW w:w="4555" w:type="dxa"/>
          </w:tcPr>
          <w:p w14:paraId="1C2C728D" w14:textId="1FB38029" w:rsidR="006719BF" w:rsidRPr="006C3F6E" w:rsidRDefault="006719BF" w:rsidP="006719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間接稅</w:t>
            </w:r>
          </w:p>
        </w:tc>
      </w:tr>
      <w:tr w:rsidR="006719BF" w:rsidRPr="006C3F6E" w14:paraId="527B37FB" w14:textId="77777777" w:rsidTr="00D22B6F">
        <w:trPr>
          <w:trHeight w:val="738"/>
        </w:trPr>
        <w:tc>
          <w:tcPr>
            <w:tcW w:w="1403" w:type="dxa"/>
          </w:tcPr>
          <w:p w14:paraId="516C9F17" w14:textId="6B2EEADD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定義</w:t>
            </w:r>
          </w:p>
        </w:tc>
        <w:tc>
          <w:tcPr>
            <w:tcW w:w="4394" w:type="dxa"/>
          </w:tcPr>
          <w:p w14:paraId="4F200F58" w14:textId="21B7E02A" w:rsidR="006719BF" w:rsidRPr="006C3F6E" w:rsidRDefault="006719BF" w:rsidP="006719B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稅收負擔不能轉移給其他方</w:t>
            </w:r>
          </w:p>
        </w:tc>
        <w:tc>
          <w:tcPr>
            <w:tcW w:w="4555" w:type="dxa"/>
          </w:tcPr>
          <w:p w14:paraId="0E03A59C" w14:textId="77777777" w:rsidR="006719BF" w:rsidRPr="006C3F6E" w:rsidRDefault="006719BF" w:rsidP="006719B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稅收負擔可以轉移給其他方</w:t>
            </w:r>
          </w:p>
          <w:p w14:paraId="4E1338EA" w14:textId="3CF513D6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（取決於需求和供應的價格彈性）</w:t>
            </w:r>
          </w:p>
        </w:tc>
      </w:tr>
      <w:tr w:rsidR="006719BF" w:rsidRPr="006C3F6E" w14:paraId="5029091D" w14:textId="77777777" w:rsidTr="00D22B6F">
        <w:trPr>
          <w:trHeight w:val="624"/>
        </w:trPr>
        <w:tc>
          <w:tcPr>
            <w:tcW w:w="1403" w:type="dxa"/>
          </w:tcPr>
          <w:p w14:paraId="5C1F8341" w14:textId="5E98862E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強加於</w:t>
            </w:r>
          </w:p>
        </w:tc>
        <w:tc>
          <w:tcPr>
            <w:tcW w:w="4394" w:type="dxa"/>
          </w:tcPr>
          <w:p w14:paraId="3FFB441B" w14:textId="7EE1468C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1.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</w:t>
            </w:r>
          </w:p>
          <w:p w14:paraId="2570A470" w14:textId="48E7D90E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2.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財富</w:t>
            </w:r>
          </w:p>
        </w:tc>
        <w:tc>
          <w:tcPr>
            <w:tcW w:w="4555" w:type="dxa"/>
          </w:tcPr>
          <w:p w14:paraId="6D61345A" w14:textId="38BCD2AC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1. </w:t>
            </w:r>
            <w:r w:rsidR="000A1D08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商品</w:t>
            </w:r>
          </w:p>
          <w:p w14:paraId="45224E77" w14:textId="494F3BC0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2. </w:t>
            </w:r>
            <w:r w:rsidR="000A1D08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財富</w:t>
            </w:r>
          </w:p>
        </w:tc>
      </w:tr>
      <w:tr w:rsidR="006719BF" w:rsidRPr="006C3F6E" w14:paraId="213A8321" w14:textId="77777777" w:rsidTr="00D22B6F">
        <w:trPr>
          <w:trHeight w:val="730"/>
        </w:trPr>
        <w:tc>
          <w:tcPr>
            <w:tcW w:w="1403" w:type="dxa"/>
          </w:tcPr>
          <w:p w14:paraId="514F8E3A" w14:textId="31467EB9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穩定性</w:t>
            </w:r>
          </w:p>
        </w:tc>
        <w:tc>
          <w:tcPr>
            <w:tcW w:w="4394" w:type="dxa"/>
          </w:tcPr>
          <w:p w14:paraId="74102819" w14:textId="44A16FED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不太穩定（</w:t>
            </w:r>
            <w:r w:rsidR="000A1D08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變化</w:t>
            </w:r>
            <w:r w:rsid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較</w:t>
            </w:r>
            <w:r w:rsidR="000A1D08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大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</w:p>
          <w:p w14:paraId="2ADF4FE7" w14:textId="14399948" w:rsidR="006719BF" w:rsidRPr="006C3F6E" w:rsidRDefault="000A1D08" w:rsidP="006719B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人們的收入隨著商業周期的變化往往更大</w:t>
            </w:r>
          </w:p>
        </w:tc>
        <w:tc>
          <w:tcPr>
            <w:tcW w:w="4555" w:type="dxa"/>
          </w:tcPr>
          <w:p w14:paraId="54091E78" w14:textId="12186CD8" w:rsidR="006719BF" w:rsidRPr="006C3F6E" w:rsidRDefault="000A1D08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更穩定（變化</w:t>
            </w:r>
            <w:r w:rsid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較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小）</w:t>
            </w:r>
          </w:p>
          <w:p w14:paraId="7CE2BB5B" w14:textId="755390A8" w:rsidR="006719BF" w:rsidRPr="006C3F6E" w:rsidRDefault="000817B9" w:rsidP="006719B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人們的消費習慣隨著商業周期的變化往往較小</w:t>
            </w:r>
          </w:p>
        </w:tc>
      </w:tr>
      <w:tr w:rsidR="006719BF" w:rsidRPr="006C3F6E" w14:paraId="47E4C478" w14:textId="77777777" w:rsidTr="00D22B6F">
        <w:trPr>
          <w:trHeight w:val="3562"/>
        </w:trPr>
        <w:tc>
          <w:tcPr>
            <w:tcW w:w="1403" w:type="dxa"/>
          </w:tcPr>
          <w:p w14:paraId="5CC54036" w14:textId="5AD8F5AA" w:rsidR="006719BF" w:rsidRPr="006C3F6E" w:rsidRDefault="000817B9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衰退時</w:t>
            </w:r>
          </w:p>
        </w:tc>
        <w:tc>
          <w:tcPr>
            <w:tcW w:w="4394" w:type="dxa"/>
          </w:tcPr>
          <w:p w14:paraId="163D2C70" w14:textId="67025181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1. 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失業率上升</w:t>
            </w:r>
          </w:p>
          <w:p w14:paraId="43DE8FD7" w14:textId="525BD537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工資下降</w:t>
            </w:r>
          </w:p>
          <w:p w14:paraId="4C410C10" w14:textId="29897E2F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薪俸稅收入減少</w:t>
            </w:r>
          </w:p>
          <w:p w14:paraId="76789D4C" w14:textId="77777777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C376480" w14:textId="1538634E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2. 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對租賃服務的需求減少</w:t>
            </w:r>
          </w:p>
          <w:p w14:paraId="44172797" w14:textId="1ABA96FC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租金收入減少</w:t>
            </w:r>
          </w:p>
          <w:p w14:paraId="4756A253" w14:textId="45D8CEF4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物業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稅收入減少</w:t>
            </w:r>
          </w:p>
          <w:p w14:paraId="619E1527" w14:textId="77777777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89E728E" w14:textId="129D2CA8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投資減少</w:t>
            </w:r>
          </w:p>
          <w:p w14:paraId="419D6EF4" w14:textId="23FF79B0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利潤減少</w:t>
            </w:r>
          </w:p>
          <w:p w14:paraId="4FB6576A" w14:textId="1AEC0C3D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817B9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利得稅收入減少</w:t>
            </w:r>
          </w:p>
        </w:tc>
        <w:tc>
          <w:tcPr>
            <w:tcW w:w="4555" w:type="dxa"/>
          </w:tcPr>
          <w:p w14:paraId="21445002" w14:textId="218CA407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1. </w:t>
            </w:r>
            <w:r w:rsidR="0064763C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消費減少</w:t>
            </w:r>
          </w:p>
          <w:p w14:paraId="54BE0FAD" w14:textId="48A8046D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F97FD7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="00F97FD7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間接稅收入</w:t>
            </w:r>
          </w:p>
          <w:p w14:paraId="1A6C4D78" w14:textId="3688ED0A" w:rsidR="006719BF" w:rsidRPr="006C3F6E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F97FD7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（銷售稅）</w:t>
            </w:r>
            <w:r w:rsidR="00F97FD7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719BF" w:rsidRPr="006C3F6E" w14:paraId="2CB27995" w14:textId="77777777" w:rsidTr="00D22B6F">
        <w:trPr>
          <w:trHeight w:val="44"/>
        </w:trPr>
        <w:tc>
          <w:tcPr>
            <w:tcW w:w="1403" w:type="dxa"/>
          </w:tcPr>
          <w:p w14:paraId="2E51FB33" w14:textId="060C20F3" w:rsidR="006719BF" w:rsidRPr="006C3F6E" w:rsidRDefault="00647F95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例子</w:t>
            </w:r>
          </w:p>
        </w:tc>
        <w:tc>
          <w:tcPr>
            <w:tcW w:w="4394" w:type="dxa"/>
          </w:tcPr>
          <w:p w14:paraId="1A1E9192" w14:textId="428A2E56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="00647F95"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薪俸稅</w:t>
            </w:r>
          </w:p>
          <w:p w14:paraId="21C350CD" w14:textId="4BE24552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="00647F95"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利得稅</w:t>
            </w:r>
          </w:p>
          <w:p w14:paraId="5CFF9C3E" w14:textId="7AE8B12F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物業稅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5519D335" w14:textId="508F366B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4. 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遺產稅（香港已取消）</w:t>
            </w:r>
          </w:p>
          <w:p w14:paraId="5AC88C8B" w14:textId="611637DD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5. 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利息稅（香港</w:t>
            </w:r>
            <w:r w:rsid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並沒有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</w:p>
          <w:p w14:paraId="4071DD1F" w14:textId="69032701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6. 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資本利得稅（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香港</w:t>
            </w:r>
            <w:r w:rsid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並沒有</w:t>
            </w:r>
            <w:r w:rsidR="00647F95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</w:p>
          <w:p w14:paraId="6B3CCDA5" w14:textId="77777777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6AA158D" w14:textId="77777777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6097733" w14:textId="77777777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55" w:type="dxa"/>
          </w:tcPr>
          <w:p w14:paraId="042EA31E" w14:textId="29CDD2C1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1. </w:t>
            </w:r>
            <w:r w:rsidR="00681421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印花稅</w:t>
            </w:r>
          </w:p>
          <w:p w14:paraId="0C34633C" w14:textId="74E0F8F1" w:rsidR="006719BF" w:rsidRPr="00D22B6F" w:rsidRDefault="006719BF" w:rsidP="00681421">
            <w:pPr>
              <w:pStyle w:val="HTMLPreformatted"/>
              <w:rPr>
                <w:rFonts w:ascii="MingLiU" w:eastAsia="MingLiU" w:hAnsi="MingLiU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</w:rPr>
              <w:t xml:space="preserve">2. </w:t>
            </w:r>
            <w:r w:rsidR="00681421" w:rsidRPr="00D22B6F">
              <w:rPr>
                <w:rFonts w:ascii="MingLiU" w:eastAsia="MingLiU" w:hAnsi="MingLiU" w:hint="eastAsia"/>
              </w:rPr>
              <w:t>差餉</w:t>
            </w:r>
          </w:p>
          <w:p w14:paraId="47CFB00A" w14:textId="3B92E06B" w:rsidR="007D79B8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</w:t>
            </w:r>
            <w:r w:rsidR="007D79B8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D22B6F"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***</w:t>
            </w:r>
          </w:p>
          <w:p w14:paraId="48D93E37" w14:textId="3EB1D89C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4. </w:t>
            </w:r>
            <w:r w:rsidR="001C7DAA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博彩稅</w:t>
            </w:r>
          </w:p>
          <w:p w14:paraId="513499D9" w14:textId="136105D4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5. </w:t>
            </w:r>
            <w:r w:rsidR="00E51A82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汽車登記稅</w:t>
            </w:r>
          </w:p>
          <w:p w14:paraId="69FEF9D0" w14:textId="778D48D0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6. </w:t>
            </w:r>
            <w:r w:rsidR="00E51A82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離境稅</w:t>
            </w:r>
          </w:p>
          <w:p w14:paraId="75C2948C" w14:textId="112F5FFE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7. </w:t>
            </w:r>
            <w:r w:rsidR="00E51A82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一般銷售稅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（香港</w:t>
            </w:r>
            <w:r w:rsid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並沒有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</w:p>
          <w:p w14:paraId="44C9C5F5" w14:textId="4AE1F6CB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8.</w:t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51A82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關稅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（香港</w:t>
            </w:r>
            <w:r w:rsid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並沒有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</w:p>
          <w:p w14:paraId="1780F57F" w14:textId="0C0D1D18" w:rsidR="00E51A82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8. </w:t>
            </w:r>
            <w:r w:rsidR="00E51A82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酒店住宿稅</w:t>
            </w:r>
            <w:r w:rsid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***</w:t>
            </w:r>
          </w:p>
          <w:p w14:paraId="488B4E3F" w14:textId="4101EDDA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9. </w:t>
            </w:r>
            <w:r w:rsidR="004A0546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海底隧道通行稅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（香港已取消）</w:t>
            </w:r>
          </w:p>
          <w:p w14:paraId="2345B376" w14:textId="3A1EE65D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10. </w:t>
            </w:r>
            <w:r w:rsidR="004A0546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娛樂稅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（香港已取消）</w:t>
            </w:r>
          </w:p>
          <w:p w14:paraId="440270E9" w14:textId="378694CD" w:rsidR="006719BF" w:rsidRPr="00D22B6F" w:rsidRDefault="006719BF" w:rsidP="006719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B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11. </w:t>
            </w:r>
            <w:r w:rsidR="004A0546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化妝品稅</w:t>
            </w:r>
            <w:r w:rsidR="00D22B6F" w:rsidRPr="00D22B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（香港已取消）</w:t>
            </w:r>
          </w:p>
        </w:tc>
      </w:tr>
    </w:tbl>
    <w:p w14:paraId="2D19AC19" w14:textId="77BD2534" w:rsidR="006719BF" w:rsidRPr="006C3F6E" w:rsidRDefault="006719BF" w:rsidP="00714322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</w:p>
    <w:p w14:paraId="573D5ABB" w14:textId="77777777" w:rsidR="004A0546" w:rsidRPr="006C3F6E" w:rsidRDefault="004A0546" w:rsidP="00714322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</w:p>
    <w:p w14:paraId="15399273" w14:textId="77777777" w:rsidR="006719BF" w:rsidRDefault="006719BF" w:rsidP="00714322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5011D388" w14:textId="23E16C4E" w:rsidR="00714322" w:rsidRPr="006C3F6E" w:rsidRDefault="00EB00A8" w:rsidP="00714322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6C3F6E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16.6</w:t>
      </w:r>
      <w:r w:rsidRPr="006C3F6E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Classification of Tax </w:t>
      </w:r>
      <w:r w:rsidR="00714322" w:rsidRPr="006C3F6E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56ECF1D4" w14:textId="192DB149" w:rsidR="00714322" w:rsidRPr="006C3F6E" w:rsidRDefault="00714322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Direct tax is that the tax burden cannot be shifted to other </w:t>
      </w:r>
      <w:proofErr w:type="gramStart"/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parties 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End"/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F1C42F3" w14:textId="7B79CDE0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直接稅是稅收負擔不能轉移給其他方</w:t>
      </w:r>
    </w:p>
    <w:p w14:paraId="6BD11B51" w14:textId="6647B88F" w:rsidR="00714322" w:rsidRPr="006C3F6E" w:rsidRDefault="00714322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1539966" w14:textId="04E4342D" w:rsidR="00714322" w:rsidRPr="006C3F6E" w:rsidRDefault="00714322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2.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When the tax is born by sellers, it is a direct tax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73ADC6E7" w14:textId="2E24B88C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當稅</w:t>
      </w:r>
      <w:r w:rsidR="00834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項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由賣方承擔時，它</w:t>
      </w:r>
      <w:r w:rsidR="0083491C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就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是直接稅</w:t>
      </w:r>
    </w:p>
    <w:p w14:paraId="0177D3F8" w14:textId="68802D20" w:rsidR="00714322" w:rsidRPr="006C3F6E" w:rsidRDefault="00714322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B7C2278" w14:textId="6EFE2F11" w:rsidR="00714322" w:rsidRPr="006C3F6E" w:rsidRDefault="00714322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3.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When the tax is born by consumers, it is a direct tax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4975E20" w14:textId="7E9C10BF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當稅</w:t>
      </w:r>
      <w:r w:rsidR="0083491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項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由消費者承擔時，它就是直接稅</w:t>
      </w:r>
    </w:p>
    <w:p w14:paraId="357D0902" w14:textId="1850030A" w:rsidR="00714322" w:rsidRPr="006C3F6E" w:rsidRDefault="00714322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DD35616" w14:textId="1C0EB22A" w:rsidR="00B7058F" w:rsidRPr="006C3F6E" w:rsidRDefault="00B7058F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4.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Indirect taxes take a larger proportion of tax revenue to government 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5C97E04" w14:textId="5A46E568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間接稅佔政府稅收收入的比重較大</w:t>
      </w:r>
    </w:p>
    <w:p w14:paraId="06EFAACB" w14:textId="50914503" w:rsidR="00B7058F" w:rsidRPr="006C3F6E" w:rsidRDefault="00B7058F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FA7AB78" w14:textId="714CAAC0" w:rsidR="00B7058F" w:rsidRPr="006C3F6E" w:rsidRDefault="00B7058F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5.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2823D2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Revenue from d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irect tax is more fluctuate than indirect tax 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48F946D" w14:textId="6CDBA94F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直接稅收入比間接稅收入波動更大</w:t>
      </w:r>
    </w:p>
    <w:p w14:paraId="1A35EBCD" w14:textId="70116EA3" w:rsidR="00B7058F" w:rsidRPr="006C3F6E" w:rsidRDefault="00B7058F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50059BC" w14:textId="111BAFB8" w:rsidR="00B7058F" w:rsidRPr="006C3F6E" w:rsidRDefault="00B7058F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6.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Sales tax is </w:t>
      </w:r>
      <w:r w:rsidR="002823D2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one of the 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indirect tax</w:t>
      </w:r>
      <w:r w:rsidR="002823D2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es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in Hong Kong 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038118B" w14:textId="29988AF0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直接</w:t>
      </w:r>
      <w:r w:rsidR="0083491C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收入比間接</w:t>
      </w:r>
      <w:r w:rsidR="0083491C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收</w:t>
      </w:r>
      <w:r w:rsidR="0083491C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入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波動更大</w:t>
      </w:r>
    </w:p>
    <w:p w14:paraId="27C10F01" w14:textId="67CE484A" w:rsidR="00B7058F" w:rsidRPr="006C3F6E" w:rsidRDefault="00B7058F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9154D43" w14:textId="63A6499B" w:rsidR="00E46E01" w:rsidRPr="006C3F6E" w:rsidRDefault="00B7058F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7.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Estate tax is </w:t>
      </w:r>
      <w:r w:rsidR="002823D2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one of the </w:t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direct tax</w:t>
      </w:r>
      <w:r w:rsidR="002823D2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es</w:t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in Hong Kong </w:t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46E01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D1C2715" w14:textId="5C16F499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遺產稅是香港的直接稅之一</w:t>
      </w:r>
    </w:p>
    <w:p w14:paraId="65B809DE" w14:textId="6FB8406E" w:rsidR="00714322" w:rsidRPr="006C3F6E" w:rsidRDefault="00E46E0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33AF7AC" w14:textId="4C4F04D2" w:rsidR="00E46E01" w:rsidRPr="006C3F6E" w:rsidRDefault="00E46E0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8.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Both salary tax and property tax are direct taxes in Hong Kong 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4CC4674" w14:textId="619AADF7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薪俸稅和物業稅在香港都是直接稅</w:t>
      </w:r>
    </w:p>
    <w:p w14:paraId="22A72C48" w14:textId="0A8CBE57" w:rsidR="00B7058F" w:rsidRPr="006C3F6E" w:rsidRDefault="00E46E0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7C8167B" w14:textId="0E78B93E" w:rsidR="00E46E01" w:rsidRPr="006C3F6E" w:rsidRDefault="00E46E0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9.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Stamp duty is indirect tax 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C30CE4C" w14:textId="0610D418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印花稅是間接稅</w:t>
      </w:r>
    </w:p>
    <w:p w14:paraId="666BB154" w14:textId="546EC52E" w:rsidR="00B7058F" w:rsidRPr="006C3F6E" w:rsidRDefault="00E46E0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0A9B9BF" w14:textId="1CB809D5" w:rsidR="00E46E01" w:rsidRPr="006C3F6E" w:rsidRDefault="00E46E0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10.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3491C" w:rsidRPr="0083491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Motor Vehicle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Registration Tax is born by both sellers and consumers</w:t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09BF344" w14:textId="4EA55DC2" w:rsidR="00491361" w:rsidRPr="006C3F6E" w:rsidRDefault="0049136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汽車登記稅由賣家和消費者共同承擔</w:t>
      </w:r>
    </w:p>
    <w:p w14:paraId="4A47AA8E" w14:textId="77777777" w:rsidR="00E46E01" w:rsidRPr="006C3F6E" w:rsidRDefault="00E46E01" w:rsidP="004913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87A8EF9" w14:textId="0B1B88FF" w:rsidR="00B7058F" w:rsidRPr="006C3F6E" w:rsidRDefault="00B7058F" w:rsidP="00491361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3A6367FE" w14:textId="77777777" w:rsidR="00491361" w:rsidRDefault="00491361" w:rsidP="00491361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57872B4E" w14:textId="77777777" w:rsidR="006C3F6E" w:rsidRPr="006C3F6E" w:rsidRDefault="006C3F6E" w:rsidP="00491361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0134A32D" w14:textId="77777777" w:rsidR="006C3F6E" w:rsidRPr="006C3F6E" w:rsidRDefault="006C3F6E" w:rsidP="00491361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59CD944B" w14:textId="77777777" w:rsidR="00EB00A8" w:rsidRDefault="00EB00A8" w:rsidP="00491361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4320083E" w14:textId="77777777" w:rsidR="0083491C" w:rsidRPr="006C3F6E" w:rsidRDefault="0083491C" w:rsidP="00491361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34325573" w14:textId="3EBEF649" w:rsidR="00714322" w:rsidRPr="0083491C" w:rsidRDefault="007C5D10" w:rsidP="00491361">
      <w:pPr>
        <w:rPr>
          <w:rFonts w:ascii="Times New Roman" w:hAnsi="Times New Roman" w:cs="Times New Roman"/>
          <w:bCs/>
          <w:color w:val="000000" w:themeColor="text1"/>
          <w:sz w:val="16"/>
          <w:szCs w:val="16"/>
        </w:rPr>
      </w:pPr>
      <w:r w:rsidRPr="0083491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ANS: </w:t>
      </w:r>
      <w:r w:rsidR="00714322" w:rsidRPr="0083491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TF</w:t>
      </w:r>
      <w:r w:rsidR="00B7058F" w:rsidRPr="0083491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FFT</w:t>
      </w:r>
      <w:r w:rsidR="00E46E01" w:rsidRPr="0083491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 FFTTT</w:t>
      </w:r>
    </w:p>
    <w:p w14:paraId="7F3C338C" w14:textId="5D085A41" w:rsidR="00B35F80" w:rsidRPr="006C3F6E" w:rsidRDefault="00CC7571" w:rsidP="00CC7571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4B37BB" w:rsidRPr="006C3F6E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tab/>
        <w:t>Progressive, Proportional, Regressive Tax</w:t>
      </w:r>
      <w:r w:rsidR="000F1630" w:rsidRPr="006C3F6E">
        <w:rPr>
          <w:rFonts w:ascii="Times New Roman" w:hAnsi="Times New Roman" w:cs="Times New Roman" w:hint="eastAsia"/>
          <w:b/>
          <w:color w:val="000000" w:themeColor="text1"/>
          <w:u w:val="single"/>
        </w:rPr>
        <w:t>累進稅、比例稅、累退稅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8"/>
        <w:gridCol w:w="8296"/>
      </w:tblGrid>
      <w:tr w:rsidR="00B35F80" w:rsidRPr="006C3F6E" w14:paraId="4F585AD2" w14:textId="77777777" w:rsidTr="00694AC4">
        <w:trPr>
          <w:trHeight w:val="1350"/>
        </w:trPr>
        <w:tc>
          <w:tcPr>
            <w:tcW w:w="2118" w:type="dxa"/>
          </w:tcPr>
          <w:p w14:paraId="28FA1619" w14:textId="77777777" w:rsidR="00B35F80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Progressive Tax</w:t>
            </w:r>
          </w:p>
          <w:p w14:paraId="400E70CB" w14:textId="1CA7216A" w:rsidR="000F1630" w:rsidRPr="006C3F6E" w:rsidRDefault="000F163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累進稅</w:t>
            </w:r>
          </w:p>
        </w:tc>
        <w:tc>
          <w:tcPr>
            <w:tcW w:w="8296" w:type="dxa"/>
          </w:tcPr>
          <w:p w14:paraId="0509EC4D" w14:textId="140B42E4" w:rsidR="00B35F80" w:rsidRPr="006C3F6E" w:rsidRDefault="00B35F80" w:rsidP="00727E4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Tax rate increase when taxable income increase</w:t>
            </w: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14:paraId="0F11E7BE" w14:textId="55282DC2" w:rsidR="00E809BA" w:rsidRPr="006C3F6E" w:rsidRDefault="00E809BA" w:rsidP="00727E4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當應</w:t>
            </w:r>
            <w:r w:rsidR="00694AC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eastAsia="zh-HK"/>
              </w:rPr>
              <w:t>課稅收入</w:t>
            </w: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增加時，稅率增加。</w:t>
            </w:r>
          </w:p>
          <w:p w14:paraId="68BAF434" w14:textId="1415FB9D" w:rsidR="00B35F80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Salaries Tax – For person who pays according to marginal tax rate</w:t>
            </w:r>
          </w:p>
          <w:p w14:paraId="2A62841D" w14:textId="784CE6E0" w:rsidR="00E809BA" w:rsidRPr="006C3F6E" w:rsidRDefault="00E809BA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例如：薪俸稅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–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適用於按邊際稅率繳稅的人</w:t>
            </w:r>
          </w:p>
          <w:p w14:paraId="67374B80" w14:textId="77777777" w:rsidR="00B35F80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(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2%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7%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12%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17%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B35F80" w:rsidRPr="006C3F6E" w14:paraId="65D549A9" w14:textId="77777777" w:rsidTr="00694AC4">
        <w:trPr>
          <w:trHeight w:val="1335"/>
        </w:trPr>
        <w:tc>
          <w:tcPr>
            <w:tcW w:w="2118" w:type="dxa"/>
          </w:tcPr>
          <w:p w14:paraId="352BB501" w14:textId="77777777" w:rsidR="00B35F80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Proportional T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ax</w:t>
            </w:r>
          </w:p>
          <w:p w14:paraId="0BA104A8" w14:textId="0A3A3E89" w:rsidR="000F1630" w:rsidRPr="006C3F6E" w:rsidRDefault="000F163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比例稅</w:t>
            </w:r>
          </w:p>
        </w:tc>
        <w:tc>
          <w:tcPr>
            <w:tcW w:w="8296" w:type="dxa"/>
          </w:tcPr>
          <w:p w14:paraId="3B3C56C1" w14:textId="1B7A1663" w:rsidR="00B35F80" w:rsidRPr="006C3F6E" w:rsidRDefault="00B35F80" w:rsidP="00727E4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Tax </w:t>
            </w:r>
            <w:proofErr w:type="gramStart"/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rate</w:t>
            </w:r>
            <w:proofErr w:type="gramEnd"/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remain unchanged when taxable income increase.</w:t>
            </w:r>
          </w:p>
          <w:p w14:paraId="35B99E98" w14:textId="2990E5F9" w:rsidR="00E809BA" w:rsidRPr="006C3F6E" w:rsidRDefault="00694AC4" w:rsidP="00727E4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當應</w:t>
            </w: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eastAsia="zh-HK"/>
              </w:rPr>
              <w:t>課稅收入</w:t>
            </w:r>
            <w:r w:rsidR="00E809BA"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增加時，稅率不變。</w:t>
            </w:r>
          </w:p>
          <w:p w14:paraId="0DBA6542" w14:textId="7CD216B4" w:rsidR="002823D2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Salaries Tax – For person who pays at a standard rate </w:t>
            </w:r>
          </w:p>
          <w:p w14:paraId="22BE0203" w14:textId="6F7069C2" w:rsidR="00E809BA" w:rsidRPr="006C3F6E" w:rsidRDefault="00E809BA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例如。薪俸稅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–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適用於按標準稅率繳稅的人士</w:t>
            </w:r>
          </w:p>
          <w:p w14:paraId="14D90D06" w14:textId="25952A5E" w:rsidR="00B35F80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(15%</w:t>
            </w:r>
            <w:r w:rsidR="002823D2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2823D2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2823D2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15% </w:t>
            </w:r>
            <w:r w:rsidR="002823D2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2823D2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15% </w:t>
            </w:r>
            <w:r w:rsidR="002823D2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2823D2"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15%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B35F80" w:rsidRPr="006C3F6E" w14:paraId="32CD7DD7" w14:textId="77777777" w:rsidTr="00694AC4">
        <w:trPr>
          <w:trHeight w:val="1350"/>
        </w:trPr>
        <w:tc>
          <w:tcPr>
            <w:tcW w:w="2118" w:type="dxa"/>
          </w:tcPr>
          <w:p w14:paraId="2C82B58C" w14:textId="77777777" w:rsidR="00B35F80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Regressive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Tax</w:t>
            </w:r>
          </w:p>
          <w:p w14:paraId="4277D839" w14:textId="73A0CD60" w:rsidR="000F1630" w:rsidRPr="006C3F6E" w:rsidRDefault="000F163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累退稅</w:t>
            </w:r>
          </w:p>
        </w:tc>
        <w:tc>
          <w:tcPr>
            <w:tcW w:w="8296" w:type="dxa"/>
          </w:tcPr>
          <w:p w14:paraId="0AAED7E7" w14:textId="23B5831C" w:rsidR="00B35F80" w:rsidRPr="006C3F6E" w:rsidRDefault="00B35F80" w:rsidP="00727E4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ax </w:t>
            </w:r>
            <w:proofErr w:type="gramStart"/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rate</w:t>
            </w:r>
            <w:proofErr w:type="gramEnd"/>
            <w:r w:rsidRPr="006C3F6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decrease when taxable income increase.</w:t>
            </w:r>
          </w:p>
          <w:p w14:paraId="05739BAC" w14:textId="09DC43E3" w:rsidR="00E809BA" w:rsidRPr="006C3F6E" w:rsidRDefault="00E809BA" w:rsidP="00727E4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當</w:t>
            </w:r>
            <w:r w:rsidR="00694AC4"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應</w:t>
            </w:r>
            <w:r w:rsidR="00694AC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eastAsia="zh-HK"/>
              </w:rPr>
              <w:t>課稅收入</w:t>
            </w:r>
            <w:r w:rsidRPr="006C3F6E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增加時，稅率降低。</w:t>
            </w:r>
          </w:p>
          <w:p w14:paraId="709D808C" w14:textId="2D0A35B2" w:rsidR="00B35F80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Salaries Tax – For person who pays according to marginal tax rate </w:t>
            </w:r>
          </w:p>
          <w:p w14:paraId="7BBAA82E" w14:textId="3C73122A" w:rsidR="00E809BA" w:rsidRPr="006C3F6E" w:rsidRDefault="00E809BA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例如。</w:t>
            </w:r>
            <w:r w:rsid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一般銷售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–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適用於按</w:t>
            </w:r>
            <w:r w:rsid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銷售</w:t>
            </w:r>
            <w:r w:rsidR="00694AC4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稅率繳稅的人</w:t>
            </w:r>
          </w:p>
          <w:p w14:paraId="65596D93" w14:textId="77777777" w:rsidR="00B35F80" w:rsidRPr="006C3F6E" w:rsidRDefault="00B35F80" w:rsidP="00727E4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(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10%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7%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5%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2%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118B9694" w14:textId="7F32A992" w:rsidR="00E809BA" w:rsidRPr="006C3F6E" w:rsidRDefault="00B35F80" w:rsidP="00727E4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C3F6E">
        <w:rPr>
          <w:rFonts w:ascii="Times New Roman" w:hAnsi="Times New Roman" w:cs="Times New Roman"/>
          <w:b/>
          <w:bCs/>
          <w:color w:val="000000" w:themeColor="text1"/>
        </w:rPr>
        <w:t xml:space="preserve">Tax rate = (Tax Payment ÷ Taxable </w:t>
      </w:r>
      <w:r w:rsidR="009E75D1" w:rsidRPr="006C3F6E">
        <w:rPr>
          <w:rFonts w:ascii="Times New Roman" w:hAnsi="Times New Roman" w:cs="Times New Roman"/>
          <w:b/>
          <w:bCs/>
          <w:color w:val="000000" w:themeColor="text1"/>
        </w:rPr>
        <w:t>Income</w:t>
      </w:r>
      <w:r w:rsidRPr="006C3F6E">
        <w:rPr>
          <w:rFonts w:ascii="Times New Roman" w:hAnsi="Times New Roman" w:cs="Times New Roman"/>
          <w:b/>
          <w:bCs/>
          <w:color w:val="000000" w:themeColor="text1"/>
        </w:rPr>
        <w:t>) x 100%</w:t>
      </w:r>
    </w:p>
    <w:p w14:paraId="2F2C7F2D" w14:textId="3C6B3B82" w:rsidR="006C3F6E" w:rsidRPr="006C3F6E" w:rsidRDefault="006C3F6E" w:rsidP="006C3F6E">
      <w:pPr>
        <w:jc w:val="center"/>
        <w:rPr>
          <w:rFonts w:ascii="Times New Roman" w:hAnsi="Times New Roman" w:cs="Times New Roman"/>
          <w:b/>
          <w:bCs/>
        </w:rPr>
      </w:pPr>
      <w:r w:rsidRPr="006C3F6E">
        <w:rPr>
          <w:rFonts w:ascii="Times New Roman" w:hAnsi="Times New Roman" w:cs="Times New Roman"/>
          <w:b/>
          <w:bCs/>
        </w:rPr>
        <w:t>稅率</w:t>
      </w:r>
      <w:r w:rsidRPr="006C3F6E">
        <w:rPr>
          <w:rFonts w:ascii="Times New Roman" w:hAnsi="Times New Roman" w:cs="Times New Roman"/>
          <w:b/>
          <w:bCs/>
        </w:rPr>
        <w:t>=</w:t>
      </w:r>
      <w:r w:rsidRPr="006C3F6E">
        <w:rPr>
          <w:rFonts w:ascii="Times New Roman" w:hAnsi="Times New Roman" w:cs="Times New Roman"/>
          <w:b/>
          <w:bCs/>
        </w:rPr>
        <w:t>（納稅額</w:t>
      </w:r>
      <w:r w:rsidR="00694AC4">
        <w:rPr>
          <w:rFonts w:ascii="Times New Roman" w:hAnsi="Times New Roman" w:cs="Times New Roman" w:hint="eastAsia"/>
          <w:b/>
          <w:bCs/>
        </w:rPr>
        <w:t xml:space="preserve"> </w:t>
      </w:r>
      <w:r w:rsidRPr="006C3F6E">
        <w:rPr>
          <w:rFonts w:ascii="Times New Roman" w:hAnsi="Times New Roman" w:cs="Times New Roman"/>
          <w:b/>
          <w:bCs/>
        </w:rPr>
        <w:t>÷</w:t>
      </w:r>
      <w:r w:rsidR="00694AC4">
        <w:rPr>
          <w:rFonts w:ascii="Times New Roman" w:hAnsi="Times New Roman" w:cs="Times New Roman"/>
          <w:b/>
          <w:bCs/>
        </w:rPr>
        <w:t xml:space="preserve"> </w:t>
      </w:r>
      <w:r w:rsidR="00694AC4" w:rsidRPr="00694AC4">
        <w:rPr>
          <w:rFonts w:ascii="Times New Roman" w:hAnsi="Times New Roman" w:cs="Times New Roman" w:hint="eastAsia"/>
          <w:b/>
          <w:bCs/>
        </w:rPr>
        <w:t>應課稅收入</w:t>
      </w:r>
      <w:r w:rsidRPr="006C3F6E">
        <w:rPr>
          <w:rFonts w:ascii="Times New Roman" w:hAnsi="Times New Roman" w:cs="Times New Roman"/>
          <w:b/>
          <w:bCs/>
        </w:rPr>
        <w:t>）</w:t>
      </w:r>
      <w:r w:rsidRPr="006C3F6E">
        <w:rPr>
          <w:rFonts w:ascii="Times New Roman" w:hAnsi="Times New Roman" w:cs="Times New Roman"/>
          <w:b/>
          <w:bCs/>
        </w:rPr>
        <w:t>x 100%</w:t>
      </w:r>
    </w:p>
    <w:p w14:paraId="4DC43158" w14:textId="77777777" w:rsidR="00CC7571" w:rsidRPr="006C3F6E" w:rsidRDefault="00CC7571" w:rsidP="00CC757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AA5D0E3" w14:textId="3A8B9D2F" w:rsidR="00CC7571" w:rsidRPr="006C3F6E" w:rsidRDefault="00B35F80" w:rsidP="00727E4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REMARKS</w:t>
      </w:r>
      <w:r w:rsidR="00E809BA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備註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373"/>
        <w:gridCol w:w="5057"/>
      </w:tblGrid>
      <w:tr w:rsidR="00B03E74" w:rsidRPr="006C3F6E" w14:paraId="47B3F70D" w14:textId="77777777" w:rsidTr="00694AC4">
        <w:tc>
          <w:tcPr>
            <w:tcW w:w="5382" w:type="dxa"/>
          </w:tcPr>
          <w:p w14:paraId="1598130E" w14:textId="77777777" w:rsidR="00B03E74" w:rsidRPr="006C3F6E" w:rsidRDefault="00B03E74" w:rsidP="00B03E7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Progressive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154F36F" w14:textId="0C7C3F61" w:rsidR="00B03E74" w:rsidRPr="006C3F6E" w:rsidRDefault="00B03E74" w:rsidP="00B03E7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Tax rate &amp; Taxable income are </w:t>
            </w:r>
            <w:r w:rsidRPr="006C3F6E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  <w:t xml:space="preserve">positively </w:t>
            </w:r>
            <w:proofErr w:type="gramStart"/>
            <w:r w:rsidRPr="006C3F6E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  <w:t>related</w:t>
            </w:r>
            <w:proofErr w:type="gramEnd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36B3F5D" w14:textId="77777777" w:rsidR="00B03E74" w:rsidRPr="006C3F6E" w:rsidRDefault="00B03E74" w:rsidP="00B03E7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Regressive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730BC02A" w14:textId="5DA94FE7" w:rsidR="00B03E74" w:rsidRPr="006C3F6E" w:rsidRDefault="00B03E74" w:rsidP="00B03E74">
            <w:pPr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</w:pPr>
            <w:r w:rsidRPr="006C3F6E">
              <w:rPr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Tax rate &amp; Taxable income are </w:t>
            </w:r>
            <w:r w:rsidRPr="006C3F6E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  <w:t xml:space="preserve">negatively </w:t>
            </w:r>
            <w:proofErr w:type="gramStart"/>
            <w:r w:rsidRPr="006C3F6E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  <w:t>related</w:t>
            </w:r>
            <w:proofErr w:type="gramEnd"/>
          </w:p>
          <w:p w14:paraId="08C34F2D" w14:textId="77777777" w:rsidR="00B03E74" w:rsidRPr="006C3F6E" w:rsidRDefault="00B03E74" w:rsidP="00B03E7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Proportional 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24D7F91B" w14:textId="5A1C3FAA" w:rsidR="00B03E74" w:rsidRPr="006C3F6E" w:rsidRDefault="00B03E74" w:rsidP="00B03E7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sz w:val="20"/>
                <w:szCs w:val="20"/>
              </w:rPr>
              <w:sym w:font="Wingdings" w:char="F0E0"/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Tax rate is constant when the taxable income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08FD4F2A" w14:textId="77777777" w:rsidR="00B03E74" w:rsidRPr="006C3F6E" w:rsidRDefault="00B03E74" w:rsidP="00727E4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68" w:type="dxa"/>
          </w:tcPr>
          <w:p w14:paraId="7FC1E343" w14:textId="46F9AA39" w:rsidR="00B03E74" w:rsidRPr="006C3F6E" w:rsidRDefault="00B03E74" w:rsidP="00B03E7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累進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C388FEE" w14:textId="41B5DE52" w:rsidR="00B03E74" w:rsidRPr="006C3F6E" w:rsidRDefault="00B03E74" w:rsidP="00B03E7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sz w:val="20"/>
                <w:szCs w:val="20"/>
              </w:rPr>
              <w:sym w:font="Wingdings" w:char="F0E0"/>
            </w:r>
            <w:r w:rsidR="006C3F6E">
              <w:rPr>
                <w:sz w:val="20"/>
                <w:szCs w:val="20"/>
              </w:rPr>
              <w:t xml:space="preserve">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稅率與</w:t>
            </w:r>
            <w:r w:rsidR="00694AC4" w:rsidRP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應課稅收入</w:t>
            </w:r>
            <w:r w:rsidRPr="006C3F6E">
              <w:rPr>
                <w:rFonts w:ascii="Times New Roman" w:hAnsi="Times New Roman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</w:rPr>
              <w:t>正相關</w:t>
            </w:r>
          </w:p>
          <w:p w14:paraId="30F66A6A" w14:textId="1985D582" w:rsidR="00B03E74" w:rsidRPr="006C3F6E" w:rsidRDefault="00B03E74" w:rsidP="00B03E7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累退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785D2CE3" w14:textId="10D37452" w:rsidR="00B03E74" w:rsidRPr="006C3F6E" w:rsidRDefault="00B03E74" w:rsidP="00B03E74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</w:rPr>
            </w:pPr>
            <w:r w:rsidRPr="006C3F6E">
              <w:rPr>
                <w:sz w:val="20"/>
                <w:szCs w:val="20"/>
              </w:rPr>
              <w:sym w:font="Wingdings" w:char="F0E0"/>
            </w:r>
            <w:r w:rsidR="006C3F6E">
              <w:rPr>
                <w:sz w:val="20"/>
                <w:szCs w:val="20"/>
              </w:rPr>
              <w:t xml:space="preserve">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稅率與</w:t>
            </w:r>
            <w:r w:rsidR="00694AC4" w:rsidRP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應課稅收入</w:t>
            </w:r>
            <w:r w:rsidRPr="006C3F6E">
              <w:rPr>
                <w:rFonts w:ascii="Times New Roman" w:hAnsi="Times New Roman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</w:rPr>
              <w:t>負相關</w:t>
            </w:r>
          </w:p>
          <w:p w14:paraId="298FEC23" w14:textId="52D31494" w:rsidR="00B03E74" w:rsidRPr="006C3F6E" w:rsidRDefault="00B03E74" w:rsidP="00B03E7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比例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1162D54E" w14:textId="2D3012B3" w:rsidR="00B03E74" w:rsidRPr="006C3F6E" w:rsidRDefault="00B03E74" w:rsidP="00B03E7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sz w:val="20"/>
                <w:szCs w:val="20"/>
              </w:rPr>
              <w:sym w:font="Wingdings" w:char="F0E0"/>
            </w:r>
            <w:r w:rsidR="006C3F6E">
              <w:rPr>
                <w:sz w:val="20"/>
                <w:szCs w:val="20"/>
              </w:rPr>
              <w:t xml:space="preserve"> </w:t>
            </w:r>
            <w:r w:rsidR="00694AC4" w:rsidRP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應課稅收入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↓時稅率不變</w:t>
            </w:r>
          </w:p>
          <w:p w14:paraId="78D2BD45" w14:textId="77777777" w:rsidR="00B03E74" w:rsidRPr="006C3F6E" w:rsidRDefault="00B03E74" w:rsidP="00727E4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1919F316" w14:textId="0364E10B" w:rsidR="00B03E74" w:rsidRPr="006C3F6E" w:rsidRDefault="006940D8" w:rsidP="00727E4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D3F49A" wp14:editId="42B824CF">
                <wp:simplePos x="0" y="0"/>
                <wp:positionH relativeFrom="column">
                  <wp:posOffset>-11363</wp:posOffset>
                </wp:positionH>
                <wp:positionV relativeFrom="paragraph">
                  <wp:posOffset>112963</wp:posOffset>
                </wp:positionV>
                <wp:extent cx="6663055" cy="1642845"/>
                <wp:effectExtent l="12700" t="12700" r="17145" b="825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055" cy="16428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5FEE25CB" w14:textId="77777777" w:rsidR="007D79B8" w:rsidRPr="006C3F6E" w:rsidRDefault="007D79B8" w:rsidP="00FC66E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Notes: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3F49A" id="Text Box 18" o:spid="_x0000_s1028" type="#_x0000_t202" style="position:absolute;margin-left:-.9pt;margin-top:8.9pt;width:524.65pt;height:129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" filled="f" strokeweight="2pt">
                <v:stroke dashstyle="dash"/>
                <v:textbox>
                  <w:txbxContent>
                    <w:p w14:paraId="5FEE25CB" w14:textId="77777777" w:rsidR="007D79B8" w:rsidRPr="006C3F6E" w:rsidRDefault="007D79B8" w:rsidP="00FC66E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Notes:</w:t>
                      </w:r>
                    </w:p>
                  </w:txbxContent>
                </v:textbox>
              </v:shape>
            </w:pict>
          </mc:Fallback>
        </mc:AlternateContent>
      </w:r>
    </w:p>
    <w:p w14:paraId="6E13813C" w14:textId="224ACFF9" w:rsidR="00CC7571" w:rsidRPr="006C3F6E" w:rsidRDefault="00CC7571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7D51BDA0" w14:textId="0FDF44F3" w:rsidR="00CC7571" w:rsidRPr="006C3F6E" w:rsidRDefault="00CC7571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3E49371" w14:textId="77777777" w:rsidR="00CC7571" w:rsidRPr="006C3F6E" w:rsidRDefault="00CC7571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E4CFCE1" w14:textId="477360C9" w:rsidR="00CC7571" w:rsidRPr="006C3F6E" w:rsidRDefault="00CC7571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3054CFF2" w14:textId="40BA30FC" w:rsidR="000E2FC1" w:rsidRPr="006C3F6E" w:rsidRDefault="000E2FC1" w:rsidP="00CC757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390E759" w14:textId="77777777" w:rsidR="00F97CAE" w:rsidRDefault="00F97CAE" w:rsidP="00CC7571">
      <w:pPr>
        <w:rPr>
          <w:rFonts w:ascii="Times New Roman" w:hAnsi="Times New Roman" w:cs="Times New Roman"/>
          <w:b/>
          <w:color w:val="000000" w:themeColor="text1"/>
        </w:rPr>
      </w:pPr>
    </w:p>
    <w:p w14:paraId="6AA29B95" w14:textId="378A7F9A" w:rsidR="00CC7571" w:rsidRPr="006C3F6E" w:rsidRDefault="00CC7571" w:rsidP="000E2FC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4B37BB" w:rsidRPr="006C3F6E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tab/>
        <w:t>Progressive, Proportional, Regressive Tax</w:t>
      </w:r>
      <w:r w:rsidR="00470CDC" w:rsidRPr="006C3F6E">
        <w:rPr>
          <w:rFonts w:ascii="Times New Roman" w:hAnsi="Times New Roman" w:cs="Times New Roman" w:hint="eastAsia"/>
          <w:b/>
          <w:color w:val="000000" w:themeColor="text1"/>
          <w:u w:val="single"/>
        </w:rPr>
        <w:t>累進稅、比例稅、累退稅</w:t>
      </w:r>
    </w:p>
    <w:p w14:paraId="5C599FB7" w14:textId="574E137B" w:rsidR="00946873" w:rsidRPr="006C3F6E" w:rsidRDefault="006C3F6E" w:rsidP="00CC757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759F48" wp14:editId="0E5D0707">
                <wp:simplePos x="0" y="0"/>
                <wp:positionH relativeFrom="column">
                  <wp:posOffset>4591882</wp:posOffset>
                </wp:positionH>
                <wp:positionV relativeFrom="paragraph">
                  <wp:posOffset>8342</wp:posOffset>
                </wp:positionV>
                <wp:extent cx="2056732" cy="1498467"/>
                <wp:effectExtent l="12700" t="12700" r="13970" b="133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32" cy="149846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CD1E88D" w14:textId="1F592A55" w:rsidR="007D79B8" w:rsidRPr="006C3F6E" w:rsidRDefault="007D79B8" w:rsidP="0047720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Cross Topic:</w:t>
                            </w:r>
                          </w:p>
                          <w:p w14:paraId="3AB9BB46" w14:textId="21D6ADCD" w:rsidR="007D79B8" w:rsidRPr="006C3F6E" w:rsidRDefault="007D79B8" w:rsidP="00477205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Equity </w:t>
                            </w:r>
                            <w:r w:rsidRPr="006C3F6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公平</w:t>
                            </w:r>
                          </w:p>
                          <w:p w14:paraId="271C46A9" w14:textId="046DA7E1" w:rsidR="007D79B8" w:rsidRPr="006C3F6E" w:rsidRDefault="007D79B8" w:rsidP="00477205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Equalizing income</w:t>
                            </w:r>
                            <w:r w:rsidRPr="006C3F6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收入</w:t>
                            </w:r>
                            <w:r w:rsidR="00FB5AC5" w:rsidRPr="006C3F6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平均</w:t>
                            </w:r>
                          </w:p>
                          <w:p w14:paraId="284086CD" w14:textId="1685EF9D" w:rsidR="007D79B8" w:rsidRPr="006C3F6E" w:rsidRDefault="007D79B8" w:rsidP="00477205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ADAS</w:t>
                            </w:r>
                            <w:r w:rsidRPr="006C3F6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總需求總</w:t>
                            </w:r>
                            <w:r w:rsidR="00FB5AC5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eastAsia="zh-HK"/>
                              </w:rPr>
                              <w:t>供應</w:t>
                            </w:r>
                          </w:p>
                          <w:p w14:paraId="0A23AD33" w14:textId="4E1DFF20" w:rsidR="007D79B8" w:rsidRPr="006C3F6E" w:rsidRDefault="007D79B8" w:rsidP="00477205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Affect Consumption </w:t>
                            </w:r>
                            <w:r w:rsidRPr="006C3F6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影響</w:t>
                            </w:r>
                            <w:r w:rsidR="00FB5AC5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eastAsia="zh-HK"/>
                              </w:rPr>
                              <w:t>消費</w:t>
                            </w:r>
                          </w:p>
                          <w:p w14:paraId="3959ABB2" w14:textId="020B04A4" w:rsidR="007D79B8" w:rsidRPr="006C3F6E" w:rsidRDefault="007D79B8" w:rsidP="00477205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Graph </w:t>
                            </w:r>
                            <w:r w:rsidRPr="006C3F6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圖表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59F48" id="Text Box 1" o:spid="_x0000_s1029" type="#_x0000_t202" style="position:absolute;margin-left:361.55pt;margin-top:.65pt;width:161.95pt;height:11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" filled="f" strokeweight="2pt">
                <v:stroke dashstyle="dash"/>
                <v:textbox>
                  <w:txbxContent>
                    <w:p w14:paraId="2CD1E88D" w14:textId="1F592A55" w:rsidR="007D79B8" w:rsidRPr="006C3F6E" w:rsidRDefault="007D79B8" w:rsidP="0047720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Cross Topic:</w:t>
                      </w:r>
                    </w:p>
                    <w:p w14:paraId="3AB9BB46" w14:textId="21D6ADCD" w:rsidR="007D79B8" w:rsidRPr="006C3F6E" w:rsidRDefault="007D79B8" w:rsidP="00477205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Equity </w:t>
                      </w:r>
                      <w:r w:rsidRPr="006C3F6E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公平</w:t>
                      </w:r>
                    </w:p>
                    <w:p w14:paraId="271C46A9" w14:textId="046DA7E1" w:rsidR="007D79B8" w:rsidRPr="006C3F6E" w:rsidRDefault="007D79B8" w:rsidP="00477205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Equalizing income</w:t>
                      </w:r>
                      <w:r w:rsidRPr="006C3F6E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收入</w:t>
                      </w:r>
                      <w:r w:rsidR="00FB5AC5" w:rsidRPr="006C3F6E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平均</w:t>
                      </w:r>
                    </w:p>
                    <w:p w14:paraId="284086CD" w14:textId="1685EF9D" w:rsidR="007D79B8" w:rsidRPr="006C3F6E" w:rsidRDefault="007D79B8" w:rsidP="00477205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ADAS</w:t>
                      </w:r>
                      <w:r w:rsidRPr="006C3F6E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總需求總</w:t>
                      </w:r>
                      <w:r w:rsidR="00FB5AC5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  <w:lang w:eastAsia="zh-HK"/>
                        </w:rPr>
                        <w:t>供應</w:t>
                      </w:r>
                    </w:p>
                    <w:p w14:paraId="0A23AD33" w14:textId="4E1DFF20" w:rsidR="007D79B8" w:rsidRPr="006C3F6E" w:rsidRDefault="007D79B8" w:rsidP="00477205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Affect Consumption </w:t>
                      </w:r>
                      <w:r w:rsidRPr="006C3F6E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影響</w:t>
                      </w:r>
                      <w:r w:rsidR="00FB5AC5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  <w:lang w:eastAsia="zh-HK"/>
                        </w:rPr>
                        <w:t>消費</w:t>
                      </w:r>
                    </w:p>
                    <w:p w14:paraId="3959ABB2" w14:textId="020B04A4" w:rsidR="007D79B8" w:rsidRPr="006C3F6E" w:rsidRDefault="007D79B8" w:rsidP="00477205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Graph </w:t>
                      </w:r>
                      <w:r w:rsidRPr="006C3F6E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圖表</w:t>
                      </w:r>
                    </w:p>
                  </w:txbxContent>
                </v:textbox>
              </v:shape>
            </w:pict>
          </mc:Fallback>
        </mc:AlternateContent>
      </w:r>
      <w:r w:rsidR="00CC7571" w:rsidRPr="006C3F6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***DSE TRAP‼!</w:t>
      </w:r>
      <w:r w:rsidR="00CC7571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CC7571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CD1681A" w14:textId="36B153FE" w:rsidR="0048655F" w:rsidRPr="001414BE" w:rsidRDefault="00CC7571" w:rsidP="00CC7571">
      <w:p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  <w:bdr w:val="single" w:sz="4" w:space="0" w:color="auto"/>
        </w:rPr>
      </w:pPr>
      <w:r w:rsidRPr="001414BE">
        <w:rPr>
          <w:rFonts w:ascii="Times New Roman" w:hAnsi="Times New Roman" w:cs="Times New Roman"/>
          <w:color w:val="000000" w:themeColor="text1"/>
          <w:sz w:val="22"/>
          <w:szCs w:val="22"/>
          <w:bdr w:val="single" w:sz="4" w:space="0" w:color="auto"/>
        </w:rPr>
        <w:t xml:space="preserve">Fixed amount on the value of goods or services does not mean proportional </w:t>
      </w:r>
      <w:proofErr w:type="gramStart"/>
      <w:r w:rsidRPr="001414BE">
        <w:rPr>
          <w:rFonts w:ascii="Times New Roman" w:hAnsi="Times New Roman" w:cs="Times New Roman"/>
          <w:color w:val="000000" w:themeColor="text1"/>
          <w:sz w:val="22"/>
          <w:szCs w:val="22"/>
          <w:bdr w:val="single" w:sz="4" w:space="0" w:color="auto"/>
        </w:rPr>
        <w:t>tax</w:t>
      </w:r>
      <w:proofErr w:type="gramEnd"/>
    </w:p>
    <w:p w14:paraId="4DE1EDFC" w14:textId="3C60EF74" w:rsidR="00477205" w:rsidRPr="006C3F6E" w:rsidRDefault="006C3F6E" w:rsidP="006C3F6E">
      <w:pPr>
        <w:rPr>
          <w:sz w:val="22"/>
          <w:szCs w:val="22"/>
          <w:bdr w:val="single" w:sz="4" w:space="0" w:color="auto"/>
        </w:rPr>
      </w:pPr>
      <w:r w:rsidRPr="00946873">
        <w:rPr>
          <w:rFonts w:hint="eastAsia"/>
          <w:sz w:val="22"/>
          <w:szCs w:val="22"/>
          <w:bdr w:val="single" w:sz="4" w:space="0" w:color="auto"/>
        </w:rPr>
        <w:t>商品或服務價值的固定數額並不意味著按比例徵稅</w:t>
      </w:r>
    </w:p>
    <w:p w14:paraId="471FCF01" w14:textId="77777777" w:rsidR="00477205" w:rsidRDefault="00477205" w:rsidP="00CC7571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</w:p>
    <w:p w14:paraId="3C5B141D" w14:textId="77777777" w:rsidR="006C3F6E" w:rsidRPr="0048655F" w:rsidRDefault="006C3F6E" w:rsidP="00CC7571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48655F" w:rsidRPr="006C3F6E" w14:paraId="456EBC5D" w14:textId="77777777" w:rsidTr="00AA7E2F">
        <w:tc>
          <w:tcPr>
            <w:tcW w:w="5215" w:type="dxa"/>
          </w:tcPr>
          <w:p w14:paraId="2C6B92EE" w14:textId="77777777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Case 1:</w:t>
            </w:r>
          </w:p>
          <w:p w14:paraId="35F08443" w14:textId="65E6DB50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Impose $2 tax on apple’s value, </w:t>
            </w:r>
          </w:p>
          <w:p w14:paraId="670EC2F9" w14:textId="1D9A3F3C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If the apple priced $20, the taxpayer needs to pay = $2</w:t>
            </w:r>
          </w:p>
          <w:p w14:paraId="7846ABD9" w14:textId="77777777" w:rsidR="006C3F6E" w:rsidRDefault="0048655F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For a poor person who has $100, $2 is 2% of his </w:t>
            </w: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4F64D2AD" w14:textId="77777777" w:rsidR="00AA7E2F" w:rsidRDefault="00AA7E2F" w:rsidP="00AA7E2F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06312BD" w14:textId="77777777" w:rsidR="006C3F6E" w:rsidRDefault="0048655F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For Lee Ka Shing who has $10,000, $2 is only 0.02% of his </w:t>
            </w: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28BB0384" w14:textId="77777777" w:rsidR="006C3F6E" w:rsidRDefault="0048655F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The tax payment is fixed regardless of the taxable </w:t>
            </w:r>
            <w:proofErr w:type="gramStart"/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19C6631E" w14:textId="77777777" w:rsidR="006C3F6E" w:rsidRDefault="0048655F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Tax </w:t>
            </w:r>
            <w:proofErr w:type="gramStart"/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rate</w:t>
            </w:r>
            <w:proofErr w:type="gramEnd"/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decrease when taxable income increase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3DD9476F" w14:textId="7729CDBA" w:rsidR="0048655F" w:rsidRPr="006C3F6E" w:rsidRDefault="0048655F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Regressive tax</w:t>
            </w:r>
          </w:p>
        </w:tc>
        <w:tc>
          <w:tcPr>
            <w:tcW w:w="5215" w:type="dxa"/>
          </w:tcPr>
          <w:p w14:paraId="380B02A7" w14:textId="46089989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案例一：</w:t>
            </w:r>
          </w:p>
          <w:p w14:paraId="0F302CAD" w14:textId="341509E0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對蘋果的價值徵收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2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元的稅，</w:t>
            </w:r>
          </w:p>
          <w:p w14:paraId="69427A9D" w14:textId="2628A7D3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如果蘋果定價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20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元，納稅人需要支付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=2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</w:t>
            </w:r>
          </w:p>
          <w:p w14:paraId="1064474F" w14:textId="0A741EC7" w:rsidR="006C3F6E" w:rsidRDefault="0048655F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對於一個有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100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元的窮人來說，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2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元是他收入的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2%</w:t>
            </w:r>
          </w:p>
          <w:p w14:paraId="609F8BF7" w14:textId="231A2F4E" w:rsidR="006C3F6E" w:rsidRDefault="0009556F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對於擁有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萬元的李嘉誠來說，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元只佔他收入的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0.02%</w:t>
            </w:r>
          </w:p>
          <w:p w14:paraId="692553E7" w14:textId="238B0E88" w:rsidR="006C3F6E" w:rsidRDefault="0009556F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無論</w:t>
            </w:r>
            <w:r w:rsidR="00667A51" w:rsidRP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應課稅收入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如何，納稅額都是固定的</w:t>
            </w:r>
          </w:p>
          <w:p w14:paraId="4CFA3E01" w14:textId="21918354" w:rsidR="006C3F6E" w:rsidRDefault="00667A51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應課稅收入</w:t>
            </w:r>
            <w:r w:rsidR="0009556F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增加時稅率降低</w:t>
            </w:r>
          </w:p>
          <w:p w14:paraId="7AC6CDC4" w14:textId="0E1EC1B7" w:rsidR="0048655F" w:rsidRPr="006C3F6E" w:rsidRDefault="0009556F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累退稅</w:t>
            </w:r>
          </w:p>
          <w:p w14:paraId="53963B53" w14:textId="0F5E58C9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48655F" w:rsidRPr="006C3F6E" w14:paraId="27A161B0" w14:textId="77777777" w:rsidTr="00AA7E2F">
        <w:tc>
          <w:tcPr>
            <w:tcW w:w="5215" w:type="dxa"/>
          </w:tcPr>
          <w:p w14:paraId="3D0C0CE5" w14:textId="77777777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Case 2:</w:t>
            </w:r>
          </w:p>
          <w:p w14:paraId="12578B87" w14:textId="77777777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Impose 50% tax rate of the selling price of apple, </w:t>
            </w:r>
          </w:p>
          <w:p w14:paraId="775FA75C" w14:textId="77777777" w:rsid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If the apple priced $20, the taxpayer needs to pay = $10</w:t>
            </w:r>
          </w:p>
          <w:p w14:paraId="208CE7DA" w14:textId="77777777" w:rsidR="006C3F6E" w:rsidRDefault="0048655F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For a poor person who has $100, $10 is 2% of his </w:t>
            </w: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7FED2297" w14:textId="77777777" w:rsidR="006C3F6E" w:rsidRDefault="0048655F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For Lee Ka Shing who has $10,000, $10 is only 0.02% of his </w:t>
            </w:r>
            <w:proofErr w:type="gramStart"/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1C13D695" w14:textId="77777777" w:rsidR="006C3F6E" w:rsidRDefault="0048655F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The tax payment is fixed regardless of the taxable </w:t>
            </w:r>
            <w:proofErr w:type="gramStart"/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02DE0ADB" w14:textId="77777777" w:rsidR="006C3F6E" w:rsidRDefault="0048655F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Tax </w:t>
            </w:r>
            <w:proofErr w:type="gramStart"/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rate</w:t>
            </w:r>
            <w:proofErr w:type="gramEnd"/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decrease when taxable income increase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43D1420" w14:textId="294623F4" w:rsidR="0048655F" w:rsidRPr="006C3F6E" w:rsidRDefault="0048655F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Regressive tax</w:t>
            </w:r>
          </w:p>
        </w:tc>
        <w:tc>
          <w:tcPr>
            <w:tcW w:w="5215" w:type="dxa"/>
          </w:tcPr>
          <w:p w14:paraId="34027073" w14:textId="6A05CFA0" w:rsidR="0009556F" w:rsidRPr="006C3F6E" w:rsidRDefault="0009556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案例二：</w:t>
            </w:r>
          </w:p>
          <w:p w14:paraId="07087445" w14:textId="2B7770DD" w:rsidR="0009556F" w:rsidRPr="006C3F6E" w:rsidRDefault="0009556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對蘋果銷售價格徵收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50%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的稅率，</w:t>
            </w:r>
          </w:p>
          <w:p w14:paraId="7EE7F882" w14:textId="670674C5" w:rsidR="006C3F6E" w:rsidRDefault="0009556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如果蘋果定價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20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元，納稅人需要支付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=10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</w:t>
            </w:r>
          </w:p>
          <w:p w14:paraId="5E9F2733" w14:textId="7DBA87F9" w:rsidR="006C3F6E" w:rsidRDefault="0009556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對於一個有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100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元的窮人，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10 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元是他收入的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2%</w:t>
            </w:r>
          </w:p>
          <w:p w14:paraId="6D395D0C" w14:textId="3E958DF7" w:rsidR="006C3F6E" w:rsidRDefault="0009556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對於擁有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萬元的李嘉誠來說，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10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元只佔他收入的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0.02%</w:t>
            </w:r>
            <w:r w:rsidRPr="006C3F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B68039C" w14:textId="4014CFAD" w:rsidR="006C3F6E" w:rsidRDefault="0009556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無論</w:t>
            </w:r>
            <w:r w:rsidR="00667A51" w:rsidRP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應課稅收入</w:t>
            </w: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如何，納稅額都是固定的</w:t>
            </w:r>
          </w:p>
          <w:p w14:paraId="57AA06DA" w14:textId="370D63FE" w:rsidR="006C3F6E" w:rsidRDefault="00667A51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4A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應課稅收入</w:t>
            </w:r>
            <w:r w:rsidR="0009556F"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增加時稅率降低</w:t>
            </w:r>
          </w:p>
          <w:p w14:paraId="5BE16122" w14:textId="29A5C602" w:rsidR="0009556F" w:rsidRPr="006C3F6E" w:rsidRDefault="0009556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累退稅</w:t>
            </w:r>
          </w:p>
          <w:p w14:paraId="7639EF61" w14:textId="77777777" w:rsidR="0048655F" w:rsidRPr="006C3F6E" w:rsidRDefault="0048655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A7E2F" w:rsidRPr="006C3F6E" w14:paraId="16E67E51" w14:textId="77777777" w:rsidTr="00C832A0">
        <w:tc>
          <w:tcPr>
            <w:tcW w:w="10430" w:type="dxa"/>
            <w:gridSpan w:val="2"/>
          </w:tcPr>
          <w:p w14:paraId="312FE1AB" w14:textId="77777777" w:rsidR="00AA7E2F" w:rsidRPr="006C3F6E" w:rsidRDefault="00AA7E2F" w:rsidP="00AA7E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3F6E">
              <w:rPr>
                <w:rFonts w:ascii="Times New Roman" w:hAnsi="Times New Roman" w:cs="Times New Roman"/>
                <w:sz w:val="20"/>
                <w:szCs w:val="20"/>
              </w:rPr>
              <w:t>Notes:</w:t>
            </w:r>
          </w:p>
          <w:p w14:paraId="36D1AF33" w14:textId="77777777" w:rsidR="00AA7E2F" w:rsidRDefault="00AA7E2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</w:p>
          <w:p w14:paraId="6281298A" w14:textId="77777777" w:rsidR="00AA7E2F" w:rsidRDefault="00AA7E2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</w:p>
          <w:p w14:paraId="3A5D5B07" w14:textId="77777777" w:rsidR="00AA7E2F" w:rsidRDefault="00AA7E2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</w:p>
          <w:p w14:paraId="20636955" w14:textId="77777777" w:rsidR="00AA7E2F" w:rsidRDefault="00AA7E2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</w:p>
          <w:p w14:paraId="6602F947" w14:textId="77777777" w:rsidR="00AA7E2F" w:rsidRDefault="00AA7E2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</w:p>
          <w:p w14:paraId="02712AFD" w14:textId="77777777" w:rsidR="00AA7E2F" w:rsidRDefault="00AA7E2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</w:p>
          <w:p w14:paraId="68DD8FE7" w14:textId="77777777" w:rsidR="00AA7E2F" w:rsidRPr="006C3F6E" w:rsidRDefault="00AA7E2F" w:rsidP="004772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</w:pPr>
          </w:p>
        </w:tc>
      </w:tr>
    </w:tbl>
    <w:p w14:paraId="58F54C6D" w14:textId="0D3752F0" w:rsidR="00CC7571" w:rsidRPr="006C3F6E" w:rsidRDefault="00CC7571" w:rsidP="00D9127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7118">
        <w:rPr>
          <w:rFonts w:ascii="Times New Roman" w:hAnsi="Times New Roman" w:cs="Times New Roman"/>
          <w:color w:val="000000" w:themeColor="text1"/>
        </w:rPr>
        <w:lastRenderedPageBreak/>
        <w:t xml:space="preserve"> </w:t>
      </w: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t>16.</w:t>
      </w:r>
      <w:r w:rsidR="004B37BB" w:rsidRPr="006C3F6E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tab/>
        <w:t>Progressive, Proportional, Regressive Tax (cont</w:t>
      </w:r>
      <w:r w:rsidR="00B35F80" w:rsidRPr="006C3F6E">
        <w:rPr>
          <w:rFonts w:ascii="Times New Roman" w:hAnsi="Times New Roman" w:cs="Times New Roman"/>
          <w:b/>
          <w:color w:val="000000" w:themeColor="text1"/>
          <w:u w:val="single"/>
        </w:rPr>
        <w:t>’d</w:t>
      </w:r>
      <w:r w:rsidRPr="006C3F6E">
        <w:rPr>
          <w:rFonts w:ascii="Times New Roman" w:hAnsi="Times New Roman" w:cs="Times New Roman"/>
          <w:b/>
          <w:color w:val="000000" w:themeColor="text1"/>
          <w:u w:val="single"/>
        </w:rPr>
        <w:t>)</w:t>
      </w:r>
      <w:r w:rsidR="006C2641" w:rsidRPr="006C3F6E">
        <w:rPr>
          <w:rFonts w:ascii="Times New Roman" w:hAnsi="Times New Roman" w:cs="Times New Roman" w:hint="eastAsia"/>
          <w:b/>
          <w:color w:val="000000" w:themeColor="text1"/>
          <w:u w:val="single"/>
        </w:rPr>
        <w:t xml:space="preserve"> </w:t>
      </w:r>
      <w:r w:rsidR="006C2641" w:rsidRPr="006C3F6E">
        <w:rPr>
          <w:rFonts w:ascii="Times New Roman" w:hAnsi="Times New Roman" w:cs="Times New Roman" w:hint="eastAsia"/>
          <w:b/>
          <w:color w:val="000000" w:themeColor="text1"/>
          <w:u w:val="single"/>
        </w:rPr>
        <w:t>累進稅、比例稅、累退稅</w:t>
      </w:r>
    </w:p>
    <w:p w14:paraId="5581E3B6" w14:textId="4A192BC9" w:rsidR="00CC7571" w:rsidRPr="006C3F6E" w:rsidRDefault="006C2641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F1F92" wp14:editId="456B0380">
                <wp:simplePos x="0" y="0"/>
                <wp:positionH relativeFrom="column">
                  <wp:posOffset>5064827</wp:posOffset>
                </wp:positionH>
                <wp:positionV relativeFrom="paragraph">
                  <wp:posOffset>67945</wp:posOffset>
                </wp:positionV>
                <wp:extent cx="1578836" cy="508593"/>
                <wp:effectExtent l="12700" t="12700" r="889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836" cy="5085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1DCE1CE6" w14:textId="77777777" w:rsidR="007D79B8" w:rsidRPr="006C3F6E" w:rsidRDefault="007D79B8" w:rsidP="00CC757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F1F92" id="Text Box 12" o:spid="_x0000_s1030" type="#_x0000_t202" style="position:absolute;margin-left:398.8pt;margin-top:5.35pt;width:124.3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" fillcolor="white [3201]" strokeweight="2pt">
                <v:stroke dashstyle="dash"/>
                <v:textbox>
                  <w:txbxContent>
                    <w:p w14:paraId="1DCE1CE6" w14:textId="77777777" w:rsidR="007D79B8" w:rsidRPr="006C3F6E" w:rsidRDefault="007D79B8" w:rsidP="00CC757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  <w:r w:rsidR="00CC7571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-</w:t>
      </w:r>
      <w:r w:rsidR="00CC7571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Tax Diagram (Y-axis </w:t>
      </w:r>
      <w:r w:rsidR="00CC7571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CC7571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Tax Rate)</w:t>
      </w:r>
      <w:r w:rsidRPr="006C3F6E">
        <w:rPr>
          <w:rFonts w:hint="eastAsia"/>
          <w:sz w:val="20"/>
          <w:szCs w:val="20"/>
        </w:rPr>
        <w:t xml:space="preserve"> 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稅圖（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Y</w:t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軸</w:t>
      </w:r>
      <w:r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稅率）</w:t>
      </w:r>
    </w:p>
    <w:p w14:paraId="7309AF74" w14:textId="4355609C" w:rsidR="00CC7571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5F7F0B3" wp14:editId="1ABFD739">
                <wp:simplePos x="0" y="0"/>
                <wp:positionH relativeFrom="column">
                  <wp:posOffset>311727</wp:posOffset>
                </wp:positionH>
                <wp:positionV relativeFrom="paragraph">
                  <wp:posOffset>199044</wp:posOffset>
                </wp:positionV>
                <wp:extent cx="4775383" cy="2746336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5383" cy="2746336"/>
                          <a:chOff x="0" y="0"/>
                          <a:chExt cx="4775383" cy="2746336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0" y="0"/>
                            <a:ext cx="4775383" cy="2746336"/>
                            <a:chOff x="0" y="0"/>
                            <a:chExt cx="4775383" cy="2746336"/>
                          </a:xfrm>
                        </wpg:grpSpPr>
                        <wps:wsp>
                          <wps:cNvPr id="24" name="弧線 19"/>
                          <wps:cNvSpPr/>
                          <wps:spPr>
                            <a:xfrm rot="4979807">
                              <a:off x="279718" y="188912"/>
                              <a:ext cx="1457960" cy="2017395"/>
                            </a:xfrm>
                            <a:prstGeom prst="arc">
                              <a:avLst>
                                <a:gd name="adj1" fmla="val 16876364"/>
                                <a:gd name="adj2" fmla="val 9321"/>
                              </a:avLst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6" name="Group 26"/>
                          <wpg:cNvGrpSpPr/>
                          <wpg:grpSpPr>
                            <a:xfrm>
                              <a:off x="40003" y="0"/>
                              <a:ext cx="4735380" cy="2746336"/>
                              <a:chOff x="-2" y="0"/>
                              <a:chExt cx="4735380" cy="2746336"/>
                            </a:xfrm>
                          </wpg:grpSpPr>
                          <wps:wsp>
                            <wps:cNvPr id="27" name="直線接點 15"/>
                            <wps:cNvCnPr/>
                            <wps:spPr>
                              <a:xfrm flipH="1">
                                <a:off x="241300" y="476250"/>
                                <a:ext cx="0" cy="1790700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直線接點 16"/>
                            <wps:cNvCnPr/>
                            <wps:spPr>
                              <a:xfrm flipH="1" flipV="1">
                                <a:off x="237941" y="2255788"/>
                                <a:ext cx="2125430" cy="13582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直線接點 17"/>
                            <wps:cNvCnPr/>
                            <wps:spPr>
                              <a:xfrm flipH="1">
                                <a:off x="527050" y="612775"/>
                                <a:ext cx="1508760" cy="1407160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弧線 18"/>
                            <wps:cNvSpPr/>
                            <wps:spPr>
                              <a:xfrm rot="15224595">
                                <a:off x="803275" y="384175"/>
                                <a:ext cx="1457960" cy="2017395"/>
                              </a:xfrm>
                              <a:prstGeom prst="arc">
                                <a:avLst>
                                  <a:gd name="adj1" fmla="val 17182898"/>
                                  <a:gd name="adj2" fmla="val 759594"/>
                                </a:avLst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文字方塊 25"/>
                            <wps:cNvSpPr txBox="1"/>
                            <wps:spPr>
                              <a:xfrm>
                                <a:off x="2419248" y="1963486"/>
                                <a:ext cx="2316130" cy="782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938710" w14:textId="77777777" w:rsidR="007D79B8" w:rsidRPr="006C3F6E" w:rsidRDefault="007D79B8" w:rsidP="00C16BB8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C3F6E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Taxable income</w:t>
                                  </w:r>
                                </w:p>
                                <w:p w14:paraId="0F39B4D8" w14:textId="2176918C" w:rsidR="007D79B8" w:rsidRPr="006C3F6E" w:rsidRDefault="007D79B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C3F6E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應課稅收入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文字方塊 27"/>
                            <wps:cNvSpPr txBox="1"/>
                            <wps:spPr>
                              <a:xfrm>
                                <a:off x="-2" y="0"/>
                                <a:ext cx="1230532" cy="2867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920D5D" w14:textId="4BA4723B" w:rsidR="007D79B8" w:rsidRPr="006C3F6E" w:rsidRDefault="007D79B8" w:rsidP="00C16BB8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C3F6E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Tax Rate</w:t>
                                  </w:r>
                                  <w:r w:rsidRPr="006C3F6E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稅率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5" name="右大括弧 36"/>
                        <wps:cNvSpPr/>
                        <wps:spPr>
                          <a:xfrm>
                            <a:off x="4086225" y="327025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E984535" w14:textId="77777777" w:rsidR="007D79B8" w:rsidRPr="006C3F6E" w:rsidRDefault="007D79B8" w:rsidP="00C16BB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5E2D826" wp14:editId="2A8B07C4">
                                    <wp:extent cx="1905" cy="0"/>
                                    <wp:effectExtent l="0" t="0" r="0" b="0"/>
                                    <wp:docPr id="37" name="圖片 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F7F0B3" id="Group 20" o:spid="_x0000_s1031" style="position:absolute;margin-left:24.55pt;margin-top:15.65pt;width:376pt;height:216.25pt;z-index:251704320;mso-width-relative:margin;mso-height-relative:margin" coordsize="47753,274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">
                <v:group id="Group 23" o:spid="_x0000_s1032" style="position:absolute;width:47753;height:27463" coordsize="47753,274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L1f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">
                  <v:shape id="弧線 19" o:spid="_x0000_s1033" style="position:absolute;left:2797;top:1889;width:14579;height:20173;rotation:5439277fd;visibility:visible;mso-wrap-style:square;v-text-anchor:middle" coordsize="1457960,2017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" path="m922802,36307nsc1239467,157159,1458603,556141,1457959,1010674r-728979,-1976l922802,36307xem922802,36307nfc1239467,157159,1458603,556141,1457959,1010674e" filled="f" strokecolor="black [3200]" strokeweight="2pt">
                    <v:stroke joinstyle="miter"/>
                    <v:path arrowok="t" o:connecttype="custom" o:connectlocs="922802,36307;1457959,1010674" o:connectangles="0,0"/>
                  </v:shape>
                  <v:group id="Group 26" o:spid="_x0000_s1034" style="position:absolute;left:400;width:47353;height:27463" coordorigin="" coordsize="47353,274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x7H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">
                    <v:line id="直線接點 15" o:spid="_x0000_s1035" style="position:absolute;flip:x;visibility:visible;mso-wrap-style:square" from="2413,4762" to="2413,226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" strokecolor="black [3200]" strokeweight="2pt">
                      <v:stroke joinstyle="miter"/>
                    </v:line>
                    <v:line id="直線接點 16" o:spid="_x0000_s1036" style="position:absolute;flip:x y;visibility:visible;mso-wrap-style:square" from="2379,22557" to="23633,22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" strokecolor="black [3200]" strokeweight="2pt">
                      <v:stroke joinstyle="miter"/>
                    </v:line>
                    <v:line id="直線接點 17" o:spid="_x0000_s1037" style="position:absolute;flip:x;visibility:visible;mso-wrap-style:square" from="5270,6127" to="20358,201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" strokecolor="black [3200]" strokeweight="2pt">
                      <v:stroke joinstyle="miter"/>
                    </v:line>
                    <v:shape id="弧線 18" o:spid="_x0000_s1038" style="position:absolute;left:8032;top:3841;width:14580;height:20174;rotation:-6963642fd;visibility:visible;mso-wrap-style:square;v-text-anchor:middle" coordsize="1457960,2017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" path="m1003651,74341nsc1318442,251520,1502995,706169,1448541,1170328l728980,1008698,1003651,74341xem1003651,74341nfc1318442,251520,1502995,706169,1448541,1170328e" filled="f" strokecolor="black [3200]" strokeweight="2pt">
                      <v:stroke joinstyle="miter"/>
                      <v:path arrowok="t" o:connecttype="custom" o:connectlocs="1003651,74341;1448541,1170328" o:connectangles="0,0"/>
                    </v:shape>
                    <v:shape id="文字方塊 25" o:spid="_x0000_s1039" type="#_x0000_t202" style="position:absolute;left:24192;top:19634;width:23161;height:78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" filled="f" stroked="f" strokeweight=".5pt">
                      <v:textbox>
                        <w:txbxContent>
                          <w:p w14:paraId="19938710" w14:textId="77777777" w:rsidR="007D79B8" w:rsidRPr="006C3F6E" w:rsidRDefault="007D79B8" w:rsidP="00C16B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Taxable income</w:t>
                            </w:r>
                          </w:p>
                          <w:p w14:paraId="0F39B4D8" w14:textId="2176918C" w:rsidR="007D79B8" w:rsidRPr="006C3F6E" w:rsidRDefault="007D79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應課稅收入</w:t>
                            </w:r>
                          </w:p>
                        </w:txbxContent>
                      </v:textbox>
                    </v:shape>
                    <v:shape id="文字方塊 27" o:spid="_x0000_s1040" type="#_x0000_t202" style="position:absolute;width:12305;height:2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" fillcolor="white [3201]" stroked="f" strokeweight=".5pt">
                      <v:textbox>
                        <w:txbxContent>
                          <w:p w14:paraId="72920D5D" w14:textId="4BA4723B" w:rsidR="007D79B8" w:rsidRPr="006C3F6E" w:rsidRDefault="007D79B8" w:rsidP="00C16B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Tax Rate</w:t>
                            </w:r>
                            <w:r w:rsidRPr="006C3F6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稅率</w:t>
                            </w:r>
                          </w:p>
                        </w:txbxContent>
                      </v:textbox>
                    </v:shape>
                  </v:group>
                </v:group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右大括弧 36" o:spid="_x0000_s1041" type="#_x0000_t88" style="position:absolute;left:40862;top:3270;width:5943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" adj="552" strokecolor="black [3200]" strokeweight="2pt">
                  <v:stroke joinstyle="miter"/>
                  <v:textbox>
                    <w:txbxContent>
                      <w:p w14:paraId="6E984535" w14:textId="77777777" w:rsidR="007D79B8" w:rsidRPr="006C3F6E" w:rsidRDefault="007D79B8" w:rsidP="00C16BB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45E2D826" wp14:editId="2A8B07C4">
                              <wp:extent cx="1905" cy="0"/>
                              <wp:effectExtent l="0" t="0" r="0" b="0"/>
                              <wp:docPr id="37" name="圖片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AAA4DE" w14:textId="40F648D8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283916" w14:textId="0022FBF4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2875F6" w14:textId="00FE6854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F51EA8" w14:textId="68A5D917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D86264A" w14:textId="5E77C40A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A8A7B3" w14:textId="68363F5D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29BB9D" w14:textId="500F2DEE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161F0A1" w14:textId="55594347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C76DF1F" w14:textId="575A8A6B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7D02C3" w14:textId="21DFCF27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FB481B1" w14:textId="0A1017C0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51B9E0" w14:textId="266BCE88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7E65303" wp14:editId="3E66E9B5">
                <wp:simplePos x="0" y="0"/>
                <wp:positionH relativeFrom="column">
                  <wp:posOffset>339436</wp:posOffset>
                </wp:positionH>
                <wp:positionV relativeFrom="paragraph">
                  <wp:posOffset>46644</wp:posOffset>
                </wp:positionV>
                <wp:extent cx="4690110" cy="3178175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0110" cy="3178175"/>
                          <a:chOff x="0" y="0"/>
                          <a:chExt cx="4690110" cy="3178175"/>
                        </a:xfrm>
                      </wpg:grpSpPr>
                      <wps:wsp>
                        <wps:cNvPr id="40" name="弧線 24"/>
                        <wps:cNvSpPr/>
                        <wps:spPr>
                          <a:xfrm rot="21248297">
                            <a:off x="200025" y="762000"/>
                            <a:ext cx="1712595" cy="2416175"/>
                          </a:xfrm>
                          <a:prstGeom prst="arc">
                            <a:avLst>
                              <a:gd name="adj1" fmla="val 16172191"/>
                              <a:gd name="adj2" fmla="val 20797730"/>
                            </a:avLst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" name="Group 41"/>
                        <wpg:cNvGrpSpPr/>
                        <wpg:grpSpPr>
                          <a:xfrm>
                            <a:off x="0" y="0"/>
                            <a:ext cx="4690110" cy="2703606"/>
                            <a:chOff x="0" y="0"/>
                            <a:chExt cx="4690110" cy="2703606"/>
                          </a:xfrm>
                        </wpg:grpSpPr>
                        <wps:wsp>
                          <wps:cNvPr id="42" name="直線接點 20"/>
                          <wps:cNvCnPr/>
                          <wps:spPr>
                            <a:xfrm flipH="1">
                              <a:off x="250825" y="679450"/>
                              <a:ext cx="7620" cy="1607820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直線接點 22"/>
                          <wps:cNvCnPr/>
                          <wps:spPr>
                            <a:xfrm flipH="1" flipV="1">
                              <a:off x="241692" y="2283986"/>
                              <a:ext cx="2144589" cy="22334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直線接點 21"/>
                          <wps:cNvCnPr/>
                          <wps:spPr>
                            <a:xfrm flipH="1" flipV="1">
                              <a:off x="384175" y="765175"/>
                              <a:ext cx="1455420" cy="1363980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弧線 23"/>
                          <wps:cNvSpPr/>
                          <wps:spPr>
                            <a:xfrm rot="10800000">
                              <a:off x="457200" y="0"/>
                              <a:ext cx="1827530" cy="2115820"/>
                            </a:xfrm>
                            <a:prstGeom prst="arc">
                              <a:avLst>
                                <a:gd name="adj1" fmla="val 16251139"/>
                                <a:gd name="adj2" fmla="val 20632340"/>
                              </a:avLst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文字方塊 26"/>
                          <wps:cNvSpPr txBox="1"/>
                          <wps:spPr>
                            <a:xfrm>
                              <a:off x="2431450" y="1997653"/>
                              <a:ext cx="1186453" cy="7059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A8BA43" w14:textId="6D7643FE" w:rsidR="007D79B8" w:rsidRPr="006C3F6E" w:rsidRDefault="007D79B8" w:rsidP="00C16BB8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Taxable income</w:t>
                                </w:r>
                              </w:p>
                              <w:p w14:paraId="6D1B48E7" w14:textId="1C83B4F2" w:rsidR="007D79B8" w:rsidRPr="006C3F6E" w:rsidRDefault="007D79B8" w:rsidP="00C16BB8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應課稅收入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文字方塊 28"/>
                          <wps:cNvSpPr txBox="1"/>
                          <wps:spPr>
                            <a:xfrm>
                              <a:off x="0" y="209550"/>
                              <a:ext cx="1309036" cy="28676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0DFD1B" w14:textId="1073272F" w:rsidR="007D79B8" w:rsidRPr="006C3F6E" w:rsidRDefault="007D79B8" w:rsidP="00C16BB8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 Rate</w:t>
                                </w:r>
                                <w:r w:rsidRPr="006C3F6E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稅率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右大括弧 38"/>
                          <wps:cNvSpPr/>
                          <wps:spPr>
                            <a:xfrm>
                              <a:off x="4095750" y="450850"/>
                              <a:ext cx="594360" cy="1938528"/>
                            </a:xfrm>
                            <a:prstGeom prst="rightBrac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310BDEFF" w14:textId="77777777" w:rsidR="007D79B8" w:rsidRPr="006C3F6E" w:rsidRDefault="007D79B8" w:rsidP="00C16BB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8E430BF" wp14:editId="652F0E8A">
                                      <wp:extent cx="1905" cy="0"/>
                                      <wp:effectExtent l="0" t="0" r="0" b="0"/>
                                      <wp:docPr id="50" name="圖片 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9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905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E65303" id="Group 38" o:spid="_x0000_s1042" style="position:absolute;margin-left:26.75pt;margin-top:3.65pt;width:369.3pt;height:250.25pt;z-index:251706368;mso-width-relative:margin" coordsize="46901,31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">
                <v:shape id="弧線 24" o:spid="_x0000_s1043" style="position:absolute;left:2000;top:7620;width:17126;height:24161;rotation:-384153fd;visibility:visible;mso-wrap-style:square;v-text-anchor:middle" coordsize="1712595,2416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" path="m846525,79nsc1268215,-6711,1630629,420672,1700694,1007374l856298,1208088c853040,805418,849783,402749,846525,79xem846525,79nfc1268215,-6711,1630629,420672,1700694,1007374e" filled="f" strokecolor="black [3200]" strokeweight="2pt">
                  <v:stroke joinstyle="miter"/>
                  <v:path arrowok="t" o:connecttype="custom" o:connectlocs="846525,79;1700694,1007374" o:connectangles="0,0"/>
                </v:shape>
                <v:group id="Group 41" o:spid="_x0000_s1044" style="position:absolute;width:46901;height:27036" coordsize="46901,270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">
                  <v:line id="直線接點 20" o:spid="_x0000_s1045" style="position:absolute;flip:x;visibility:visible;mso-wrap-style:square" from="2508,6794" to="2584,228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" strokecolor="black [3200]" strokeweight="2pt">
                    <v:stroke joinstyle="miter"/>
                  </v:line>
                  <v:line id="直線接點 22" o:spid="_x0000_s1046" style="position:absolute;flip:x y;visibility:visible;mso-wrap-style:square" from="2416,22839" to="23862,230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" strokecolor="black [3200]" strokeweight="2pt">
                    <v:stroke joinstyle="miter"/>
                  </v:line>
                  <v:line id="直線接點 21" o:spid="_x0000_s1047" style="position:absolute;flip:x y;visibility:visible;mso-wrap-style:square" from="3841,7651" to="18395,212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" strokecolor="black [3200]" strokeweight="2pt">
                    <v:stroke joinstyle="miter"/>
                  </v:line>
                  <v:shape id="弧線 23" o:spid="_x0000_s1048" style="position:absolute;left:4572;width:18275;height:21158;rotation:180;visibility:visible;mso-wrap-style:square;v-text-anchor:middle" coordsize="1827530,2115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" path="m929501,157nsc1342956,8402,1700096,337082,1800297,801562l913765,1057910,929501,157xem929501,157nfc1342956,8402,1700096,337082,1800297,801562e" filled="f" strokecolor="black [3200]" strokeweight="2pt">
                    <v:stroke joinstyle="miter"/>
                    <v:path arrowok="t" o:connecttype="custom" o:connectlocs="929501,157;1800297,801562" o:connectangles="0,0"/>
                  </v:shape>
                  <v:shape id="文字方塊 26" o:spid="_x0000_s1049" type="#_x0000_t202" style="position:absolute;left:24314;top:19976;width:11865;height:7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" filled="f" stroked="f" strokeweight=".5pt">
                    <v:textbox>
                      <w:txbxContent>
                        <w:p w14:paraId="69A8BA43" w14:textId="6D7643FE" w:rsidR="007D79B8" w:rsidRPr="006C3F6E" w:rsidRDefault="007D79B8" w:rsidP="00C16BB8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Taxable income</w:t>
                          </w:r>
                        </w:p>
                        <w:p w14:paraId="6D1B48E7" w14:textId="1C83B4F2" w:rsidR="007D79B8" w:rsidRPr="006C3F6E" w:rsidRDefault="007D79B8" w:rsidP="00C16BB8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應課稅收入</w:t>
                          </w:r>
                        </w:p>
                      </w:txbxContent>
                    </v:textbox>
                  </v:shape>
                  <v:shape id="文字方塊 28" o:spid="_x0000_s1050" type="#_x0000_t202" style="position:absolute;top:2095;width:13090;height:2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" fillcolor="white [3201]" stroked="f" strokeweight=".5pt">
                    <v:textbox>
                      <w:txbxContent>
                        <w:p w14:paraId="270DFD1B" w14:textId="1073272F" w:rsidR="007D79B8" w:rsidRPr="006C3F6E" w:rsidRDefault="007D79B8" w:rsidP="00C16BB8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 Rate</w:t>
                          </w:r>
                          <w:r w:rsidRPr="006C3F6E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稅率</w:t>
                          </w:r>
                        </w:p>
                      </w:txbxContent>
                    </v:textbox>
                  </v:shape>
                  <v:shape id="右大括弧 38" o:spid="_x0000_s1051" type="#_x0000_t88" style="position:absolute;left:40957;top:4508;width:5944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" adj="552" strokecolor="black [3200]" strokeweight="2pt">
                    <v:stroke joinstyle="miter"/>
                    <v:textbox>
                      <w:txbxContent>
                        <w:p w14:paraId="310BDEFF" w14:textId="77777777" w:rsidR="007D79B8" w:rsidRPr="006C3F6E" w:rsidRDefault="007D79B8" w:rsidP="00C16B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8E430BF" wp14:editId="652F0E8A">
                                <wp:extent cx="1905" cy="0"/>
                                <wp:effectExtent l="0" t="0" r="0" b="0"/>
                                <wp:docPr id="50" name="圖片 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6C74459" w14:textId="7595C48C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DA2343C" w14:textId="22BAA190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CD4DAE4" w14:textId="3CDE44E7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06374C" w14:textId="27842F3C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514D55C" w14:textId="5B49E59D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CFAA4E8" w14:textId="76952F32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4085FA" w14:textId="4A60A88D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92F162A" w14:textId="1E724D82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143EA2" w14:textId="7DB38E7C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C6E2FBE" w14:textId="5A2A803C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867383" w14:textId="36D8F110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E8997C5" wp14:editId="78D08D49">
                <wp:simplePos x="0" y="0"/>
                <wp:positionH relativeFrom="column">
                  <wp:posOffset>277091</wp:posOffset>
                </wp:positionH>
                <wp:positionV relativeFrom="paragraph">
                  <wp:posOffset>185189</wp:posOffset>
                </wp:positionV>
                <wp:extent cx="4813935" cy="2653445"/>
                <wp:effectExtent l="0" t="0" r="12065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3935" cy="2653445"/>
                          <a:chOff x="0" y="0"/>
                          <a:chExt cx="4813935" cy="2653445"/>
                        </a:xfrm>
                      </wpg:grpSpPr>
                      <wps:wsp>
                        <wps:cNvPr id="52" name="直線接點 30"/>
                        <wps:cNvCnPr/>
                        <wps:spPr>
                          <a:xfrm>
                            <a:off x="327025" y="317500"/>
                            <a:ext cx="7620" cy="195834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直線接點 34"/>
                        <wps:cNvCnPr/>
                        <wps:spPr>
                          <a:xfrm flipH="1" flipV="1">
                            <a:off x="327025" y="2289175"/>
                            <a:ext cx="2209800" cy="762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直線接點 32"/>
                        <wps:cNvCnPr/>
                        <wps:spPr>
                          <a:xfrm flipH="1" flipV="1">
                            <a:off x="336550" y="1831975"/>
                            <a:ext cx="192786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文字方塊 33"/>
                        <wps:cNvSpPr txBox="1"/>
                        <wps:spPr>
                          <a:xfrm>
                            <a:off x="2588202" y="2005096"/>
                            <a:ext cx="1186453" cy="6483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637D30" w14:textId="6DBB7D9D" w:rsidR="007D79B8" w:rsidRPr="006C3F6E" w:rsidRDefault="007D79B8" w:rsidP="00C16BB8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Taxable income</w:t>
                              </w:r>
                            </w:p>
                            <w:p w14:paraId="1B515B65" w14:textId="77777777" w:rsidR="007D79B8" w:rsidRPr="006C3F6E" w:rsidRDefault="007D79B8" w:rsidP="00A51DB7">
                              <w:pPr>
                                <w:pStyle w:val="HTMLPreformatted"/>
                                <w:rPr>
                                  <w:rFonts w:ascii="MingLiU" w:eastAsia="MingLiU" w:hAnsi="MingLiU"/>
                                </w:rPr>
                              </w:pPr>
                              <w:r w:rsidRPr="006C3F6E">
                                <w:rPr>
                                  <w:rFonts w:ascii="MingLiU" w:eastAsia="MingLiU" w:hAnsi="MingLiU" w:hint="eastAsia"/>
                                </w:rPr>
                                <w:t>應課稅收入</w:t>
                              </w:r>
                            </w:p>
                            <w:p w14:paraId="4CCEDCFB" w14:textId="77777777" w:rsidR="007D79B8" w:rsidRPr="006C3F6E" w:rsidRDefault="007D79B8" w:rsidP="00C16BB8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29"/>
                        <wps:cNvSpPr txBox="1"/>
                        <wps:spPr>
                          <a:xfrm>
                            <a:off x="0" y="0"/>
                            <a:ext cx="1174282" cy="2867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259371" w14:textId="47DF89C4" w:rsidR="007D79B8" w:rsidRPr="006C3F6E" w:rsidRDefault="007D79B8" w:rsidP="00C16BB8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 Rate</w:t>
                              </w:r>
                              <w:r w:rsidRPr="006C3F6E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稅率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直線接點 35"/>
                        <wps:cNvCnPr/>
                        <wps:spPr>
                          <a:xfrm flipH="1" flipV="1">
                            <a:off x="327025" y="1365250"/>
                            <a:ext cx="192786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右大括弧 40"/>
                        <wps:cNvSpPr/>
                        <wps:spPr>
                          <a:xfrm>
                            <a:off x="4219575" y="431800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3FFC0C2" w14:textId="77777777" w:rsidR="007D79B8" w:rsidRPr="006C3F6E" w:rsidRDefault="007D79B8" w:rsidP="00C16BB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056E022C" wp14:editId="68560BE7">
                                    <wp:extent cx="1905" cy="0"/>
                                    <wp:effectExtent l="0" t="0" r="0" b="0"/>
                                    <wp:docPr id="41" name="圖片 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8997C5" id="Group 51" o:spid="_x0000_s1052" style="position:absolute;margin-left:21.8pt;margin-top:14.6pt;width:379.05pt;height:208.95pt;z-index:251708416;mso-width-relative:margin;mso-height-relative:margin" coordsize="48139,265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">
                <v:line id="直線接點 30" o:spid="_x0000_s1053" style="position:absolute;visibility:visible;mso-wrap-style:square" from="3270,3175" to="3346,227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" strokecolor="black [3200]" strokeweight="2pt">
                  <v:stroke joinstyle="miter"/>
                </v:line>
                <v:line id="直線接點 34" o:spid="_x0000_s1054" style="position:absolute;flip:x y;visibility:visible;mso-wrap-style:square" from="3270,22891" to="25368,229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" strokecolor="black [3200]" strokeweight="2pt">
                  <v:stroke joinstyle="miter"/>
                </v:line>
                <v:line id="直線接點 32" o:spid="_x0000_s1055" style="position:absolute;flip:x y;visibility:visible;mso-wrap-style:square" from="3365,18319" to="22644,18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" strokecolor="black [3200]" strokeweight="2pt">
                  <v:stroke joinstyle="miter"/>
                </v:line>
                <v:shape id="文字方塊 33" o:spid="_x0000_s1056" type="#_x0000_t202" style="position:absolute;left:25882;top:20050;width:11864;height:64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" filled="f" stroked="f" strokeweight=".5pt">
                  <v:textbox>
                    <w:txbxContent>
                      <w:p w14:paraId="23637D30" w14:textId="6DBB7D9D" w:rsidR="007D79B8" w:rsidRPr="006C3F6E" w:rsidRDefault="007D79B8" w:rsidP="00C16BB8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Taxable income</w:t>
                        </w:r>
                      </w:p>
                      <w:p w14:paraId="1B515B65" w14:textId="77777777" w:rsidR="007D79B8" w:rsidRPr="006C3F6E" w:rsidRDefault="007D79B8" w:rsidP="00A51DB7">
                        <w:pPr>
                          <w:pStyle w:val="HTMLPreformatted"/>
                          <w:rPr>
                            <w:rFonts w:ascii="MingLiU" w:eastAsia="MingLiU" w:hAnsi="MingLiU"/>
                          </w:rPr>
                        </w:pPr>
                        <w:r w:rsidRPr="006C3F6E">
                          <w:rPr>
                            <w:rFonts w:ascii="MingLiU" w:eastAsia="MingLiU" w:hAnsi="MingLiU" w:hint="eastAsia"/>
                          </w:rPr>
                          <w:t>應課稅收入</w:t>
                        </w:r>
                      </w:p>
                      <w:p w14:paraId="4CCEDCFB" w14:textId="77777777" w:rsidR="007D79B8" w:rsidRPr="006C3F6E" w:rsidRDefault="007D79B8" w:rsidP="00C16BB8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文字方塊 29" o:spid="_x0000_s1057" type="#_x0000_t202" style="position:absolute;width:11742;height:2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6A259371" w14:textId="47DF89C4" w:rsidR="007D79B8" w:rsidRPr="006C3F6E" w:rsidRDefault="007D79B8" w:rsidP="00C16BB8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 Rate</w:t>
                        </w:r>
                        <w:r w:rsidRPr="006C3F6E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稅率</w:t>
                        </w:r>
                      </w:p>
                    </w:txbxContent>
                  </v:textbox>
                </v:shape>
                <v:line id="直線接點 35" o:spid="_x0000_s1058" style="position:absolute;flip:x y;visibility:visible;mso-wrap-style:square" from="3270,13652" to="22548,1365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" strokecolor="black [3200]" strokeweight="2pt">
                  <v:stroke joinstyle="miter"/>
                </v:line>
                <v:shape id="右大括弧 40" o:spid="_x0000_s1059" type="#_x0000_t88" style="position:absolute;left:42195;top:4318;width:5944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" adj="552" strokecolor="black [3200]" strokeweight="2pt">
                  <v:stroke joinstyle="miter"/>
                  <v:textbox>
                    <w:txbxContent>
                      <w:p w14:paraId="23FFC0C2" w14:textId="77777777" w:rsidR="007D79B8" w:rsidRPr="006C3F6E" w:rsidRDefault="007D79B8" w:rsidP="00C16BB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056E022C" wp14:editId="68560BE7">
                              <wp:extent cx="1905" cy="0"/>
                              <wp:effectExtent l="0" t="0" r="0" b="0"/>
                              <wp:docPr id="41" name="圖片 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F1922F" w14:textId="1B8263FC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DD650A" w14:textId="605509F9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6C7464" w14:textId="75D6B12B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857B169" w14:textId="412C2049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DCC1D1D" w14:textId="60C3CF86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2766E8" w14:textId="6DA3CA17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8CBF34" w14:textId="159008A2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1A7E10E" w14:textId="3071A463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2BC3CB0" w14:textId="5A70F3CB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459401" w14:textId="1A4BBB5D" w:rsidR="00C16BB8" w:rsidRPr="006C3F6E" w:rsidRDefault="00C16BB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22FE01" w14:textId="77777777" w:rsidR="006C3F6E" w:rsidRPr="006C3F6E" w:rsidRDefault="006C3F6E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8B3690" w14:textId="396509F2" w:rsidR="00CC7571" w:rsidRPr="006C3F6E" w:rsidRDefault="009E75D1" w:rsidP="00CC757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6C3F6E">
        <w:rPr>
          <w:rFonts w:ascii="Times New Roman" w:hAnsi="Times New Roman" w:cs="Times New Roman"/>
          <w:b/>
          <w:noProof/>
          <w:color w:val="000000" w:themeColor="text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9612B0" wp14:editId="09E88CD4">
                <wp:simplePos x="0" y="0"/>
                <wp:positionH relativeFrom="column">
                  <wp:posOffset>5067300</wp:posOffset>
                </wp:positionH>
                <wp:positionV relativeFrom="paragraph">
                  <wp:posOffset>-84083</wp:posOffset>
                </wp:positionV>
                <wp:extent cx="1548302" cy="553085"/>
                <wp:effectExtent l="12700" t="12700" r="13970" b="1841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302" cy="553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553988D" w14:textId="77777777" w:rsidR="007D79B8" w:rsidRPr="006C3F6E" w:rsidRDefault="007D79B8" w:rsidP="00C16B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612B0" id="Text Box 60" o:spid="_x0000_s1060" type="#_x0000_t202" style="position:absolute;margin-left:399pt;margin-top:-6.6pt;width:121.9pt;height:43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" fillcolor="white [3201]" strokeweight="2pt">
                <v:stroke dashstyle="dash"/>
                <v:textbox>
                  <w:txbxContent>
                    <w:p w14:paraId="4553988D" w14:textId="77777777" w:rsidR="007D79B8" w:rsidRPr="006C3F6E" w:rsidRDefault="007D79B8" w:rsidP="00C16BB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  <w:r w:rsidR="00CC7571" w:rsidRPr="006C3F6E">
        <w:rPr>
          <w:rFonts w:ascii="Times New Roman" w:hAnsi="Times New Roman" w:cs="Times New Roman"/>
          <w:b/>
          <w:color w:val="000000" w:themeColor="text1"/>
          <w:u w:val="single"/>
        </w:rPr>
        <w:t>16.</w:t>
      </w:r>
      <w:r w:rsidR="004B37BB" w:rsidRPr="006C3F6E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="00CC7571" w:rsidRPr="006C3F6E">
        <w:rPr>
          <w:rFonts w:ascii="Times New Roman" w:hAnsi="Times New Roman" w:cs="Times New Roman"/>
          <w:b/>
          <w:color w:val="000000" w:themeColor="text1"/>
          <w:u w:val="single"/>
        </w:rPr>
        <w:tab/>
        <w:t>Progressive, Proportional, Regressive Tax (cont</w:t>
      </w:r>
      <w:r w:rsidR="00B35F80" w:rsidRPr="006C3F6E">
        <w:rPr>
          <w:rFonts w:ascii="Times New Roman" w:hAnsi="Times New Roman" w:cs="Times New Roman"/>
          <w:b/>
          <w:color w:val="000000" w:themeColor="text1"/>
          <w:u w:val="single"/>
        </w:rPr>
        <w:t>’d</w:t>
      </w:r>
      <w:r w:rsidR="00CC7571" w:rsidRPr="006C3F6E">
        <w:rPr>
          <w:rFonts w:ascii="Times New Roman" w:hAnsi="Times New Roman" w:cs="Times New Roman"/>
          <w:b/>
          <w:color w:val="000000" w:themeColor="text1"/>
          <w:u w:val="single"/>
        </w:rPr>
        <w:t>)</w:t>
      </w:r>
    </w:p>
    <w:p w14:paraId="31B8E890" w14:textId="26DB33A9" w:rsidR="00CC7571" w:rsidRDefault="00FF7EDB" w:rsidP="00CC7571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1963DE3" wp14:editId="63B8E137">
                <wp:simplePos x="0" y="0"/>
                <wp:positionH relativeFrom="column">
                  <wp:posOffset>-736888</wp:posOffset>
                </wp:positionH>
                <wp:positionV relativeFrom="paragraph">
                  <wp:posOffset>125730</wp:posOffset>
                </wp:positionV>
                <wp:extent cx="5565738" cy="3257641"/>
                <wp:effectExtent l="0" t="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38" cy="3257641"/>
                          <a:chOff x="0" y="0"/>
                          <a:chExt cx="5566093" cy="3257733"/>
                        </a:xfrm>
                      </wpg:grpSpPr>
                      <wps:wsp>
                        <wps:cNvPr id="62" name="直線接點 59"/>
                        <wps:cNvCnPr/>
                        <wps:spPr>
                          <a:xfrm flipH="1">
                            <a:off x="1164908" y="1086167"/>
                            <a:ext cx="0" cy="179070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直線接點 62"/>
                        <wps:cNvCnPr/>
                        <wps:spPr>
                          <a:xfrm flipH="1">
                            <a:off x="1159950" y="2880042"/>
                            <a:ext cx="2127129" cy="4389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字方塊 61"/>
                        <wps:cNvSpPr txBox="1"/>
                        <wps:spPr>
                          <a:xfrm>
                            <a:off x="3342958" y="2546084"/>
                            <a:ext cx="1186453" cy="711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042BB1" w14:textId="37922292" w:rsidR="007D79B8" w:rsidRPr="006C3F6E" w:rsidRDefault="007D79B8" w:rsidP="00C16BB8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Taxable income</w:t>
                              </w:r>
                            </w:p>
                            <w:p w14:paraId="7C450690" w14:textId="783719D0" w:rsidR="007D79B8" w:rsidRPr="006C3F6E" w:rsidRDefault="007D79B8" w:rsidP="00C16BB8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應課稅收入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文字方塊 54"/>
                        <wps:cNvSpPr txBox="1"/>
                        <wps:spPr>
                          <a:xfrm>
                            <a:off x="604170" y="752792"/>
                            <a:ext cx="1402773" cy="2867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704E60E" w14:textId="761A9B9D" w:rsidR="007D79B8" w:rsidRPr="006C3F6E" w:rsidRDefault="007D79B8" w:rsidP="00C16BB8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 Payment</w:t>
                              </w:r>
                              <w:r w:rsidRPr="006C3F6E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稅</w:t>
                              </w:r>
                              <w:r w:rsidR="00373863"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0"/>
                                  <w:szCs w:val="20"/>
                                  <w:lang w:eastAsia="zh-HK"/>
                                </w:rPr>
                                <w:t>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右大括弧 56"/>
                        <wps:cNvSpPr/>
                        <wps:spPr>
                          <a:xfrm>
                            <a:off x="4971733" y="936942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E8D7FAB" w14:textId="77777777" w:rsidR="007D79B8" w:rsidRPr="006C3F6E" w:rsidRDefault="007D79B8" w:rsidP="00C16BB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378C669C" wp14:editId="20493781">
                                    <wp:extent cx="1905" cy="0"/>
                                    <wp:effectExtent l="0" t="0" r="0" b="0"/>
                                    <wp:docPr id="1148270540" name="圖片 6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弧線 19"/>
                        <wps:cNvSpPr/>
                        <wps:spPr>
                          <a:xfrm rot="4979807">
                            <a:off x="74295" y="-74295"/>
                            <a:ext cx="2698750" cy="2847340"/>
                          </a:xfrm>
                          <a:prstGeom prst="arc">
                            <a:avLst>
                              <a:gd name="adj1" fmla="val 16632384"/>
                              <a:gd name="adj2" fmla="val 9321"/>
                            </a:avLst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963DE3" id="Group 61" o:spid="_x0000_s1061" style="position:absolute;margin-left:-58pt;margin-top:9.9pt;width:438.25pt;height:256.5pt;z-index:251712512;mso-width-relative:margin;mso-height-relative:margin" coordsize="55660,325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">
                <v:line id="直線接點 59" o:spid="_x0000_s1062" style="position:absolute;flip:x;visibility:visible;mso-wrap-style:square" from="11649,10861" to="11649,287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" strokecolor="black [3200]" strokeweight="2pt">
                  <v:stroke joinstyle="miter"/>
                </v:line>
                <v:line id="直線接點 62" o:spid="_x0000_s1063" style="position:absolute;flip:x;visibility:visible;mso-wrap-style:square" from="11599,28800" to="32870,288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" strokecolor="black [3200]" strokeweight="2pt">
                  <v:stroke joinstyle="miter"/>
                </v:line>
                <v:shape id="文字方塊 61" o:spid="_x0000_s1064" type="#_x0000_t202" style="position:absolute;left:33429;top:25460;width:11865;height:71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" filled="f" stroked="f" strokeweight=".5pt">
                  <v:textbox>
                    <w:txbxContent>
                      <w:p w14:paraId="19042BB1" w14:textId="37922292" w:rsidR="007D79B8" w:rsidRPr="006C3F6E" w:rsidRDefault="007D79B8" w:rsidP="00C16BB8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Taxable income</w:t>
                        </w:r>
                      </w:p>
                      <w:p w14:paraId="7C450690" w14:textId="783719D0" w:rsidR="007D79B8" w:rsidRPr="006C3F6E" w:rsidRDefault="007D79B8" w:rsidP="00C16BB8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應課稅收入</w:t>
                        </w:r>
                      </w:p>
                    </w:txbxContent>
                  </v:textbox>
                </v:shape>
                <v:shape id="文字方塊 54" o:spid="_x0000_s1065" type="#_x0000_t202" style="position:absolute;left:6041;top:7527;width:14028;height:2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1704E60E" w14:textId="761A9B9D" w:rsidR="007D79B8" w:rsidRPr="006C3F6E" w:rsidRDefault="007D79B8" w:rsidP="00C16BB8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 Payment</w:t>
                        </w:r>
                        <w:r w:rsidRPr="006C3F6E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稅</w:t>
                        </w:r>
                        <w:r w:rsidR="00373863">
                          <w:rPr>
                            <w:rFonts w:ascii="Times New Roman" w:hAnsi="Times New Roman" w:cs="Times New Roman" w:hint="eastAsia"/>
                            <w:color w:val="000000" w:themeColor="text1"/>
                            <w:sz w:val="20"/>
                            <w:szCs w:val="20"/>
                            <w:lang w:eastAsia="zh-HK"/>
                          </w:rPr>
                          <w:t>項</w:t>
                        </w:r>
                      </w:p>
                    </w:txbxContent>
                  </v:textbox>
                </v:shape>
                <v:shape id="右大括弧 56" o:spid="_x0000_s1066" type="#_x0000_t88" style="position:absolute;left:49717;top:9369;width:5943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" adj="552" strokecolor="black [3200]" strokeweight="2pt">
                  <v:stroke joinstyle="miter"/>
                  <v:textbox>
                    <w:txbxContent>
                      <w:p w14:paraId="6E8D7FAB" w14:textId="77777777" w:rsidR="007D79B8" w:rsidRPr="006C3F6E" w:rsidRDefault="007D79B8" w:rsidP="00C16BB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378C669C" wp14:editId="20493781">
                              <wp:extent cx="1905" cy="0"/>
                              <wp:effectExtent l="0" t="0" r="0" b="0"/>
                              <wp:docPr id="1148270540" name="圖片 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弧線 19" o:spid="_x0000_s1067" style="position:absolute;left:743;top:-743;width:26987;height:28473;rotation:5439277fd;visibility:visible;mso-wrap-style:square;v-text-anchor:middle" coordsize="2698750,2847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" path="m1527807,12502nsc2199451,107036,2700487,712430,2698745,1427329r-1349370,-3659l1527807,12502xem1527807,12502nfc2199451,107036,2700487,712430,2698745,1427329e" filled="f" strokecolor="black [3200]" strokeweight="2pt">
                  <v:stroke joinstyle="miter"/>
                  <v:path arrowok="t" o:connecttype="custom" o:connectlocs="1527807,12502;2698745,1427329" o:connectangles="0,0"/>
                </v:shape>
              </v:group>
            </w:pict>
          </mc:Fallback>
        </mc:AlternateContent>
      </w:r>
      <w:r w:rsidR="00CC7571">
        <w:rPr>
          <w:rFonts w:ascii="Times New Roman" w:hAnsi="Times New Roman" w:cs="Times New Roman"/>
          <w:color w:val="000000" w:themeColor="text1"/>
        </w:rPr>
        <w:t>-</w:t>
      </w:r>
      <w:r w:rsidR="00CC7571">
        <w:rPr>
          <w:rFonts w:ascii="Times New Roman" w:hAnsi="Times New Roman" w:cs="Times New Roman"/>
          <w:color w:val="000000" w:themeColor="text1"/>
        </w:rPr>
        <w:tab/>
      </w:r>
      <w:r w:rsidR="00CC7571" w:rsidRPr="003738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Tax Diagram </w:t>
      </w:r>
      <w:r w:rsidR="00373863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(Y-axis </w:t>
      </w:r>
      <w:r w:rsidR="00373863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373863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Tax </w:t>
      </w:r>
      <w:r w:rsidR="00373863">
        <w:rPr>
          <w:rFonts w:ascii="Times New Roman" w:hAnsi="Times New Roman" w:cs="Times New Roman"/>
          <w:color w:val="000000" w:themeColor="text1"/>
          <w:sz w:val="20"/>
          <w:szCs w:val="20"/>
        </w:rPr>
        <w:t>payment</w:t>
      </w:r>
      <w:r w:rsidR="00373863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="00373863" w:rsidRPr="006C3F6E">
        <w:rPr>
          <w:rFonts w:hint="eastAsia"/>
          <w:sz w:val="20"/>
          <w:szCs w:val="20"/>
        </w:rPr>
        <w:t xml:space="preserve"> </w:t>
      </w:r>
      <w:r w:rsidR="00373863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稅圖（</w:t>
      </w:r>
      <w:r w:rsidR="00373863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Y</w:t>
      </w:r>
      <w:r w:rsidR="00373863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軸</w:t>
      </w:r>
      <w:r w:rsidR="0037386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373863" w:rsidRPr="006C3F6E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3738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373863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</w:t>
      </w:r>
      <w:r w:rsidR="00373863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項</w:t>
      </w:r>
      <w:r w:rsidR="00373863" w:rsidRPr="006C3F6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）</w:t>
      </w:r>
    </w:p>
    <w:p w14:paraId="2524529E" w14:textId="691F9154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173E9F" wp14:editId="70CADCA3">
                <wp:simplePos x="0" y="0"/>
                <wp:positionH relativeFrom="column">
                  <wp:posOffset>21499</wp:posOffset>
                </wp:positionH>
                <wp:positionV relativeFrom="paragraph">
                  <wp:posOffset>88356</wp:posOffset>
                </wp:positionV>
                <wp:extent cx="6594475" cy="521789"/>
                <wp:effectExtent l="12700" t="12700" r="9525" b="1206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4475" cy="521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7E9D06EC" w14:textId="61FF2182" w:rsidR="007D79B8" w:rsidRPr="006C3F6E" w:rsidRDefault="007D79B8" w:rsidP="0047388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Notes: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73E9F" id="Text Box 110" o:spid="_x0000_s1068" type="#_x0000_t202" style="position:absolute;margin-left:1.7pt;margin-top:6.95pt;width:519.25pt;height:41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" fillcolor="white [3201]" strokeweight="2pt">
                <v:stroke dashstyle="dash"/>
                <v:textbox>
                  <w:txbxContent>
                    <w:p w14:paraId="7E9D06EC" w14:textId="61FF2182" w:rsidR="007D79B8" w:rsidRPr="006C3F6E" w:rsidRDefault="007D79B8" w:rsidP="0047388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F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Notes:</w:t>
                      </w:r>
                    </w:p>
                  </w:txbxContent>
                </v:textbox>
              </v:shape>
            </w:pict>
          </mc:Fallback>
        </mc:AlternateContent>
      </w:r>
    </w:p>
    <w:p w14:paraId="0A738E58" w14:textId="77777777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05B4222A" w14:textId="6A8F6266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19BEC54A" w14:textId="77777777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6C603158" w14:textId="58DF739B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5A028F22" w14:textId="2F39ECC2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5C3CAD69" w14:textId="7ABB969D" w:rsidR="00C16BB8" w:rsidRDefault="00473880" w:rsidP="00CC7571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8E49166" wp14:editId="78ED309A">
                <wp:simplePos x="0" y="0"/>
                <wp:positionH relativeFrom="column">
                  <wp:posOffset>-117764</wp:posOffset>
                </wp:positionH>
                <wp:positionV relativeFrom="paragraph">
                  <wp:posOffset>147089</wp:posOffset>
                </wp:positionV>
                <wp:extent cx="4940265" cy="430931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265" cy="4309310"/>
                          <a:chOff x="-2604" y="0"/>
                          <a:chExt cx="4940364" cy="4309764"/>
                        </a:xfrm>
                      </wpg:grpSpPr>
                      <wps:wsp>
                        <wps:cNvPr id="3" name="直線接點 12"/>
                        <wps:cNvCnPr/>
                        <wps:spPr>
                          <a:xfrm flipH="1" flipV="1">
                            <a:off x="793750" y="2974975"/>
                            <a:ext cx="1548713" cy="411891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1" name="Group 71"/>
                        <wpg:cNvGrpSpPr/>
                        <wpg:grpSpPr>
                          <a:xfrm>
                            <a:off x="-2604" y="0"/>
                            <a:ext cx="4940364" cy="4309764"/>
                            <a:chOff x="-2604" y="0"/>
                            <a:chExt cx="4940364" cy="4309764"/>
                          </a:xfrm>
                        </wpg:grpSpPr>
                        <wps:wsp>
                          <wps:cNvPr id="72" name="直線接點 66"/>
                          <wps:cNvCnPr/>
                          <wps:spPr>
                            <a:xfrm flipH="1">
                              <a:off x="536575" y="1885950"/>
                              <a:ext cx="0" cy="1790700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直線接點 69"/>
                          <wps:cNvCnPr/>
                          <wps:spPr>
                            <a:xfrm flipH="1" flipV="1">
                              <a:off x="521648" y="3676398"/>
                              <a:ext cx="2137097" cy="3427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文字方塊 68"/>
                          <wps:cNvSpPr txBox="1"/>
                          <wps:spPr>
                            <a:xfrm>
                              <a:off x="2714625" y="3386877"/>
                              <a:ext cx="1186453" cy="9228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35FF20" w14:textId="5A58D035" w:rsidR="007D79B8" w:rsidRPr="006C3F6E" w:rsidRDefault="007D79B8" w:rsidP="00473880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Taxable income</w:t>
                                </w:r>
                              </w:p>
                              <w:p w14:paraId="47B9E684" w14:textId="77777777" w:rsidR="007D79B8" w:rsidRPr="006C3F6E" w:rsidRDefault="007D79B8" w:rsidP="001B35B7">
                                <w:pPr>
                                  <w:pStyle w:val="HTMLPreformatted"/>
                                  <w:rPr>
                                    <w:rFonts w:ascii="MingLiU" w:eastAsia="MingLiU" w:hAnsi="MingLiU"/>
                                  </w:rPr>
                                </w:pPr>
                                <w:r w:rsidRPr="006C3F6E">
                                  <w:rPr>
                                    <w:rFonts w:ascii="MingLiU" w:eastAsia="MingLiU" w:hAnsi="MingLiU" w:hint="eastAsia"/>
                                  </w:rPr>
                                  <w:t>應課稅收入</w:t>
                                </w:r>
                              </w:p>
                              <w:p w14:paraId="1C3867C2" w14:textId="77777777" w:rsidR="007D79B8" w:rsidRPr="006C3F6E" w:rsidRDefault="007D79B8" w:rsidP="00473880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文字方塊 64"/>
                          <wps:cNvSpPr txBox="1"/>
                          <wps:spPr>
                            <a:xfrm>
                              <a:off x="-2604" y="1449959"/>
                              <a:ext cx="1402773" cy="28676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A2A670" w14:textId="5DE65C39" w:rsidR="007D79B8" w:rsidRPr="006C3F6E" w:rsidRDefault="007D79B8" w:rsidP="00473880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 Payment</w:t>
                                </w:r>
                                <w:r w:rsidRPr="006C3F6E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稅</w:t>
                                </w:r>
                                <w:r w:rsidR="00373863">
                                  <w:rPr>
                                    <w:rFonts w:ascii="Times New Roman" w:hAnsi="Times New Roman" w:cs="Times New Roman" w:hint="eastAsia"/>
                                    <w:color w:val="000000" w:themeColor="text1"/>
                                    <w:sz w:val="20"/>
                                    <w:szCs w:val="20"/>
                                    <w:lang w:eastAsia="zh-HK"/>
                                  </w:rPr>
                                  <w:t>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右大括弧 65"/>
                          <wps:cNvSpPr/>
                          <wps:spPr>
                            <a:xfrm>
                              <a:off x="4343400" y="1736725"/>
                              <a:ext cx="594360" cy="1938528"/>
                            </a:xfrm>
                            <a:prstGeom prst="rightBrac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2E4C9906" w14:textId="77777777" w:rsidR="007D79B8" w:rsidRPr="006C3F6E" w:rsidRDefault="007D79B8" w:rsidP="00473880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3D9DE34" wp14:editId="582E2FC1">
                                      <wp:extent cx="1905" cy="0"/>
                                      <wp:effectExtent l="0" t="0" r="0" b="0"/>
                                      <wp:docPr id="70" name="圖片 7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9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905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弧線 71"/>
                          <wps:cNvSpPr/>
                          <wps:spPr>
                            <a:xfrm rot="15224595">
                              <a:off x="1365250" y="984250"/>
                              <a:ext cx="1578025" cy="3070988"/>
                            </a:xfrm>
                            <a:prstGeom prst="arc">
                              <a:avLst>
                                <a:gd name="adj1" fmla="val 16764117"/>
                                <a:gd name="adj2" fmla="val 759594"/>
                              </a:avLst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直線接點 72"/>
                          <wps:cNvCnPr/>
                          <wps:spPr>
                            <a:xfrm flipH="1" flipV="1">
                              <a:off x="527050" y="2813050"/>
                              <a:ext cx="1927860" cy="0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" name="弧線 58"/>
                          <wps:cNvSpPr/>
                          <wps:spPr>
                            <a:xfrm rot="8491348">
                              <a:off x="0" y="0"/>
                              <a:ext cx="2760980" cy="3791585"/>
                            </a:xfrm>
                            <a:prstGeom prst="arc">
                              <a:avLst>
                                <a:gd name="adj1" fmla="val 17001957"/>
                                <a:gd name="adj2" fmla="val 20487716"/>
                              </a:avLst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E49166" id="Group 69" o:spid="_x0000_s1069" style="position:absolute;margin-left:-9.25pt;margin-top:11.6pt;width:389pt;height:339.3pt;z-index:251714560;mso-width-relative:margin;mso-height-relative:margin" coordorigin="-26" coordsize="49403,430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">
                <v:line id="直線接點 12" o:spid="_x0000_s1070" style="position:absolute;flip:x y;visibility:visible;mso-wrap-style:square" from="7937,29749" to="23424,338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" strokecolor="black [3200]" strokeweight="2pt">
                  <v:stroke joinstyle="miter"/>
                </v:line>
                <v:group id="Group 71" o:spid="_x0000_s1071" style="position:absolute;left:-26;width:49403;height:43097" coordorigin="-26" coordsize="49403,430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">
                  <v:line id="直線接點 66" o:spid="_x0000_s1072" style="position:absolute;flip:x;visibility:visible;mso-wrap-style:square" from="5365,18859" to="5365,367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" strokecolor="black [3200]" strokeweight="2pt">
                    <v:stroke joinstyle="miter"/>
                  </v:line>
                  <v:line id="直線接點 69" o:spid="_x0000_s1073" style="position:absolute;flip:x y;visibility:visible;mso-wrap-style:square" from="5216,36763" to="26587,367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" strokecolor="black [3200]" strokeweight="2pt">
                    <v:stroke joinstyle="miter"/>
                  </v:line>
                  <v:shape id="文字方塊 68" o:spid="_x0000_s1074" type="#_x0000_t202" style="position:absolute;left:27146;top:33868;width:11864;height:92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" filled="f" stroked="f" strokeweight=".5pt">
                    <v:textbox>
                      <w:txbxContent>
                        <w:p w14:paraId="1535FF20" w14:textId="5A58D035" w:rsidR="007D79B8" w:rsidRPr="006C3F6E" w:rsidRDefault="007D79B8" w:rsidP="00473880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Taxable income</w:t>
                          </w:r>
                        </w:p>
                        <w:p w14:paraId="47B9E684" w14:textId="77777777" w:rsidR="007D79B8" w:rsidRPr="006C3F6E" w:rsidRDefault="007D79B8" w:rsidP="001B35B7">
                          <w:pPr>
                            <w:pStyle w:val="HTMLPreformatted"/>
                            <w:rPr>
                              <w:rFonts w:ascii="MingLiU" w:eastAsia="MingLiU" w:hAnsi="MingLiU"/>
                            </w:rPr>
                          </w:pPr>
                          <w:r w:rsidRPr="006C3F6E">
                            <w:rPr>
                              <w:rFonts w:ascii="MingLiU" w:eastAsia="MingLiU" w:hAnsi="MingLiU" w:hint="eastAsia"/>
                            </w:rPr>
                            <w:t>應課稅收入</w:t>
                          </w:r>
                        </w:p>
                        <w:p w14:paraId="1C3867C2" w14:textId="77777777" w:rsidR="007D79B8" w:rsidRPr="006C3F6E" w:rsidRDefault="007D79B8" w:rsidP="00473880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文字方塊 64" o:spid="_x0000_s1075" type="#_x0000_t202" style="position:absolute;left:-26;top:14499;width:14027;height:2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" fillcolor="white [3201]" stroked="f" strokeweight=".5pt">
                    <v:textbox>
                      <w:txbxContent>
                        <w:p w14:paraId="52A2A670" w14:textId="5DE65C39" w:rsidR="007D79B8" w:rsidRPr="006C3F6E" w:rsidRDefault="007D79B8" w:rsidP="00473880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 Payment</w:t>
                          </w:r>
                          <w:r w:rsidRPr="006C3F6E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稅</w:t>
                          </w:r>
                          <w:r w:rsidR="00373863">
                            <w:rPr>
                              <w:rFonts w:ascii="Times New Roman" w:hAnsi="Times New Roman" w:cs="Times New Roman" w:hint="eastAsia"/>
                              <w:color w:val="000000" w:themeColor="text1"/>
                              <w:sz w:val="20"/>
                              <w:szCs w:val="20"/>
                              <w:lang w:eastAsia="zh-HK"/>
                            </w:rPr>
                            <w:t>項</w:t>
                          </w:r>
                        </w:p>
                      </w:txbxContent>
                    </v:textbox>
                  </v:shape>
                  <v:shape id="右大括弧 65" o:spid="_x0000_s1076" type="#_x0000_t88" style="position:absolute;left:43434;top:17367;width:5943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" adj="552" strokecolor="black [3200]" strokeweight="2pt">
                    <v:stroke joinstyle="miter"/>
                    <v:textbox>
                      <w:txbxContent>
                        <w:p w14:paraId="2E4C9906" w14:textId="77777777" w:rsidR="007D79B8" w:rsidRPr="006C3F6E" w:rsidRDefault="007D79B8" w:rsidP="004738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3D9DE34" wp14:editId="582E2FC1">
                                <wp:extent cx="1905" cy="0"/>
                                <wp:effectExtent l="0" t="0" r="0" b="0"/>
                                <wp:docPr id="70" name="圖片 7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弧線 71" o:spid="_x0000_s1077" style="position:absolute;left:13652;top:9842;width:15780;height:30710;rotation:-6963642fd;visibility:visible;mso-wrap-style:square;v-text-anchor:middle" coordsize="1578025,30709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" path="m1031011,74007nsc1266989,221992,1453502,577227,1534610,1033168v38725,217689,51785,449544,38212,678389l789013,1535494,1031011,74007xem1031011,74007nfc1266989,221992,1453502,577227,1534610,1033168v38725,217689,51785,449544,38212,678389e" filled="f" strokecolor="black [3200]" strokeweight="2pt">
                    <v:stroke joinstyle="miter"/>
                    <v:path arrowok="t" o:connecttype="custom" o:connectlocs="1031011,74007;1534610,1033168;1572822,1711557" o:connectangles="0,0,0"/>
                  </v:shape>
                  <v:line id="直線接點 72" o:spid="_x0000_s1078" style="position:absolute;flip:x y;visibility:visible;mso-wrap-style:square" from="5270,28130" to="24549,281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" strokecolor="black [3200]" strokeweight="2pt">
                    <v:stroke joinstyle="miter"/>
                  </v:line>
                  <v:shape id="弧線 58" o:spid="_x0000_s1079" style="position:absolute;width:27609;height:37915;rotation:9274816fd;visibility:visible;mso-wrap-style:square;v-text-anchor:middle" coordsize="2760980,3791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" path="m1808721,93518nsc2262945,297055,2608237,808667,2721577,1446081l1380490,1895793,1808721,93518xem1808721,93518nfc2262945,297055,2608237,808667,2721577,1446081e" filled="f" strokecolor="black [3200]" strokeweight="2pt">
                    <v:stroke joinstyle="miter"/>
                    <v:path arrowok="t" o:connecttype="custom" o:connectlocs="1808721,93518;2721577,1446081" o:connectangles="0,0"/>
                  </v:shape>
                </v:group>
              </v:group>
            </w:pict>
          </mc:Fallback>
        </mc:AlternateContent>
      </w:r>
    </w:p>
    <w:p w14:paraId="7DDBA208" w14:textId="392FAF62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62EB84EB" w14:textId="1B244400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261C3288" w14:textId="5D495BFD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6D576034" w14:textId="4C12AB18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033A8978" w14:textId="102E44BC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7B43BCF5" w14:textId="70B50C7F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6CAD49F6" w14:textId="5E2A3719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1C26D69E" w14:textId="77777777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5C666CBF" w14:textId="78E53FD4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07CAA46F" w14:textId="15CE23AB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525D5606" w14:textId="61BA147F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3AB130B1" w14:textId="3AA5C700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04D01688" w14:textId="3DFD167B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31543391" w14:textId="544FCDD9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097433C0" w14:textId="49F208EB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654CF3BD" w14:textId="003A8959" w:rsidR="00473880" w:rsidRDefault="00373863" w:rsidP="00CC7571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3AD7860" wp14:editId="3EF6E2D3">
                <wp:simplePos x="0" y="0"/>
                <wp:positionH relativeFrom="column">
                  <wp:posOffset>-117533</wp:posOffset>
                </wp:positionH>
                <wp:positionV relativeFrom="paragraph">
                  <wp:posOffset>248866</wp:posOffset>
                </wp:positionV>
                <wp:extent cx="1333302" cy="349891"/>
                <wp:effectExtent l="0" t="0" r="635" b="5715"/>
                <wp:wrapNone/>
                <wp:docPr id="448" name="文字方塊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302" cy="3498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E5FC9" w14:textId="321F0773" w:rsidR="007D79B8" w:rsidRPr="00373863" w:rsidRDefault="0037386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7386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Tax Payment</w:t>
                            </w:r>
                            <w:r w:rsidR="007D79B8" w:rsidRPr="0037386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稅</w:t>
                            </w:r>
                            <w:r w:rsidRPr="0037386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eastAsia="zh-HK"/>
                              </w:rPr>
                              <w:t>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AD7860" id="文字方塊 448" o:spid="_x0000_s1080" type="#_x0000_t202" style="position:absolute;margin-left:-9.25pt;margin-top:19.6pt;width:105pt;height:27.5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" fillcolor="white [3212]" stroked="f">
                <v:textbox>
                  <w:txbxContent>
                    <w:p w14:paraId="2B1E5FC9" w14:textId="321F0773" w:rsidR="007D79B8" w:rsidRPr="00373863" w:rsidRDefault="0037386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7386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Tax Payment</w:t>
                      </w:r>
                      <w:r w:rsidR="007D79B8" w:rsidRPr="0037386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稅</w:t>
                      </w:r>
                      <w:r w:rsidRPr="0037386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eastAsia="zh-HK"/>
                        </w:rPr>
                        <w:t>項</w:t>
                      </w:r>
                    </w:p>
                  </w:txbxContent>
                </v:textbox>
              </v:shape>
            </w:pict>
          </mc:Fallback>
        </mc:AlternateContent>
      </w:r>
    </w:p>
    <w:p w14:paraId="3E76E441" w14:textId="13BACC41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1DFA143" wp14:editId="029D93DE">
                <wp:simplePos x="0" y="0"/>
                <wp:positionH relativeFrom="column">
                  <wp:posOffset>13277</wp:posOffset>
                </wp:positionH>
                <wp:positionV relativeFrom="paragraph">
                  <wp:posOffset>43180</wp:posOffset>
                </wp:positionV>
                <wp:extent cx="4813935" cy="2465705"/>
                <wp:effectExtent l="0" t="0" r="12065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3935" cy="2465705"/>
                          <a:chOff x="0" y="0"/>
                          <a:chExt cx="4813935" cy="2466109"/>
                        </a:xfrm>
                        <a:noFill/>
                      </wpg:grpSpPr>
                      <wps:wsp>
                        <wps:cNvPr id="102" name="直線接點 45"/>
                        <wps:cNvCnPr/>
                        <wps:spPr>
                          <a:xfrm>
                            <a:off x="327025" y="327025"/>
                            <a:ext cx="7620" cy="1958340"/>
                          </a:xfrm>
                          <a:prstGeom prst="line">
                            <a:avLst/>
                          </a:prstGeom>
                          <a:grpFill/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直線接點 51"/>
                        <wps:cNvCnPr/>
                        <wps:spPr>
                          <a:xfrm flipH="1" flipV="1">
                            <a:off x="327025" y="2298700"/>
                            <a:ext cx="2209800" cy="7620"/>
                          </a:xfrm>
                          <a:prstGeom prst="line">
                            <a:avLst/>
                          </a:prstGeom>
                          <a:grpFill/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線接點 49"/>
                        <wps:cNvCnPr/>
                        <wps:spPr>
                          <a:xfrm flipH="1">
                            <a:off x="346075" y="431800"/>
                            <a:ext cx="1968843" cy="1836489"/>
                          </a:xfrm>
                          <a:prstGeom prst="line">
                            <a:avLst/>
                          </a:prstGeom>
                          <a:grpFill/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文字方塊 50"/>
                        <wps:cNvSpPr txBox="1"/>
                        <wps:spPr>
                          <a:xfrm>
                            <a:off x="2657475" y="2133600"/>
                            <a:ext cx="1186453" cy="332509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5A3F56" w14:textId="77777777" w:rsidR="007D79B8" w:rsidRPr="006C3F6E" w:rsidRDefault="007D79B8" w:rsidP="00473880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Taxable income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文字方塊 31"/>
                        <wps:cNvSpPr txBox="1"/>
                        <wps:spPr>
                          <a:xfrm>
                            <a:off x="0" y="0"/>
                            <a:ext cx="1127051" cy="286763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2D0175" w14:textId="77777777" w:rsidR="007D79B8" w:rsidRPr="006C3F6E" w:rsidRDefault="007D79B8" w:rsidP="00473880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 Payment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右大括弧 46"/>
                        <wps:cNvSpPr/>
                        <wps:spPr>
                          <a:xfrm>
                            <a:off x="4219575" y="441325"/>
                            <a:ext cx="594360" cy="1938528"/>
                          </a:xfrm>
                          <a:prstGeom prst="rightBrace">
                            <a:avLst/>
                          </a:prstGeom>
                          <a:grpFill/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58DA1FB" w14:textId="77777777" w:rsidR="007D79B8" w:rsidRPr="006C3F6E" w:rsidRDefault="007D79B8" w:rsidP="0047388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695ECAD6" wp14:editId="74985825">
                                    <wp:extent cx="1905" cy="0"/>
                                    <wp:effectExtent l="0" t="0" r="0" b="0"/>
                                    <wp:docPr id="458" name="圖片 4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DFA143" id="Group 101" o:spid="_x0000_s1081" style="position:absolute;margin-left:1.05pt;margin-top:3.4pt;width:379.05pt;height:194.15pt;z-index:251716608;mso-width-relative:margin" coordsize="48139,246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">
                <v:line id="直線接點 45" o:spid="_x0000_s1082" style="position:absolute;visibility:visible;mso-wrap-style:square" from="3270,3270" to="3346,228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" strokecolor="black [3200]" strokeweight="2pt">
                  <v:stroke joinstyle="miter"/>
                </v:line>
                <v:line id="直線接點 51" o:spid="_x0000_s1083" style="position:absolute;flip:x y;visibility:visible;mso-wrap-style:square" from="3270,22987" to="25368,230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" strokecolor="black [3200]" strokeweight="2pt">
                  <v:stroke joinstyle="miter"/>
                </v:line>
                <v:line id="直線接點 49" o:spid="_x0000_s1084" style="position:absolute;flip:x;visibility:visible;mso-wrap-style:square" from="3460,4318" to="23149,226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" strokecolor="black [3200]" strokeweight="2pt">
                  <v:stroke joinstyle="miter"/>
                </v:line>
                <v:shape id="文字方塊 50" o:spid="_x0000_s1085" type="#_x0000_t202" style="position:absolute;left:26574;top:21336;width:11865;height:3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" filled="f" stroked="f" strokeweight=".5pt">
                  <v:textbox>
                    <w:txbxContent>
                      <w:p w14:paraId="325A3F56" w14:textId="77777777" w:rsidR="007D79B8" w:rsidRPr="006C3F6E" w:rsidRDefault="007D79B8" w:rsidP="00473880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Taxable income</w:t>
                        </w:r>
                      </w:p>
                    </w:txbxContent>
                  </v:textbox>
                </v:shape>
                <v:shape id="文字方塊 31" o:spid="_x0000_s1086" type="#_x0000_t202" style="position:absolute;width:11270;height:2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" filled="f" stroked="f" strokeweight=".5pt">
                  <v:textbox>
                    <w:txbxContent>
                      <w:p w14:paraId="6C2D0175" w14:textId="77777777" w:rsidR="007D79B8" w:rsidRPr="006C3F6E" w:rsidRDefault="007D79B8" w:rsidP="00473880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 Payment</w:t>
                        </w:r>
                      </w:p>
                    </w:txbxContent>
                  </v:textbox>
                </v:shape>
                <v:shape id="右大括弧 46" o:spid="_x0000_s1087" type="#_x0000_t88" style="position:absolute;left:42195;top:4413;width:5944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" adj="552" strokecolor="black [3200]" strokeweight="2pt">
                  <v:stroke joinstyle="miter"/>
                  <v:textbox>
                    <w:txbxContent>
                      <w:p w14:paraId="658DA1FB" w14:textId="77777777" w:rsidR="007D79B8" w:rsidRPr="006C3F6E" w:rsidRDefault="007D79B8" w:rsidP="0047388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695ECAD6" wp14:editId="74985825">
                              <wp:extent cx="1905" cy="0"/>
                              <wp:effectExtent l="0" t="0" r="0" b="0"/>
                              <wp:docPr id="458" name="圖片 4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5313D9" w14:textId="3259F211" w:rsidR="00473880" w:rsidRDefault="00373863" w:rsidP="00373863">
      <w:pPr>
        <w:tabs>
          <w:tab w:val="left" w:pos="1255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</w:p>
    <w:p w14:paraId="02FC32FD" w14:textId="296BE313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579A288D" w14:textId="3E6E6DF8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726E60A5" w14:textId="6DB8AC57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0403D09D" w14:textId="73B5F7C8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5F3AA421" w14:textId="67B76BBD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02AD2521" w14:textId="17203E14" w:rsidR="00C16BB8" w:rsidRDefault="00C16BB8" w:rsidP="00CC7571">
      <w:pPr>
        <w:rPr>
          <w:rFonts w:ascii="Times New Roman" w:hAnsi="Times New Roman" w:cs="Times New Roman"/>
          <w:color w:val="000000" w:themeColor="text1"/>
        </w:rPr>
      </w:pPr>
    </w:p>
    <w:p w14:paraId="4AFA5643" w14:textId="3B624DC6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455D21C1" w14:textId="0A940ABA" w:rsidR="00473880" w:rsidRDefault="00373863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AC1416A" wp14:editId="127527CD">
                <wp:simplePos x="0" y="0"/>
                <wp:positionH relativeFrom="column">
                  <wp:posOffset>2701290</wp:posOffset>
                </wp:positionH>
                <wp:positionV relativeFrom="paragraph">
                  <wp:posOffset>35618</wp:posOffset>
                </wp:positionV>
                <wp:extent cx="1278890" cy="553377"/>
                <wp:effectExtent l="0" t="0" r="3810" b="5715"/>
                <wp:wrapNone/>
                <wp:docPr id="456" name="文字方塊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890" cy="5533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0539E" w14:textId="77777777" w:rsidR="00373863" w:rsidRPr="00373863" w:rsidRDefault="00373863" w:rsidP="001B35B7">
                            <w:pPr>
                              <w:pStyle w:val="HTMLPreformatted"/>
                              <w:rPr>
                                <w:rFonts w:ascii="Times New Roman" w:eastAsia="MingLiU" w:hAnsi="Times New Roman" w:cs="Times New Roman"/>
                                <w:color w:val="000000" w:themeColor="text1"/>
                              </w:rPr>
                            </w:pPr>
                            <w:r w:rsidRPr="00373863">
                              <w:rPr>
                                <w:rFonts w:ascii="Times New Roman" w:eastAsia="MingLiU" w:hAnsi="Times New Roman" w:cs="Times New Roman"/>
                                <w:color w:val="000000" w:themeColor="text1"/>
                              </w:rPr>
                              <w:t>Taxable income</w:t>
                            </w:r>
                          </w:p>
                          <w:p w14:paraId="22D5EA9D" w14:textId="144FF9D6" w:rsidR="007D79B8" w:rsidRPr="00373863" w:rsidRDefault="007D79B8" w:rsidP="001B35B7">
                            <w:pPr>
                              <w:pStyle w:val="HTMLPreformatted"/>
                              <w:rPr>
                                <w:rFonts w:ascii="MingLiU" w:eastAsia="MingLiU" w:hAnsi="MingLiU"/>
                                <w:color w:val="000000" w:themeColor="text1"/>
                              </w:rPr>
                            </w:pPr>
                            <w:r w:rsidRPr="00373863">
                              <w:rPr>
                                <w:rFonts w:ascii="MingLiU" w:eastAsia="MingLiU" w:hAnsi="MingLiU" w:hint="eastAsia"/>
                                <w:color w:val="000000" w:themeColor="text1"/>
                              </w:rPr>
                              <w:t>應課稅收入</w:t>
                            </w:r>
                          </w:p>
                          <w:p w14:paraId="28F55511" w14:textId="77777777" w:rsidR="007D79B8" w:rsidRPr="00373863" w:rsidRDefault="007D79B8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1416A" id="文字方塊 456" o:spid="_x0000_s1088" type="#_x0000_t202" style="position:absolute;margin-left:212.7pt;margin-top:2.8pt;width:100.7pt;height:43.5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" fillcolor="white [3212]" stroked="f">
                <v:textbox>
                  <w:txbxContent>
                    <w:p w14:paraId="5B30539E" w14:textId="77777777" w:rsidR="00373863" w:rsidRPr="00373863" w:rsidRDefault="00373863" w:rsidP="001B35B7">
                      <w:pPr>
                        <w:pStyle w:val="HTMLPreformatted"/>
                        <w:rPr>
                          <w:rFonts w:ascii="Times New Roman" w:eastAsia="MingLiU" w:hAnsi="Times New Roman" w:cs="Times New Roman"/>
                          <w:color w:val="000000" w:themeColor="text1"/>
                        </w:rPr>
                      </w:pPr>
                      <w:r w:rsidRPr="00373863">
                        <w:rPr>
                          <w:rFonts w:ascii="Times New Roman" w:eastAsia="MingLiU" w:hAnsi="Times New Roman" w:cs="Times New Roman"/>
                          <w:color w:val="000000" w:themeColor="text1"/>
                        </w:rPr>
                        <w:t>Taxable income</w:t>
                      </w:r>
                    </w:p>
                    <w:p w14:paraId="22D5EA9D" w14:textId="144FF9D6" w:rsidR="007D79B8" w:rsidRPr="00373863" w:rsidRDefault="007D79B8" w:rsidP="001B35B7">
                      <w:pPr>
                        <w:pStyle w:val="HTMLPreformatted"/>
                        <w:rPr>
                          <w:rFonts w:ascii="MingLiU" w:eastAsia="MingLiU" w:hAnsi="MingLiU"/>
                          <w:color w:val="000000" w:themeColor="text1"/>
                        </w:rPr>
                      </w:pPr>
                      <w:r w:rsidRPr="00373863">
                        <w:rPr>
                          <w:rFonts w:ascii="MingLiU" w:eastAsia="MingLiU" w:hAnsi="MingLiU" w:hint="eastAsia"/>
                          <w:color w:val="000000" w:themeColor="text1"/>
                        </w:rPr>
                        <w:t>應課稅收入</w:t>
                      </w:r>
                    </w:p>
                    <w:p w14:paraId="28F55511" w14:textId="77777777" w:rsidR="007D79B8" w:rsidRPr="00373863" w:rsidRDefault="007D79B8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E6D301" w14:textId="71B0381D" w:rsidR="00473880" w:rsidRDefault="00473880" w:rsidP="00CC7571">
      <w:pPr>
        <w:rPr>
          <w:rFonts w:ascii="Times New Roman" w:hAnsi="Times New Roman" w:cs="Times New Roman"/>
          <w:color w:val="000000" w:themeColor="text1"/>
        </w:rPr>
      </w:pPr>
    </w:p>
    <w:p w14:paraId="358A7F6F" w14:textId="6C01C128" w:rsidR="00CC7571" w:rsidRDefault="00CC7571" w:rsidP="00CC7571">
      <w:pPr>
        <w:rPr>
          <w:rFonts w:ascii="Times New Roman" w:hAnsi="Times New Roman" w:cs="Times New Roman"/>
          <w:color w:val="000000" w:themeColor="text1"/>
        </w:rPr>
      </w:pPr>
    </w:p>
    <w:p w14:paraId="77059BD5" w14:textId="3F9D9F58" w:rsidR="0097321B" w:rsidRPr="00B13F08" w:rsidRDefault="0097321B" w:rsidP="0097321B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FBE27D4" wp14:editId="5A9B5C85">
                <wp:simplePos x="0" y="0"/>
                <wp:positionH relativeFrom="column">
                  <wp:posOffset>41564</wp:posOffset>
                </wp:positionH>
                <wp:positionV relativeFrom="paragraph">
                  <wp:posOffset>257925</wp:posOffset>
                </wp:positionV>
                <wp:extent cx="4640483" cy="2427605"/>
                <wp:effectExtent l="0" t="0" r="8255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483" cy="2427605"/>
                          <a:chOff x="40005" y="0"/>
                          <a:chExt cx="4640580" cy="2428009"/>
                        </a:xfrm>
                      </wpg:grpSpPr>
                      <wpg:grpSp>
                        <wpg:cNvPr id="111" name="Group 111"/>
                        <wpg:cNvGrpSpPr/>
                        <wpg:grpSpPr>
                          <a:xfrm>
                            <a:off x="40005" y="0"/>
                            <a:ext cx="3605803" cy="2428009"/>
                            <a:chOff x="0" y="0"/>
                            <a:chExt cx="3605803" cy="2428009"/>
                          </a:xfrm>
                        </wpg:grpSpPr>
                        <wps:wsp>
                          <wps:cNvPr id="112" name="直線接點 15"/>
                          <wps:cNvCnPr/>
                          <wps:spPr>
                            <a:xfrm flipH="1">
                              <a:off x="241300" y="476250"/>
                              <a:ext cx="0" cy="1790700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直線接點 16"/>
                          <wps:cNvCnPr/>
                          <wps:spPr>
                            <a:xfrm flipH="1" flipV="1">
                              <a:off x="237941" y="2255788"/>
                              <a:ext cx="2125430" cy="13582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" name="文字方塊 25"/>
                          <wps:cNvSpPr txBox="1"/>
                          <wps:spPr>
                            <a:xfrm>
                              <a:off x="2419350" y="2095500"/>
                              <a:ext cx="1186453" cy="3325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91AF6E" w14:textId="77777777" w:rsidR="007D79B8" w:rsidRPr="006C3F6E" w:rsidRDefault="007D79B8" w:rsidP="0097321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Taxable income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文字方塊 27"/>
                          <wps:cNvSpPr txBox="1"/>
                          <wps:spPr>
                            <a:xfrm>
                              <a:off x="0" y="0"/>
                              <a:ext cx="748146" cy="28676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357E1E" w14:textId="77777777" w:rsidR="007D79B8" w:rsidRPr="006C3F6E" w:rsidRDefault="007D79B8" w:rsidP="0097321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 Rate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8" name="右大括弧 36"/>
                        <wps:cNvSpPr/>
                        <wps:spPr>
                          <a:xfrm>
                            <a:off x="4086225" y="327025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ABD6AAA" w14:textId="77777777" w:rsidR="007D79B8" w:rsidRPr="006C3F6E" w:rsidRDefault="007D79B8" w:rsidP="0097321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3762A9A" wp14:editId="274D1FC0">
                                    <wp:extent cx="1905" cy="0"/>
                                    <wp:effectExtent l="0" t="0" r="0" b="0"/>
                                    <wp:docPr id="120" name="圖片 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BE27D4" id="Group 17" o:spid="_x0000_s1089" style="position:absolute;margin-left:3.25pt;margin-top:20.3pt;width:365.4pt;height:191.15pt;z-index:251720704;mso-width-relative:margin;mso-height-relative:margin" coordorigin="400" coordsize="46405,242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">
                <v:group id="Group 111" o:spid="_x0000_s1090" style="position:absolute;left:400;width:36058;height:24280" coordsize="36058,24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">
                  <v:line id="直線接點 15" o:spid="_x0000_s1091" style="position:absolute;flip:x;visibility:visible;mso-wrap-style:square" from="2413,4762" to="2413,226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" strokecolor="black [3200]" strokeweight="2pt">
                    <v:stroke joinstyle="miter"/>
                  </v:line>
                  <v:line id="直線接點 16" o:spid="_x0000_s1092" style="position:absolute;flip:x y;visibility:visible;mso-wrap-style:square" from="2379,22557" to="23633,22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" strokecolor="black [3200]" strokeweight="2pt">
                    <v:stroke joinstyle="miter"/>
                  </v:line>
                  <v:shape id="文字方塊 25" o:spid="_x0000_s1093" type="#_x0000_t202" style="position:absolute;left:24193;top:20955;width:11865;height:3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" filled="f" stroked="f" strokeweight=".5pt">
                    <v:textbox>
                      <w:txbxContent>
                        <w:p w14:paraId="2B91AF6E" w14:textId="77777777" w:rsidR="007D79B8" w:rsidRPr="006C3F6E" w:rsidRDefault="007D79B8" w:rsidP="0097321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Taxable income</w:t>
                          </w:r>
                        </w:p>
                      </w:txbxContent>
                    </v:textbox>
                  </v:shape>
                  <v:shape id="文字方塊 27" o:spid="_x0000_s1094" type="#_x0000_t202" style="position:absolute;width:7481;height:2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" fillcolor="white [3201]" stroked="f" strokeweight=".5pt">
                    <v:textbox>
                      <w:txbxContent>
                        <w:p w14:paraId="20357E1E" w14:textId="77777777" w:rsidR="007D79B8" w:rsidRPr="006C3F6E" w:rsidRDefault="007D79B8" w:rsidP="0097321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 Rate</w:t>
                          </w:r>
                        </w:p>
                      </w:txbxContent>
                    </v:textbox>
                  </v:shape>
                </v:group>
                <v:shape id="右大括弧 36" o:spid="_x0000_s1095" type="#_x0000_t88" style="position:absolute;left:40862;top:3270;width:5943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" adj="552" strokecolor="black [3200]" strokeweight="2pt">
                  <v:stroke joinstyle="miter"/>
                  <v:textbox>
                    <w:txbxContent>
                      <w:p w14:paraId="4ABD6AAA" w14:textId="77777777" w:rsidR="007D79B8" w:rsidRPr="006C3F6E" w:rsidRDefault="007D79B8" w:rsidP="0097321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43762A9A" wp14:editId="274D1FC0">
                              <wp:extent cx="1905" cy="0"/>
                              <wp:effectExtent l="0" t="0" r="0" b="0"/>
                              <wp:docPr id="120" name="圖片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13F08">
        <w:rPr>
          <w:rFonts w:ascii="Copperplate Gothic Bold" w:hAnsi="Copperplate Gothic Bold" w:cs="Times New Roman"/>
          <w:color w:val="000000" w:themeColor="text1"/>
        </w:rPr>
        <w:t xml:space="preserve">Concept Corner: </w:t>
      </w:r>
    </w:p>
    <w:p w14:paraId="1A5BFE84" w14:textId="1E90A796" w:rsidR="0097321B" w:rsidRDefault="00E77D25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E79F584" wp14:editId="61626A28">
                <wp:simplePos x="0" y="0"/>
                <wp:positionH relativeFrom="column">
                  <wp:posOffset>627681</wp:posOffset>
                </wp:positionH>
                <wp:positionV relativeFrom="paragraph">
                  <wp:posOffset>6463</wp:posOffset>
                </wp:positionV>
                <wp:extent cx="791897" cy="298383"/>
                <wp:effectExtent l="0" t="0" r="0" b="0"/>
                <wp:wrapNone/>
                <wp:docPr id="461" name="文字方塊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97" cy="29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B95B3" w14:textId="40A59E9F" w:rsidR="007D79B8" w:rsidRPr="006C3F6E" w:rsidRDefault="007D79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稅率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9F584" id="文字方塊 461" o:spid="_x0000_s1096" type="#_x0000_t202" style="position:absolute;margin-left:49.4pt;margin-top:.5pt;width:62.35pt;height:23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" filled="f" stroked="f">
                <v:textbox>
                  <w:txbxContent>
                    <w:p w14:paraId="4D0B95B3" w14:textId="40A59E9F" w:rsidR="007D79B8" w:rsidRPr="006C3F6E" w:rsidRDefault="007D79B8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稅率</w:t>
                      </w:r>
                    </w:p>
                  </w:txbxContent>
                </v:textbox>
              </v:shape>
            </w:pict>
          </mc:Fallback>
        </mc:AlternateContent>
      </w:r>
    </w:p>
    <w:p w14:paraId="66A1ADFE" w14:textId="639CE115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1473CD7B" w14:textId="399E9BE9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14D00447" w14:textId="0B40C7FA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4F446D6E" w14:textId="0F26E3DD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62005306" w14:textId="4AE2C19F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19F15001" w14:textId="2D382155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5D638388" w14:textId="4DB9E773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6FF107F5" w14:textId="0CCB3266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6A593836" w14:textId="126E8EF8" w:rsidR="0097321B" w:rsidRDefault="00E77D25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E43C9DD" wp14:editId="6A6BEF5B">
                <wp:simplePos x="0" y="0"/>
                <wp:positionH relativeFrom="column">
                  <wp:posOffset>2571115</wp:posOffset>
                </wp:positionH>
                <wp:positionV relativeFrom="paragraph">
                  <wp:posOffset>207645</wp:posOffset>
                </wp:positionV>
                <wp:extent cx="1524000" cy="297815"/>
                <wp:effectExtent l="0" t="0" r="0" b="0"/>
                <wp:wrapNone/>
                <wp:docPr id="464" name="文字方塊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DFC22" w14:textId="4BB1501C" w:rsidR="007D79B8" w:rsidRPr="006C3F6E" w:rsidRDefault="007D79B8" w:rsidP="00E77D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應課稅收入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43C9DD" id="文字方塊 464" o:spid="_x0000_s1097" type="#_x0000_t202" style="position:absolute;margin-left:202.45pt;margin-top:16.35pt;width:120pt;height:23.4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" filled="f" stroked="f">
                <v:textbox>
                  <w:txbxContent>
                    <w:p w14:paraId="38BDFC22" w14:textId="4BB1501C" w:rsidR="007D79B8" w:rsidRPr="006C3F6E" w:rsidRDefault="007D79B8" w:rsidP="00E77D25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應課稅收入</w:t>
                      </w:r>
                    </w:p>
                  </w:txbxContent>
                </v:textbox>
              </v:shape>
            </w:pict>
          </mc:Fallback>
        </mc:AlternateContent>
      </w:r>
    </w:p>
    <w:p w14:paraId="37A7D3DA" w14:textId="6C795144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42E6E6AF" w14:textId="4BED4162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5CEBC02E" w14:textId="487FBD0C" w:rsidR="0097321B" w:rsidRDefault="00373863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DE8E57F" wp14:editId="7C5FD554">
                <wp:simplePos x="0" y="0"/>
                <wp:positionH relativeFrom="column">
                  <wp:posOffset>62230</wp:posOffset>
                </wp:positionH>
                <wp:positionV relativeFrom="paragraph">
                  <wp:posOffset>209550</wp:posOffset>
                </wp:positionV>
                <wp:extent cx="4689475" cy="2265680"/>
                <wp:effectExtent l="0" t="0" r="9525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9475" cy="2265680"/>
                          <a:chOff x="0" y="209550"/>
                          <a:chExt cx="4690110" cy="2266084"/>
                        </a:xfrm>
                      </wpg:grpSpPr>
                      <wps:wsp>
                        <wps:cNvPr id="124" name="直線接點 20"/>
                        <wps:cNvCnPr/>
                        <wps:spPr>
                          <a:xfrm flipH="1">
                            <a:off x="250825" y="679450"/>
                            <a:ext cx="7620" cy="160782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直線接點 22"/>
                        <wps:cNvCnPr/>
                        <wps:spPr>
                          <a:xfrm flipH="1" flipV="1">
                            <a:off x="241692" y="2283986"/>
                            <a:ext cx="2144589" cy="22334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文字方塊 26"/>
                        <wps:cNvSpPr txBox="1"/>
                        <wps:spPr>
                          <a:xfrm>
                            <a:off x="2476500" y="2143125"/>
                            <a:ext cx="1186453" cy="3325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D4EA45" w14:textId="77777777" w:rsidR="007D79B8" w:rsidRPr="006C3F6E" w:rsidRDefault="007D79B8" w:rsidP="0097321B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Taxable income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文字方塊 28"/>
                        <wps:cNvSpPr txBox="1"/>
                        <wps:spPr>
                          <a:xfrm>
                            <a:off x="0" y="209550"/>
                            <a:ext cx="748146" cy="2867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358958A" w14:textId="77777777" w:rsidR="007D79B8" w:rsidRPr="006C3F6E" w:rsidRDefault="007D79B8" w:rsidP="0097321B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 Rate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右大括弧 38"/>
                        <wps:cNvSpPr/>
                        <wps:spPr>
                          <a:xfrm>
                            <a:off x="4095750" y="450850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ACE3CA4" w14:textId="77777777" w:rsidR="007D79B8" w:rsidRPr="006C3F6E" w:rsidRDefault="007D79B8" w:rsidP="0097321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55F2F1A" wp14:editId="4F9EB390">
                                    <wp:extent cx="1905" cy="0"/>
                                    <wp:effectExtent l="0" t="0" r="0" b="0"/>
                                    <wp:docPr id="132" name="圖片 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E8E57F" id="Group 123" o:spid="_x0000_s1098" style="position:absolute;margin-left:4.9pt;margin-top:16.5pt;width:369.25pt;height:178.4pt;z-index:251723776;mso-width-relative:margin;mso-height-relative:margin" coordorigin=",2095" coordsize="46901,226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">
                <v:line id="直線接點 20" o:spid="_x0000_s1099" style="position:absolute;flip:x;visibility:visible;mso-wrap-style:square" from="2508,6794" to="2584,228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" strokecolor="black [3200]" strokeweight="2pt">
                  <v:stroke joinstyle="miter"/>
                </v:line>
                <v:line id="直線接點 22" o:spid="_x0000_s1100" style="position:absolute;flip:x y;visibility:visible;mso-wrap-style:square" from="2416,22839" to="23862,230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" strokecolor="black [3200]" strokeweight="2pt">
                  <v:stroke joinstyle="miter"/>
                </v:line>
                <v:shape id="文字方塊 26" o:spid="_x0000_s1101" type="#_x0000_t202" style="position:absolute;left:24765;top:21431;width:11864;height:3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" filled="f" stroked="f" strokeweight=".5pt">
                  <v:textbox>
                    <w:txbxContent>
                      <w:p w14:paraId="4ED4EA45" w14:textId="77777777" w:rsidR="007D79B8" w:rsidRPr="006C3F6E" w:rsidRDefault="007D79B8" w:rsidP="0097321B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Taxable income</w:t>
                        </w:r>
                      </w:p>
                    </w:txbxContent>
                  </v:textbox>
                </v:shape>
                <v:shape id="文字方塊 28" o:spid="_x0000_s1102" type="#_x0000_t202" style="position:absolute;top:2095;width:7481;height:2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" fillcolor="white [3201]" stroked="f" strokeweight=".5pt">
                  <v:textbox>
                    <w:txbxContent>
                      <w:p w14:paraId="1358958A" w14:textId="77777777" w:rsidR="007D79B8" w:rsidRPr="006C3F6E" w:rsidRDefault="007D79B8" w:rsidP="0097321B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 Rate</w:t>
                        </w:r>
                      </w:p>
                    </w:txbxContent>
                  </v:textbox>
                </v:shape>
                <v:shape id="右大括弧 38" o:spid="_x0000_s1103" type="#_x0000_t88" style="position:absolute;left:40957;top:4508;width:5944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" adj="552" strokecolor="black [3200]" strokeweight="2pt">
                  <v:stroke joinstyle="miter"/>
                  <v:textbox>
                    <w:txbxContent>
                      <w:p w14:paraId="2ACE3CA4" w14:textId="77777777" w:rsidR="007D79B8" w:rsidRPr="006C3F6E" w:rsidRDefault="007D79B8" w:rsidP="0097321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255F2F1A" wp14:editId="4F9EB390">
                              <wp:extent cx="1905" cy="0"/>
                              <wp:effectExtent l="0" t="0" r="0" b="0"/>
                              <wp:docPr id="132" name="圖片 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7D2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AE3881C" wp14:editId="6784477B">
                <wp:simplePos x="0" y="0"/>
                <wp:positionH relativeFrom="column">
                  <wp:posOffset>615448</wp:posOffset>
                </wp:positionH>
                <wp:positionV relativeFrom="paragraph">
                  <wp:posOffset>209350</wp:posOffset>
                </wp:positionV>
                <wp:extent cx="791897" cy="298383"/>
                <wp:effectExtent l="0" t="0" r="0" b="0"/>
                <wp:wrapNone/>
                <wp:docPr id="462" name="文字方塊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97" cy="29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0675E" w14:textId="77777777" w:rsidR="007D79B8" w:rsidRPr="006C3F6E" w:rsidRDefault="007D79B8" w:rsidP="00E77D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稅率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3881C" id="文字方塊 462" o:spid="_x0000_s1104" type="#_x0000_t202" style="position:absolute;margin-left:48.45pt;margin-top:16.5pt;width:62.35pt;height:23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" filled="f" stroked="f">
                <v:textbox>
                  <w:txbxContent>
                    <w:p w14:paraId="6B20675E" w14:textId="77777777" w:rsidR="007D79B8" w:rsidRPr="006C3F6E" w:rsidRDefault="007D79B8" w:rsidP="00E77D25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稅率</w:t>
                      </w:r>
                    </w:p>
                  </w:txbxContent>
                </v:textbox>
              </v:shape>
            </w:pict>
          </mc:Fallback>
        </mc:AlternateContent>
      </w:r>
    </w:p>
    <w:p w14:paraId="23F0DB27" w14:textId="68020E14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21ECEAFE" w14:textId="172E49DB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2A4EC606" w14:textId="2B0F978B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10356E4A" w14:textId="6CD4C899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3A208CDE" w14:textId="2DB35A7B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733B53B3" w14:textId="4606E866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120E59F7" w14:textId="4B9E0217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07C31063" w14:textId="61586C3F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183D9544" w14:textId="07374FAD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02BCE5B5" w14:textId="6FF84D40" w:rsidR="0097321B" w:rsidRDefault="00E77D25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C95392D" wp14:editId="61F5A635">
                <wp:simplePos x="0" y="0"/>
                <wp:positionH relativeFrom="column">
                  <wp:posOffset>2632075</wp:posOffset>
                </wp:positionH>
                <wp:positionV relativeFrom="paragraph">
                  <wp:posOffset>14951</wp:posOffset>
                </wp:positionV>
                <wp:extent cx="1524000" cy="297815"/>
                <wp:effectExtent l="0" t="0" r="0" b="0"/>
                <wp:wrapNone/>
                <wp:docPr id="466" name="文字方塊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AACCA" w14:textId="77777777" w:rsidR="007D79B8" w:rsidRPr="006C3F6E" w:rsidRDefault="007D79B8" w:rsidP="00E77D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應課稅收入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95392D" id="文字方塊 466" o:spid="_x0000_s1105" type="#_x0000_t202" style="position:absolute;margin-left:207.25pt;margin-top:1.2pt;width:120pt;height:23.4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" filled="f" stroked="f">
                <v:textbox>
                  <w:txbxContent>
                    <w:p w14:paraId="716AACCA" w14:textId="77777777" w:rsidR="007D79B8" w:rsidRPr="006C3F6E" w:rsidRDefault="007D79B8" w:rsidP="00E77D25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應課稅收入</w:t>
                      </w:r>
                    </w:p>
                  </w:txbxContent>
                </v:textbox>
              </v:shape>
            </w:pict>
          </mc:Fallback>
        </mc:AlternateContent>
      </w:r>
    </w:p>
    <w:p w14:paraId="55E75823" w14:textId="1668EF8E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071A66AD" w14:textId="6FB451B6" w:rsidR="0097321B" w:rsidRDefault="00373863" w:rsidP="00CC7571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5107A4B" wp14:editId="66EBEA9E">
                <wp:simplePos x="0" y="0"/>
                <wp:positionH relativeFrom="column">
                  <wp:posOffset>34290</wp:posOffset>
                </wp:positionH>
                <wp:positionV relativeFrom="paragraph">
                  <wp:posOffset>230505</wp:posOffset>
                </wp:positionV>
                <wp:extent cx="4813935" cy="2456180"/>
                <wp:effectExtent l="0" t="0" r="12065" b="0"/>
                <wp:wrapNone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3935" cy="2456180"/>
                          <a:chOff x="0" y="0"/>
                          <a:chExt cx="4813935" cy="2456584"/>
                        </a:xfrm>
                      </wpg:grpSpPr>
                      <wps:wsp>
                        <wps:cNvPr id="134" name="直線接點 30"/>
                        <wps:cNvCnPr/>
                        <wps:spPr>
                          <a:xfrm>
                            <a:off x="327025" y="317500"/>
                            <a:ext cx="7620" cy="195834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直線接點 34"/>
                        <wps:cNvCnPr/>
                        <wps:spPr>
                          <a:xfrm flipH="1" flipV="1">
                            <a:off x="327025" y="2289175"/>
                            <a:ext cx="2209800" cy="762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文字方塊 33"/>
                        <wps:cNvSpPr txBox="1"/>
                        <wps:spPr>
                          <a:xfrm>
                            <a:off x="2657475" y="2124075"/>
                            <a:ext cx="1186453" cy="3325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3787D6" w14:textId="77777777" w:rsidR="007D79B8" w:rsidRPr="006C3F6E" w:rsidRDefault="007D79B8" w:rsidP="0097321B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Taxable income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文字方塊 29"/>
                        <wps:cNvSpPr txBox="1"/>
                        <wps:spPr>
                          <a:xfrm>
                            <a:off x="0" y="0"/>
                            <a:ext cx="748146" cy="2867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42215A" w14:textId="77777777" w:rsidR="007D79B8" w:rsidRPr="006C3F6E" w:rsidRDefault="007D79B8" w:rsidP="0097321B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Tax Rate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右大括弧 40"/>
                        <wps:cNvSpPr/>
                        <wps:spPr>
                          <a:xfrm>
                            <a:off x="4219575" y="431800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0E6ACB43" w14:textId="77777777" w:rsidR="007D79B8" w:rsidRPr="006C3F6E" w:rsidRDefault="007D79B8" w:rsidP="0097321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73A213A9" wp14:editId="2BD9325B">
                                    <wp:extent cx="1905" cy="0"/>
                                    <wp:effectExtent l="0" t="0" r="0" b="0"/>
                                    <wp:docPr id="142" name="圖片 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107A4B" id="Group 133" o:spid="_x0000_s1106" style="position:absolute;margin-left:2.7pt;margin-top:18.15pt;width:379.05pt;height:193.4pt;z-index:251725824;mso-width-relative:margin" coordsize="48139,245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">
                <v:line id="直線接點 30" o:spid="_x0000_s1107" style="position:absolute;visibility:visible;mso-wrap-style:square" from="3270,3175" to="3346,227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" strokecolor="black [3200]" strokeweight="2pt">
                  <v:stroke joinstyle="miter"/>
                </v:line>
                <v:line id="直線接點 34" o:spid="_x0000_s1108" style="position:absolute;flip:x y;visibility:visible;mso-wrap-style:square" from="3270,22891" to="25368,229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" strokecolor="black [3200]" strokeweight="2pt">
                  <v:stroke joinstyle="miter"/>
                </v:line>
                <v:shape id="文字方塊 33" o:spid="_x0000_s1109" type="#_x0000_t202" style="position:absolute;left:26574;top:21240;width:11865;height:3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" filled="f" stroked="f" strokeweight=".5pt">
                  <v:textbox>
                    <w:txbxContent>
                      <w:p w14:paraId="193787D6" w14:textId="77777777" w:rsidR="007D79B8" w:rsidRPr="006C3F6E" w:rsidRDefault="007D79B8" w:rsidP="0097321B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Taxable income</w:t>
                        </w:r>
                      </w:p>
                    </w:txbxContent>
                  </v:textbox>
                </v:shape>
                <v:shape id="文字方塊 29" o:spid="_x0000_s1110" type="#_x0000_t202" style="position:absolute;width:7481;height:2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" fillcolor="white [3201]" stroked="f" strokeweight=".5pt">
                  <v:textbox>
                    <w:txbxContent>
                      <w:p w14:paraId="2542215A" w14:textId="77777777" w:rsidR="007D79B8" w:rsidRPr="006C3F6E" w:rsidRDefault="007D79B8" w:rsidP="0097321B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Tax Rate</w:t>
                        </w:r>
                      </w:p>
                    </w:txbxContent>
                  </v:textbox>
                </v:shape>
                <v:shape id="右大括弧 40" o:spid="_x0000_s1111" type="#_x0000_t88" style="position:absolute;left:42195;top:4318;width:5944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" adj="552" strokecolor="black [3200]" strokeweight="2pt">
                  <v:stroke joinstyle="miter"/>
                  <v:textbox>
                    <w:txbxContent>
                      <w:p w14:paraId="0E6ACB43" w14:textId="77777777" w:rsidR="007D79B8" w:rsidRPr="006C3F6E" w:rsidRDefault="007D79B8" w:rsidP="0097321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73A213A9" wp14:editId="2BD9325B">
                              <wp:extent cx="1905" cy="0"/>
                              <wp:effectExtent l="0" t="0" r="0" b="0"/>
                              <wp:docPr id="142" name="圖片 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7D2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2CC796B" wp14:editId="73AFB1AB">
                <wp:simplePos x="0" y="0"/>
                <wp:positionH relativeFrom="column">
                  <wp:posOffset>615950</wp:posOffset>
                </wp:positionH>
                <wp:positionV relativeFrom="paragraph">
                  <wp:posOffset>231140</wp:posOffset>
                </wp:positionV>
                <wp:extent cx="791845" cy="297815"/>
                <wp:effectExtent l="0" t="0" r="0" b="0"/>
                <wp:wrapNone/>
                <wp:docPr id="463" name="文字方塊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4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346C7" w14:textId="77777777" w:rsidR="007D79B8" w:rsidRPr="006C3F6E" w:rsidRDefault="007D79B8" w:rsidP="00E77D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稅率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C796B" id="文字方塊 463" o:spid="_x0000_s1112" type="#_x0000_t202" style="position:absolute;margin-left:48.5pt;margin-top:18.2pt;width:62.35pt;height:23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" filled="f" stroked="f">
                <v:textbox>
                  <w:txbxContent>
                    <w:p w14:paraId="6AD346C7" w14:textId="77777777" w:rsidR="007D79B8" w:rsidRPr="006C3F6E" w:rsidRDefault="007D79B8" w:rsidP="00E77D25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稅率</w:t>
                      </w:r>
                    </w:p>
                  </w:txbxContent>
                </v:textbox>
              </v:shape>
            </w:pict>
          </mc:Fallback>
        </mc:AlternateContent>
      </w:r>
    </w:p>
    <w:p w14:paraId="5DFDC26D" w14:textId="696F9CBF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30BDCA98" w14:textId="7C120959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5AFD9D42" w14:textId="4E86C59E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235813AB" w14:textId="04F755BA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1FA06271" w14:textId="66ED406C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36CD51FE" w14:textId="7DCF402E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12DE2CC9" w14:textId="7068C919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7EF7B91E" w14:textId="77777777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0DC96C74" w14:textId="035253B8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08626874" w14:textId="366F7F1C" w:rsidR="0097321B" w:rsidRDefault="00E77D25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16CCEE" wp14:editId="0C619DBD">
                <wp:simplePos x="0" y="0"/>
                <wp:positionH relativeFrom="column">
                  <wp:posOffset>2808269</wp:posOffset>
                </wp:positionH>
                <wp:positionV relativeFrom="paragraph">
                  <wp:posOffset>215526</wp:posOffset>
                </wp:positionV>
                <wp:extent cx="1524000" cy="297815"/>
                <wp:effectExtent l="0" t="0" r="0" b="0"/>
                <wp:wrapNone/>
                <wp:docPr id="465" name="文字方塊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E9245" w14:textId="77777777" w:rsidR="007D79B8" w:rsidRPr="006C3F6E" w:rsidRDefault="007D79B8" w:rsidP="00E77D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應課稅收入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16CCEE" id="文字方塊 465" o:spid="_x0000_s1113" type="#_x0000_t202" style="position:absolute;margin-left:221.1pt;margin-top:16.95pt;width:120pt;height:23.45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" filled="f" stroked="f">
                <v:textbox>
                  <w:txbxContent>
                    <w:p w14:paraId="225E9245" w14:textId="77777777" w:rsidR="007D79B8" w:rsidRPr="006C3F6E" w:rsidRDefault="007D79B8" w:rsidP="00E77D25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應課稅收入</w:t>
                      </w:r>
                    </w:p>
                  </w:txbxContent>
                </v:textbox>
              </v:shape>
            </w:pict>
          </mc:Fallback>
        </mc:AlternateContent>
      </w:r>
    </w:p>
    <w:p w14:paraId="37772C7F" w14:textId="7025FFDC" w:rsidR="0097321B" w:rsidRDefault="0097321B" w:rsidP="00CC7571">
      <w:pPr>
        <w:rPr>
          <w:rFonts w:ascii="Times New Roman" w:hAnsi="Times New Roman" w:cs="Times New Roman"/>
          <w:color w:val="000000" w:themeColor="text1"/>
        </w:rPr>
      </w:pPr>
    </w:p>
    <w:p w14:paraId="6DD05BCB" w14:textId="4DC36AD6" w:rsidR="0097321B" w:rsidRPr="006C3F6E" w:rsidRDefault="0097321B" w:rsidP="0097321B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6C3F6E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 xml:space="preserve">Concept Corner: </w:t>
      </w:r>
    </w:p>
    <w:p w14:paraId="0C37DD23" w14:textId="5B5BDC91" w:rsidR="0097321B" w:rsidRPr="006C3F6E" w:rsidRDefault="00F15F16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6D5E7819" wp14:editId="6933DEDC">
                <wp:simplePos x="0" y="0"/>
                <wp:positionH relativeFrom="column">
                  <wp:posOffset>214745</wp:posOffset>
                </wp:positionH>
                <wp:positionV relativeFrom="paragraph">
                  <wp:posOffset>119726</wp:posOffset>
                </wp:positionV>
                <wp:extent cx="4640483" cy="2427605"/>
                <wp:effectExtent l="0" t="0" r="8255" b="0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483" cy="2427605"/>
                          <a:chOff x="40005" y="0"/>
                          <a:chExt cx="4640580" cy="2428009"/>
                        </a:xfrm>
                      </wpg:grpSpPr>
                      <wpg:grpSp>
                        <wpg:cNvPr id="144" name="Group 144"/>
                        <wpg:cNvGrpSpPr/>
                        <wpg:grpSpPr>
                          <a:xfrm>
                            <a:off x="40005" y="0"/>
                            <a:ext cx="3605803" cy="2428009"/>
                            <a:chOff x="0" y="0"/>
                            <a:chExt cx="3605803" cy="2428009"/>
                          </a:xfrm>
                        </wpg:grpSpPr>
                        <wps:wsp>
                          <wps:cNvPr id="145" name="直線接點 15"/>
                          <wps:cNvCnPr/>
                          <wps:spPr>
                            <a:xfrm flipH="1">
                              <a:off x="241300" y="476250"/>
                              <a:ext cx="0" cy="1790700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" name="直線接點 16"/>
                          <wps:cNvCnPr/>
                          <wps:spPr>
                            <a:xfrm flipH="1" flipV="1">
                              <a:off x="237941" y="2255788"/>
                              <a:ext cx="2125430" cy="13582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" name="文字方塊 25"/>
                          <wps:cNvSpPr txBox="1"/>
                          <wps:spPr>
                            <a:xfrm>
                              <a:off x="2419350" y="2095500"/>
                              <a:ext cx="1186453" cy="3325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5BC8BF" w14:textId="77777777" w:rsidR="007D79B8" w:rsidRPr="006C3F6E" w:rsidRDefault="007D79B8" w:rsidP="0097321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Taxable income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" name="文字方塊 27"/>
                          <wps:cNvSpPr txBox="1"/>
                          <wps:spPr>
                            <a:xfrm>
                              <a:off x="0" y="0"/>
                              <a:ext cx="1013481" cy="28676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9E3937" w14:textId="1899656F" w:rsidR="007D79B8" w:rsidRPr="006C3F6E" w:rsidRDefault="007D79B8" w:rsidP="0097321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 Payment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9" name="右大括弧 36"/>
                        <wps:cNvSpPr/>
                        <wps:spPr>
                          <a:xfrm>
                            <a:off x="4086225" y="327025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5D2C79C9" w14:textId="77777777" w:rsidR="007D79B8" w:rsidRPr="006C3F6E" w:rsidRDefault="007D79B8" w:rsidP="0097321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2F8DE99" wp14:editId="408054B2">
                                    <wp:extent cx="1905" cy="0"/>
                                    <wp:effectExtent l="0" t="0" r="0" b="0"/>
                                    <wp:docPr id="10" name="圖片 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5E7819" id="Group 143" o:spid="_x0000_s1114" style="position:absolute;margin-left:16.9pt;margin-top:9.45pt;width:365.4pt;height:191.15pt;z-index:251727872;mso-width-relative:margin" coordorigin="400" coordsize="46405,242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">
                <v:group id="Group 144" o:spid="_x0000_s1115" style="position:absolute;left:400;width:36058;height:24280" coordsize="36058,24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">
                  <v:line id="直線接點 15" o:spid="_x0000_s1116" style="position:absolute;flip:x;visibility:visible;mso-wrap-style:square" from="2413,4762" to="2413,226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" strokecolor="black [3200]" strokeweight="2pt">
                    <v:stroke joinstyle="miter"/>
                  </v:line>
                  <v:line id="直線接點 16" o:spid="_x0000_s1117" style="position:absolute;flip:x y;visibility:visible;mso-wrap-style:square" from="2379,22557" to="23633,22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" strokecolor="black [3200]" strokeweight="2pt">
                    <v:stroke joinstyle="miter"/>
                  </v:line>
                  <v:shape id="文字方塊 25" o:spid="_x0000_s1118" type="#_x0000_t202" style="position:absolute;left:24193;top:20955;width:11865;height:3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" filled="f" stroked="f" strokeweight=".5pt">
                    <v:textbox>
                      <w:txbxContent>
                        <w:p w14:paraId="175BC8BF" w14:textId="77777777" w:rsidR="007D79B8" w:rsidRPr="006C3F6E" w:rsidRDefault="007D79B8" w:rsidP="0097321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Taxable income</w:t>
                          </w:r>
                        </w:p>
                      </w:txbxContent>
                    </v:textbox>
                  </v:shape>
                  <v:shape id="文字方塊 27" o:spid="_x0000_s1119" type="#_x0000_t202" style="position:absolute;width:10134;height:2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" fillcolor="white [3201]" stroked="f" strokeweight=".5pt">
                    <v:textbox>
                      <w:txbxContent>
                        <w:p w14:paraId="709E3937" w14:textId="1899656F" w:rsidR="007D79B8" w:rsidRPr="006C3F6E" w:rsidRDefault="007D79B8" w:rsidP="0097321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 Payment</w:t>
                          </w:r>
                        </w:p>
                      </w:txbxContent>
                    </v:textbox>
                  </v:shape>
                </v:group>
                <v:shape id="右大括弧 36" o:spid="_x0000_s1120" type="#_x0000_t88" style="position:absolute;left:40862;top:3270;width:5943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" adj="552" strokecolor="black [3200]" strokeweight="2pt">
                  <v:stroke joinstyle="miter"/>
                  <v:textbox>
                    <w:txbxContent>
                      <w:p w14:paraId="5D2C79C9" w14:textId="77777777" w:rsidR="007D79B8" w:rsidRPr="006C3F6E" w:rsidRDefault="007D79B8" w:rsidP="0097321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22F8DE99" wp14:editId="408054B2">
                              <wp:extent cx="1905" cy="0"/>
                              <wp:effectExtent l="0" t="0" r="0" b="0"/>
                              <wp:docPr id="10" name="圖片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560AB" w:rsidRPr="006C3F6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E079556" wp14:editId="0B69B99C">
                <wp:simplePos x="0" y="0"/>
                <wp:positionH relativeFrom="column">
                  <wp:posOffset>1023286</wp:posOffset>
                </wp:positionH>
                <wp:positionV relativeFrom="paragraph">
                  <wp:posOffset>120283</wp:posOffset>
                </wp:positionV>
                <wp:extent cx="866274" cy="349891"/>
                <wp:effectExtent l="0" t="0" r="0" b="0"/>
                <wp:wrapNone/>
                <wp:docPr id="472" name="文字方塊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274" cy="349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23BF4" w14:textId="62826885" w:rsidR="007D79B8" w:rsidRPr="006C3F6E" w:rsidRDefault="007D79B8" w:rsidP="00E560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繳</w:t>
                            </w:r>
                            <w:r w:rsidR="00373863" w:rsidRPr="0037386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eastAsia="zh-HK"/>
                              </w:rPr>
                              <w:t>項</w:t>
                            </w: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79556" id="文字方塊 472" o:spid="_x0000_s1121" type="#_x0000_t202" style="position:absolute;margin-left:80.55pt;margin-top:9.45pt;width:68.2pt;height:27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" filled="f" stroked="f">
                <v:textbox>
                  <w:txbxContent>
                    <w:p w14:paraId="49923BF4" w14:textId="62826885" w:rsidR="007D79B8" w:rsidRPr="006C3F6E" w:rsidRDefault="007D79B8" w:rsidP="00E560AB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繳</w:t>
                      </w:r>
                      <w:r w:rsidR="00373863" w:rsidRPr="0037386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eastAsia="zh-HK"/>
                        </w:rPr>
                        <w:t>項</w:t>
                      </w: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190AF3C" w14:textId="59509826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C2F87DF" w14:textId="278F4BD8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8D9BDD6" w14:textId="66422515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7944F6" w14:textId="502EB4B6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E1DBFEF" w14:textId="7658E3DA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2A0C98" w14:textId="2731FA5D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5E7EC7" w14:textId="4054EEF1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7C9D97" w14:textId="5FB6A7A9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D4AD755" w14:textId="51F30EA9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B3A972" w14:textId="0ECDBEAD" w:rsidR="0097321B" w:rsidRPr="006C3F6E" w:rsidRDefault="00E560A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844019C" wp14:editId="78B7A695">
                <wp:simplePos x="0" y="0"/>
                <wp:positionH relativeFrom="column">
                  <wp:posOffset>2765492</wp:posOffset>
                </wp:positionH>
                <wp:positionV relativeFrom="paragraph">
                  <wp:posOffset>103175</wp:posOffset>
                </wp:positionV>
                <wp:extent cx="1524000" cy="297815"/>
                <wp:effectExtent l="0" t="0" r="0" b="0"/>
                <wp:wrapNone/>
                <wp:docPr id="469" name="文字方塊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EFE30" w14:textId="77777777" w:rsidR="007D79B8" w:rsidRPr="006C3F6E" w:rsidRDefault="007D79B8" w:rsidP="00E560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應課稅收入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44019C" id="文字方塊 469" o:spid="_x0000_s1122" type="#_x0000_t202" style="position:absolute;margin-left:217.75pt;margin-top:8.1pt;width:120pt;height:23.4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" filled="f" stroked="f">
                <v:textbox>
                  <w:txbxContent>
                    <w:p w14:paraId="3A3EFE30" w14:textId="77777777" w:rsidR="007D79B8" w:rsidRPr="006C3F6E" w:rsidRDefault="007D79B8" w:rsidP="00E560AB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應課稅收入</w:t>
                      </w:r>
                    </w:p>
                  </w:txbxContent>
                </v:textbox>
              </v:shape>
            </w:pict>
          </mc:Fallback>
        </mc:AlternateContent>
      </w:r>
    </w:p>
    <w:p w14:paraId="6131B7B0" w14:textId="0FF2DBC4" w:rsidR="0097321B" w:rsidRPr="006C3F6E" w:rsidRDefault="00F15F16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38A4207B" wp14:editId="183DF329">
                <wp:simplePos x="0" y="0"/>
                <wp:positionH relativeFrom="column">
                  <wp:posOffset>242455</wp:posOffset>
                </wp:positionH>
                <wp:positionV relativeFrom="paragraph">
                  <wp:posOffset>223635</wp:posOffset>
                </wp:positionV>
                <wp:extent cx="4640483" cy="2427605"/>
                <wp:effectExtent l="0" t="0" r="8255" b="0"/>
                <wp:wrapNone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483" cy="2427605"/>
                          <a:chOff x="40005" y="0"/>
                          <a:chExt cx="4640580" cy="2428009"/>
                        </a:xfrm>
                      </wpg:grpSpPr>
                      <wpg:grpSp>
                        <wpg:cNvPr id="153" name="Group 153"/>
                        <wpg:cNvGrpSpPr/>
                        <wpg:grpSpPr>
                          <a:xfrm>
                            <a:off x="40005" y="0"/>
                            <a:ext cx="3605803" cy="2428009"/>
                            <a:chOff x="0" y="0"/>
                            <a:chExt cx="3605803" cy="2428009"/>
                          </a:xfrm>
                        </wpg:grpSpPr>
                        <wps:wsp>
                          <wps:cNvPr id="154" name="直線接點 15"/>
                          <wps:cNvCnPr/>
                          <wps:spPr>
                            <a:xfrm flipH="1">
                              <a:off x="241300" y="476250"/>
                              <a:ext cx="0" cy="1790700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" name="直線接點 16"/>
                          <wps:cNvCnPr/>
                          <wps:spPr>
                            <a:xfrm flipH="1" flipV="1">
                              <a:off x="237941" y="2255788"/>
                              <a:ext cx="2125430" cy="13582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" name="文字方塊 25"/>
                          <wps:cNvSpPr txBox="1"/>
                          <wps:spPr>
                            <a:xfrm>
                              <a:off x="2419350" y="2095500"/>
                              <a:ext cx="1186453" cy="3325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86EB7E" w14:textId="77777777" w:rsidR="007D79B8" w:rsidRPr="006C3F6E" w:rsidRDefault="007D79B8" w:rsidP="0097321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Taxable income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" name="文字方塊 27"/>
                          <wps:cNvSpPr txBox="1"/>
                          <wps:spPr>
                            <a:xfrm>
                              <a:off x="0" y="0"/>
                              <a:ext cx="1013481" cy="28676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FB1752" w14:textId="77777777" w:rsidR="007D79B8" w:rsidRPr="006C3F6E" w:rsidRDefault="007D79B8" w:rsidP="0097321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 Payment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8" name="右大括弧 36"/>
                        <wps:cNvSpPr/>
                        <wps:spPr>
                          <a:xfrm>
                            <a:off x="4086225" y="327025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17A052B7" w14:textId="77777777" w:rsidR="007D79B8" w:rsidRPr="006C3F6E" w:rsidRDefault="007D79B8" w:rsidP="0097321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0686B9A2" wp14:editId="798C3C5D">
                                    <wp:extent cx="1905" cy="0"/>
                                    <wp:effectExtent l="0" t="0" r="0" b="0"/>
                                    <wp:docPr id="160" name="圖片 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A4207B" id="Group 152" o:spid="_x0000_s1123" style="position:absolute;margin-left:19.1pt;margin-top:17.6pt;width:365.4pt;height:191.15pt;z-index:251729920;mso-width-relative:margin" coordorigin="400" coordsize="46405,242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">
                <v:group id="Group 153" o:spid="_x0000_s1124" style="position:absolute;left:400;width:36058;height:24280" coordsize="36058,24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">
                  <v:line id="直線接點 15" o:spid="_x0000_s1125" style="position:absolute;flip:x;visibility:visible;mso-wrap-style:square" from="2413,4762" to="2413,226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" strokecolor="black [3200]" strokeweight="2pt">
                    <v:stroke joinstyle="miter"/>
                  </v:line>
                  <v:line id="直線接點 16" o:spid="_x0000_s1126" style="position:absolute;flip:x y;visibility:visible;mso-wrap-style:square" from="2379,22557" to="23633,22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" strokecolor="black [3200]" strokeweight="2pt">
                    <v:stroke joinstyle="miter"/>
                  </v:line>
                  <v:shape id="文字方塊 25" o:spid="_x0000_s1127" type="#_x0000_t202" style="position:absolute;left:24193;top:20955;width:11865;height:3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" filled="f" stroked="f" strokeweight=".5pt">
                    <v:textbox>
                      <w:txbxContent>
                        <w:p w14:paraId="0C86EB7E" w14:textId="77777777" w:rsidR="007D79B8" w:rsidRPr="006C3F6E" w:rsidRDefault="007D79B8" w:rsidP="0097321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Taxable income</w:t>
                          </w:r>
                        </w:p>
                      </w:txbxContent>
                    </v:textbox>
                  </v:shape>
                  <v:shape id="文字方塊 27" o:spid="_x0000_s1128" type="#_x0000_t202" style="position:absolute;width:10134;height:2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" fillcolor="white [3201]" stroked="f" strokeweight=".5pt">
                    <v:textbox>
                      <w:txbxContent>
                        <w:p w14:paraId="6DFB1752" w14:textId="77777777" w:rsidR="007D79B8" w:rsidRPr="006C3F6E" w:rsidRDefault="007D79B8" w:rsidP="0097321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 Payment</w:t>
                          </w:r>
                        </w:p>
                      </w:txbxContent>
                    </v:textbox>
                  </v:shape>
                </v:group>
                <v:shape id="右大括弧 36" o:spid="_x0000_s1129" type="#_x0000_t88" style="position:absolute;left:40862;top:3270;width:5943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" adj="552" strokecolor="black [3200]" strokeweight="2pt">
                  <v:stroke joinstyle="miter"/>
                  <v:textbox>
                    <w:txbxContent>
                      <w:p w14:paraId="17A052B7" w14:textId="77777777" w:rsidR="007D79B8" w:rsidRPr="006C3F6E" w:rsidRDefault="007D79B8" w:rsidP="0097321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0686B9A2" wp14:editId="798C3C5D">
                              <wp:extent cx="1905" cy="0"/>
                              <wp:effectExtent l="0" t="0" r="0" b="0"/>
                              <wp:docPr id="160" name="圖片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560AB" w:rsidRPr="006C3F6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CDE39C2" wp14:editId="72E59BE8">
                <wp:simplePos x="0" y="0"/>
                <wp:positionH relativeFrom="column">
                  <wp:posOffset>1071112</wp:posOffset>
                </wp:positionH>
                <wp:positionV relativeFrom="paragraph">
                  <wp:posOffset>223453</wp:posOffset>
                </wp:positionV>
                <wp:extent cx="866274" cy="349891"/>
                <wp:effectExtent l="0" t="0" r="0" b="0"/>
                <wp:wrapNone/>
                <wp:docPr id="471" name="文字方塊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274" cy="349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46B31" w14:textId="52D9E578" w:rsidR="007D79B8" w:rsidRPr="006C3F6E" w:rsidRDefault="007D79B8" w:rsidP="00E560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稅</w:t>
                            </w:r>
                            <w:r w:rsidR="00373863" w:rsidRPr="0037386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eastAsia="zh-HK"/>
                              </w:rPr>
                              <w:t>項</w:t>
                            </w: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E39C2" id="文字方塊 471" o:spid="_x0000_s1130" type="#_x0000_t202" style="position:absolute;margin-left:84.35pt;margin-top:17.6pt;width:68.2pt;height:27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" filled="f" stroked="f">
                <v:textbox>
                  <w:txbxContent>
                    <w:p w14:paraId="67546B31" w14:textId="52D9E578" w:rsidR="007D79B8" w:rsidRPr="006C3F6E" w:rsidRDefault="007D79B8" w:rsidP="00E560AB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稅</w:t>
                      </w:r>
                      <w:r w:rsidR="00373863" w:rsidRPr="0037386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eastAsia="zh-HK"/>
                        </w:rPr>
                        <w:t>項</w:t>
                      </w: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BC432AB" w14:textId="268D2FEF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239647D" w14:textId="2ED0DDDD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DDC2195" w14:textId="3D85EB5F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EC2B08" w14:textId="069A28E4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CD72B79" w14:textId="15881966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BF636A" w14:textId="2284B7EC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233A8D" w14:textId="2F72DE9B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FAD8E5" w14:textId="36DD5368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4BD816" w14:textId="6C69E6A8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11001B" w14:textId="2F2CAD2D" w:rsidR="0097321B" w:rsidRPr="006C3F6E" w:rsidRDefault="00E560A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8592B32" wp14:editId="7238D3FD">
                <wp:simplePos x="0" y="0"/>
                <wp:positionH relativeFrom="column">
                  <wp:posOffset>2765291</wp:posOffset>
                </wp:positionH>
                <wp:positionV relativeFrom="paragraph">
                  <wp:posOffset>183140</wp:posOffset>
                </wp:positionV>
                <wp:extent cx="1524000" cy="297815"/>
                <wp:effectExtent l="0" t="0" r="0" b="0"/>
                <wp:wrapNone/>
                <wp:docPr id="468" name="文字方塊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89AAE" w14:textId="77777777" w:rsidR="007D79B8" w:rsidRPr="006C3F6E" w:rsidRDefault="007D79B8" w:rsidP="00E560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應課稅收入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592B32" id="文字方塊 468" o:spid="_x0000_s1131" type="#_x0000_t202" style="position:absolute;margin-left:217.75pt;margin-top:14.4pt;width:120pt;height:23.4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" filled="f" stroked="f">
                <v:textbox>
                  <w:txbxContent>
                    <w:p w14:paraId="36E89AAE" w14:textId="77777777" w:rsidR="007D79B8" w:rsidRPr="006C3F6E" w:rsidRDefault="007D79B8" w:rsidP="00E560AB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應課稅收入</w:t>
                      </w:r>
                    </w:p>
                  </w:txbxContent>
                </v:textbox>
              </v:shape>
            </w:pict>
          </mc:Fallback>
        </mc:AlternateContent>
      </w:r>
    </w:p>
    <w:p w14:paraId="28252217" w14:textId="19C2823C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52584E5" w14:textId="1CC24C94" w:rsidR="0097321B" w:rsidRPr="006C3F6E" w:rsidRDefault="00F15F16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04A7BCA5" wp14:editId="006442F3">
                <wp:simplePos x="0" y="0"/>
                <wp:positionH relativeFrom="column">
                  <wp:posOffset>242455</wp:posOffset>
                </wp:positionH>
                <wp:positionV relativeFrom="paragraph">
                  <wp:posOffset>223635</wp:posOffset>
                </wp:positionV>
                <wp:extent cx="4640006" cy="2427605"/>
                <wp:effectExtent l="0" t="0" r="8255" b="0"/>
                <wp:wrapNone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006" cy="2427605"/>
                          <a:chOff x="40005" y="0"/>
                          <a:chExt cx="4640580" cy="2428009"/>
                        </a:xfrm>
                      </wpg:grpSpPr>
                      <wpg:grpSp>
                        <wpg:cNvPr id="162" name="Group 162"/>
                        <wpg:cNvGrpSpPr/>
                        <wpg:grpSpPr>
                          <a:xfrm>
                            <a:off x="40005" y="0"/>
                            <a:ext cx="3605803" cy="2428009"/>
                            <a:chOff x="0" y="0"/>
                            <a:chExt cx="3605803" cy="2428009"/>
                          </a:xfrm>
                        </wpg:grpSpPr>
                        <wps:wsp>
                          <wps:cNvPr id="163" name="直線接點 15"/>
                          <wps:cNvCnPr/>
                          <wps:spPr>
                            <a:xfrm flipH="1">
                              <a:off x="241300" y="476250"/>
                              <a:ext cx="0" cy="1790700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" name="直線接點 16"/>
                          <wps:cNvCnPr/>
                          <wps:spPr>
                            <a:xfrm flipH="1" flipV="1">
                              <a:off x="237941" y="2255788"/>
                              <a:ext cx="2125430" cy="13582"/>
                            </a:xfrm>
                            <a:prstGeom prst="line">
                              <a:avLst/>
                            </a:prstGeom>
                            <a:ln w="254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" name="文字方塊 25"/>
                          <wps:cNvSpPr txBox="1"/>
                          <wps:spPr>
                            <a:xfrm>
                              <a:off x="2419350" y="2095500"/>
                              <a:ext cx="1186453" cy="3325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502A0F" w14:textId="77777777" w:rsidR="007D79B8" w:rsidRPr="006C3F6E" w:rsidRDefault="007D79B8" w:rsidP="0097321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Taxable income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" name="文字方塊 27"/>
                          <wps:cNvSpPr txBox="1"/>
                          <wps:spPr>
                            <a:xfrm>
                              <a:off x="0" y="0"/>
                              <a:ext cx="1013481" cy="28676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D24552" w14:textId="77777777" w:rsidR="007D79B8" w:rsidRPr="006C3F6E" w:rsidRDefault="007D79B8" w:rsidP="0097321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6C3F6E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Tax Payment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7" name="右大括弧 36"/>
                        <wps:cNvSpPr/>
                        <wps:spPr>
                          <a:xfrm>
                            <a:off x="4086225" y="327025"/>
                            <a:ext cx="594360" cy="1938528"/>
                          </a:xfrm>
                          <a:prstGeom prst="rightBrac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5F9900A2" w14:textId="77777777" w:rsidR="007D79B8" w:rsidRPr="006C3F6E" w:rsidRDefault="007D79B8" w:rsidP="0097321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C3F6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027E8A32" wp14:editId="4B885224">
                                    <wp:extent cx="1905" cy="0"/>
                                    <wp:effectExtent l="0" t="0" r="0" b="0"/>
                                    <wp:docPr id="169" name="圖片 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A7BCA5" id="Group 161" o:spid="_x0000_s1132" style="position:absolute;margin-left:19.1pt;margin-top:17.6pt;width:365.35pt;height:191.15pt;z-index:251731968;mso-width-relative:margin" coordorigin="400" coordsize="46405,242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">
                <v:group id="Group 162" o:spid="_x0000_s1133" style="position:absolute;left:400;width:36058;height:24280" coordsize="36058,24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">
                  <v:line id="直線接點 15" o:spid="_x0000_s1134" style="position:absolute;flip:x;visibility:visible;mso-wrap-style:square" from="2413,4762" to="2413,226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" strokecolor="black [3200]" strokeweight="2pt">
                    <v:stroke joinstyle="miter"/>
                  </v:line>
                  <v:line id="直線接點 16" o:spid="_x0000_s1135" style="position:absolute;flip:x y;visibility:visible;mso-wrap-style:square" from="2379,22557" to="23633,22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" strokecolor="black [3200]" strokeweight="2pt">
                    <v:stroke joinstyle="miter"/>
                  </v:line>
                  <v:shape id="文字方塊 25" o:spid="_x0000_s1136" type="#_x0000_t202" style="position:absolute;left:24193;top:20955;width:11865;height:3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" filled="f" stroked="f" strokeweight=".5pt">
                    <v:textbox>
                      <w:txbxContent>
                        <w:p w14:paraId="63502A0F" w14:textId="77777777" w:rsidR="007D79B8" w:rsidRPr="006C3F6E" w:rsidRDefault="007D79B8" w:rsidP="0097321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Taxable income</w:t>
                          </w:r>
                        </w:p>
                      </w:txbxContent>
                    </v:textbox>
                  </v:shape>
                  <v:shape id="文字方塊 27" o:spid="_x0000_s1137" type="#_x0000_t202" style="position:absolute;width:10134;height:2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" fillcolor="white [3201]" stroked="f" strokeweight=".5pt">
                    <v:textbox>
                      <w:txbxContent>
                        <w:p w14:paraId="2DD24552" w14:textId="77777777" w:rsidR="007D79B8" w:rsidRPr="006C3F6E" w:rsidRDefault="007D79B8" w:rsidP="0097321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C3F6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Tax Payment</w:t>
                          </w:r>
                        </w:p>
                      </w:txbxContent>
                    </v:textbox>
                  </v:shape>
                </v:group>
                <v:shape id="右大括弧 36" o:spid="_x0000_s1138" type="#_x0000_t88" style="position:absolute;left:40862;top:3270;width:5943;height:193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" adj="552" strokecolor="black [3200]" strokeweight="2pt">
                  <v:stroke joinstyle="miter"/>
                  <v:textbox>
                    <w:txbxContent>
                      <w:p w14:paraId="5F9900A2" w14:textId="77777777" w:rsidR="007D79B8" w:rsidRPr="006C3F6E" w:rsidRDefault="007D79B8" w:rsidP="0097321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C3F6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027E8A32" wp14:editId="4B885224">
                              <wp:extent cx="1905" cy="0"/>
                              <wp:effectExtent l="0" t="0" r="0" b="0"/>
                              <wp:docPr id="169" name="圖片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" cy="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560AB" w:rsidRPr="006C3F6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0215798" wp14:editId="650083D5">
                <wp:simplePos x="0" y="0"/>
                <wp:positionH relativeFrom="column">
                  <wp:posOffset>1077461</wp:posOffset>
                </wp:positionH>
                <wp:positionV relativeFrom="paragraph">
                  <wp:posOffset>223520</wp:posOffset>
                </wp:positionV>
                <wp:extent cx="866274" cy="349891"/>
                <wp:effectExtent l="0" t="0" r="0" b="0"/>
                <wp:wrapNone/>
                <wp:docPr id="470" name="文字方塊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274" cy="349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63B21" w14:textId="4FD5D59B" w:rsidR="007D79B8" w:rsidRPr="006C3F6E" w:rsidRDefault="007D79B8" w:rsidP="00E560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稅</w:t>
                            </w:r>
                            <w:r w:rsidR="00373863" w:rsidRPr="0037386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eastAsia="zh-HK"/>
                              </w:rPr>
                              <w:t>項</w:t>
                            </w: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15798" id="文字方塊 470" o:spid="_x0000_s1139" type="#_x0000_t202" style="position:absolute;margin-left:84.85pt;margin-top:17.6pt;width:68.2pt;height:27.5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" filled="f" stroked="f">
                <v:textbox>
                  <w:txbxContent>
                    <w:p w14:paraId="2A863B21" w14:textId="4FD5D59B" w:rsidR="007D79B8" w:rsidRPr="006C3F6E" w:rsidRDefault="007D79B8" w:rsidP="00E560AB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稅</w:t>
                      </w:r>
                      <w:r w:rsidR="00373863" w:rsidRPr="0037386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eastAsia="zh-HK"/>
                        </w:rPr>
                        <w:t>項</w:t>
                      </w: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44B1E75" w14:textId="4AD1A8B1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DEFC839" w14:textId="42E0DEC4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CED78D" w14:textId="65300799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A06E71" w14:textId="6BB9DA89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01B2C7" w14:textId="20EC13BA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DE90BE" w14:textId="7963BBE3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2BDEC4" w14:textId="2E467BE5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13B5A4" w14:textId="792C445E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47CAA7" w14:textId="0231E364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D966F9" w14:textId="1C43E97C" w:rsidR="0097321B" w:rsidRPr="006C3F6E" w:rsidRDefault="00E560A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C3F6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DE77B4" wp14:editId="0A6C0989">
                <wp:simplePos x="0" y="0"/>
                <wp:positionH relativeFrom="column">
                  <wp:posOffset>2772325</wp:posOffset>
                </wp:positionH>
                <wp:positionV relativeFrom="paragraph">
                  <wp:posOffset>207849</wp:posOffset>
                </wp:positionV>
                <wp:extent cx="1524000" cy="297815"/>
                <wp:effectExtent l="0" t="0" r="0" b="0"/>
                <wp:wrapNone/>
                <wp:docPr id="467" name="文字方塊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A979F" w14:textId="77777777" w:rsidR="007D79B8" w:rsidRPr="006C3F6E" w:rsidRDefault="007D79B8" w:rsidP="00E560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3F6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應課稅收入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DE77B4" id="文字方塊 467" o:spid="_x0000_s1140" type="#_x0000_t202" style="position:absolute;margin-left:218.3pt;margin-top:16.35pt;width:120pt;height:23.4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" filled="f" stroked="f">
                <v:textbox>
                  <w:txbxContent>
                    <w:p w14:paraId="3A7A979F" w14:textId="77777777" w:rsidR="007D79B8" w:rsidRPr="006C3F6E" w:rsidRDefault="007D79B8" w:rsidP="00E560AB">
                      <w:pPr>
                        <w:rPr>
                          <w:sz w:val="20"/>
                          <w:szCs w:val="20"/>
                        </w:rPr>
                      </w:pPr>
                      <w:r w:rsidRPr="006C3F6E">
                        <w:rPr>
                          <w:rFonts w:hint="eastAsia"/>
                          <w:sz w:val="20"/>
                          <w:szCs w:val="20"/>
                        </w:rPr>
                        <w:t>應課稅收入</w:t>
                      </w:r>
                    </w:p>
                  </w:txbxContent>
                </v:textbox>
              </v:shape>
            </w:pict>
          </mc:Fallback>
        </mc:AlternateContent>
      </w:r>
    </w:p>
    <w:p w14:paraId="5133ED57" w14:textId="50250A15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F73DA98" w14:textId="4C34182D" w:rsidR="0097321B" w:rsidRPr="006C3F6E" w:rsidRDefault="0097321B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757AD6" w14:textId="1934843F" w:rsidR="0008631E" w:rsidRPr="00944B69" w:rsidRDefault="0097321B" w:rsidP="008918D3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44B69">
        <w:rPr>
          <w:rFonts w:ascii="Times New Roman" w:hAnsi="Times New Roman" w:cs="Times New Roman"/>
          <w:b/>
          <w:noProof/>
          <w:color w:val="000000" w:themeColor="text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1F614" wp14:editId="665FB0C4">
                <wp:simplePos x="0" y="0"/>
                <wp:positionH relativeFrom="column">
                  <wp:posOffset>4819774</wp:posOffset>
                </wp:positionH>
                <wp:positionV relativeFrom="paragraph">
                  <wp:posOffset>114182</wp:posOffset>
                </wp:positionV>
                <wp:extent cx="1844040" cy="461063"/>
                <wp:effectExtent l="12700" t="12700" r="10160" b="889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61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102BB149" w14:textId="77777777" w:rsidR="007D79B8" w:rsidRPr="00944B69" w:rsidRDefault="007D79B8" w:rsidP="00CC757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44B6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1F614" id="Text Box 19" o:spid="_x0000_s1141" type="#_x0000_t202" style="position:absolute;margin-left:379.5pt;margin-top:9pt;width:145.2pt;height:3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" fillcolor="white [3201]" strokeweight="2pt">
                <v:stroke dashstyle="dash"/>
                <v:textbox>
                  <w:txbxContent>
                    <w:p w14:paraId="102BB149" w14:textId="77777777" w:rsidR="007D79B8" w:rsidRPr="00944B69" w:rsidRDefault="007D79B8" w:rsidP="00CC757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44B6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  <w:r w:rsidR="00CC7571" w:rsidRPr="00944B69">
        <w:rPr>
          <w:rFonts w:ascii="Times New Roman" w:hAnsi="Times New Roman" w:cs="Times New Roman"/>
          <w:b/>
          <w:color w:val="000000" w:themeColor="text1"/>
          <w:u w:val="single"/>
        </w:rPr>
        <w:t>1</w:t>
      </w:r>
      <w:bookmarkStart w:id="2" w:name="OLE_LINK3"/>
      <w:bookmarkStart w:id="3" w:name="OLE_LINK4"/>
      <w:r w:rsidR="00CC7571" w:rsidRPr="00944B69">
        <w:rPr>
          <w:rFonts w:ascii="Times New Roman" w:hAnsi="Times New Roman" w:cs="Times New Roman"/>
          <w:b/>
          <w:color w:val="000000" w:themeColor="text1"/>
          <w:u w:val="single"/>
        </w:rPr>
        <w:t>6.</w:t>
      </w:r>
      <w:r w:rsidR="004B37BB" w:rsidRPr="00944B69">
        <w:rPr>
          <w:rFonts w:ascii="Times New Roman" w:hAnsi="Times New Roman" w:cs="Times New Roman"/>
          <w:b/>
          <w:color w:val="000000" w:themeColor="text1"/>
          <w:u w:val="single"/>
        </w:rPr>
        <w:t>8</w:t>
      </w:r>
      <w:r w:rsidR="00CC7571" w:rsidRPr="00944B69">
        <w:rPr>
          <w:rFonts w:ascii="Times New Roman" w:hAnsi="Times New Roman" w:cs="Times New Roman"/>
          <w:b/>
          <w:color w:val="000000" w:themeColor="text1"/>
          <w:u w:val="single"/>
        </w:rPr>
        <w:tab/>
        <w:t>Taxation Principle</w:t>
      </w:r>
      <w:r w:rsidR="008E3687" w:rsidRPr="00944B69">
        <w:rPr>
          <w:rFonts w:ascii="Times New Roman" w:hAnsi="Times New Roman" w:cs="Times New Roman" w:hint="eastAsia"/>
          <w:b/>
          <w:color w:val="000000" w:themeColor="text1"/>
          <w:u w:val="single"/>
        </w:rPr>
        <w:t>徵稅原則</w:t>
      </w:r>
    </w:p>
    <w:bookmarkEnd w:id="2"/>
    <w:bookmarkEnd w:id="3"/>
    <w:p w14:paraId="5EAC4BB2" w14:textId="71E29D99" w:rsidR="00CC7571" w:rsidRPr="00944B69" w:rsidRDefault="00CC7571" w:rsidP="008918D3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thick"/>
        </w:rPr>
      </w:pPr>
      <w:r w:rsidRPr="00944B69">
        <w:rPr>
          <w:rFonts w:ascii="Times New Roman" w:hAnsi="Times New Roman" w:cs="Times New Roman"/>
          <w:b/>
          <w:color w:val="000000" w:themeColor="text1"/>
          <w:sz w:val="20"/>
          <w:szCs w:val="20"/>
          <w:u w:val="thick"/>
        </w:rPr>
        <w:t>Adam Smith’s Taxation Principles:</w:t>
      </w:r>
    </w:p>
    <w:p w14:paraId="1DC4F3DD" w14:textId="70879085" w:rsidR="008E3687" w:rsidRPr="00944B69" w:rsidRDefault="008E3687" w:rsidP="008918D3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thick"/>
        </w:rPr>
      </w:pPr>
      <w:r w:rsidRPr="00944B6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thick"/>
        </w:rPr>
        <w:t>亞當</w:t>
      </w:r>
      <w:r w:rsidR="00664DAF" w:rsidRPr="00944B6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thick"/>
        </w:rPr>
        <w:t>·</w:t>
      </w:r>
      <w:r w:rsidRPr="00944B6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thick"/>
        </w:rPr>
        <w:t>史密夫的</w:t>
      </w:r>
      <w:r w:rsidR="00F4792B" w:rsidRPr="00944B6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thick"/>
        </w:rPr>
        <w:t>稅收</w:t>
      </w:r>
      <w:r w:rsidRPr="00944B69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thick"/>
        </w:rPr>
        <w:t>原則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8E3687" w:rsidRPr="00944B69" w14:paraId="329536C7" w14:textId="77777777" w:rsidTr="00AD59A4">
        <w:tc>
          <w:tcPr>
            <w:tcW w:w="5225" w:type="dxa"/>
          </w:tcPr>
          <w:p w14:paraId="5D7BAC16" w14:textId="77777777" w:rsidR="008E3687" w:rsidRPr="00944B69" w:rsidRDefault="008E3687" w:rsidP="008E368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  <w:t>Economy:</w:t>
            </w:r>
          </w:p>
          <w:p w14:paraId="6C85C33F" w14:textId="77777777" w:rsidR="008E3687" w:rsidRPr="00944B69" w:rsidRDefault="008E3687" w:rsidP="008E368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administrative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costs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of the collecting the tax payment should be as small as possible relative to tax revenue</w:t>
            </w:r>
          </w:p>
          <w:p w14:paraId="321113A7" w14:textId="77777777" w:rsidR="008E3687" w:rsidRDefault="008E3687" w:rsidP="008E368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Employers in Hong Kong are required to inform the government about the salaries and pensions of their employees. This reduces the government’s cost in collecting information and preventing tax evasion.</w:t>
            </w:r>
          </w:p>
          <w:p w14:paraId="7335D684" w14:textId="2AA0E82A" w:rsidR="00944B69" w:rsidRPr="00944B69" w:rsidRDefault="00944B69" w:rsidP="00944B6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4C48053E" w14:textId="1CECA39B" w:rsidR="00F4792B" w:rsidRPr="00944B69" w:rsidRDefault="00F4792B" w:rsidP="00F4792B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thick"/>
              </w:rPr>
              <w:t>經濟：</w:t>
            </w:r>
          </w:p>
          <w:p w14:paraId="01FDF2D2" w14:textId="3DF94BD9" w:rsidR="00F4792B" w:rsidRDefault="00F4792B" w:rsidP="00F4792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收取稅款及評定稅項的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行政費用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必須比所得的稅款為少</w:t>
            </w:r>
          </w:p>
          <w:p w14:paraId="149D012E" w14:textId="77777777" w:rsidR="00944B69" w:rsidRPr="00944B69" w:rsidRDefault="00944B69" w:rsidP="00944B6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3738A80" w14:textId="18D60703" w:rsidR="008E3687" w:rsidRPr="00944B69" w:rsidRDefault="00F4792B" w:rsidP="00F4792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例如香港的</w:t>
            </w:r>
            <w:r w:rsidR="00D8422C" w:rsidRPr="00D842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僱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主必須向政府通報其僱員的薪金和退休金。這降低了政府收集信息和防止逃稅的成本</w:t>
            </w:r>
          </w:p>
        </w:tc>
      </w:tr>
      <w:tr w:rsidR="008E3687" w:rsidRPr="00944B69" w14:paraId="67A272D9" w14:textId="77777777" w:rsidTr="00AD59A4">
        <w:tc>
          <w:tcPr>
            <w:tcW w:w="5225" w:type="dxa"/>
          </w:tcPr>
          <w:p w14:paraId="5E9D9C7B" w14:textId="77777777" w:rsidR="008E3687" w:rsidRPr="00944B69" w:rsidRDefault="008E3687" w:rsidP="00F4792B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  <w:t>Equity / Equality:</w:t>
            </w:r>
          </w:p>
          <w:p w14:paraId="5F890155" w14:textId="77777777" w:rsidR="008E3687" w:rsidRPr="00944B69" w:rsidRDefault="008E3687" w:rsidP="008E368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payment should be in proportion to the taxpayers’ </w:t>
            </w: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2605143D" w14:textId="77777777" w:rsidR="008E3687" w:rsidRPr="00944B69" w:rsidRDefault="008E3687" w:rsidP="008E368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i.e. Tax rate </w:t>
            </w: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is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proportional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</w:t>
            </w:r>
          </w:p>
          <w:p w14:paraId="2BE63364" w14:textId="30862311" w:rsidR="008E3687" w:rsidRPr="00944B69" w:rsidRDefault="008E3687" w:rsidP="008E368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Imposition of progressive / regressive tax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F4792B"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Violate the principle</w:t>
            </w:r>
          </w:p>
          <w:p w14:paraId="0F743CA3" w14:textId="77777777" w:rsidR="00944B69" w:rsidRDefault="008E3687" w:rsidP="00944B6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Cancellation (abolishment) of progressive / regressive tax</w:t>
            </w:r>
          </w:p>
          <w:p w14:paraId="216347E3" w14:textId="1DD1AA05" w:rsidR="008E3687" w:rsidRPr="00944B69" w:rsidRDefault="008E3687" w:rsidP="00944B6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sz w:val="20"/>
                <w:szCs w:val="20"/>
              </w:rPr>
              <w:sym w:font="Wingdings" w:char="F0E0"/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Consistent with the principle</w:t>
            </w:r>
          </w:p>
        </w:tc>
        <w:tc>
          <w:tcPr>
            <w:tcW w:w="5225" w:type="dxa"/>
          </w:tcPr>
          <w:p w14:paraId="301BC671" w14:textId="646FBF29" w:rsidR="00F4792B" w:rsidRPr="00944B69" w:rsidRDefault="00F4792B" w:rsidP="00F4792B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thick"/>
              </w:rPr>
              <w:t>公平：</w:t>
            </w:r>
          </w:p>
          <w:p w14:paraId="3498A73B" w14:textId="38D9716E" w:rsidR="00F4792B" w:rsidRDefault="00F4792B" w:rsidP="00F4792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稅款應按納稅人收入比例計算</w:t>
            </w:r>
          </w:p>
          <w:p w14:paraId="47A47FAB" w14:textId="77777777" w:rsidR="00944B69" w:rsidRPr="00944B69" w:rsidRDefault="00944B69" w:rsidP="00944B6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F545587" w14:textId="50621561" w:rsidR="00F4792B" w:rsidRPr="00944B69" w:rsidRDefault="0042755C" w:rsidP="00F4792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即</w:t>
            </w:r>
            <w:r w:rsidR="00F4792B"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稅率是按</w:t>
            </w:r>
            <w:r w:rsidR="00F4792B"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比例</w:t>
            </w:r>
            <w:r w:rsidR="00F4792B"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</w:t>
            </w:r>
          </w:p>
          <w:p w14:paraId="732EE3D0" w14:textId="35327158" w:rsidR="00944B69" w:rsidRDefault="00F4792B" w:rsidP="00F4792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例如：實行累進</w:t>
            </w:r>
            <w:r w:rsidR="009818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9818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累退稅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ab/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16206BE" w14:textId="66C6C98C" w:rsidR="00F4792B" w:rsidRPr="00944B69" w:rsidRDefault="00F4792B" w:rsidP="00944B6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違反公平原則</w:t>
            </w:r>
          </w:p>
          <w:p w14:paraId="34544D0C" w14:textId="79E6796D" w:rsidR="00944B69" w:rsidRDefault="00F4792B" w:rsidP="00F4792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取消（廢除）累進</w:t>
            </w:r>
            <w:r w:rsidR="009818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9818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累退稅</w:t>
            </w:r>
          </w:p>
          <w:p w14:paraId="42DF6427" w14:textId="77777777" w:rsidR="008E3687" w:rsidRDefault="00F4792B" w:rsidP="00944B6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符合原則</w:t>
            </w:r>
          </w:p>
          <w:p w14:paraId="78C98FE6" w14:textId="10BCF7DF" w:rsidR="00944B69" w:rsidRPr="00944B69" w:rsidRDefault="00944B69" w:rsidP="00944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8E3687" w:rsidRPr="00944B69" w14:paraId="281F212E" w14:textId="77777777" w:rsidTr="00AD59A4">
        <w:tc>
          <w:tcPr>
            <w:tcW w:w="5225" w:type="dxa"/>
          </w:tcPr>
          <w:p w14:paraId="5A45027B" w14:textId="77777777" w:rsidR="008E3687" w:rsidRPr="00944B69" w:rsidRDefault="008E3687" w:rsidP="00F4792B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  <w:t>Certainty:</w:t>
            </w:r>
          </w:p>
          <w:p w14:paraId="247D1050" w14:textId="77777777" w:rsidR="008E3687" w:rsidRPr="00944B69" w:rsidRDefault="008E3687" w:rsidP="008E368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tax obligation of the taxpayers should be stated with </w:t>
            </w: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certainty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6CE7888E" w14:textId="77777777" w:rsidR="008E3687" w:rsidRPr="00944B69" w:rsidRDefault="008E3687" w:rsidP="008E368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i.e.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time of payment / the tax amount</w:t>
            </w:r>
          </w:p>
          <w:p w14:paraId="3DCC6A19" w14:textId="60A69B4B" w:rsidR="00944B69" w:rsidRPr="00944B69" w:rsidRDefault="008E3687" w:rsidP="00944B6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E.g. The </w:t>
            </w: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government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makes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advertisement / promotion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to make sure that the public understands the taxes. The Hong Kong Inland Revenue Department has established a website to provide taxpayers with information such as the calculation method of tax, as well as the deadline and modes of tax payment. </w:t>
            </w:r>
          </w:p>
          <w:p w14:paraId="5E1CD841" w14:textId="363448A4" w:rsidR="00944B69" w:rsidRPr="00944B69" w:rsidRDefault="00944B69" w:rsidP="00944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078A991" w14:textId="14A8C5AD" w:rsidR="00546B9E" w:rsidRPr="00944B69" w:rsidRDefault="00546B9E" w:rsidP="00443E73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thick"/>
              </w:rPr>
              <w:t>確定：</w:t>
            </w:r>
          </w:p>
          <w:p w14:paraId="300DDD58" w14:textId="72FA0449" w:rsidR="00546B9E" w:rsidRDefault="0042755C" w:rsidP="00546B9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納稅人的納稅義務應明確說明</w:t>
            </w:r>
          </w:p>
          <w:p w14:paraId="3FCE1FCC" w14:textId="77777777" w:rsidR="00944B69" w:rsidRPr="00944B69" w:rsidRDefault="00944B69" w:rsidP="00944B6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EF13F41" w14:textId="71CD0276" w:rsidR="00546B9E" w:rsidRPr="00944B69" w:rsidRDefault="0042755C" w:rsidP="00546B9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即付款時間</w:t>
            </w:r>
            <w:r w:rsidR="009818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98186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稅額</w:t>
            </w:r>
          </w:p>
          <w:p w14:paraId="13A12542" w14:textId="07668D90" w:rsidR="008E3687" w:rsidRPr="00944B69" w:rsidRDefault="003E150D" w:rsidP="003E150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例如：政府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進行廣告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/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bdr w:val="single" w:sz="4" w:space="0" w:color="auto"/>
              </w:rPr>
              <w:t>宣傳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以確保公眾了解稅收。香港稅務局設立了一個網站，為納稅人提供稅款計算方法、繳稅期限和繳稅方式等信息。</w:t>
            </w:r>
          </w:p>
        </w:tc>
      </w:tr>
      <w:tr w:rsidR="008E3687" w:rsidRPr="00944B69" w14:paraId="055E68C8" w14:textId="77777777" w:rsidTr="00AD59A4">
        <w:tc>
          <w:tcPr>
            <w:tcW w:w="5225" w:type="dxa"/>
          </w:tcPr>
          <w:p w14:paraId="4D45F9B5" w14:textId="6B33117E" w:rsidR="00C96B47" w:rsidRPr="00944B69" w:rsidRDefault="00C96B47" w:rsidP="00E7186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  <w:lastRenderedPageBreak/>
              <w:t>Convenience:</w:t>
            </w:r>
          </w:p>
          <w:p w14:paraId="10896D66" w14:textId="77777777" w:rsidR="00C96B47" w:rsidRPr="00944B69" w:rsidRDefault="00C96B47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time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 xml:space="preserve"> and method 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of the tax payment should be convenient to tax payers</w:t>
            </w:r>
          </w:p>
          <w:p w14:paraId="033690F7" w14:textId="77777777" w:rsidR="00C96B47" w:rsidRPr="00944B69" w:rsidRDefault="00C96B47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Taxpayers can pay taxes by phone, post, internet, by person.</w:t>
            </w:r>
          </w:p>
          <w:p w14:paraId="4D48B122" w14:textId="77777777" w:rsidR="008E3687" w:rsidRPr="00944B69" w:rsidRDefault="008E3687" w:rsidP="00E71866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thick"/>
              </w:rPr>
            </w:pPr>
          </w:p>
        </w:tc>
        <w:tc>
          <w:tcPr>
            <w:tcW w:w="5225" w:type="dxa"/>
          </w:tcPr>
          <w:p w14:paraId="27CE9B11" w14:textId="3A48F6BF" w:rsidR="00443E73" w:rsidRPr="00944B69" w:rsidRDefault="00443E73" w:rsidP="00E71866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thick"/>
              </w:rPr>
              <w:t>方便</w:t>
            </w: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thick"/>
              </w:rPr>
              <w:t>:</w:t>
            </w:r>
          </w:p>
          <w:p w14:paraId="3C1FB637" w14:textId="5B0DAFC2" w:rsidR="00443E73" w:rsidRPr="00944B69" w:rsidRDefault="00443E73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繳交或收取稅項的方法和時間應同時便利納稅人和政府</w:t>
            </w:r>
          </w:p>
          <w:p w14:paraId="279E2A0F" w14:textId="44A70CEB" w:rsidR="00443E73" w:rsidRPr="00944B69" w:rsidRDefault="005035B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例如納稅人可以通過電話、郵寄、網</w:t>
            </w:r>
            <w:r w:rsidR="003424B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上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、</w:t>
            </w:r>
            <w:r w:rsidR="009818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親身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等方式繳稅。</w:t>
            </w:r>
          </w:p>
          <w:p w14:paraId="78C053DE" w14:textId="77777777" w:rsidR="008E3687" w:rsidRPr="00944B69" w:rsidRDefault="008E3687" w:rsidP="00E71866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thick"/>
              </w:rPr>
            </w:pPr>
          </w:p>
        </w:tc>
      </w:tr>
    </w:tbl>
    <w:p w14:paraId="5F34E673" w14:textId="77777777" w:rsidR="004F23B6" w:rsidRPr="00944B69" w:rsidRDefault="004F23B6" w:rsidP="00E718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u w:val="thick"/>
        </w:rPr>
      </w:pPr>
    </w:p>
    <w:p w14:paraId="536B3139" w14:textId="0B79A592" w:rsidR="008918D3" w:rsidRPr="00944B69" w:rsidRDefault="004F23B6" w:rsidP="00E71866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u w:val="thick"/>
        </w:rPr>
      </w:pPr>
      <w:r w:rsidRPr="00944B69">
        <w:rPr>
          <w:rFonts w:ascii="Times New Roman" w:hAnsi="Times New Roman" w:cs="Times New Roman"/>
          <w:color w:val="000000" w:themeColor="text1"/>
          <w:sz w:val="20"/>
          <w:szCs w:val="20"/>
          <w:u w:val="thick"/>
        </w:rPr>
        <w:t>The Taxation Principle in Hong Kong</w:t>
      </w: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  <w:u w:val="thick"/>
        </w:rPr>
        <w:t>香港的課稅原則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4F23B6" w:rsidRPr="00944B69" w14:paraId="5052D581" w14:textId="77777777" w:rsidTr="00AD59A4">
        <w:trPr>
          <w:trHeight w:val="2233"/>
        </w:trPr>
        <w:tc>
          <w:tcPr>
            <w:tcW w:w="5225" w:type="dxa"/>
          </w:tcPr>
          <w:p w14:paraId="21675FB8" w14:textId="77777777" w:rsidR="004F23B6" w:rsidRPr="00944B69" w:rsidRDefault="004F23B6" w:rsidP="00E7186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Source Principle / The Territorial Source Principle </w:t>
            </w:r>
          </w:p>
          <w:p w14:paraId="15CFCD38" w14:textId="77777777" w:rsidR="004F23B6" w:rsidRPr="00944B69" w:rsidRDefault="004F23B6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  <w:t xml:space="preserve">Only income derived from Hong Kong is </w:t>
            </w:r>
            <w:proofErr w:type="gramStart"/>
            <w:r w:rsidRPr="00944B69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  <w:t>taxable</w:t>
            </w:r>
            <w:proofErr w:type="gramEnd"/>
          </w:p>
          <w:p w14:paraId="1F8F8337" w14:textId="77777777" w:rsidR="00944B69" w:rsidRDefault="004F23B6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Carson, a Hong Kong resident, set up a firm in Congo and earned a huge profit. </w:t>
            </w:r>
          </w:p>
          <w:p w14:paraId="73B7A3DB" w14:textId="087424B1" w:rsidR="004F23B6" w:rsidRPr="00944B69" w:rsidRDefault="004F23B6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Since the profit is not derived from Hong Kong, it is not taxable</w:t>
            </w:r>
          </w:p>
        </w:tc>
        <w:tc>
          <w:tcPr>
            <w:tcW w:w="5225" w:type="dxa"/>
          </w:tcPr>
          <w:p w14:paraId="4E702685" w14:textId="5331DC92" w:rsidR="004F23B6" w:rsidRPr="00944B69" w:rsidRDefault="004F23B6" w:rsidP="00E7186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來源原則</w:t>
            </w:r>
            <w:r w:rsidRPr="00944B69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/</w:t>
            </w:r>
            <w:r w:rsidRPr="00944B69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地域來源原則</w:t>
            </w:r>
          </w:p>
          <w:p w14:paraId="3F829602" w14:textId="3FD004E8" w:rsidR="004F23B6" w:rsidRPr="00944B69" w:rsidRDefault="004F23B6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thick"/>
              </w:rPr>
            </w:pPr>
            <w:r w:rsidRPr="00944B69">
              <w:rPr>
                <w:rFonts w:ascii="Times New Roman" w:hAnsi="Times New Roman" w:cs="Times New Roman" w:hint="eastAsia"/>
                <w:b/>
                <w:i/>
                <w:color w:val="000000" w:themeColor="text1"/>
                <w:sz w:val="20"/>
                <w:szCs w:val="20"/>
                <w:u w:val="thick"/>
              </w:rPr>
              <w:t>只有來自香港的收入才需要納稅</w:t>
            </w:r>
          </w:p>
          <w:p w14:paraId="6715F487" w14:textId="3B28240F" w:rsidR="004F23B6" w:rsidRPr="00944B69" w:rsidRDefault="004F23B6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香港居民</w:t>
            </w:r>
            <w:r w:rsidR="0098186E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車神</w:t>
            </w:r>
            <w:r w:rsidRPr="00944B6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在剛果開辦公司，賺取巨額利潤。由於利潤並非來自香港，因此無需繳稅</w:t>
            </w:r>
          </w:p>
        </w:tc>
      </w:tr>
    </w:tbl>
    <w:p w14:paraId="5A8900E3" w14:textId="542BC269" w:rsidR="0097321B" w:rsidRPr="00944B69" w:rsidRDefault="00BA61F4" w:rsidP="00AD59A4">
      <w:pPr>
        <w:spacing w:line="274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944B69">
        <w:rPr>
          <w:rFonts w:ascii="Copperplate Gothic Bold" w:hAnsi="Copperplate Gothic Bold" w:cs="Times New Roman"/>
          <w:color w:val="000000" w:themeColor="text1"/>
          <w:sz w:val="20"/>
          <w:szCs w:val="20"/>
        </w:rPr>
        <w:t>16.8</w:t>
      </w:r>
      <w:r w:rsidR="00944B69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</w:r>
      <w:r w:rsidRPr="00944B69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Taxation </w:t>
      </w:r>
      <w:proofErr w:type="gramStart"/>
      <w:r w:rsidRPr="00944B69">
        <w:rPr>
          <w:rFonts w:ascii="Copperplate Gothic Bold" w:hAnsi="Copperplate Gothic Bold" w:cs="Times New Roman"/>
          <w:color w:val="000000" w:themeColor="text1"/>
          <w:sz w:val="20"/>
          <w:szCs w:val="20"/>
        </w:rPr>
        <w:t>Principle</w:t>
      </w:r>
      <w:proofErr w:type="gramEnd"/>
      <w:r w:rsidRPr="00944B69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 </w:t>
      </w:r>
      <w:r w:rsidR="0097321B" w:rsidRPr="00944B69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54F3E652" w14:textId="7258C6BA" w:rsidR="0097321B" w:rsidRPr="00944B69" w:rsidRDefault="0097321B" w:rsidP="00AD59A4">
      <w:pPr>
        <w:spacing w:line="274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255CA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If the government launches more platforms to promote the taxation information, it is about certainty </w:t>
      </w:r>
      <w:proofErr w:type="gramStart"/>
      <w:r w:rsidR="001255CA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principle</w:t>
      </w:r>
      <w:proofErr w:type="gramEnd"/>
      <w:r w:rsidR="001255CA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255CA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66E7170" w14:textId="445E4679" w:rsidR="00EA4F3C" w:rsidRPr="00944B69" w:rsidRDefault="00EA4F3C" w:rsidP="00AD59A4">
      <w:pPr>
        <w:spacing w:line="274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如果政府推出更多的平台來推廣稅收信息，這是關於確定原則的</w:t>
      </w:r>
    </w:p>
    <w:p w14:paraId="0CC883FE" w14:textId="369F8793" w:rsidR="0097321B" w:rsidRPr="00944B69" w:rsidRDefault="0097321B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F3CB493" w14:textId="6B3B0790" w:rsidR="001255CA" w:rsidRPr="00944B69" w:rsidRDefault="001255CA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Imposing sales tax violate</w:t>
      </w:r>
      <w:r w:rsidR="00BA61F4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 equity </w:t>
      </w:r>
      <w:proofErr w:type="gramStart"/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principle</w:t>
      </w:r>
      <w:proofErr w:type="gramEnd"/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EEBEEA8" w14:textId="6FC2636D" w:rsidR="00EA4F3C" w:rsidRPr="00944B69" w:rsidRDefault="00EA4F3C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徵收銷售稅違反公平原則</w:t>
      </w:r>
    </w:p>
    <w:p w14:paraId="53A9D552" w14:textId="2120EA4C" w:rsidR="0097321B" w:rsidRPr="00944B69" w:rsidRDefault="001255CA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9AB12C8" w14:textId="1354C8EF" w:rsidR="00576BF7" w:rsidRPr="00944B69" w:rsidRDefault="001255CA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Abolish the departure </w:t>
      </w:r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tax is inconsistent with the equality </w:t>
      </w:r>
      <w:proofErr w:type="gramStart"/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principle</w:t>
      </w:r>
      <w:proofErr w:type="gramEnd"/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6BF7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E8EDC4E" w14:textId="0F6D33C7" w:rsidR="00EA4F3C" w:rsidRPr="00944B69" w:rsidRDefault="00EA4F3C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取消離境稅不符合</w:t>
      </w:r>
      <w:r w:rsidR="007D79B8"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公平</w:t>
      </w: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原則</w:t>
      </w:r>
    </w:p>
    <w:p w14:paraId="2B542EB2" w14:textId="06C91B90" w:rsidR="0097321B" w:rsidRPr="00944B69" w:rsidRDefault="00576BF7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9B8727F" w14:textId="6D06BD78" w:rsidR="00576BF7" w:rsidRPr="00944B69" w:rsidRDefault="00576BF7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If collecting tax need to bear a large administrative cost, it violates the convenience </w:t>
      </w:r>
      <w:proofErr w:type="gramStart"/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principle</w:t>
      </w:r>
      <w:proofErr w:type="gramEnd"/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48821F1" w14:textId="6B681169" w:rsidR="007D79B8" w:rsidRPr="00944B69" w:rsidRDefault="007D79B8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如果徵稅需要承擔較大的行政成本，就違反了方便原則</w:t>
      </w:r>
    </w:p>
    <w:p w14:paraId="53E0ED5C" w14:textId="6C330E65" w:rsidR="0097321B" w:rsidRPr="00944B69" w:rsidRDefault="00576BF7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06D81CF" w14:textId="28A6A9F0" w:rsidR="00576BF7" w:rsidRPr="00944B69" w:rsidRDefault="00576BF7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61F4"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According to source principle, o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nly income or profit derived in Hong Kong is taxable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389BFD8" w14:textId="1270EB39" w:rsidR="00EA4F3C" w:rsidRPr="00944B69" w:rsidRDefault="00EA4F3C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根據來源原則，只有在香港取得的收入或利潤才須課稅</w:t>
      </w:r>
    </w:p>
    <w:p w14:paraId="2982BA3B" w14:textId="7DBC2389" w:rsidR="0097321B" w:rsidRPr="00944B69" w:rsidRDefault="00576BF7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A6AEBE2" w14:textId="45C04F9D" w:rsidR="00576BF7" w:rsidRPr="00944B69" w:rsidRDefault="00576BF7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Income derived by Hong Kong resident producing units is taxable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44B6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7E29738" w14:textId="10FCA9C6" w:rsidR="00EA4F3C" w:rsidRPr="00944B69" w:rsidRDefault="00EA4F3C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944B6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44B6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香港居民生產單位取得的收入應課稅</w:t>
      </w:r>
    </w:p>
    <w:p w14:paraId="73D859CA" w14:textId="773EF2BC" w:rsidR="002C53CD" w:rsidRPr="00944B69" w:rsidRDefault="00576BF7" w:rsidP="00AD59A4">
      <w:pPr>
        <w:spacing w:line="274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44B69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220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61F4" w:rsidRPr="00F422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1255CA" w:rsidRPr="00F42205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Pr="00F42205">
        <w:rPr>
          <w:rFonts w:ascii="Times New Roman" w:hAnsi="Times New Roman" w:cs="Times New Roman"/>
          <w:color w:val="000000" w:themeColor="text1"/>
          <w:sz w:val="16"/>
          <w:szCs w:val="16"/>
        </w:rPr>
        <w:t>TFFT FF</w:t>
      </w:r>
      <w:r w:rsidR="008B7328" w:rsidRPr="00F42205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</w:p>
    <w:p w14:paraId="529801A6" w14:textId="724B85DA" w:rsidR="00CC7571" w:rsidRPr="00F42205" w:rsidRDefault="00CC7571" w:rsidP="00CC7571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F42205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4B37BB" w:rsidRPr="00F42205">
        <w:rPr>
          <w:rFonts w:ascii="Times New Roman" w:hAnsi="Times New Roman" w:cs="Times New Roman"/>
          <w:b/>
          <w:color w:val="000000" w:themeColor="text1"/>
          <w:u w:val="single"/>
        </w:rPr>
        <w:t>9</w:t>
      </w:r>
      <w:r w:rsidRPr="00F42205">
        <w:rPr>
          <w:rFonts w:ascii="Times New Roman" w:hAnsi="Times New Roman" w:cs="Times New Roman"/>
          <w:b/>
          <w:color w:val="000000" w:themeColor="text1"/>
          <w:u w:val="single"/>
        </w:rPr>
        <w:tab/>
        <w:t>More about Taxation</w:t>
      </w:r>
      <w:r w:rsidR="00094BEC" w:rsidRPr="00F42205">
        <w:rPr>
          <w:rFonts w:ascii="Times New Roman" w:hAnsi="Times New Roman" w:cs="Times New Roman" w:hint="eastAsia"/>
          <w:b/>
          <w:color w:val="000000" w:themeColor="text1"/>
          <w:u w:val="single"/>
        </w:rPr>
        <w:t>更多關於稅收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094BEC" w:rsidRPr="00F42205" w14:paraId="2E57ED7F" w14:textId="77777777" w:rsidTr="003424BD">
        <w:tc>
          <w:tcPr>
            <w:tcW w:w="5216" w:type="dxa"/>
          </w:tcPr>
          <w:p w14:paraId="6522849F" w14:textId="77777777" w:rsidR="003D011C" w:rsidRPr="00F42205" w:rsidRDefault="003D011C" w:rsidP="00E7186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4220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Tax Net:</w:t>
            </w:r>
          </w:p>
          <w:p w14:paraId="7846AF03" w14:textId="7BF2790E" w:rsidR="003D011C" w:rsidRPr="00F42205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When the person </w:t>
            </w:r>
            <w:r w:rsidR="00C31360"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needs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to pay tax, he</w:t>
            </w: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she is included in the tax net. </w:t>
            </w:r>
          </w:p>
          <w:p w14:paraId="3AA2FC18" w14:textId="77777777" w:rsidR="00E71866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Estimating </w:t>
            </w:r>
            <w:r w:rsidR="00C31360"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no. of people paying tax</w:t>
            </w:r>
          </w:p>
          <w:p w14:paraId="4A5263FE" w14:textId="77777777" w:rsidR="00E71866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Income &lt; Tax 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allowance</w:t>
            </w:r>
          </w:p>
          <w:p w14:paraId="79BD485B" w14:textId="624D4B66" w:rsidR="002C53CD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Not need to pay ta</w:t>
            </w:r>
            <w:r w:rsidR="00C31360"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</w:t>
            </w:r>
          </w:p>
          <w:p w14:paraId="3D5F7F57" w14:textId="77777777" w:rsidR="00E71866" w:rsidRPr="00E71866" w:rsidRDefault="00E71866" w:rsidP="00E7186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E00345E" w14:textId="6C6F502C" w:rsidR="003D011C" w:rsidRPr="00F42205" w:rsidRDefault="003D011C" w:rsidP="00E7186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Inflation</w:t>
            </w:r>
          </w:p>
          <w:p w14:paraId="508F57DF" w14:textId="77777777" w:rsidR="00E71866" w:rsidRDefault="003D011C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Nominal Income increase </w:t>
            </w:r>
          </w:p>
          <w:p w14:paraId="112B234E" w14:textId="21DA58DA" w:rsidR="003D011C" w:rsidRPr="00E71866" w:rsidRDefault="003D011C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May exceed the </w:t>
            </w:r>
            <w:proofErr w:type="gramStart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allowance</w:t>
            </w:r>
            <w:proofErr w:type="gramEnd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5101B0BE" w14:textId="77777777" w:rsidR="00E71866" w:rsidRDefault="003D011C" w:rsidP="00E7186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Tax Allowance decrease</w:t>
            </w: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3EF6212E" w14:textId="46C6BB06" w:rsidR="003D011C" w:rsidRPr="00E71866" w:rsidRDefault="003D011C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Some of the people’s income may exceed the </w:t>
            </w:r>
            <w:proofErr w:type="gramStart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allowance</w:t>
            </w:r>
            <w:proofErr w:type="gramEnd"/>
          </w:p>
          <w:p w14:paraId="0363C43F" w14:textId="77777777" w:rsidR="003D011C" w:rsidRPr="00F42205" w:rsidRDefault="003D011C" w:rsidP="00E7186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Introduction of a new tax</w:t>
            </w:r>
          </w:p>
          <w:p w14:paraId="788B3353" w14:textId="44691C5E" w:rsidR="00094BEC" w:rsidRPr="00E71866" w:rsidRDefault="003D011C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 people may need to pay tax</w:t>
            </w:r>
          </w:p>
        </w:tc>
        <w:tc>
          <w:tcPr>
            <w:tcW w:w="5214" w:type="dxa"/>
          </w:tcPr>
          <w:p w14:paraId="14E27F70" w14:textId="0A5783C0" w:rsidR="004B56BF" w:rsidRPr="00F42205" w:rsidRDefault="004B56BF" w:rsidP="00E7186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42205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>稅網：</w:t>
            </w:r>
          </w:p>
          <w:p w14:paraId="503FB44B" w14:textId="087E9F27" w:rsidR="004B56BF" w:rsidRDefault="004B56BF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當需要納稅時，他</w:t>
            </w:r>
            <w:r w:rsidR="003424B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3424B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她</w:t>
            </w:r>
            <w:r w:rsidR="003424B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便會被視作為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在稅網中。</w:t>
            </w:r>
          </w:p>
          <w:p w14:paraId="0948B5A0" w14:textId="77777777" w:rsidR="00E71866" w:rsidRPr="00F42205" w:rsidRDefault="00E71866" w:rsidP="00E7186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055CFD7" w14:textId="77777777" w:rsidR="00E71866" w:rsidRDefault="004B56BF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估算有多少人納稅</w:t>
            </w:r>
          </w:p>
          <w:p w14:paraId="1848B28A" w14:textId="7CAC5289" w:rsidR="00E71866" w:rsidRDefault="004B56BF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</w:t>
            </w:r>
            <w:r w:rsidR="003424B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&lt; </w:t>
            </w:r>
            <w:r w:rsidR="002C53CD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免稅額</w:t>
            </w:r>
            <w:r w:rsidR="002C53CD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2C53CD"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2C991AD1" w14:textId="44D7724C" w:rsidR="002C53CD" w:rsidRDefault="004B56BF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不用納稅</w:t>
            </w:r>
          </w:p>
          <w:p w14:paraId="488F1DE5" w14:textId="77777777" w:rsidR="00E71866" w:rsidRPr="00E71866" w:rsidRDefault="00E71866" w:rsidP="00E7186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4BC640A" w14:textId="3B969FE4" w:rsidR="004B56BF" w:rsidRPr="00F42205" w:rsidRDefault="00F42205" w:rsidP="00E71866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F4220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14DE9CCB" wp14:editId="318DF49C">
                      <wp:simplePos x="0" y="0"/>
                      <wp:positionH relativeFrom="column">
                        <wp:posOffset>1941443</wp:posOffset>
                      </wp:positionH>
                      <wp:positionV relativeFrom="paragraph">
                        <wp:posOffset>43447</wp:posOffset>
                      </wp:positionV>
                      <wp:extent cx="117938" cy="1909016"/>
                      <wp:effectExtent l="0" t="12700" r="9525" b="8890"/>
                      <wp:wrapNone/>
                      <wp:docPr id="474" name="Righ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938" cy="1909016"/>
                              </a:xfrm>
                              <a:prstGeom prst="rightBrac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CA1B3" id="Right Brace 21" o:spid="_x0000_s1026" type="#_x0000_t88" style="position:absolute;margin-left:152.85pt;margin-top:3.4pt;width:9.3pt;height:150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" adj="111" strokecolor="black [3200]" strokeweight="1.5pt">
                      <v:stroke joinstyle="miter"/>
                    </v:shape>
                  </w:pict>
                </mc:Fallback>
              </mc:AlternateContent>
            </w:r>
            <w:r w:rsidR="004B56BF"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通脹</w:t>
            </w:r>
          </w:p>
          <w:p w14:paraId="5DBCAC6E" w14:textId="77777777" w:rsidR="00E71866" w:rsidRDefault="004B56BF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名義收入增加</w:t>
            </w:r>
          </w:p>
          <w:p w14:paraId="71095EE7" w14:textId="75552015" w:rsidR="004B56BF" w:rsidRPr="00E71866" w:rsidRDefault="00F42205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13F9085" wp14:editId="137C4B6C">
                      <wp:simplePos x="0" y="0"/>
                      <wp:positionH relativeFrom="column">
                        <wp:posOffset>2119630</wp:posOffset>
                      </wp:positionH>
                      <wp:positionV relativeFrom="paragraph">
                        <wp:posOffset>60325</wp:posOffset>
                      </wp:positionV>
                      <wp:extent cx="1097414" cy="853440"/>
                      <wp:effectExtent l="12700" t="12700" r="7620" b="10160"/>
                      <wp:wrapNone/>
                      <wp:docPr id="475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7414" cy="85344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DD99CB" w14:textId="77777777" w:rsidR="007D79B8" w:rsidRPr="00F42205" w:rsidRDefault="007D79B8" w:rsidP="00F03A1B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F4220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More people </w:t>
                                  </w:r>
                                  <w:r w:rsidRPr="00F4220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fall </w:t>
                                  </w:r>
                                </w:p>
                                <w:p w14:paraId="5B224EFC" w14:textId="0D9709C2" w:rsidR="007D79B8" w:rsidRPr="00F42205" w:rsidRDefault="007D79B8" w:rsidP="00F03A1B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F4220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into tax net</w:t>
                                  </w:r>
                                </w:p>
                                <w:p w14:paraId="765DFD03" w14:textId="63228E83" w:rsidR="007D79B8" w:rsidRPr="00F42205" w:rsidRDefault="007D79B8" w:rsidP="00F03A1B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F42205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更多人墮入稅網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F9085" id="Text Box 22" o:spid="_x0000_s1142" type="#_x0000_t202" style="position:absolute;left:0;text-align:left;margin-left:166.9pt;margin-top:4.75pt;width:86.4pt;height:67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" filled="f" strokeweight="1.5pt">
                      <v:textbox>
                        <w:txbxContent>
                          <w:p w14:paraId="39DD99CB" w14:textId="77777777" w:rsidR="007D79B8" w:rsidRPr="00F42205" w:rsidRDefault="007D79B8" w:rsidP="00F03A1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4220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More people </w:t>
                            </w:r>
                            <w:proofErr w:type="gramStart"/>
                            <w:r w:rsidRPr="00F4220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fall</w:t>
                            </w:r>
                            <w:proofErr w:type="gramEnd"/>
                            <w:r w:rsidRPr="00F4220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B224EFC" w14:textId="0D9709C2" w:rsidR="007D79B8" w:rsidRPr="00F42205" w:rsidRDefault="007D79B8" w:rsidP="00F03A1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4220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into tax net</w:t>
                            </w:r>
                          </w:p>
                          <w:p w14:paraId="765DFD03" w14:textId="63228E83" w:rsidR="007D79B8" w:rsidRPr="00F42205" w:rsidRDefault="007D79B8" w:rsidP="00F03A1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42205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更多人墮入稅網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53CD" w:rsidRPr="00E71866">
              <w:rPr>
                <w:rFonts w:hint="eastAsia"/>
                <w:sz w:val="20"/>
                <w:szCs w:val="20"/>
              </w:rPr>
              <w:t>可能超過免稅額</w:t>
            </w:r>
          </w:p>
          <w:p w14:paraId="712D5280" w14:textId="77777777" w:rsidR="00E71866" w:rsidRDefault="002C53CD" w:rsidP="00E71866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免稅額下降</w:t>
            </w:r>
            <w:r w:rsidR="004B56BF"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22CC364D" w14:textId="18989C94" w:rsidR="00E71866" w:rsidRPr="003424BD" w:rsidRDefault="002C53CD" w:rsidP="00E7186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部分人的收入可能超過</w:t>
            </w:r>
            <w:r w:rsidR="003424BD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免稅額</w:t>
            </w:r>
          </w:p>
          <w:p w14:paraId="564B50C5" w14:textId="486B74D6" w:rsidR="004B56BF" w:rsidRPr="00F42205" w:rsidRDefault="002C53CD" w:rsidP="00E71866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引入新稅</w:t>
            </w:r>
          </w:p>
          <w:p w14:paraId="6E1AC1C0" w14:textId="5277A413" w:rsidR="00094BEC" w:rsidRPr="00E71866" w:rsidRDefault="002C53CD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更多人可能需要納稅</w:t>
            </w:r>
          </w:p>
          <w:p w14:paraId="0F3CE633" w14:textId="77777777" w:rsidR="00E71866" w:rsidRPr="00F42205" w:rsidRDefault="00E71866" w:rsidP="00E71866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094BEC" w:rsidRPr="00F42205" w14:paraId="5237D5F8" w14:textId="77777777" w:rsidTr="003424BD">
        <w:tc>
          <w:tcPr>
            <w:tcW w:w="5216" w:type="dxa"/>
          </w:tcPr>
          <w:p w14:paraId="4325A61C" w14:textId="77777777" w:rsidR="003D011C" w:rsidRPr="00F42205" w:rsidRDefault="003D011C" w:rsidP="00E7186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Tax Base:</w:t>
            </w:r>
          </w:p>
          <w:p w14:paraId="2284BC4D" w14:textId="77777777" w:rsidR="00F42205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source of tax </w:t>
            </w:r>
          </w:p>
          <w:p w14:paraId="732DA2B3" w14:textId="77777777" w:rsidR="00F42205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**Source of tax increase**</w:t>
            </w:r>
          </w:p>
          <w:p w14:paraId="6F1D2114" w14:textId="77777777" w:rsidR="00F42205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more people or commodities fall into the tax bracket, tax base is </w:t>
            </w:r>
            <w:proofErr w:type="gramStart"/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widened</w:t>
            </w:r>
            <w:proofErr w:type="gramEnd"/>
          </w:p>
          <w:p w14:paraId="1ACAA956" w14:textId="77777777" w:rsidR="00094BEC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 people fall into the tax net (positively related)</w:t>
            </w:r>
          </w:p>
          <w:p w14:paraId="7E3EF919" w14:textId="0BBD100B" w:rsidR="00E71866" w:rsidRPr="00F42205" w:rsidRDefault="00E71866" w:rsidP="00D00A4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14" w:type="dxa"/>
          </w:tcPr>
          <w:p w14:paraId="28CFF84D" w14:textId="130BFB96" w:rsidR="00D70581" w:rsidRPr="00F42205" w:rsidRDefault="00D70581" w:rsidP="00E7186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>稅基：</w:t>
            </w:r>
          </w:p>
          <w:p w14:paraId="1A340EC0" w14:textId="77777777" w:rsidR="00F42205" w:rsidRDefault="00D7058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稅源</w:t>
            </w:r>
          </w:p>
          <w:p w14:paraId="39977D7F" w14:textId="77777777" w:rsidR="00F42205" w:rsidRDefault="00D7058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增稅來源</w:t>
            </w: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</w:t>
            </w:r>
          </w:p>
          <w:p w14:paraId="0EA42A0A" w14:textId="77777777" w:rsidR="00F42205" w:rsidRDefault="00D7058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更多的人或商品落入稅級，稅基擴大</w:t>
            </w:r>
          </w:p>
          <w:p w14:paraId="3A12416B" w14:textId="77777777" w:rsidR="00D00A49" w:rsidRDefault="00D00A49" w:rsidP="00D00A4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0E73DB9" w14:textId="1562C920" w:rsidR="00094BEC" w:rsidRPr="00F42205" w:rsidRDefault="00D7058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更多人落入稅網（正相關）</w:t>
            </w:r>
          </w:p>
        </w:tc>
      </w:tr>
      <w:tr w:rsidR="00094BEC" w:rsidRPr="00F42205" w14:paraId="7F35ADFD" w14:textId="77777777" w:rsidTr="003424BD">
        <w:tc>
          <w:tcPr>
            <w:tcW w:w="5216" w:type="dxa"/>
          </w:tcPr>
          <w:p w14:paraId="2F67FB37" w14:textId="77777777" w:rsidR="003D011C" w:rsidRPr="00F42205" w:rsidRDefault="003D011C" w:rsidP="00E7186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4220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Tax Allowance:</w:t>
            </w:r>
          </w:p>
          <w:p w14:paraId="7D03B7E1" w14:textId="77777777" w:rsidR="00F42205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Tax Allowance</w:t>
            </w:r>
          </w:p>
          <w:p w14:paraId="499BC69E" w14:textId="3694A4CC" w:rsidR="00F42205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amount of income that is </w:t>
            </w:r>
            <w:proofErr w:type="gramStart"/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waived</w:t>
            </w:r>
            <w:proofErr w:type="gramEnd"/>
          </w:p>
          <w:p w14:paraId="26B9F8FD" w14:textId="77777777" w:rsidR="00F42205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Taxable income &lt; tax allowance is not required to pay </w:t>
            </w:r>
            <w:proofErr w:type="gramStart"/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tax</w:t>
            </w:r>
            <w:proofErr w:type="gramEnd"/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3187D49" w14:textId="4B2429F8" w:rsidR="00094BEC" w:rsidRPr="00F42205" w:rsidRDefault="003D011C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Increasing tax allowance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→</w:t>
            </w: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narrower tax net…</w:t>
            </w:r>
          </w:p>
        </w:tc>
        <w:tc>
          <w:tcPr>
            <w:tcW w:w="5214" w:type="dxa"/>
          </w:tcPr>
          <w:p w14:paraId="2E7217A6" w14:textId="379D07C1" w:rsidR="00D70581" w:rsidRPr="00F42205" w:rsidRDefault="00D70581" w:rsidP="00E7186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4220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F42205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免稅額</w:t>
            </w:r>
            <w:r w:rsidRPr="00F4220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:</w:t>
            </w:r>
          </w:p>
          <w:p w14:paraId="041FCAB9" w14:textId="77777777" w:rsidR="00F42205" w:rsidRDefault="00D7058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免稅額</w:t>
            </w:r>
          </w:p>
          <w:p w14:paraId="6B527874" w14:textId="77777777" w:rsidR="00F42205" w:rsidRDefault="00D7058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括免的收入</w:t>
            </w:r>
          </w:p>
          <w:p w14:paraId="0766BE9C" w14:textId="0EC95AFD" w:rsidR="00F42205" w:rsidRDefault="00D7058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應</w:t>
            </w:r>
            <w:r w:rsidR="00D00A49" w:rsidRPr="00D00A4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課稅收入</w:t>
            </w:r>
            <w:r w:rsidR="00D00A4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&lt;</w:t>
            </w:r>
            <w:r w:rsidR="00D00A4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免稅額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則無需納稅</w:t>
            </w:r>
          </w:p>
          <w:p w14:paraId="7F2E2CEB" w14:textId="6A8CCCAB" w:rsidR="00094BEC" w:rsidRDefault="00D70581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增加免稅額</w:t>
            </w:r>
            <w:r w:rsidR="00D00A4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→</w:t>
            </w:r>
            <w:r w:rsidR="00D00A49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4220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收窄稅網</w:t>
            </w:r>
            <w:r w:rsidRPr="00F4220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  <w:p w14:paraId="1D8B2C78" w14:textId="1FA7E772" w:rsidR="00E71866" w:rsidRPr="00E71866" w:rsidRDefault="00E71866" w:rsidP="00E7186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3F3F67FA" w14:textId="77777777" w:rsidR="00E71866" w:rsidRDefault="00E71866" w:rsidP="00806207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4610934B" w14:textId="77777777" w:rsidR="003424BD" w:rsidRDefault="003424BD" w:rsidP="00806207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45E0AB67" w14:textId="77777777" w:rsidR="00E71866" w:rsidRDefault="00E71866" w:rsidP="00806207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32C13ABA" w14:textId="7E84C0AD" w:rsidR="00EF505A" w:rsidRPr="00E71866" w:rsidRDefault="005902B9" w:rsidP="00806207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16.9</w:t>
      </w:r>
      <w:r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More about the Taxation </w:t>
      </w:r>
      <w:r w:rsidR="00EF505A"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39F6AF76" w14:textId="613E7DED" w:rsidR="00EF505A" w:rsidRPr="00E71866" w:rsidRDefault="00EF505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Tax net includes people who need to pay tax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CB10032" w14:textId="61FBFEBB" w:rsidR="00F3433A" w:rsidRPr="00E71866" w:rsidRDefault="00F3433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稅網包括需要納稅的人</w:t>
      </w:r>
    </w:p>
    <w:p w14:paraId="47B61D0E" w14:textId="30857E19" w:rsidR="00EF505A" w:rsidRPr="00E71866" w:rsidRDefault="00EF505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C436106" w14:textId="0FEDD1CA" w:rsidR="00EF505A" w:rsidRPr="00E71866" w:rsidRDefault="00EF505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B78B58" w14:textId="62FBDCCB" w:rsidR="002B2E88" w:rsidRPr="00E71866" w:rsidRDefault="00EF505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B2E8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When there is disinflation, tax net tends to be widened, assuming other things being constant</w:t>
      </w:r>
      <w:r w:rsidR="002B2E8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B2E8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AE44EE4" w14:textId="5E34CF5F" w:rsidR="00F3433A" w:rsidRPr="00E71866" w:rsidRDefault="00F3433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當通縮時，稅網往往會擴大，假設其他因素不變</w:t>
      </w:r>
    </w:p>
    <w:p w14:paraId="216993F9" w14:textId="77777777" w:rsidR="002B2E88" w:rsidRPr="00E71866" w:rsidRDefault="002B2E88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195E51C" w14:textId="6A5E8B99" w:rsidR="00EF505A" w:rsidRPr="00E71866" w:rsidRDefault="00EF505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2A2597" w14:textId="187B0A03" w:rsidR="00433398" w:rsidRPr="00E71866" w:rsidRDefault="00E71866" w:rsidP="00E7186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B2E8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the price index is 90, tax net will be narrower than last year, </w:t>
      </w:r>
      <w:r w:rsidR="00433398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assume</w:t>
      </w:r>
      <w:r w:rsidR="0043339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2B2E8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other things being constant</w:t>
      </w:r>
    </w:p>
    <w:p w14:paraId="6F9C241E" w14:textId="32501138" w:rsidR="00F3433A" w:rsidRPr="00E71866" w:rsidRDefault="00433398" w:rsidP="00265151">
      <w:pPr>
        <w:pStyle w:val="ListParagraph"/>
        <w:ind w:left="360" w:firstLine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當價格指數為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90 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時，假設其他因素不變，稅</w:t>
      </w:r>
      <w:r w:rsidR="00D00A49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網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將比去年收窄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00A49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676DFCC" w14:textId="77777777" w:rsidR="002B2E88" w:rsidRPr="00E71866" w:rsidRDefault="002B2E88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B9D4FB3" w14:textId="29747C5D" w:rsidR="00EF505A" w:rsidRPr="00E71866" w:rsidRDefault="00EF505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50DCB24" w14:textId="7B26102B" w:rsidR="00F3433A" w:rsidRPr="00E71866" w:rsidRDefault="002B2E88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06207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When there is deflation, tax net will be narrower than last year, assuming other things being constant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F1C26C1" w14:textId="7EF5A548" w:rsidR="00806207" w:rsidRPr="00E71866" w:rsidRDefault="00F3433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如果出現通縮，假設其他因素不變，</w:t>
      </w:r>
      <w:r w:rsidR="00D00A49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稅網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將比去年收窄</w:t>
      </w:r>
    </w:p>
    <w:p w14:paraId="660779A7" w14:textId="77777777" w:rsidR="00806207" w:rsidRPr="00E71866" w:rsidRDefault="00806207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26811C4" w14:textId="47D2D6B5" w:rsidR="00EF505A" w:rsidRPr="00E71866" w:rsidRDefault="00EF505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A0CB5E" w14:textId="5D7E61C1" w:rsidR="00806207" w:rsidRPr="00E71866" w:rsidRDefault="00806207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there is an increase in tax allowance, fewer people fall into tax net.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C05839A" w14:textId="433BD35B" w:rsidR="00433398" w:rsidRPr="00E71866" w:rsidRDefault="00433398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當免稅額增加時，落入稅網的人就會減少。</w:t>
      </w:r>
    </w:p>
    <w:p w14:paraId="4FA6A805" w14:textId="77777777" w:rsidR="00806207" w:rsidRPr="00E71866" w:rsidRDefault="00806207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47B4948" w14:textId="47889D9C" w:rsidR="002B2E88" w:rsidRPr="00E71866" w:rsidRDefault="002B2E88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09BCFDC" w14:textId="46108729" w:rsidR="00806207" w:rsidRPr="00E71866" w:rsidRDefault="00806207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Tax base will be narrowed when more people and commodities are taxable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8551426" w14:textId="43A2A3FA" w:rsidR="003C7308" w:rsidRPr="00E71866" w:rsidRDefault="003C7308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當更多的人和商品徵稅時，稅基將縮小</w:t>
      </w:r>
    </w:p>
    <w:p w14:paraId="4481E00C" w14:textId="77777777" w:rsidR="00806207" w:rsidRPr="00E71866" w:rsidRDefault="00806207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3484BDB" w14:textId="457CFDE2" w:rsidR="002B2E88" w:rsidRPr="00E71866" w:rsidRDefault="002B2E88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7C8D5B5" w14:textId="3ADFBED3" w:rsidR="003C7308" w:rsidRPr="00E71866" w:rsidRDefault="00E71866" w:rsidP="00E7186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6669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If t</w:t>
      </w:r>
      <w:r w:rsidR="00806207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he Hong Kong government impose</w:t>
      </w:r>
      <w:r w:rsidR="0056669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s the</w:t>
      </w:r>
      <w:r w:rsidR="00806207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sales tax</w:t>
      </w:r>
      <w:r w:rsidR="00A837DA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both tax net and tax base will be </w:t>
      </w:r>
      <w:r w:rsidR="0056669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widened</w:t>
      </w:r>
      <w:r w:rsidR="00A837DA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 / F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6FA4A0D" w14:textId="6E62533F" w:rsidR="00A837DA" w:rsidRPr="00E71866" w:rsidRDefault="003C7308" w:rsidP="003C7308">
      <w:pPr>
        <w:pStyle w:val="ListParagraph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如果香港政府開徵銷售稅，稅網和稅基都會擴大</w:t>
      </w:r>
      <w:r w:rsidR="00A837DA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AF7BAB4" w14:textId="77777777" w:rsidR="00A837DA" w:rsidRPr="00E71866" w:rsidRDefault="00A837D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8BA7536" w14:textId="5CC24708" w:rsidR="00806207" w:rsidRPr="00E71866" w:rsidRDefault="00806207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5E8ADD" w14:textId="6D204026" w:rsidR="00A837DA" w:rsidRPr="00E71866" w:rsidRDefault="00A837D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Increase in tax allowance leads to a higher Gini coefficient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02839F3" w14:textId="325D7B5E" w:rsidR="003C7308" w:rsidRPr="00E71866" w:rsidRDefault="003C7308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增加免稅額導致堅尼</w:t>
      </w:r>
      <w:r w:rsidR="00D00A49" w:rsidRPr="00D00A4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系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數上升</w:t>
      </w:r>
    </w:p>
    <w:p w14:paraId="7D02079D" w14:textId="77777777" w:rsidR="00A837DA" w:rsidRPr="00E71866" w:rsidRDefault="00A837DA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7BD4CE9" w14:textId="51EB0F3D" w:rsidR="00806207" w:rsidRDefault="00806207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4E27E7" w14:textId="77777777" w:rsidR="00E71866" w:rsidRDefault="00E71866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595CB9" w14:textId="77777777" w:rsidR="00E71866" w:rsidRPr="00E71866" w:rsidRDefault="00E71866" w:rsidP="004333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68DDC9" w14:textId="1B11453C" w:rsidR="008170EA" w:rsidRDefault="008170EA" w:rsidP="00433398">
      <w:pPr>
        <w:rPr>
          <w:rFonts w:ascii="Times New Roman" w:hAnsi="Times New Roman" w:cs="Times New Roman"/>
          <w:color w:val="000000" w:themeColor="text1"/>
        </w:rPr>
      </w:pPr>
    </w:p>
    <w:p w14:paraId="0099C0C7" w14:textId="77777777" w:rsidR="008170EA" w:rsidRDefault="008170EA" w:rsidP="00433398">
      <w:pPr>
        <w:rPr>
          <w:rFonts w:ascii="Times New Roman" w:hAnsi="Times New Roman" w:cs="Times New Roman"/>
          <w:color w:val="000000" w:themeColor="text1"/>
        </w:rPr>
      </w:pPr>
    </w:p>
    <w:p w14:paraId="17428D1F" w14:textId="25854BB1" w:rsidR="00EF505A" w:rsidRPr="00E71866" w:rsidRDefault="005902B9" w:rsidP="00433398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EF505A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2B2E88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TF</w:t>
      </w:r>
      <w:r w:rsidR="00806207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TT F</w:t>
      </w:r>
      <w:r w:rsidR="00A837DA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TF</w:t>
      </w:r>
    </w:p>
    <w:p w14:paraId="7B0FEC53" w14:textId="1CD8BBE1" w:rsidR="00CC7571" w:rsidRPr="00E71866" w:rsidRDefault="00CC7571" w:rsidP="00CC7571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E7186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375841" w:rsidRPr="00E71866">
        <w:rPr>
          <w:rFonts w:ascii="Times New Roman" w:hAnsi="Times New Roman" w:cs="Times New Roman"/>
          <w:b/>
          <w:color w:val="000000" w:themeColor="text1"/>
          <w:u w:val="single"/>
        </w:rPr>
        <w:t>9</w:t>
      </w:r>
      <w:r w:rsidRPr="00E71866">
        <w:rPr>
          <w:rFonts w:ascii="Times New Roman" w:hAnsi="Times New Roman" w:cs="Times New Roman"/>
          <w:b/>
          <w:color w:val="000000" w:themeColor="text1"/>
          <w:u w:val="single"/>
        </w:rPr>
        <w:tab/>
        <w:t>More about the Taxation</w:t>
      </w:r>
      <w:r w:rsidR="007907E8" w:rsidRPr="00E71866">
        <w:rPr>
          <w:rFonts w:ascii="Times New Roman" w:hAnsi="Times New Roman" w:cs="Times New Roman" w:hint="eastAsia"/>
          <w:b/>
          <w:color w:val="000000" w:themeColor="text1"/>
          <w:u w:val="single"/>
        </w:rPr>
        <w:t>更多關於稅收</w:t>
      </w:r>
    </w:p>
    <w:p w14:paraId="2CEA2CE1" w14:textId="4F19818F" w:rsidR="00CC7571" w:rsidRPr="00E71866" w:rsidRDefault="00B954B4" w:rsidP="00D7058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718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B0CDCB" wp14:editId="76D94ABB">
                <wp:simplePos x="0" y="0"/>
                <wp:positionH relativeFrom="column">
                  <wp:posOffset>3915420</wp:posOffset>
                </wp:positionH>
                <wp:positionV relativeFrom="paragraph">
                  <wp:posOffset>837073</wp:posOffset>
                </wp:positionV>
                <wp:extent cx="185630" cy="692150"/>
                <wp:effectExtent l="0" t="12700" r="17780" b="19050"/>
                <wp:wrapNone/>
                <wp:docPr id="4" name="右大括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30" cy="692150"/>
                        </a:xfrm>
                        <a:prstGeom prst="rightBrac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9C1E3" id="右大括弧 4" o:spid="_x0000_s1026" type="#_x0000_t88" style="position:absolute;margin-left:308.3pt;margin-top:65.9pt;width:14.6pt;height:5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" adj="483" strokecolor="black [3200]" strokeweight="2pt">
                <v:stroke joinstyle="miter"/>
              </v:shape>
            </w:pict>
          </mc:Fallback>
        </mc:AlternateContent>
      </w:r>
      <w:r w:rsidRPr="00E71866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7B85DBA" wp14:editId="1A294582">
                <wp:simplePos x="0" y="0"/>
                <wp:positionH relativeFrom="column">
                  <wp:posOffset>3406651</wp:posOffset>
                </wp:positionH>
                <wp:positionV relativeFrom="paragraph">
                  <wp:posOffset>1807516</wp:posOffset>
                </wp:positionV>
                <wp:extent cx="2846328" cy="1405255"/>
                <wp:effectExtent l="0" t="0" r="0" b="0"/>
                <wp:wrapNone/>
                <wp:docPr id="477" name="文字方塊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328" cy="140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31A4B" w14:textId="6D887AA3" w:rsidR="007D79B8" w:rsidRPr="00E71866" w:rsidRDefault="007D79B8" w:rsidP="00E86C2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稅</w:t>
                            </w:r>
                            <w:r w:rsidR="00C947A2" w:rsidRPr="00C947A2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階</w:t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增加</w:t>
                            </w:r>
                          </w:p>
                          <w:p w14:paraId="51E46F4F" w14:textId="210CCD0C" w:rsidR="007D79B8" w:rsidRPr="00E71866" w:rsidRDefault="007D79B8" w:rsidP="00E86C2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人們少繳稅</w:t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38F0F27" w14:textId="19245643" w:rsidR="007D79B8" w:rsidRPr="00E71866" w:rsidRDefault="007D79B8" w:rsidP="00E86C2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居民可支配收入增加</w:t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24522C2" w14:textId="012ACDD0" w:rsidR="007D79B8" w:rsidRPr="00E71866" w:rsidRDefault="007D79B8" w:rsidP="00E86C2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  <w:t>C</w:t>
                            </w:r>
                            <w:r w:rsidR="00B954B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私人消費</w:t>
                            </w:r>
                            <w:r w:rsidR="00B954B4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及</w:t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r w:rsidR="00B954B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954B4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投資</w:t>
                            </w:r>
                            <w:r w:rsidR="00B954B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上升</w:t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總需求上升</w:t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4D4CA79" w14:textId="77777777" w:rsidR="007D79B8" w:rsidRPr="00E71866" w:rsidRDefault="007D79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85DBA" id="文字方塊 477" o:spid="_x0000_s1143" type="#_x0000_t202" style="position:absolute;left:0;text-align:left;margin-left:268.25pt;margin-top:142.3pt;width:224.1pt;height:110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" filled="f" stroked="f">
                <v:textbox>
                  <w:txbxContent>
                    <w:p w14:paraId="22131A4B" w14:textId="6D887AA3" w:rsidR="007D79B8" w:rsidRPr="00E71866" w:rsidRDefault="007D79B8" w:rsidP="00E86C25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sym w:font="Wingdings" w:char="F0E0"/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稅</w:t>
                      </w:r>
                      <w:r w:rsidR="00C947A2" w:rsidRPr="00C947A2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階</w:t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增加</w:t>
                      </w:r>
                    </w:p>
                    <w:p w14:paraId="51E46F4F" w14:textId="210CCD0C" w:rsidR="007D79B8" w:rsidRPr="00E71866" w:rsidRDefault="007D79B8" w:rsidP="00E86C25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sym w:font="Wingdings" w:char="F0E0"/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人們少繳稅</w:t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38F0F27" w14:textId="19245643" w:rsidR="007D79B8" w:rsidRPr="00E71866" w:rsidRDefault="007D79B8" w:rsidP="00E86C25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sym w:font="Wingdings" w:char="F0E0"/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居民可支配收入增加</w:t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24522C2" w14:textId="012ACDD0" w:rsidR="007D79B8" w:rsidRPr="00E71866" w:rsidRDefault="007D79B8" w:rsidP="00E86C25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sym w:font="Wingdings" w:char="F0E0"/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ab/>
                        <w:t>C</w:t>
                      </w:r>
                      <w:r w:rsidR="00B954B4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私人消費</w:t>
                      </w:r>
                      <w:r w:rsidR="00B954B4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及</w:t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r w:rsidR="00B954B4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954B4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投資</w:t>
                      </w:r>
                      <w:r w:rsidR="00B954B4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上升</w:t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E71866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總需求上升</w:t>
                      </w:r>
                      <w:r w:rsidRPr="00E7186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4D4CA79" w14:textId="77777777" w:rsidR="007D79B8" w:rsidRPr="00E71866" w:rsidRDefault="007D79B8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1866" w:rsidRPr="00E718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FE0A18" wp14:editId="67FB6AA3">
                <wp:simplePos x="0" y="0"/>
                <wp:positionH relativeFrom="column">
                  <wp:posOffset>4326890</wp:posOffset>
                </wp:positionH>
                <wp:positionV relativeFrom="paragraph">
                  <wp:posOffset>682778</wp:posOffset>
                </wp:positionV>
                <wp:extent cx="2320158" cy="997760"/>
                <wp:effectExtent l="12700" t="12700" r="17145" b="18415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158" cy="99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D8DDB" w14:textId="058427DD" w:rsidR="007D79B8" w:rsidRPr="00E71866" w:rsidRDefault="007D79B8" w:rsidP="00B35F8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7186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The width of the first three tax brackets (tax band) is </w:t>
                            </w:r>
                            <w:r w:rsidRPr="00E7186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$40,000</w:t>
                            </w:r>
                          </w:p>
                          <w:p w14:paraId="39FA0168" w14:textId="04429E34" w:rsidR="007D79B8" w:rsidRPr="00E71866" w:rsidRDefault="007D79B8" w:rsidP="00B35F8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71866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前三個稅級（稅級）的寬度為</w:t>
                            </w:r>
                            <w:r w:rsidRPr="00E71866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$40,000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E0A18" id="文字方塊 11" o:spid="_x0000_s1144" type="#_x0000_t202" style="position:absolute;left:0;text-align:left;margin-left:340.7pt;margin-top:53.75pt;width:182.7pt;height:78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" fillcolor="white [3201]" strokeweight="2pt">
                <v:textbox>
                  <w:txbxContent>
                    <w:p w14:paraId="789D8DDB" w14:textId="058427DD" w:rsidR="007D79B8" w:rsidRPr="00E71866" w:rsidRDefault="007D79B8" w:rsidP="00B35F8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7186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The width of the first three tax brackets (tax band) is </w:t>
                      </w:r>
                      <w:proofErr w:type="gramStart"/>
                      <w:r w:rsidRPr="00E7186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$40,000</w:t>
                      </w:r>
                      <w:proofErr w:type="gramEnd"/>
                    </w:p>
                    <w:p w14:paraId="39FA0168" w14:textId="04429E34" w:rsidR="007D79B8" w:rsidRPr="00E71866" w:rsidRDefault="007D79B8" w:rsidP="00B35F8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71866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前三個稅級（稅級）的寬度為</w:t>
                      </w:r>
                      <w:r w:rsidRPr="00E71866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$40,000</w:t>
                      </w:r>
                    </w:p>
                  </w:txbxContent>
                </v:textbox>
              </v:shape>
            </w:pict>
          </mc:Fallback>
        </mc:AlternateContent>
      </w:r>
      <w:r w:rsidR="00CC7571" w:rsidRPr="00E7186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Tax Band / Tax Bracket</w:t>
      </w:r>
      <w:r w:rsidR="00F064F3" w:rsidRPr="00E71866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稅</w:t>
      </w:r>
      <w:r w:rsidR="00C947A2" w:rsidRPr="00C947A2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階</w:t>
      </w:r>
      <w:r w:rsidR="00CC7571" w:rsidRPr="00E7186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28"/>
        <w:gridCol w:w="2928"/>
      </w:tblGrid>
      <w:tr w:rsidR="00B35F80" w:rsidRPr="00E71866" w14:paraId="6BA7EC7C" w14:textId="77777777" w:rsidTr="00AD59A4">
        <w:trPr>
          <w:trHeight w:val="351"/>
        </w:trPr>
        <w:tc>
          <w:tcPr>
            <w:tcW w:w="2928" w:type="dxa"/>
          </w:tcPr>
          <w:p w14:paraId="67DD5901" w14:textId="77777777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Net Chargeable Income</w:t>
            </w:r>
          </w:p>
          <w:p w14:paraId="5A2A2C24" w14:textId="6F0881AB" w:rsidR="00E86C25" w:rsidRPr="00E71866" w:rsidRDefault="00E86C25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淨應課稅收入</w:t>
            </w:r>
          </w:p>
        </w:tc>
        <w:tc>
          <w:tcPr>
            <w:tcW w:w="2928" w:type="dxa"/>
          </w:tcPr>
          <w:p w14:paraId="511BFB5B" w14:textId="77777777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Marginal Tax Rate</w:t>
            </w:r>
          </w:p>
          <w:p w14:paraId="1EEC55E5" w14:textId="1E47A196" w:rsidR="00E86C25" w:rsidRPr="00E71866" w:rsidRDefault="00E86C25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邊際稅率</w:t>
            </w:r>
          </w:p>
        </w:tc>
      </w:tr>
      <w:tr w:rsidR="00B35F80" w:rsidRPr="00E71866" w14:paraId="17F6B244" w14:textId="77777777" w:rsidTr="00AD59A4">
        <w:trPr>
          <w:trHeight w:val="359"/>
        </w:trPr>
        <w:tc>
          <w:tcPr>
            <w:tcW w:w="2928" w:type="dxa"/>
          </w:tcPr>
          <w:p w14:paraId="24283707" w14:textId="282E5D36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First</w:t>
            </w:r>
            <w:r w:rsidR="00E86C25"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頭</w:t>
            </w:r>
            <w:r w:rsidR="00052D8E"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$40,000</w:t>
            </w:r>
          </w:p>
        </w:tc>
        <w:tc>
          <w:tcPr>
            <w:tcW w:w="2928" w:type="dxa"/>
          </w:tcPr>
          <w:p w14:paraId="35D3C343" w14:textId="53FD9E7E" w:rsidR="00B35F80" w:rsidRPr="00E71866" w:rsidRDefault="00B35F80" w:rsidP="00B35F80">
            <w:pPr>
              <w:tabs>
                <w:tab w:val="left" w:pos="1167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2%</w:t>
            </w:r>
          </w:p>
        </w:tc>
      </w:tr>
      <w:tr w:rsidR="00B35F80" w:rsidRPr="00E71866" w14:paraId="76AB8B84" w14:textId="77777777" w:rsidTr="00AD59A4">
        <w:trPr>
          <w:trHeight w:val="351"/>
        </w:trPr>
        <w:tc>
          <w:tcPr>
            <w:tcW w:w="2928" w:type="dxa"/>
          </w:tcPr>
          <w:p w14:paraId="6E2194C5" w14:textId="06989F92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Next</w:t>
            </w:r>
            <w:r w:rsidR="00315FF5"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續</w:t>
            </w:r>
            <w:r w:rsidR="00052D8E"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$</w:t>
            </w: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40,000</w:t>
            </w:r>
          </w:p>
        </w:tc>
        <w:tc>
          <w:tcPr>
            <w:tcW w:w="2928" w:type="dxa"/>
          </w:tcPr>
          <w:p w14:paraId="19554101" w14:textId="77777777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7%</w:t>
            </w:r>
          </w:p>
        </w:tc>
      </w:tr>
      <w:tr w:rsidR="00B35F80" w:rsidRPr="00E71866" w14:paraId="31DFBD81" w14:textId="77777777" w:rsidTr="00AD59A4">
        <w:trPr>
          <w:trHeight w:val="359"/>
        </w:trPr>
        <w:tc>
          <w:tcPr>
            <w:tcW w:w="2928" w:type="dxa"/>
          </w:tcPr>
          <w:p w14:paraId="2E144416" w14:textId="15BAAACD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Next</w:t>
            </w:r>
            <w:r w:rsidR="00315FF5"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續</w:t>
            </w:r>
            <w:r w:rsidR="00052D8E"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$40,000</w:t>
            </w:r>
          </w:p>
        </w:tc>
        <w:tc>
          <w:tcPr>
            <w:tcW w:w="2928" w:type="dxa"/>
          </w:tcPr>
          <w:p w14:paraId="5A84C0A7" w14:textId="77777777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12%</w:t>
            </w:r>
          </w:p>
        </w:tc>
      </w:tr>
      <w:tr w:rsidR="00B35F80" w:rsidRPr="00E71866" w14:paraId="64742C9C" w14:textId="77777777" w:rsidTr="00AD59A4">
        <w:trPr>
          <w:trHeight w:val="351"/>
        </w:trPr>
        <w:tc>
          <w:tcPr>
            <w:tcW w:w="2928" w:type="dxa"/>
          </w:tcPr>
          <w:p w14:paraId="6F75DAD9" w14:textId="3EE38A6A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Rem</w:t>
            </w:r>
            <w:r w:rsidR="00C626E0"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</w:t>
            </w: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inder</w:t>
            </w:r>
            <w:r w:rsidR="00E86C25" w:rsidRPr="00E71866">
              <w:rPr>
                <w:rFonts w:ascii="Times New Roman" w:hAnsi="Times New Roman" w:cs="Times New Roman" w:hint="eastAsia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餘</w:t>
            </w:r>
          </w:p>
        </w:tc>
        <w:tc>
          <w:tcPr>
            <w:tcW w:w="2928" w:type="dxa"/>
          </w:tcPr>
          <w:p w14:paraId="1759A0A2" w14:textId="4AD34BEA" w:rsidR="00B35F80" w:rsidRPr="00E71866" w:rsidRDefault="00B35F80" w:rsidP="00B35F80">
            <w:pPr>
              <w:jc w:val="center"/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71866"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17%</w:t>
            </w:r>
          </w:p>
        </w:tc>
      </w:tr>
    </w:tbl>
    <w:p w14:paraId="5F48344C" w14:textId="3A9DA466" w:rsidR="00CC7571" w:rsidRPr="00E71866" w:rsidRDefault="00CC7571" w:rsidP="00CC757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Tax </w:t>
      </w:r>
      <w:r w:rsidR="00B35F8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b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and increase</w:t>
      </w:r>
    </w:p>
    <w:p w14:paraId="700B3693" w14:textId="77777777" w:rsidR="00CC7571" w:rsidRPr="00E71866" w:rsidRDefault="00CC7571" w:rsidP="00CC757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People pay fewer </w:t>
      </w:r>
      <w:proofErr w:type="gramStart"/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tax</w:t>
      </w:r>
      <w:proofErr w:type="gramEnd"/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939A5FA" w14:textId="77777777" w:rsidR="00CC7571" w:rsidRPr="00E71866" w:rsidRDefault="00CC7571" w:rsidP="00CC757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People’s disposable income increase </w:t>
      </w:r>
    </w:p>
    <w:p w14:paraId="5060141A" w14:textId="02BA5F79" w:rsidR="00CC7571" w:rsidRPr="00E71866" w:rsidRDefault="00CC7571" w:rsidP="00943B34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 &amp; I increase</w:t>
      </w:r>
      <w:r w:rsidR="00943B34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AD increase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373"/>
        <w:gridCol w:w="5057"/>
      </w:tblGrid>
      <w:tr w:rsidR="00611C7B" w:rsidRPr="00E71866" w14:paraId="47860F81" w14:textId="77777777" w:rsidTr="00AD59A4">
        <w:tc>
          <w:tcPr>
            <w:tcW w:w="5382" w:type="dxa"/>
          </w:tcPr>
          <w:p w14:paraId="1B1C3BD0" w14:textId="77777777" w:rsidR="00611C7B" w:rsidRPr="00E71866" w:rsidRDefault="00611C7B" w:rsidP="00611C7B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Tax Rebate / Tax Refund:</w:t>
            </w:r>
          </w:p>
          <w:p w14:paraId="252F5CA7" w14:textId="40DB22CC" w:rsidR="00611C7B" w:rsidRPr="00E71866" w:rsidRDefault="00611C7B" w:rsidP="00611C7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The tax payment will be refund to the </w:t>
            </w:r>
            <w:proofErr w:type="gramStart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taxpayers</w:t>
            </w:r>
            <w:proofErr w:type="gramEnd"/>
          </w:p>
          <w:p w14:paraId="25022E17" w14:textId="77777777" w:rsidR="00611C7B" w:rsidRPr="00E71866" w:rsidRDefault="00611C7B" w:rsidP="00611C7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People’s disposable income increase </w:t>
            </w:r>
          </w:p>
          <w:p w14:paraId="5FAEDD67" w14:textId="77777777" w:rsidR="00611C7B" w:rsidRPr="00E71866" w:rsidRDefault="00611C7B" w:rsidP="00611C7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 increase, AD increase </w:t>
            </w:r>
          </w:p>
          <w:p w14:paraId="5270A956" w14:textId="77777777" w:rsidR="00611C7B" w:rsidRPr="00E71866" w:rsidRDefault="00611C7B" w:rsidP="00611C7B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bdr w:val="single" w:sz="4" w:space="0" w:color="auto"/>
              </w:rPr>
            </w:pPr>
            <w:r w:rsidRPr="00E71866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bdr w:val="single" w:sz="4" w:space="0" w:color="auto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bdr w:val="single" w:sz="4" w:space="0" w:color="auto"/>
              </w:rPr>
              <w:tab/>
              <w:t>Further Question: Equity??</w:t>
            </w:r>
          </w:p>
          <w:p w14:paraId="499DCDFD" w14:textId="77777777" w:rsidR="00611C7B" w:rsidRPr="00E71866" w:rsidRDefault="00611C7B" w:rsidP="00CC757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68" w:type="dxa"/>
          </w:tcPr>
          <w:p w14:paraId="472C2A87" w14:textId="069E3B0F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v</w:t>
            </w:r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)   </w:t>
            </w:r>
            <w:r w:rsidRPr="00E7186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退稅：</w:t>
            </w:r>
          </w:p>
          <w:p w14:paraId="046855FD" w14:textId="62D3D4F9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所繳稅款將退還給納稅人</w:t>
            </w:r>
          </w:p>
          <w:p w14:paraId="31B76F54" w14:textId="576B0EC8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居民可支配收入增加</w:t>
            </w:r>
          </w:p>
          <w:p w14:paraId="6536A7A1" w14:textId="1C49CF0F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 </w:t>
            </w:r>
            <w:r w:rsidR="00CC1E05"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CC1E05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</w:t>
            </w:r>
            <w:r w:rsidR="00CC1E05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  <w:r w:rsidR="00CC1E05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上升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CC1E05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總需求上升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CC9BB94" w14:textId="64E6BB75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bdr w:val="single" w:sz="4" w:space="0" w:color="auto"/>
              </w:rPr>
            </w:pPr>
            <w:r w:rsidRPr="00E71866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bdr w:val="single" w:sz="4" w:space="0" w:color="auto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bdr w:val="single" w:sz="4" w:space="0" w:color="auto"/>
              </w:rPr>
              <w:tab/>
            </w:r>
            <w:r w:rsidR="00CC1E05" w:rsidRPr="00E71866">
              <w:rPr>
                <w:rFonts w:ascii="Times New Roman" w:hAnsi="Times New Roman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bdr w:val="single" w:sz="4" w:space="0" w:color="auto"/>
              </w:rPr>
              <w:t>進階題目：公平性？</w:t>
            </w:r>
          </w:p>
          <w:p w14:paraId="45F4484A" w14:textId="77777777" w:rsidR="00611C7B" w:rsidRPr="00E71866" w:rsidRDefault="00611C7B" w:rsidP="00CC757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611C7B" w:rsidRPr="00E71866" w14:paraId="75ECB66C" w14:textId="77777777" w:rsidTr="00AD59A4">
        <w:tc>
          <w:tcPr>
            <w:tcW w:w="5382" w:type="dxa"/>
          </w:tcPr>
          <w:p w14:paraId="333C1459" w14:textId="77777777" w:rsidR="00AF390D" w:rsidRPr="00E71866" w:rsidRDefault="00AF390D" w:rsidP="00AF390D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Tax Deduction / Tax Reduction:</w:t>
            </w:r>
          </w:p>
          <w:p w14:paraId="22E56DE1" w14:textId="77777777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Tax deducts by the </w:t>
            </w:r>
            <w:proofErr w:type="gramStart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government</w:t>
            </w:r>
            <w:proofErr w:type="gramEnd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56B51885" w14:textId="77777777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People’s disposable income increase </w:t>
            </w:r>
          </w:p>
          <w:p w14:paraId="7C7A809A" w14:textId="77777777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 increase, AD increase </w:t>
            </w:r>
          </w:p>
          <w:p w14:paraId="7D0DB2C8" w14:textId="77777777" w:rsidR="00611C7B" w:rsidRPr="00E71866" w:rsidRDefault="00611C7B" w:rsidP="00CC757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68" w:type="dxa"/>
          </w:tcPr>
          <w:p w14:paraId="4C5F9F9D" w14:textId="50125A85" w:rsidR="00CC1E05" w:rsidRPr="00E71866" w:rsidRDefault="00CC1E05" w:rsidP="00CC1E0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vi)  </w:t>
            </w:r>
            <w:r w:rsidR="000729CA" w:rsidRPr="00E7186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減稅：</w:t>
            </w:r>
          </w:p>
          <w:p w14:paraId="0B7B3915" w14:textId="795EAE0E" w:rsidR="00CC1E05" w:rsidRPr="00E71866" w:rsidRDefault="00CC1E05" w:rsidP="00CC1E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0729CA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政府減稅</w:t>
            </w:r>
          </w:p>
          <w:p w14:paraId="11499573" w14:textId="1A1F6D71" w:rsidR="00CC1E05" w:rsidRPr="00E71866" w:rsidRDefault="00CC1E05" w:rsidP="00CC1E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0729CA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居民可支配收入增加</w:t>
            </w:r>
          </w:p>
          <w:p w14:paraId="4EF726CE" w14:textId="23B6D29B" w:rsidR="00CC1E05" w:rsidRPr="00E71866" w:rsidRDefault="00CC1E05" w:rsidP="00CC1E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0729CA"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 (</w:t>
            </w:r>
            <w:r w:rsidR="000729CA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</w:t>
            </w:r>
            <w:r w:rsidR="000729CA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  <w:r w:rsidR="000729CA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上升</w:t>
            </w:r>
            <w:r w:rsidR="000729CA"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0729CA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總需求上升</w:t>
            </w:r>
          </w:p>
          <w:p w14:paraId="1190AA94" w14:textId="77777777" w:rsidR="00611C7B" w:rsidRPr="00E71866" w:rsidRDefault="00611C7B" w:rsidP="00CC757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611C7B" w:rsidRPr="00E71866" w14:paraId="43C4CF76" w14:textId="77777777" w:rsidTr="00AD59A4">
        <w:tc>
          <w:tcPr>
            <w:tcW w:w="5382" w:type="dxa"/>
          </w:tcPr>
          <w:p w14:paraId="158276A4" w14:textId="77777777" w:rsidR="00AF390D" w:rsidRPr="00E71866" w:rsidRDefault="00AF390D" w:rsidP="00CC1E0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Tax Credit:</w:t>
            </w:r>
          </w:p>
          <w:p w14:paraId="490E3384" w14:textId="77777777" w:rsidR="00AF390D" w:rsidRPr="00E71866" w:rsidRDefault="00AF390D" w:rsidP="00AF390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 &amp; I increase, AD increase </w:t>
            </w:r>
          </w:p>
          <w:p w14:paraId="151F3217" w14:textId="77777777" w:rsidR="00611C7B" w:rsidRPr="00E71866" w:rsidRDefault="00611C7B" w:rsidP="00CC757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68" w:type="dxa"/>
          </w:tcPr>
          <w:p w14:paraId="138CAE87" w14:textId="300439FC" w:rsidR="0075040B" w:rsidRPr="00E71866" w:rsidRDefault="0075040B" w:rsidP="0075040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v)  </w:t>
            </w:r>
            <w:r w:rsidRPr="00E7186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稅收抵免：</w:t>
            </w:r>
          </w:p>
          <w:p w14:paraId="68D162B6" w14:textId="7BAFB2BF" w:rsidR="00611C7B" w:rsidRPr="00E71866" w:rsidRDefault="0075040B" w:rsidP="002651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C</w:t>
            </w:r>
            <w:r w:rsidR="00B954B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954B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(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</w:t>
            </w:r>
            <w:r w:rsidR="00B954B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及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</w:t>
            </w:r>
            <w:r w:rsidR="00B954B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954B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(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投資</w:t>
            </w:r>
            <w:r w:rsidR="00B954B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上升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總需求上升</w:t>
            </w:r>
          </w:p>
        </w:tc>
      </w:tr>
    </w:tbl>
    <w:p w14:paraId="6DBFF426" w14:textId="77777777" w:rsidR="00943B34" w:rsidRDefault="00943B34" w:rsidP="000D0676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19003C" w14:textId="32701274" w:rsidR="00A837DA" w:rsidRPr="00E71866" w:rsidRDefault="00943B34" w:rsidP="00A837DA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16.9</w:t>
      </w:r>
      <w:r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More about the Taxation </w:t>
      </w:r>
      <w:r w:rsidR="00A837DA"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7A2AB4F1" w14:textId="0E746AB1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Tax band = Tax bracket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C0627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</w:t>
      </w:r>
      <w:r w:rsidR="00C947A2" w:rsidRPr="00C947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階</w:t>
      </w:r>
      <w:r w:rsidR="008C0627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 </w:t>
      </w:r>
      <w:r w:rsidR="008C0627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</w:t>
      </w:r>
      <w:r w:rsidR="00C947A2" w:rsidRPr="00C947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階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C0627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LMAO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 / F</w:t>
      </w:r>
    </w:p>
    <w:p w14:paraId="536C75C4" w14:textId="77777777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3F30073" w14:textId="7C651996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CA9937" w14:textId="198CE8C0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Increase in tax band will lead to an increase in price level in both short run and long run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469BA1C" w14:textId="19D1BEFE" w:rsidR="00700623" w:rsidRPr="00E71866" w:rsidRDefault="00700623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</w:t>
      </w:r>
      <w:r w:rsidR="00C947A2" w:rsidRPr="00C947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階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的增加將導致短期和長期的</w:t>
      </w:r>
      <w:r w:rsidR="008F2DE0" w:rsidRPr="008F2DE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物價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水平</w:t>
      </w:r>
      <w:r w:rsidR="007D79B8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同時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</w:p>
    <w:p w14:paraId="5764ABD8" w14:textId="77777777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D937937" w14:textId="4C2167A4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470FFDF" w14:textId="61E765A7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Reduction in tax rebate leads to an increase in private consumption expenditure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82FF63F" w14:textId="7941E8D3" w:rsidR="00700623" w:rsidRPr="00E71866" w:rsidRDefault="00700623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退稅減少導致私人消費支出增加</w:t>
      </w:r>
    </w:p>
    <w:p w14:paraId="1E14D26C" w14:textId="77777777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513924E" w14:textId="1FD94CDB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6372C4" w14:textId="2A10CF7B" w:rsidR="00233819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Tax refund must lead to a more even income distribution </w:t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D4F62B7" w14:textId="708DE2BB" w:rsidR="00700623" w:rsidRPr="00E71866" w:rsidRDefault="00700623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退稅必須導致更平均的收入分配</w:t>
      </w:r>
    </w:p>
    <w:p w14:paraId="7824E271" w14:textId="77777777" w:rsidR="00E71866" w:rsidRPr="00E71866" w:rsidRDefault="00E71866" w:rsidP="00E7186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822F458" w14:textId="587273A3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D86185C" w14:textId="3E4D58DD" w:rsidR="00233819" w:rsidRPr="00E71866" w:rsidRDefault="00233819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Both increase in tax rebate and tax band will lead to an increase in aggregate demand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C614F93" w14:textId="671C7559" w:rsidR="00233819" w:rsidRPr="00E71866" w:rsidRDefault="00700623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退稅幅度和稅</w:t>
      </w:r>
      <w:r w:rsidR="00C947A2" w:rsidRPr="00C947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階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的提高都將導致總需求增加</w:t>
      </w:r>
      <w:r w:rsidR="0023381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324DC51" w14:textId="77777777" w:rsidR="00E71866" w:rsidRPr="00E71866" w:rsidRDefault="00E71866" w:rsidP="00E7186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3094454" w14:textId="77777777" w:rsidR="00E71866" w:rsidRPr="00E71866" w:rsidRDefault="00E71866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4E4896" w14:textId="5E6E33BD" w:rsidR="00233819" w:rsidRPr="00E71866" w:rsidRDefault="00233819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Increase in tax rebate will lead to an increase in aggregate output level in long run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749206A2" w14:textId="4BF2BDE9" w:rsidR="00700623" w:rsidRPr="00E71866" w:rsidRDefault="00700623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增加退稅將導致長期總產出水平提高</w:t>
      </w:r>
    </w:p>
    <w:p w14:paraId="4543864C" w14:textId="77777777" w:rsidR="00233819" w:rsidRPr="00E71866" w:rsidRDefault="00233819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E6D6EBB" w14:textId="4A83E95A" w:rsidR="00A837DA" w:rsidRPr="00E71866" w:rsidRDefault="00A837DA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6608E0" w14:textId="3A101325" w:rsidR="00B83DD0" w:rsidRPr="00E71866" w:rsidRDefault="00233819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269F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De</w:t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crease in tax band will lead to a wider tax net </w:t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83DD0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A937885" w14:textId="1A6CAB47" w:rsidR="00700623" w:rsidRPr="00E71866" w:rsidRDefault="00700623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</w:t>
      </w:r>
      <w:r w:rsidR="00C947A2" w:rsidRPr="00C947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階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區間的減少將導致更廣泛的稅網</w:t>
      </w:r>
    </w:p>
    <w:p w14:paraId="4F6F6CFD" w14:textId="77777777" w:rsidR="00B83DD0" w:rsidRPr="00E71866" w:rsidRDefault="00B83DD0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7694BCD" w14:textId="6D8DB416" w:rsidR="00B83DD0" w:rsidRPr="00E71866" w:rsidRDefault="00B83DD0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83CADE" w14:textId="4C114759" w:rsidR="000D0676" w:rsidRPr="00E71866" w:rsidRDefault="00B83DD0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C748B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More tax credit will lead to </w:t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 increase in aggregate demand </w:t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D067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E76E70A" w14:textId="6EA80916" w:rsidR="00700623" w:rsidRPr="00E71866" w:rsidRDefault="00700623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更多的稅收抵免將導致總需求增加</w:t>
      </w:r>
    </w:p>
    <w:p w14:paraId="1D0A75ED" w14:textId="77777777" w:rsidR="000D0676" w:rsidRPr="00E71866" w:rsidRDefault="000D0676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042AE2B" w14:textId="355ABF51" w:rsidR="00B83DD0" w:rsidRPr="00E71866" w:rsidRDefault="00B83DD0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28B7B1" w14:textId="43FE58AF" w:rsidR="00B83DD0" w:rsidRPr="00E71866" w:rsidRDefault="00B83DD0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F9D0D24" w14:textId="170DD035" w:rsidR="00E24F16" w:rsidRDefault="00E24F16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0060AD" w14:textId="77777777" w:rsidR="00E71866" w:rsidRPr="00E71866" w:rsidRDefault="00E71866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F94897" w14:textId="01627957" w:rsidR="00E24F16" w:rsidRPr="00E71866" w:rsidRDefault="00E24F16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C56869" w14:textId="77777777" w:rsidR="00233819" w:rsidRPr="00E71866" w:rsidRDefault="00233819" w:rsidP="0070062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F8BC533" w14:textId="61656FFB" w:rsidR="00A837DA" w:rsidRPr="00E71866" w:rsidRDefault="00943B34" w:rsidP="00700623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A837DA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TTF</w:t>
      </w:r>
      <w:r w:rsidR="00233819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FT F</w:t>
      </w:r>
      <w:r w:rsidR="00B83DD0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="000D0676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</w:p>
    <w:p w14:paraId="1E3ABFF4" w14:textId="38C716E4" w:rsidR="00B35F80" w:rsidRPr="00E71866" w:rsidRDefault="00CC7571" w:rsidP="00CC757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E7186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375841" w:rsidRPr="00E71866">
        <w:rPr>
          <w:rFonts w:ascii="Times New Roman" w:hAnsi="Times New Roman" w:cs="Times New Roman"/>
          <w:b/>
          <w:color w:val="000000" w:themeColor="text1"/>
          <w:u w:val="single"/>
        </w:rPr>
        <w:t>9</w:t>
      </w:r>
      <w:r w:rsidRPr="00E71866">
        <w:rPr>
          <w:rFonts w:ascii="Times New Roman" w:hAnsi="Times New Roman" w:cs="Times New Roman"/>
          <w:b/>
          <w:color w:val="000000" w:themeColor="text1"/>
          <w:u w:val="single"/>
        </w:rPr>
        <w:tab/>
        <w:t>More about the Taxation</w:t>
      </w:r>
      <w:r w:rsidR="00315FF5" w:rsidRPr="00E71866">
        <w:rPr>
          <w:rFonts w:ascii="Times New Roman" w:hAnsi="Times New Roman" w:cs="Times New Roman" w:hint="eastAsia"/>
          <w:b/>
          <w:color w:val="000000" w:themeColor="text1"/>
          <w:u w:val="single"/>
        </w:rPr>
        <w:t>更多關於稅收</w:t>
      </w:r>
    </w:p>
    <w:p w14:paraId="5A09075A" w14:textId="6FDF1C84" w:rsidR="00F5269F" w:rsidRPr="00E71866" w:rsidRDefault="00CC7571" w:rsidP="00F5269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Computation of Salaries Tax</w:t>
      </w:r>
      <w:r w:rsidR="00315FF5" w:rsidRPr="00E71866">
        <w:rPr>
          <w:rFonts w:hint="eastAsia"/>
          <w:sz w:val="20"/>
          <w:szCs w:val="20"/>
        </w:rPr>
        <w:t xml:space="preserve"> </w:t>
      </w:r>
      <w:r w:rsidR="00315FF5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薪俸稅的計算</w:t>
      </w:r>
    </w:p>
    <w:p w14:paraId="77D59DE1" w14:textId="7529B09D" w:rsidR="00CC7571" w:rsidRPr="00E71866" w:rsidRDefault="00CC7571" w:rsidP="00CC7571">
      <w:pPr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</w:pPr>
      <w:r w:rsidRPr="00E71866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>1)</w:t>
      </w:r>
      <w:r w:rsidRPr="00E71866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u w:val="single"/>
        </w:rPr>
        <w:tab/>
        <w:t>Marginal Tax Rate</w:t>
      </w:r>
      <w:r w:rsidR="00315FF5" w:rsidRPr="00E71866">
        <w:rPr>
          <w:rFonts w:ascii="Times New Roman" w:hAnsi="Times New Roman" w:cs="Times New Roman" w:hint="eastAsia"/>
          <w:b/>
          <w:i/>
          <w:color w:val="000000" w:themeColor="text1"/>
          <w:sz w:val="20"/>
          <w:szCs w:val="20"/>
          <w:u w:val="single"/>
        </w:rPr>
        <w:t>邊際稅率</w:t>
      </w:r>
    </w:p>
    <w:tbl>
      <w:tblPr>
        <w:tblStyle w:val="TableGrid"/>
        <w:tblW w:w="104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0"/>
      </w:tblGrid>
      <w:tr w:rsidR="00CC7571" w:rsidRPr="00E71866" w14:paraId="0333858F" w14:textId="77777777" w:rsidTr="00AD59A4">
        <w:trPr>
          <w:trHeight w:val="268"/>
        </w:trPr>
        <w:tc>
          <w:tcPr>
            <w:tcW w:w="5202" w:type="dxa"/>
          </w:tcPr>
          <w:p w14:paraId="70106ECD" w14:textId="77777777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Net Chargeable Income</w:t>
            </w:r>
          </w:p>
          <w:p w14:paraId="5916B434" w14:textId="02242B04" w:rsidR="00315FF5" w:rsidRPr="00E71866" w:rsidRDefault="00315FF5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淨應課稅收入</w:t>
            </w:r>
          </w:p>
        </w:tc>
        <w:tc>
          <w:tcPr>
            <w:tcW w:w="5200" w:type="dxa"/>
          </w:tcPr>
          <w:p w14:paraId="04A657D8" w14:textId="77777777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Marginal Tax Rate</w:t>
            </w:r>
          </w:p>
          <w:p w14:paraId="570C0548" w14:textId="425132FA" w:rsidR="00315FF5" w:rsidRPr="00E71866" w:rsidRDefault="00315FF5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邊際稅率</w:t>
            </w:r>
          </w:p>
        </w:tc>
      </w:tr>
      <w:tr w:rsidR="00CC7571" w:rsidRPr="00E71866" w14:paraId="54A41065" w14:textId="77777777" w:rsidTr="00AD59A4">
        <w:trPr>
          <w:trHeight w:val="268"/>
        </w:trPr>
        <w:tc>
          <w:tcPr>
            <w:tcW w:w="5202" w:type="dxa"/>
          </w:tcPr>
          <w:p w14:paraId="6A976FBA" w14:textId="6BE56E2B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irst</w:t>
            </w:r>
            <w:r w:rsidR="00315FF5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頭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$40,000</w:t>
            </w:r>
          </w:p>
        </w:tc>
        <w:tc>
          <w:tcPr>
            <w:tcW w:w="5200" w:type="dxa"/>
          </w:tcPr>
          <w:p w14:paraId="4EA615ED" w14:textId="77777777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2%</w:t>
            </w:r>
          </w:p>
        </w:tc>
      </w:tr>
      <w:tr w:rsidR="00CC7571" w:rsidRPr="00E71866" w14:paraId="7CD1B587" w14:textId="77777777" w:rsidTr="00AD59A4">
        <w:trPr>
          <w:trHeight w:val="259"/>
        </w:trPr>
        <w:tc>
          <w:tcPr>
            <w:tcW w:w="5202" w:type="dxa"/>
          </w:tcPr>
          <w:p w14:paraId="3515D0BA" w14:textId="0AE91D15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Next</w:t>
            </w:r>
            <w:r w:rsidR="00315FF5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續</w:t>
            </w:r>
            <w:r w:rsidR="00052D8E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40,000</w:t>
            </w:r>
          </w:p>
        </w:tc>
        <w:tc>
          <w:tcPr>
            <w:tcW w:w="5200" w:type="dxa"/>
          </w:tcPr>
          <w:p w14:paraId="20F547D7" w14:textId="77777777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7%</w:t>
            </w:r>
          </w:p>
        </w:tc>
      </w:tr>
      <w:tr w:rsidR="00CC7571" w:rsidRPr="00E71866" w14:paraId="678CD1AB" w14:textId="77777777" w:rsidTr="00AD59A4">
        <w:trPr>
          <w:trHeight w:val="268"/>
        </w:trPr>
        <w:tc>
          <w:tcPr>
            <w:tcW w:w="5202" w:type="dxa"/>
          </w:tcPr>
          <w:p w14:paraId="142E059D" w14:textId="6167B9E3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Next</w:t>
            </w:r>
            <w:r w:rsidR="00315FF5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續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$40,000</w:t>
            </w:r>
          </w:p>
        </w:tc>
        <w:tc>
          <w:tcPr>
            <w:tcW w:w="5200" w:type="dxa"/>
          </w:tcPr>
          <w:p w14:paraId="449A1E65" w14:textId="77777777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12%</w:t>
            </w:r>
          </w:p>
        </w:tc>
      </w:tr>
      <w:tr w:rsidR="00CC7571" w:rsidRPr="00E71866" w14:paraId="1CED6AA3" w14:textId="77777777" w:rsidTr="00AD59A4">
        <w:trPr>
          <w:trHeight w:val="268"/>
        </w:trPr>
        <w:tc>
          <w:tcPr>
            <w:tcW w:w="5202" w:type="dxa"/>
          </w:tcPr>
          <w:p w14:paraId="20548A2E" w14:textId="4758A5C2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Rem</w:t>
            </w:r>
            <w:r w:rsidR="00C626E0"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inder</w:t>
            </w:r>
            <w:r w:rsidR="00315FF5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餘</w:t>
            </w:r>
          </w:p>
        </w:tc>
        <w:tc>
          <w:tcPr>
            <w:tcW w:w="5200" w:type="dxa"/>
          </w:tcPr>
          <w:p w14:paraId="6645C041" w14:textId="77777777" w:rsidR="00CC7571" w:rsidRPr="00E71866" w:rsidRDefault="00CC7571" w:rsidP="007C5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17%</w:t>
            </w:r>
          </w:p>
        </w:tc>
      </w:tr>
    </w:tbl>
    <w:p w14:paraId="0FB4BEF7" w14:textId="4F69459C" w:rsidR="00CC7571" w:rsidRPr="00E71866" w:rsidRDefault="00CC7571" w:rsidP="006D66F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576DBF" w:rsidRPr="00E71866" w14:paraId="3B0139C7" w14:textId="77777777" w:rsidTr="00AD59A4">
        <w:tc>
          <w:tcPr>
            <w:tcW w:w="5225" w:type="dxa"/>
          </w:tcPr>
          <w:p w14:paraId="14A04273" w14:textId="77777777" w:rsidR="00576DBF" w:rsidRPr="00E71866" w:rsidRDefault="00576DBF" w:rsidP="00576DB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Include the tax allowance &amp; tax </w:t>
            </w:r>
            <w:proofErr w:type="gramStart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deduction</w:t>
            </w:r>
            <w:proofErr w:type="gramEnd"/>
          </w:p>
          <w:p w14:paraId="096A8507" w14:textId="55F38ACC" w:rsidR="00576DBF" w:rsidRPr="00E71866" w:rsidRDefault="00576DBF" w:rsidP="00576D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 Mainly for </w:t>
            </w:r>
            <w:proofErr w:type="gramStart"/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low</w:t>
            </w:r>
            <w:r w:rsidR="00C947A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&amp; middle income</w:t>
            </w:r>
            <w:proofErr w:type="gramEnd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groups</w:t>
            </w:r>
          </w:p>
        </w:tc>
        <w:tc>
          <w:tcPr>
            <w:tcW w:w="5225" w:type="dxa"/>
          </w:tcPr>
          <w:p w14:paraId="48E61E0E" w14:textId="77777777" w:rsidR="00576DBF" w:rsidRPr="00E71866" w:rsidRDefault="00576DBF" w:rsidP="00576DBF">
            <w:pPr>
              <w:rPr>
                <w:sz w:val="20"/>
                <w:szCs w:val="20"/>
              </w:rPr>
            </w:pPr>
            <w:r w:rsidRPr="00E71866">
              <w:rPr>
                <w:rFonts w:hint="eastAsia"/>
                <w:sz w:val="20"/>
                <w:szCs w:val="20"/>
              </w:rPr>
              <w:t xml:space="preserve">- </w:t>
            </w:r>
            <w:r w:rsidRPr="00E71866">
              <w:rPr>
                <w:rFonts w:hint="eastAsia"/>
                <w:sz w:val="20"/>
                <w:szCs w:val="20"/>
              </w:rPr>
              <w:t>包括免稅額和稅收減免</w:t>
            </w:r>
          </w:p>
          <w:p w14:paraId="567E0135" w14:textId="667931B6" w:rsidR="00576DBF" w:rsidRPr="00E71866" w:rsidRDefault="00576DBF" w:rsidP="00CC7571">
            <w:pPr>
              <w:rPr>
                <w:sz w:val="20"/>
                <w:szCs w:val="20"/>
              </w:rPr>
            </w:pPr>
            <w:r w:rsidRPr="00E71866">
              <w:rPr>
                <w:rFonts w:hint="eastAsia"/>
                <w:sz w:val="20"/>
                <w:szCs w:val="20"/>
              </w:rPr>
              <w:t xml:space="preserve">- </w:t>
            </w:r>
            <w:r w:rsidRPr="00E71866">
              <w:rPr>
                <w:rFonts w:hint="eastAsia"/>
                <w:sz w:val="20"/>
                <w:szCs w:val="20"/>
              </w:rPr>
              <w:t>主要針對低收入群體和中等收入群體</w:t>
            </w:r>
          </w:p>
        </w:tc>
      </w:tr>
      <w:tr w:rsidR="00576DBF" w:rsidRPr="00E71866" w14:paraId="1AA7B3ED" w14:textId="77777777" w:rsidTr="00AD59A4">
        <w:tc>
          <w:tcPr>
            <w:tcW w:w="5225" w:type="dxa"/>
          </w:tcPr>
          <w:p w14:paraId="5ED68AA0" w14:textId="257EE9DA" w:rsidR="00576DBF" w:rsidRPr="00E71866" w:rsidRDefault="00576DBF" w:rsidP="00576D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If your taxable income is $1,000,000…</w:t>
            </w:r>
          </w:p>
          <w:p w14:paraId="4274B128" w14:textId="77777777" w:rsidR="00576DBF" w:rsidRPr="00E71866" w:rsidRDefault="00576DBF" w:rsidP="00576D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1BD2752" w14:textId="77777777" w:rsidR="00576DBF" w:rsidRDefault="00576DBF" w:rsidP="00576D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D37C751" w14:textId="77777777" w:rsidR="00E71866" w:rsidRPr="00E71866" w:rsidRDefault="00E71866" w:rsidP="00576D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91253DF" w14:textId="77777777" w:rsidR="00576DBF" w:rsidRPr="00E71866" w:rsidRDefault="00576DBF" w:rsidP="00CC757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B799C57" w14:textId="77777777" w:rsidR="00576DBF" w:rsidRPr="00E71866" w:rsidRDefault="00576DBF" w:rsidP="00576D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如果您的應稅收入是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1,000,000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  <w:p w14:paraId="0F285DEB" w14:textId="77777777" w:rsidR="00576DBF" w:rsidRPr="00E71866" w:rsidRDefault="00576DBF" w:rsidP="00CC757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9611F" w:rsidRPr="00E71866" w14:paraId="266DB06C" w14:textId="77777777" w:rsidTr="00AD59A4">
        <w:tc>
          <w:tcPr>
            <w:tcW w:w="5225" w:type="dxa"/>
          </w:tcPr>
          <w:p w14:paraId="0496A9F1" w14:textId="77777777" w:rsidR="00E9611F" w:rsidRPr="00E71866" w:rsidRDefault="00E9611F" w:rsidP="00E9611F">
            <w:pPr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single"/>
              </w:rPr>
              <w:t>2)</w:t>
            </w:r>
            <w:r w:rsidRPr="00E7186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single"/>
              </w:rPr>
              <w:tab/>
              <w:t>Standard Tax Rate</w:t>
            </w:r>
          </w:p>
          <w:p w14:paraId="512F133F" w14:textId="77777777" w:rsidR="00E9611F" w:rsidRPr="00E71866" w:rsidRDefault="00E9611F" w:rsidP="00E9611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15% of Net Income </w:t>
            </w:r>
          </w:p>
          <w:p w14:paraId="23024098" w14:textId="15CF6A56" w:rsidR="00E9611F" w:rsidRPr="00E71866" w:rsidRDefault="00E9611F" w:rsidP="00E9611F">
            <w:pPr>
              <w:ind w:firstLineChars="200" w:firstLine="4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(Total salary income – Tax Deductions)</w:t>
            </w:r>
          </w:p>
          <w:p w14:paraId="2874C9FB" w14:textId="77777777" w:rsidR="00E9611F" w:rsidRPr="00E71866" w:rsidRDefault="00E9611F" w:rsidP="00E9611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Mainly for high-income group</w:t>
            </w:r>
          </w:p>
          <w:p w14:paraId="237575F5" w14:textId="77777777" w:rsidR="00E9611F" w:rsidRPr="00E71866" w:rsidRDefault="00E9611F" w:rsidP="00E9611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Not include tax allowance</w:t>
            </w:r>
          </w:p>
          <w:p w14:paraId="530C938A" w14:textId="77777777" w:rsidR="00E9611F" w:rsidRPr="00E71866" w:rsidRDefault="00E9611F" w:rsidP="00E9611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If your taxable income is 1,000,000…</w:t>
            </w:r>
          </w:p>
          <w:p w14:paraId="36555560" w14:textId="77777777" w:rsidR="00E9611F" w:rsidRPr="00E71866" w:rsidRDefault="00E9611F" w:rsidP="00E9611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0D89CA0" w14:textId="77777777" w:rsidR="00E9611F" w:rsidRDefault="00E9611F" w:rsidP="00E9611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5DB8C10" w14:textId="77777777" w:rsidR="00E71866" w:rsidRPr="00E71866" w:rsidRDefault="00E71866" w:rsidP="00E9611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71888B4" w14:textId="02B91148" w:rsidR="00E9611F" w:rsidRPr="00E71866" w:rsidRDefault="00E9611F" w:rsidP="00576D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CDE5F87" w14:textId="1CD766A3" w:rsidR="00935A5B" w:rsidRPr="00E71866" w:rsidRDefault="00935A5B" w:rsidP="00935A5B">
            <w:pPr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single"/>
              </w:rPr>
              <w:t>2)</w:t>
            </w:r>
            <w:r w:rsidRPr="00E7186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u w:val="single"/>
              </w:rPr>
              <w:tab/>
            </w:r>
            <w:r w:rsidRPr="00E71866">
              <w:rPr>
                <w:rFonts w:ascii="Times New Roman" w:hAnsi="Times New Roman" w:cs="Times New Roman" w:hint="eastAsia"/>
                <w:b/>
                <w:i/>
                <w:color w:val="000000" w:themeColor="text1"/>
                <w:sz w:val="20"/>
                <w:szCs w:val="20"/>
                <w:u w:val="single"/>
              </w:rPr>
              <w:t>標準稅率</w:t>
            </w:r>
          </w:p>
          <w:p w14:paraId="4A037BA2" w14:textId="623D659F" w:rsidR="00935A5B" w:rsidRPr="00E71866" w:rsidRDefault="00935A5B" w:rsidP="00935A5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淨收入的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15%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02AADB89" w14:textId="66CCF0D4" w:rsidR="00935A5B" w:rsidRPr="00E71866" w:rsidRDefault="00935A5B" w:rsidP="00935A5B">
            <w:pPr>
              <w:ind w:firstLineChars="200" w:firstLine="4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（工資收入總額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-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稅收減免）</w:t>
            </w:r>
          </w:p>
          <w:p w14:paraId="6FB4B689" w14:textId="2F347C96" w:rsidR="00935A5B" w:rsidRPr="00E71866" w:rsidRDefault="00935A5B" w:rsidP="00935A5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主要</w:t>
            </w:r>
            <w:r w:rsidR="006E11A0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針對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高收入人群</w:t>
            </w:r>
          </w:p>
          <w:p w14:paraId="02CBA694" w14:textId="72242B5F" w:rsidR="00935A5B" w:rsidRPr="00E71866" w:rsidRDefault="00935A5B" w:rsidP="00935A5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6E11A0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不包括免稅額</w:t>
            </w:r>
          </w:p>
          <w:p w14:paraId="59C22919" w14:textId="21E5732D" w:rsidR="00935A5B" w:rsidRPr="00E71866" w:rsidRDefault="00935A5B" w:rsidP="00935A5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6E11A0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如果您的應稅收入是</w:t>
            </w:r>
            <w:r w:rsidR="006E11A0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1,000,000</w:t>
            </w:r>
            <w:r w:rsidR="006E11A0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</w:t>
            </w:r>
            <w:r w:rsidR="006E11A0"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  <w:p w14:paraId="08AF79CE" w14:textId="77777777" w:rsidR="00935A5B" w:rsidRPr="00E71866" w:rsidRDefault="00935A5B" w:rsidP="00935A5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EE09686" w14:textId="77777777" w:rsidR="00935A5B" w:rsidRPr="00E71866" w:rsidRDefault="00935A5B" w:rsidP="00935A5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3412D24" w14:textId="77777777" w:rsidR="00E9611F" w:rsidRPr="00E71866" w:rsidRDefault="00E9611F" w:rsidP="00576DB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9611F" w:rsidRPr="00E71866" w14:paraId="412E33BA" w14:textId="77777777" w:rsidTr="00AD59A4">
        <w:tc>
          <w:tcPr>
            <w:tcW w:w="5225" w:type="dxa"/>
          </w:tcPr>
          <w:p w14:paraId="63C41673" w14:textId="77777777" w:rsidR="00E9611F" w:rsidRPr="00E71866" w:rsidRDefault="00E9611F" w:rsidP="006E11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Reminders:</w:t>
            </w:r>
          </w:p>
          <w:p w14:paraId="749E1F9A" w14:textId="77777777" w:rsidR="00E9611F" w:rsidRPr="00E71866" w:rsidRDefault="00E9611F" w:rsidP="006E11A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Factors reducing the number of people paying at standard tax </w:t>
            </w:r>
            <w:proofErr w:type="gramStart"/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rate</w:t>
            </w:r>
            <w:proofErr w:type="gramEnd"/>
          </w:p>
          <w:p w14:paraId="712F5160" w14:textId="3BF70302" w:rsidR="00E9611F" w:rsidRPr="00E71866" w:rsidRDefault="00E9611F" w:rsidP="006E11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Tax allowance</w:t>
            </w:r>
            <w:r w:rsidR="00C947A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increase </w:t>
            </w:r>
          </w:p>
          <w:p w14:paraId="3F51C896" w14:textId="77777777" w:rsidR="00E9611F" w:rsidRPr="00E71866" w:rsidRDefault="00E9611F" w:rsidP="006E11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Standard tax rate increase</w:t>
            </w:r>
          </w:p>
          <w:p w14:paraId="3F88EDF2" w14:textId="77777777" w:rsidR="00E9611F" w:rsidRPr="00E71866" w:rsidRDefault="00E9611F" w:rsidP="006E11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Marginal tax rate decrease</w:t>
            </w:r>
          </w:p>
          <w:p w14:paraId="031D3363" w14:textId="77777777" w:rsidR="00E9611F" w:rsidRPr="00E71866" w:rsidRDefault="00E9611F" w:rsidP="006E11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Salaries </w:t>
            </w:r>
            <w:proofErr w:type="gramStart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decrease</w:t>
            </w:r>
            <w:proofErr w:type="gramEnd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63B5EAA5" w14:textId="77777777" w:rsidR="00E9611F" w:rsidRDefault="00E9611F" w:rsidP="006E11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Tax band increase</w:t>
            </w:r>
          </w:p>
          <w:p w14:paraId="45F10325" w14:textId="145996DB" w:rsidR="00E71866" w:rsidRPr="00E71866" w:rsidRDefault="00E71866" w:rsidP="006E11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95E5A87" w14:textId="1A4D8AF6" w:rsidR="006E11A0" w:rsidRPr="00E71866" w:rsidRDefault="006E11A0" w:rsidP="00C947A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提示：</w:t>
            </w:r>
          </w:p>
          <w:p w14:paraId="73C3AD54" w14:textId="68AEC884" w:rsidR="006E11A0" w:rsidRDefault="006E11A0" w:rsidP="00C947A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7186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減少按標準稅率納稅人數的因素</w:t>
            </w:r>
          </w:p>
          <w:p w14:paraId="0E125F41" w14:textId="77777777" w:rsidR="00C947A2" w:rsidRPr="00E71866" w:rsidRDefault="00C947A2" w:rsidP="00C947A2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  <w:p w14:paraId="34DD69E0" w14:textId="189E0EB4" w:rsidR="006E11A0" w:rsidRPr="00E71866" w:rsidRDefault="006E11A0" w:rsidP="00C947A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免稅額上升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2D3381AE" w14:textId="2B7880A4" w:rsidR="006E11A0" w:rsidRPr="00E71866" w:rsidRDefault="006E11A0" w:rsidP="00C947A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標準稅率上升</w:t>
            </w:r>
          </w:p>
          <w:p w14:paraId="2C02B8BE" w14:textId="0CB0B516" w:rsidR="006E11A0" w:rsidRPr="00E71866" w:rsidRDefault="006E11A0" w:rsidP="00C947A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邊際稅率下降</w:t>
            </w:r>
          </w:p>
          <w:p w14:paraId="7F762444" w14:textId="572920FA" w:rsidR="006E11A0" w:rsidRPr="00E71866" w:rsidRDefault="006E11A0" w:rsidP="00C947A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工資下降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A127563" w14:textId="36BE1A49" w:rsidR="00E9611F" w:rsidRPr="00E71866" w:rsidRDefault="006E11A0" w:rsidP="00C947A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</w:t>
            </w:r>
            <w:r w:rsidR="00C947A2" w:rsidRPr="00C947A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階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</w:t>
            </w:r>
          </w:p>
        </w:tc>
      </w:tr>
    </w:tbl>
    <w:p w14:paraId="2C925ADC" w14:textId="167FCBA1" w:rsidR="00437596" w:rsidRPr="00E71866" w:rsidRDefault="000A6149" w:rsidP="00437596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16.9</w:t>
      </w:r>
      <w:r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More about the Taxation </w:t>
      </w:r>
      <w:r w:rsidR="00437596" w:rsidRPr="00E71866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05B47561" w14:textId="52DDD927" w:rsidR="00437596" w:rsidRPr="00E71866" w:rsidRDefault="00437596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Salary tax in Hong Kong can be divided into marginal tax rate and standard tax rate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98CEE47" w14:textId="2DC2983E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香港薪俸稅可分為邊際稅率和標準稅率</w:t>
      </w:r>
    </w:p>
    <w:p w14:paraId="7FC7BC5E" w14:textId="27F360CE" w:rsidR="00437596" w:rsidRPr="00E71866" w:rsidRDefault="00437596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5F87F2D" w14:textId="5A53EF95" w:rsidR="004C4DF8" w:rsidRPr="00E71866" w:rsidRDefault="00437596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tax rate is mainly for high income group </w:t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C4DF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8964E2D" w14:textId="1D575EFD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邊際稅率主要針對高收入人群</w:t>
      </w:r>
    </w:p>
    <w:p w14:paraId="3E20FF8E" w14:textId="23859410" w:rsidR="00437596" w:rsidRPr="00E71866" w:rsidRDefault="004C4DF8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</w:p>
    <w:p w14:paraId="0A661D09" w14:textId="6351A3A7" w:rsidR="00E1547D" w:rsidRPr="00E71866" w:rsidRDefault="004C4DF8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Marginal tax rate include</w:t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tax allowance </w:t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5E8EBE2" w14:textId="3BE3C8EE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邊際稅率包括免稅額</w:t>
      </w:r>
    </w:p>
    <w:p w14:paraId="695E4041" w14:textId="568E01A1" w:rsidR="00437596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D37417E" w14:textId="4E002C43" w:rsidR="00E1547D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Marginal tax rate is a progressive tax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 / F</w:t>
      </w:r>
    </w:p>
    <w:p w14:paraId="02E226B8" w14:textId="2CA03511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邊際稅率是累進稅</w:t>
      </w:r>
    </w:p>
    <w:p w14:paraId="29F30266" w14:textId="20E152D5" w:rsidR="00E1547D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6DF5BA9" w14:textId="77AEE412" w:rsidR="00E1547D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Standard tax rate is a proportional tax</w:t>
      </w:r>
      <w:r w:rsidR="000A6149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 / F</w:t>
      </w:r>
    </w:p>
    <w:p w14:paraId="2080D052" w14:textId="1920A884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標準稅率是比例稅</w:t>
      </w:r>
    </w:p>
    <w:p w14:paraId="61139FBC" w14:textId="7F338AF2" w:rsidR="00437596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6405558" w14:textId="5F8B3EDF" w:rsidR="006E11A0" w:rsidRPr="00E71866" w:rsidRDefault="000A6149" w:rsidP="006E1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ncrease in standard tax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rate </w:t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will have no effect on income distribution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since it is a proportional tax</w:t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  <w:r w:rsidR="00E7186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BBB66BE" w14:textId="78440974" w:rsidR="00E1547D" w:rsidRPr="00E71866" w:rsidRDefault="006E11A0" w:rsidP="006E11A0">
      <w:pPr>
        <w:pStyle w:val="ListParagraph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標準稅率的提高不會對收入分配產生影響，因為它是比例稅</w:t>
      </w:r>
      <w:r w:rsidR="00E1547D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</w:t>
      </w:r>
    </w:p>
    <w:p w14:paraId="5C64CFBC" w14:textId="77665062" w:rsidR="00E1547D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DBD2F7B" w14:textId="65A88397" w:rsidR="00E1547D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Standard tax rate is 15% in Hong Kong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8B645AA" w14:textId="526CAA00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香港的標準稅率為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15%</w:t>
      </w:r>
    </w:p>
    <w:p w14:paraId="67AEB0C3" w14:textId="2B26C427" w:rsidR="00E1547D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FC7187E" w14:textId="7FABBB90" w:rsidR="00E1547D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Increase the progressivity of marginal tax rate leads to a larger Gini coefficient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6304E0E" w14:textId="7B7F4F97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提高邊際稅率的累進性導致</w:t>
      </w:r>
      <w:r w:rsidR="000F4747" w:rsidRPr="000F474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堅尼系數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變大</w:t>
      </w:r>
    </w:p>
    <w:p w14:paraId="790A830E" w14:textId="093FCC16" w:rsidR="00E1547D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5CE26C6" w14:textId="78768CDE" w:rsidR="00FA0B46" w:rsidRPr="00E71866" w:rsidRDefault="00E1547D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9.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B4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there is a reduction in tax allowance, fewer people will pay at standard tax rate </w:t>
      </w:r>
      <w:r w:rsidR="00FA0B4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B4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B46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EE9AE87" w14:textId="259B648C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當免稅額減少時，按標準稅率納稅的人就會減少</w:t>
      </w:r>
    </w:p>
    <w:p w14:paraId="44DD4646" w14:textId="6F851924" w:rsidR="00E1547D" w:rsidRPr="00E71866" w:rsidRDefault="00FA0B46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05D9339" w14:textId="094BB346" w:rsidR="00A82E6F" w:rsidRPr="00E71866" w:rsidRDefault="00FA0B46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10.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40351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Increase in tax band leads to a drop in number of people who are paying </w:t>
      </w:r>
      <w:r w:rsidR="00A82E6F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standard tax rate </w:t>
      </w:r>
      <w:r w:rsidR="00A82E6F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7186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82E6F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1267691" w14:textId="556D052E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稅階增加導致繳納標準稅率的人數下降</w:t>
      </w:r>
    </w:p>
    <w:p w14:paraId="6AC11AAC" w14:textId="01A3EB65" w:rsidR="00437596" w:rsidRPr="00E71866" w:rsidRDefault="00A82E6F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88A3D6A" w14:textId="3A62B612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EF961B" w14:textId="3D5E8FEE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C47CB1" w14:textId="5FF08D55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6AD99C" w14:textId="602B0671" w:rsidR="006E11A0" w:rsidRPr="00E71866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DA315E8" w14:textId="77777777" w:rsidR="006E11A0" w:rsidRDefault="006E11A0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EC302EF" w14:textId="77777777" w:rsidR="00E71866" w:rsidRPr="00E71866" w:rsidRDefault="00E71866" w:rsidP="006E11A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F2BD56" w14:textId="2F164044" w:rsidR="00437596" w:rsidRPr="00E71866" w:rsidRDefault="000A6149" w:rsidP="006E11A0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437596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4C4DF8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="00E1547D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TTT FTF</w:t>
      </w:r>
      <w:r w:rsidR="00FA0B46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="00A82E6F" w:rsidRPr="00E71866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</w:p>
    <w:p w14:paraId="4DE9C616" w14:textId="49592475" w:rsidR="00CC7571" w:rsidRPr="00E71866" w:rsidRDefault="00CC7571" w:rsidP="00CC7571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E7186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</w:t>
      </w:r>
      <w:r w:rsidR="00375841" w:rsidRPr="00E71866">
        <w:rPr>
          <w:rFonts w:ascii="Times New Roman" w:hAnsi="Times New Roman" w:cs="Times New Roman"/>
          <w:b/>
          <w:color w:val="000000" w:themeColor="text1"/>
          <w:u w:val="single"/>
        </w:rPr>
        <w:t>10</w:t>
      </w:r>
      <w:r w:rsidRPr="00E71866">
        <w:rPr>
          <w:rFonts w:ascii="Times New Roman" w:hAnsi="Times New Roman" w:cs="Times New Roman"/>
          <w:b/>
          <w:color w:val="000000" w:themeColor="text1"/>
          <w:u w:val="single"/>
        </w:rPr>
        <w:tab/>
        <w:t>Change in Tax Rate &amp; Tax Revenue</w:t>
      </w:r>
      <w:r w:rsidR="006E11A0" w:rsidRPr="00E71866">
        <w:rPr>
          <w:rFonts w:ascii="Times New Roman" w:hAnsi="Times New Roman" w:cs="Times New Roman" w:hint="eastAsia"/>
          <w:b/>
          <w:color w:val="000000" w:themeColor="text1"/>
          <w:u w:val="single"/>
        </w:rPr>
        <w:t>稅率和稅收收入的變化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E11A0" w:rsidRPr="00E71866" w14:paraId="5E6B54DE" w14:textId="77777777" w:rsidTr="00AD59A4">
        <w:tc>
          <w:tcPr>
            <w:tcW w:w="5225" w:type="dxa"/>
          </w:tcPr>
          <w:p w14:paraId="6004CE68" w14:textId="77777777" w:rsidR="006E11A0" w:rsidRPr="00E71866" w:rsidRDefault="006E11A0" w:rsidP="003E02B0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Example 1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- Decrease in salaries tax rate</w:t>
            </w:r>
          </w:p>
          <w:p w14:paraId="336F5368" w14:textId="77777777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salaries tax rate decreases</w:t>
            </w:r>
          </w:p>
          <w:p w14:paraId="50DF9EA3" w14:textId="77777777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Worker’s working incentive may </w:t>
            </w:r>
            <w:proofErr w:type="gramStart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increase</w:t>
            </w:r>
            <w:proofErr w:type="gramEnd"/>
          </w:p>
          <w:p w14:paraId="7D41CAC3" w14:textId="04D6FF96" w:rsidR="006E11A0" w:rsidRPr="00E71866" w:rsidRDefault="006E11A0" w:rsidP="00E7186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Salaries tax revenue may increase --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 salaries tax revenue due to the increase in salaries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&gt;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 salaries tax revenue due to decrease in tax rate, salaries tax revenue will increase eventually</w:t>
            </w:r>
          </w:p>
        </w:tc>
        <w:tc>
          <w:tcPr>
            <w:tcW w:w="5225" w:type="dxa"/>
          </w:tcPr>
          <w:p w14:paraId="4F0D08E2" w14:textId="4D170513" w:rsidR="003E02B0" w:rsidRPr="00E71866" w:rsidRDefault="003E02B0" w:rsidP="003E02B0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例一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 xml:space="preserve"> - 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降低薪俸稅率</w:t>
            </w:r>
          </w:p>
          <w:p w14:paraId="421AA5A3" w14:textId="072A8ADD" w:rsidR="003E02B0" w:rsidRPr="00E71866" w:rsidRDefault="003E02B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當薪俸稅率下降時</w:t>
            </w:r>
          </w:p>
          <w:p w14:paraId="13512866" w14:textId="63F77ED3" w:rsidR="003E02B0" w:rsidRPr="00E71866" w:rsidRDefault="003E02B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工人的工作積極性可能會增加</w:t>
            </w:r>
          </w:p>
          <w:p w14:paraId="2B877DCA" w14:textId="3AABF27C" w:rsidR="003E02B0" w:rsidRPr="00E71866" w:rsidRDefault="003E02B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薪俸稅收入可能增加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--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如果薪俸稅收入上升導致薪俸稅收入的升幅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&gt;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稅率下降導致薪俸稅收入的下降，薪俸稅收入最終會增加</w:t>
            </w:r>
          </w:p>
          <w:p w14:paraId="600C998B" w14:textId="00C3A535" w:rsidR="006E11A0" w:rsidRPr="00E71866" w:rsidRDefault="006E11A0" w:rsidP="00CC757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6E11A0" w:rsidRPr="00E71866" w14:paraId="06840BBB" w14:textId="77777777" w:rsidTr="00AD59A4">
        <w:tc>
          <w:tcPr>
            <w:tcW w:w="5225" w:type="dxa"/>
          </w:tcPr>
          <w:p w14:paraId="2FAB955F" w14:textId="77777777" w:rsidR="006E11A0" w:rsidRPr="00E71866" w:rsidRDefault="006E11A0" w:rsidP="003E02B0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Example 2 - Decrease in profit tax rate</w:t>
            </w:r>
          </w:p>
          <w:p w14:paraId="648E3D0B" w14:textId="77777777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p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rofit tax rate decrease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</w:t>
            </w:r>
          </w:p>
          <w:p w14:paraId="3FC8BF8A" w14:textId="77777777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Firm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’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s investment incentive may </w:t>
            </w:r>
            <w:proofErr w:type="gramStart"/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increase</w:t>
            </w:r>
            <w:proofErr w:type="gramEnd"/>
          </w:p>
          <w:p w14:paraId="56A3ADA7" w14:textId="0F645CA8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Profit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tax revenue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may increase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-- IF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in profit tax revenue due to the increase in profit &gt;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 profit tax revenue due to decrease in tax rate, profit tax revenue will increase eventually</w:t>
            </w:r>
          </w:p>
        </w:tc>
        <w:tc>
          <w:tcPr>
            <w:tcW w:w="5225" w:type="dxa"/>
          </w:tcPr>
          <w:p w14:paraId="218BEEA4" w14:textId="061DF56A" w:rsidR="003E02B0" w:rsidRPr="00E71866" w:rsidRDefault="003E02B0" w:rsidP="003E02B0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例二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 xml:space="preserve"> - 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利得稅率下調</w:t>
            </w:r>
          </w:p>
          <w:p w14:paraId="104EDAA7" w14:textId="7A766160" w:rsidR="003E02B0" w:rsidRPr="00E71866" w:rsidRDefault="003E02B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當利</w:t>
            </w:r>
            <w:r w:rsidR="000F4747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得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稅率下降時</w:t>
            </w:r>
          </w:p>
          <w:p w14:paraId="3C2700AD" w14:textId="2CBC40CF" w:rsidR="003E02B0" w:rsidRPr="00E71866" w:rsidRDefault="003E02B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公司的投資意欲可能會增加</w:t>
            </w:r>
          </w:p>
          <w:p w14:paraId="3F51B5AE" w14:textId="2A829969" w:rsidR="003E02B0" w:rsidRPr="00E71866" w:rsidRDefault="003E02B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利得稅收入可能增加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--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如果因</w:t>
            </w:r>
            <w:r w:rsidR="003574CE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利潤上升而增加的利得稅</w:t>
            </w:r>
            <w:r w:rsidR="000F474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&gt; </w:t>
            </w:r>
            <w:r w:rsidR="003574CE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因稅率下降而損失的利得稅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，最終利得稅收入會增加</w:t>
            </w:r>
          </w:p>
          <w:p w14:paraId="6049B3D0" w14:textId="77777777" w:rsidR="006E11A0" w:rsidRPr="00E71866" w:rsidRDefault="006E11A0" w:rsidP="003E02B0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6E11A0" w:rsidRPr="00E71866" w14:paraId="0FA81FCA" w14:textId="77777777" w:rsidTr="00AD59A4">
        <w:tc>
          <w:tcPr>
            <w:tcW w:w="5225" w:type="dxa"/>
          </w:tcPr>
          <w:p w14:paraId="27575911" w14:textId="77777777" w:rsidR="006E11A0" w:rsidRPr="00E71866" w:rsidRDefault="006E11A0" w:rsidP="003E02B0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Example 3 - Decrease in property tax rate</w:t>
            </w:r>
          </w:p>
          <w:p w14:paraId="5D00B911" w14:textId="77777777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p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roperty tax rate decrease</w:t>
            </w:r>
          </w:p>
          <w:p w14:paraId="7FC89D7C" w14:textId="77777777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Landlords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’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incentive of renting the property may </w:t>
            </w:r>
            <w:proofErr w:type="gramStart"/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increase</w:t>
            </w:r>
            <w:proofErr w:type="gramEnd"/>
          </w:p>
          <w:p w14:paraId="12C2BE42" w14:textId="780D04A6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Property tax revenue may increase -- IF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in property tax revenue due to the increase in rental income &gt; 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 property tax revenue due to decrease in tax rate, property tax revenue will increase eventuall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5225" w:type="dxa"/>
          </w:tcPr>
          <w:p w14:paraId="02C9B2C7" w14:textId="465C8EAB" w:rsidR="002638A9" w:rsidRPr="00E71866" w:rsidRDefault="002638A9" w:rsidP="002638A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例三</w:t>
            </w:r>
            <w:r w:rsidR="00342949"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 xml:space="preserve">- 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降低</w:t>
            </w:r>
            <w:r w:rsidR="000F4747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lang w:eastAsia="zh-HK"/>
              </w:rPr>
              <w:t>物業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稅率</w:t>
            </w:r>
          </w:p>
          <w:p w14:paraId="0EDC3C23" w14:textId="67DA0192" w:rsidR="002638A9" w:rsidRPr="00E71866" w:rsidRDefault="002638A9" w:rsidP="002638A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</w:t>
            </w:r>
            <w:r w:rsidR="000F4747" w:rsidRPr="000F474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物業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稅率下降時</w:t>
            </w:r>
          </w:p>
          <w:p w14:paraId="31FBB4E7" w14:textId="36BC3AB4" w:rsidR="002638A9" w:rsidRPr="00E71866" w:rsidRDefault="002638A9" w:rsidP="002638A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房東出租</w:t>
            </w:r>
            <w:r w:rsidR="000F4747" w:rsidRPr="000F474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物業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的動機可能會增加</w:t>
            </w:r>
          </w:p>
          <w:p w14:paraId="2057D684" w14:textId="24362ADC" w:rsidR="002638A9" w:rsidRPr="00E71866" w:rsidRDefault="000F4747" w:rsidP="002638A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474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物業</w:t>
            </w:r>
            <w:r w:rsidR="002638A9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稅收入可能增加</w:t>
            </w:r>
            <w:r w:rsidR="002638A9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-- </w:t>
            </w:r>
            <w:r w:rsidR="002638A9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如果因租金收入上升而增加的</w:t>
            </w:r>
            <w:r w:rsidRPr="000F474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物業</w:t>
            </w:r>
            <w:r w:rsidR="002638A9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2638A9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&gt; </w:t>
            </w:r>
            <w:r w:rsidR="002638A9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↓因稅率降低而損失的</w:t>
            </w:r>
            <w:r w:rsidRPr="000F474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物業</w:t>
            </w:r>
            <w:r w:rsidR="002638A9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稅，最終</w:t>
            </w:r>
            <w:r w:rsidRPr="000F474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物業</w:t>
            </w:r>
            <w:r w:rsidR="002638A9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稅收入將增加</w:t>
            </w:r>
          </w:p>
          <w:p w14:paraId="54099BBA" w14:textId="77777777" w:rsidR="006E11A0" w:rsidRPr="00E71866" w:rsidRDefault="006E11A0" w:rsidP="003E02B0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6E11A0" w:rsidRPr="00E71866" w14:paraId="4A942CEA" w14:textId="77777777" w:rsidTr="00AD59A4">
        <w:tc>
          <w:tcPr>
            <w:tcW w:w="5225" w:type="dxa"/>
          </w:tcPr>
          <w:p w14:paraId="6CC74E07" w14:textId="77777777" w:rsidR="006E11A0" w:rsidRPr="00E71866" w:rsidRDefault="006E11A0" w:rsidP="003E02B0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Example 4 - </w:t>
            </w:r>
            <w:r w:rsidRPr="00E7186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Decrease in sales tax rate</w:t>
            </w:r>
          </w:p>
          <w:p w14:paraId="35094124" w14:textId="77777777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When the 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sales tax rate decreases</w:t>
            </w:r>
          </w:p>
          <w:p w14:paraId="3F14D52D" w14:textId="5B6C26E5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Production cost decrease thus supply </w:t>
            </w:r>
            <w:proofErr w:type="gramStart"/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increase</w:t>
            </w:r>
            <w:r w:rsidR="007D79B8"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  <w:proofErr w:type="gramEnd"/>
          </w:p>
          <w:p w14:paraId="1D42E3AF" w14:textId="77777777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Price decreas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es and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uantity transacted increase</w:t>
            </w:r>
          </w:p>
          <w:p w14:paraId="3FD84D78" w14:textId="2DD84F46" w:rsidR="006E11A0" w:rsidRPr="00E71866" w:rsidRDefault="006E11A0" w:rsidP="003E02B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ales tax revenue may increase -- IF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in sales tax revenue due to the increase in quantity transacted &gt; 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 sales tax revenue due to decrease in tax rate,</w:t>
            </w:r>
            <w:r w:rsidRPr="00E7186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sales tax revenue will increase eventually</w:t>
            </w:r>
          </w:p>
        </w:tc>
        <w:tc>
          <w:tcPr>
            <w:tcW w:w="5225" w:type="dxa"/>
          </w:tcPr>
          <w:p w14:paraId="139695BB" w14:textId="6D21EEB1" w:rsidR="002638A9" w:rsidRPr="00E71866" w:rsidRDefault="002638A9" w:rsidP="002638A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例四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 xml:space="preserve"> - </w:t>
            </w:r>
            <w:r w:rsidRPr="00E7186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降低銷售稅率</w:t>
            </w:r>
          </w:p>
          <w:p w14:paraId="12FAEF3E" w14:textId="7A76D4C5" w:rsidR="002638A9" w:rsidRPr="00E71866" w:rsidRDefault="00342949" w:rsidP="002638A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當銷售稅率降低時</w:t>
            </w:r>
          </w:p>
          <w:p w14:paraId="3FB8DBDD" w14:textId="5891462D" w:rsidR="002638A9" w:rsidRPr="00E71866" w:rsidRDefault="00342949" w:rsidP="002638A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生產成本降低，供應增加</w:t>
            </w:r>
          </w:p>
          <w:p w14:paraId="31D78BEC" w14:textId="1C69B958" w:rsidR="002638A9" w:rsidRPr="00E71866" w:rsidRDefault="00342949" w:rsidP="002638A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價格下降，交易量增加</w:t>
            </w:r>
          </w:p>
          <w:p w14:paraId="351FA005" w14:textId="317B3ADF" w:rsidR="002638A9" w:rsidRPr="00E71866" w:rsidRDefault="00342949" w:rsidP="002638A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銷售稅收入可能增加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--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如果因銷量上升而增加的銷售收入</w:t>
            </w:r>
            <w:r w:rsidR="000F474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&gt; </w:t>
            </w:r>
            <w:r w:rsidRPr="00E7186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因稅率下降而損失的銷售收入，最終銷售稅收入將增加</w:t>
            </w:r>
          </w:p>
          <w:p w14:paraId="6820BA33" w14:textId="77777777" w:rsidR="006E11A0" w:rsidRPr="00E71866" w:rsidRDefault="006E11A0" w:rsidP="003E02B0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</w:tbl>
    <w:p w14:paraId="237A401F" w14:textId="2945AC50" w:rsidR="00CC7571" w:rsidRDefault="00CC7571" w:rsidP="00CC7571">
      <w:pPr>
        <w:rPr>
          <w:rFonts w:ascii="Times New Roman" w:hAnsi="Times New Roman" w:cs="Times New Roman"/>
          <w:color w:val="000000" w:themeColor="text1"/>
        </w:rPr>
      </w:pPr>
    </w:p>
    <w:p w14:paraId="789F34F2" w14:textId="77777777" w:rsidR="00AD59A4" w:rsidRDefault="00AD59A4" w:rsidP="00CC7571">
      <w:pPr>
        <w:rPr>
          <w:rFonts w:ascii="Times New Roman" w:hAnsi="Times New Roman" w:cs="Times New Roman"/>
          <w:color w:val="000000" w:themeColor="text1"/>
        </w:rPr>
      </w:pPr>
    </w:p>
    <w:p w14:paraId="4D132F65" w14:textId="3690831D" w:rsidR="00E71866" w:rsidRDefault="00E71866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6432F" wp14:editId="49752B56">
                <wp:simplePos x="0" y="0"/>
                <wp:positionH relativeFrom="column">
                  <wp:posOffset>7445</wp:posOffset>
                </wp:positionH>
                <wp:positionV relativeFrom="paragraph">
                  <wp:posOffset>-1927</wp:posOffset>
                </wp:positionV>
                <wp:extent cx="6639910" cy="539067"/>
                <wp:effectExtent l="12700" t="12700" r="1524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910" cy="5390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74494B6" w14:textId="77777777" w:rsidR="007D79B8" w:rsidRPr="007C5617" w:rsidRDefault="007D79B8" w:rsidP="00CC7571">
                            <w:pPr>
                              <w:jc w:val="center"/>
                              <w:rPr>
                                <w:rFonts w:ascii="Copperplate" w:hAnsi="Copperplate"/>
                                <w:sz w:val="32"/>
                                <w:szCs w:val="32"/>
                              </w:rPr>
                            </w:pPr>
                            <w:r w:rsidRPr="007C5617">
                              <w:rPr>
                                <w:rFonts w:ascii="Copperplate" w:hAnsi="Copperplate"/>
                                <w:sz w:val="32"/>
                                <w:szCs w:val="32"/>
                              </w:rPr>
                              <w:t xml:space="preserve">Reminder: The effect on tax revenue is </w:t>
                            </w:r>
                            <w:r w:rsidRPr="007C5617">
                              <w:rPr>
                                <w:rFonts w:ascii="Copperplate" w:hAnsi="Copperplate"/>
                                <w:b/>
                                <w:sz w:val="32"/>
                                <w:szCs w:val="32"/>
                              </w:rPr>
                              <w:t>UNCERTAIN</w:t>
                            </w:r>
                            <w:r w:rsidRPr="007C5617">
                              <w:rPr>
                                <w:rFonts w:ascii="Copperplate" w:hAnsi="Copperplate"/>
                                <w:sz w:val="32"/>
                                <w:szCs w:val="32"/>
                              </w:rPr>
                              <w:t xml:space="preserve"> when the tax rate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6432F" id="Text Box 25" o:spid="_x0000_s1145" type="#_x0000_t202" style="position:absolute;margin-left:.6pt;margin-top:-.15pt;width:522.85pt;height:4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" filled="f" strokeweight="1.5pt">
                <v:stroke dashstyle="dash"/>
                <v:textbox>
                  <w:txbxContent>
                    <w:p w14:paraId="274494B6" w14:textId="77777777" w:rsidR="007D79B8" w:rsidRPr="007C5617" w:rsidRDefault="007D79B8" w:rsidP="00CC7571">
                      <w:pPr>
                        <w:jc w:val="center"/>
                        <w:rPr>
                          <w:rFonts w:ascii="Copperplate" w:hAnsi="Copperplate"/>
                          <w:sz w:val="32"/>
                          <w:szCs w:val="32"/>
                        </w:rPr>
                      </w:pPr>
                      <w:r w:rsidRPr="007C5617">
                        <w:rPr>
                          <w:rFonts w:ascii="Copperplate" w:hAnsi="Copperplate"/>
                          <w:sz w:val="32"/>
                          <w:szCs w:val="32"/>
                        </w:rPr>
                        <w:t xml:space="preserve">Reminder: The effect on tax revenue is </w:t>
                      </w:r>
                      <w:r w:rsidRPr="007C5617">
                        <w:rPr>
                          <w:rFonts w:ascii="Copperplate" w:hAnsi="Copperplate"/>
                          <w:b/>
                          <w:sz w:val="32"/>
                          <w:szCs w:val="32"/>
                        </w:rPr>
                        <w:t>UNCERTAIN</w:t>
                      </w:r>
                      <w:r w:rsidRPr="007C5617">
                        <w:rPr>
                          <w:rFonts w:ascii="Copperplate" w:hAnsi="Copperplate"/>
                          <w:sz w:val="32"/>
                          <w:szCs w:val="32"/>
                        </w:rPr>
                        <w:t xml:space="preserve"> when the tax rate change</w:t>
                      </w:r>
                    </w:p>
                  </w:txbxContent>
                </v:textbox>
              </v:shape>
            </w:pict>
          </mc:Fallback>
        </mc:AlternateContent>
      </w:r>
    </w:p>
    <w:p w14:paraId="5ACFC211" w14:textId="20FB76E4" w:rsidR="00E71866" w:rsidRDefault="00E71866" w:rsidP="00CC7571">
      <w:pPr>
        <w:rPr>
          <w:rFonts w:ascii="Times New Roman" w:hAnsi="Times New Roman" w:cs="Times New Roman"/>
          <w:color w:val="000000" w:themeColor="text1"/>
        </w:rPr>
      </w:pPr>
    </w:p>
    <w:p w14:paraId="29EE5F6A" w14:textId="6A4D3900" w:rsidR="00E71866" w:rsidRDefault="00E71866" w:rsidP="00CC757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1CD09C" wp14:editId="2D451F3E">
                <wp:simplePos x="0" y="0"/>
                <wp:positionH relativeFrom="column">
                  <wp:posOffset>6985</wp:posOffset>
                </wp:positionH>
                <wp:positionV relativeFrom="paragraph">
                  <wp:posOffset>209660</wp:posOffset>
                </wp:positionV>
                <wp:extent cx="6639560" cy="538480"/>
                <wp:effectExtent l="12700" t="12700" r="15240" b="7620"/>
                <wp:wrapNone/>
                <wp:docPr id="47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560" cy="5384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29682C3" w14:textId="5CDD0AA9" w:rsidR="007D79B8" w:rsidRPr="00342949" w:rsidRDefault="007D79B8" w:rsidP="00342949">
                            <w:pPr>
                              <w:jc w:val="center"/>
                              <w:rPr>
                                <w:rFonts w:ascii="Copperplate" w:hAnsi="Copperplate"/>
                                <w:sz w:val="28"/>
                                <w:szCs w:val="28"/>
                              </w:rPr>
                            </w:pPr>
                            <w:r w:rsidRPr="00342949">
                              <w:rPr>
                                <w:rFonts w:ascii="Copperplate" w:hAnsi="Copperplate" w:hint="eastAsia"/>
                                <w:sz w:val="28"/>
                                <w:szCs w:val="28"/>
                              </w:rPr>
                              <w:t>提示：稅率變化對稅收的影響是</w:t>
                            </w:r>
                            <w:r w:rsidRPr="00342949">
                              <w:rPr>
                                <w:rFonts w:ascii="Copperplate" w:hAnsi="Copperplate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不確定</w:t>
                            </w:r>
                            <w:r w:rsidRPr="00342949">
                              <w:rPr>
                                <w:rFonts w:ascii="Copperplate" w:hAnsi="Copperplate" w:hint="eastAsia"/>
                                <w:sz w:val="28"/>
                                <w:szCs w:val="28"/>
                              </w:rPr>
                              <w:t>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CD09C" id="_x0000_s1146" type="#_x0000_t202" style="position:absolute;margin-left:.55pt;margin-top:16.5pt;width:522.8pt;height:42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" filled="f" strokeweight="1.5pt">
                <v:stroke dashstyle="dash"/>
                <v:textbox>
                  <w:txbxContent>
                    <w:p w14:paraId="329682C3" w14:textId="5CDD0AA9" w:rsidR="007D79B8" w:rsidRPr="00342949" w:rsidRDefault="007D79B8" w:rsidP="00342949">
                      <w:pPr>
                        <w:jc w:val="center"/>
                        <w:rPr>
                          <w:rFonts w:ascii="Copperplate" w:hAnsi="Copperplate"/>
                          <w:sz w:val="28"/>
                          <w:szCs w:val="28"/>
                        </w:rPr>
                      </w:pPr>
                      <w:r w:rsidRPr="00342949">
                        <w:rPr>
                          <w:rFonts w:ascii="Copperplate" w:hAnsi="Copperplate" w:hint="eastAsia"/>
                          <w:sz w:val="28"/>
                          <w:szCs w:val="28"/>
                        </w:rPr>
                        <w:t>提示：稅率變化對稅收的影響是</w:t>
                      </w:r>
                      <w:r w:rsidRPr="00342949">
                        <w:rPr>
                          <w:rFonts w:ascii="Copperplate" w:hAnsi="Copperplate" w:hint="eastAsia"/>
                          <w:b/>
                          <w:bCs/>
                          <w:sz w:val="28"/>
                          <w:szCs w:val="28"/>
                        </w:rPr>
                        <w:t>不確定</w:t>
                      </w:r>
                      <w:r w:rsidRPr="00342949">
                        <w:rPr>
                          <w:rFonts w:ascii="Copperplate" w:hAnsi="Copperplate" w:hint="eastAsia"/>
                          <w:sz w:val="28"/>
                          <w:szCs w:val="28"/>
                        </w:rPr>
                        <w:t>的</w:t>
                      </w:r>
                    </w:p>
                  </w:txbxContent>
                </v:textbox>
              </v:shape>
            </w:pict>
          </mc:Fallback>
        </mc:AlternateContent>
      </w:r>
    </w:p>
    <w:p w14:paraId="23FA9F42" w14:textId="3EC1F14F" w:rsidR="00CC7571" w:rsidRDefault="00CC7571" w:rsidP="00CC7571">
      <w:pPr>
        <w:rPr>
          <w:rFonts w:ascii="Times New Roman" w:hAnsi="Times New Roman" w:cs="Times New Roman"/>
          <w:color w:val="000000" w:themeColor="text1"/>
        </w:rPr>
      </w:pPr>
    </w:p>
    <w:p w14:paraId="60BC7114" w14:textId="41A4CCAF" w:rsidR="00CC7571" w:rsidRDefault="00CC7571" w:rsidP="00CC7571">
      <w:pPr>
        <w:rPr>
          <w:rFonts w:ascii="Times New Roman" w:hAnsi="Times New Roman" w:cs="Times New Roman"/>
          <w:color w:val="000000" w:themeColor="text1"/>
        </w:rPr>
      </w:pPr>
    </w:p>
    <w:p w14:paraId="6CBC9E52" w14:textId="77777777" w:rsidR="00CC7571" w:rsidRDefault="00CC7571" w:rsidP="00CC7571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1296E5" w14:textId="5F943A3D" w:rsidR="00CC7571" w:rsidRPr="00E71866" w:rsidRDefault="00143768" w:rsidP="00E7186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Q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uestion</w:t>
      </w:r>
      <w:r w:rsidR="00342949"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題目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1ED2ABB8" w14:textId="1FEBD8B6" w:rsidR="00143768" w:rsidRPr="00E71866" w:rsidRDefault="00143768" w:rsidP="00E7186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he government is planning to increase the salaries tax rate </w:t>
      </w:r>
      <w:proofErr w:type="gramStart"/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in order to</w:t>
      </w:r>
      <w:proofErr w:type="gramEnd"/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boost the tax revenue of salaries tax.</w:t>
      </w: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A</w:t>
      </w:r>
      <w:r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n economist argued that the government cannot achieve the aim. Justify the argument of that economist.</w:t>
      </w:r>
    </w:p>
    <w:p w14:paraId="7AAEC4F9" w14:textId="4FCC5528" w:rsidR="00143768" w:rsidRPr="00E71866" w:rsidRDefault="00342949" w:rsidP="00E7186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18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政府正計劃提高薪俸稅率，以增加薪俸稅的稅收。一位經濟學家認為，政府無法實現這一目標。證明那個經濟學家的論點是正確的。</w:t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F0A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43768" w:rsidRPr="00E71866">
        <w:rPr>
          <w:rFonts w:ascii="Times New Roman" w:hAnsi="Times New Roman" w:cs="Times New Roman"/>
          <w:color w:val="000000" w:themeColor="text1"/>
          <w:sz w:val="20"/>
          <w:szCs w:val="20"/>
        </w:rPr>
        <w:t>(4)</w:t>
      </w:r>
    </w:p>
    <w:p w14:paraId="59CCAFEE" w14:textId="045A03C4" w:rsidR="00CC7571" w:rsidRPr="00F43498" w:rsidRDefault="00F43498" w:rsidP="00362EA7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  <w:r>
        <w:rPr>
          <w:rFonts w:ascii="Times New Roman" w:hAnsi="Times New Roman" w:cs="Times New Roman"/>
          <w:color w:val="000000" w:themeColor="text1"/>
          <w:u w:val="dotDotDash"/>
        </w:rPr>
        <w:t xml:space="preserve">                                                                                       </w:t>
      </w:r>
    </w:p>
    <w:p w14:paraId="56886CA7" w14:textId="77777777" w:rsidR="00F43498" w:rsidRPr="00F43498" w:rsidRDefault="00F43498" w:rsidP="00362EA7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  <w:r>
        <w:rPr>
          <w:rFonts w:ascii="Times New Roman" w:hAnsi="Times New Roman" w:cs="Times New Roman"/>
          <w:color w:val="000000" w:themeColor="text1"/>
          <w:u w:val="dotDotDash"/>
        </w:rPr>
        <w:t xml:space="preserve">                                                                                       </w:t>
      </w:r>
    </w:p>
    <w:p w14:paraId="4ABD37C8" w14:textId="77777777" w:rsidR="00F43498" w:rsidRPr="00F43498" w:rsidRDefault="00F43498" w:rsidP="00362EA7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  <w:r>
        <w:rPr>
          <w:rFonts w:ascii="Times New Roman" w:hAnsi="Times New Roman" w:cs="Times New Roman"/>
          <w:color w:val="000000" w:themeColor="text1"/>
          <w:u w:val="dotDotDash"/>
        </w:rPr>
        <w:t xml:space="preserve">                                                                                       </w:t>
      </w:r>
    </w:p>
    <w:p w14:paraId="5811C9D3" w14:textId="77777777" w:rsidR="00F43498" w:rsidRPr="00F43498" w:rsidRDefault="00F43498" w:rsidP="00362EA7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  <w:r>
        <w:rPr>
          <w:rFonts w:ascii="Times New Roman" w:hAnsi="Times New Roman" w:cs="Times New Roman"/>
          <w:color w:val="000000" w:themeColor="text1"/>
          <w:u w:val="dotDotDash"/>
        </w:rPr>
        <w:t xml:space="preserve">                                                                                       </w:t>
      </w:r>
    </w:p>
    <w:p w14:paraId="3D787925" w14:textId="77777777" w:rsidR="00F43498" w:rsidRPr="00F43498" w:rsidRDefault="00F43498" w:rsidP="00362EA7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  <w:r>
        <w:rPr>
          <w:rFonts w:ascii="Times New Roman" w:hAnsi="Times New Roman" w:cs="Times New Roman"/>
          <w:color w:val="000000" w:themeColor="text1"/>
          <w:u w:val="dotDotDash"/>
        </w:rPr>
        <w:t xml:space="preserve">                                                                                       </w:t>
      </w:r>
    </w:p>
    <w:p w14:paraId="51CC63F2" w14:textId="77777777" w:rsidR="00F43498" w:rsidRPr="00F43498" w:rsidRDefault="00F43498" w:rsidP="00362EA7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  <w:r>
        <w:rPr>
          <w:rFonts w:ascii="Times New Roman" w:hAnsi="Times New Roman" w:cs="Times New Roman"/>
          <w:color w:val="000000" w:themeColor="text1"/>
          <w:u w:val="dotDotDash"/>
        </w:rPr>
        <w:t xml:space="preserve">                                                                                       </w:t>
      </w:r>
    </w:p>
    <w:p w14:paraId="29231D26" w14:textId="77777777" w:rsidR="00F43498" w:rsidRPr="00F43498" w:rsidRDefault="00F43498" w:rsidP="00362EA7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  <w:r>
        <w:rPr>
          <w:rFonts w:ascii="Times New Roman" w:hAnsi="Times New Roman" w:cs="Times New Roman"/>
          <w:color w:val="000000" w:themeColor="text1"/>
          <w:u w:val="dotDotDash"/>
        </w:rPr>
        <w:t xml:space="preserve">                                                                                       </w:t>
      </w:r>
    </w:p>
    <w:p w14:paraId="716A0386" w14:textId="16FCEBE7" w:rsidR="00252621" w:rsidRDefault="00F43498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  <w:r>
        <w:rPr>
          <w:rFonts w:ascii="Times New Roman" w:hAnsi="Times New Roman" w:cs="Times New Roman"/>
          <w:color w:val="000000" w:themeColor="text1"/>
          <w:u w:val="dotDotDash"/>
        </w:rPr>
        <w:t xml:space="preserve">                                                                                       </w:t>
      </w:r>
    </w:p>
    <w:p w14:paraId="7FF2C67E" w14:textId="77777777" w:rsidR="007D79B8" w:rsidRDefault="007D79B8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5E7A2134" w14:textId="77777777" w:rsidR="00F56C94" w:rsidRDefault="00F56C94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7DC200BE" w14:textId="77777777" w:rsidR="00F56C94" w:rsidRDefault="00F56C94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17ED1DB7" w14:textId="77777777" w:rsidR="00F56C94" w:rsidRDefault="00F56C94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6904A463" w14:textId="77777777" w:rsidR="00F56C94" w:rsidRDefault="00F56C94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52709385" w14:textId="77777777" w:rsidR="00F56C94" w:rsidRDefault="00F56C94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56767022" w14:textId="77777777" w:rsidR="00F56C94" w:rsidRDefault="00F56C94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0266131C" w14:textId="77777777" w:rsidR="00F56C94" w:rsidRDefault="00F56C94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5C5EDA65" w14:textId="77777777" w:rsidR="00F56C94" w:rsidRPr="00FF2F7E" w:rsidRDefault="00F56C94" w:rsidP="00FF2F7E">
      <w:pPr>
        <w:spacing w:line="360" w:lineRule="auto"/>
        <w:rPr>
          <w:rFonts w:ascii="Times New Roman" w:hAnsi="Times New Roman" w:cs="Times New Roman"/>
          <w:color w:val="000000" w:themeColor="text1"/>
          <w:u w:val="dotDotDash"/>
        </w:rPr>
      </w:pPr>
    </w:p>
    <w:p w14:paraId="4673244F" w14:textId="646788AC" w:rsidR="00CC7571" w:rsidRPr="00F56C94" w:rsidRDefault="00CC7571" w:rsidP="00CC757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56C94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16.1</w:t>
      </w:r>
      <w:r w:rsidR="00375841" w:rsidRPr="00F56C94">
        <w:rPr>
          <w:rFonts w:ascii="Times New Roman" w:hAnsi="Times New Roman" w:cs="Times New Roman"/>
          <w:b/>
          <w:color w:val="000000" w:themeColor="text1"/>
          <w:u w:val="single"/>
        </w:rPr>
        <w:t>1</w:t>
      </w:r>
      <w:r w:rsidRPr="00F56C94">
        <w:rPr>
          <w:rFonts w:ascii="Times New Roman" w:hAnsi="Times New Roman" w:cs="Times New Roman"/>
          <w:b/>
          <w:color w:val="000000" w:themeColor="text1"/>
          <w:u w:val="single"/>
        </w:rPr>
        <w:tab/>
        <w:t>Public Expenditure</w:t>
      </w:r>
      <w:r w:rsidR="002949FE" w:rsidRPr="002949FE">
        <w:rPr>
          <w:rFonts w:ascii="Times New Roman" w:hAnsi="Times New Roman" w:cs="Times New Roman" w:hint="eastAsia"/>
          <w:b/>
          <w:color w:val="000000" w:themeColor="text1"/>
          <w:u w:val="single"/>
        </w:rPr>
        <w:t>公共支出</w:t>
      </w:r>
      <w:r w:rsidR="002949FE" w:rsidRPr="002949FE">
        <w:rPr>
          <w:rFonts w:ascii="Times New Roman" w:hAnsi="Times New Roman" w:cs="Times New Roman" w:hint="eastAsia"/>
          <w:b/>
          <w:color w:val="000000" w:themeColor="text1"/>
          <w:u w:val="single"/>
        </w:rPr>
        <w:t xml:space="preserve"> / </w:t>
      </w:r>
      <w:r w:rsidR="002949FE" w:rsidRPr="002949FE">
        <w:rPr>
          <w:rFonts w:ascii="Times New Roman" w:hAnsi="Times New Roman" w:cs="Times New Roman" w:hint="eastAsia"/>
          <w:b/>
          <w:color w:val="000000" w:themeColor="text1"/>
          <w:u w:val="single"/>
        </w:rPr>
        <w:t>公共開支</w:t>
      </w:r>
    </w:p>
    <w:p w14:paraId="49070CE5" w14:textId="0FD1E6F6" w:rsidR="00CC7571" w:rsidRPr="00F56C94" w:rsidRDefault="00CC7571" w:rsidP="008F3A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Public Expenditure:</w:t>
      </w:r>
      <w:r w:rsidR="0072270B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overnment expenditure plus expenditure by government’s trading funds and the Housing Authority</w:t>
      </w:r>
    </w:p>
    <w:p w14:paraId="78236B1D" w14:textId="6C7BC07F" w:rsidR="00FF2F7E" w:rsidRDefault="00FF2F7E" w:rsidP="008F3A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公共開支：政府開支加上政府營運基金和房屋委員會的開支</w:t>
      </w:r>
    </w:p>
    <w:p w14:paraId="4E8C4FAC" w14:textId="1D08888F" w:rsidR="00F56C94" w:rsidRPr="00F56C94" w:rsidRDefault="00F56C94" w:rsidP="002949FE">
      <w:pPr>
        <w:pStyle w:val="ListParagraph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903A24" wp14:editId="0A843156">
                <wp:simplePos x="0" y="0"/>
                <wp:positionH relativeFrom="column">
                  <wp:posOffset>2706413</wp:posOffset>
                </wp:positionH>
                <wp:positionV relativeFrom="paragraph">
                  <wp:posOffset>132080</wp:posOffset>
                </wp:positionV>
                <wp:extent cx="415815" cy="1536065"/>
                <wp:effectExtent l="12700" t="12700" r="3810" b="13335"/>
                <wp:wrapNone/>
                <wp:docPr id="73" name="左大括弧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815" cy="1536065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28AA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73" o:spid="_x0000_s1026" type="#_x0000_t87" style="position:absolute;margin-left:213.1pt;margin-top:10.4pt;width:32.75pt;height:120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" adj="487" strokecolor="black [3200]" strokeweight="1.5pt">
                <v:stroke joinstyle="miter"/>
              </v:shape>
            </w:pict>
          </mc:Fallback>
        </mc:AlternateContent>
      </w:r>
      <w:r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DF1305" wp14:editId="6CC84407">
                <wp:simplePos x="0" y="0"/>
                <wp:positionH relativeFrom="column">
                  <wp:posOffset>3187919</wp:posOffset>
                </wp:positionH>
                <wp:positionV relativeFrom="paragraph">
                  <wp:posOffset>131555</wp:posOffset>
                </wp:positionV>
                <wp:extent cx="3459892" cy="1536182"/>
                <wp:effectExtent l="12700" t="12700" r="7620" b="13335"/>
                <wp:wrapNone/>
                <wp:docPr id="75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892" cy="1536182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78521" w14:textId="289E93E5" w:rsidR="007D79B8" w:rsidRPr="00F56C94" w:rsidRDefault="007D79B8" w:rsidP="008F3A6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Government Consumption Expenditure</w:t>
                            </w:r>
                          </w:p>
                          <w:p w14:paraId="6B980D59" w14:textId="00F5FC7D" w:rsidR="007D79B8" w:rsidRPr="00F56C94" w:rsidRDefault="007D79B8" w:rsidP="004878F9">
                            <w:pPr>
                              <w:pStyle w:val="ListParagraph"/>
                              <w:ind w:left="360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政府消費支出</w:t>
                            </w:r>
                          </w:p>
                          <w:p w14:paraId="57791DFE" w14:textId="77E40A52" w:rsidR="007D79B8" w:rsidRPr="00F56C94" w:rsidRDefault="007D79B8" w:rsidP="008F3A6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Expenditure by government’s trading funds </w:t>
                            </w:r>
                          </w:p>
                          <w:p w14:paraId="1BE3EC76" w14:textId="7B53D0E2" w:rsidR="007D79B8" w:rsidRPr="00F56C94" w:rsidRDefault="007D79B8" w:rsidP="00FF2F7E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政府營運資金支出</w:t>
                            </w:r>
                          </w:p>
                          <w:p w14:paraId="0C9E4C03" w14:textId="63DC6512" w:rsidR="007D79B8" w:rsidRPr="00F56C94" w:rsidRDefault="007D79B8" w:rsidP="008F3A6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Expenditure by the Housing Authority</w:t>
                            </w:r>
                          </w:p>
                          <w:p w14:paraId="5C8084CB" w14:textId="1300D493" w:rsidR="007D79B8" w:rsidRPr="00F56C94" w:rsidRDefault="007D79B8" w:rsidP="004878F9">
                            <w:pPr>
                              <w:pStyle w:val="ListParagraph"/>
                              <w:ind w:left="360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房屋委員會的開支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F1305" id="文字方塊 75" o:spid="_x0000_s1147" type="#_x0000_t202" style="position:absolute;left:0;text-align:left;margin-left:251pt;margin-top:10.35pt;width:272.45pt;height:120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" filled="f" strokecolor="black [3200]" strokeweight="1.5pt">
                <v:textbox>
                  <w:txbxContent>
                    <w:p w14:paraId="3FE78521" w14:textId="289E93E5" w:rsidR="007D79B8" w:rsidRPr="00F56C94" w:rsidRDefault="007D79B8" w:rsidP="008F3A6D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Government Consumption Expenditure</w:t>
                      </w:r>
                    </w:p>
                    <w:p w14:paraId="6B980D59" w14:textId="00F5FC7D" w:rsidR="007D79B8" w:rsidRPr="00F56C94" w:rsidRDefault="007D79B8" w:rsidP="004878F9">
                      <w:pPr>
                        <w:pStyle w:val="ListParagraph"/>
                        <w:ind w:left="360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政府消費支出</w:t>
                      </w:r>
                    </w:p>
                    <w:p w14:paraId="57791DFE" w14:textId="77E40A52" w:rsidR="007D79B8" w:rsidRPr="00F56C94" w:rsidRDefault="007D79B8" w:rsidP="008F3A6D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Expenditure by government’s trading funds </w:t>
                      </w:r>
                    </w:p>
                    <w:p w14:paraId="1BE3EC76" w14:textId="7B53D0E2" w:rsidR="007D79B8" w:rsidRPr="00F56C94" w:rsidRDefault="007D79B8" w:rsidP="00FF2F7E">
                      <w:pPr>
                        <w:ind w:left="36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政府營運資金支出</w:t>
                      </w:r>
                    </w:p>
                    <w:p w14:paraId="0C9E4C03" w14:textId="63DC6512" w:rsidR="007D79B8" w:rsidRPr="00F56C94" w:rsidRDefault="007D79B8" w:rsidP="008F3A6D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Expenditure by the Housing Authority</w:t>
                      </w:r>
                    </w:p>
                    <w:p w14:paraId="5C8084CB" w14:textId="1300D493" w:rsidR="007D79B8" w:rsidRPr="00F56C94" w:rsidRDefault="007D79B8" w:rsidP="004878F9">
                      <w:pPr>
                        <w:pStyle w:val="ListParagraph"/>
                        <w:ind w:left="360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房屋委員會的開支</w:t>
                      </w:r>
                    </w:p>
                  </w:txbxContent>
                </v:textbox>
              </v:shape>
            </w:pict>
          </mc:Fallback>
        </mc:AlternateContent>
      </w:r>
    </w:p>
    <w:p w14:paraId="2E868070" w14:textId="3ECEC280" w:rsidR="00CC7571" w:rsidRPr="00F56C94" w:rsidRDefault="00CC7571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DB8DCE" w14:textId="5F57CA2C" w:rsidR="00F43498" w:rsidRPr="00F56C94" w:rsidRDefault="00F4349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0D3BFE" wp14:editId="0010A418">
                <wp:simplePos x="0" y="0"/>
                <wp:positionH relativeFrom="column">
                  <wp:posOffset>763905</wp:posOffset>
                </wp:positionH>
                <wp:positionV relativeFrom="paragraph">
                  <wp:posOffset>134642</wp:posOffset>
                </wp:positionV>
                <wp:extent cx="1643713" cy="597994"/>
                <wp:effectExtent l="12700" t="12700" r="7620" b="12065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713" cy="597994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033BD" w14:textId="76DED6F2" w:rsidR="007D79B8" w:rsidRPr="00F56C94" w:rsidRDefault="007D79B8" w:rsidP="00F56C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Public Expenditure</w:t>
                            </w:r>
                          </w:p>
                          <w:p w14:paraId="2CBB42C1" w14:textId="7CE1BF59" w:rsidR="007D79B8" w:rsidRPr="00F56C94" w:rsidRDefault="007D79B8" w:rsidP="00F56C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公共開支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D3BFE" id="文字方塊 74" o:spid="_x0000_s1148" type="#_x0000_t202" style="position:absolute;margin-left:60.15pt;margin-top:10.6pt;width:129.45pt;height:47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" filled="f" strokecolor="black [3200]" strokeweight="1.5pt">
                <v:textbox>
                  <w:txbxContent>
                    <w:p w14:paraId="39F033BD" w14:textId="76DED6F2" w:rsidR="007D79B8" w:rsidRPr="00F56C94" w:rsidRDefault="007D79B8" w:rsidP="00F56C9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Public Expenditure</w:t>
                      </w:r>
                    </w:p>
                    <w:p w14:paraId="2CBB42C1" w14:textId="7CE1BF59" w:rsidR="007D79B8" w:rsidRPr="00F56C94" w:rsidRDefault="007D79B8" w:rsidP="00F56C9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公共開支</w:t>
                      </w:r>
                    </w:p>
                  </w:txbxContent>
                </v:textbox>
              </v:shape>
            </w:pict>
          </mc:Fallback>
        </mc:AlternateContent>
      </w:r>
    </w:p>
    <w:p w14:paraId="092EC4DB" w14:textId="348039BE" w:rsidR="00F43498" w:rsidRPr="00F56C94" w:rsidRDefault="00F4349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1794CE" w14:textId="77CD2B10" w:rsidR="00F43498" w:rsidRPr="00F56C94" w:rsidRDefault="00F4349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EBB2B1" w14:textId="6C915837" w:rsidR="00F43498" w:rsidRPr="00F56C94" w:rsidRDefault="00F43498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9F100F" w14:textId="75A114D0" w:rsidR="00FF2F7E" w:rsidRDefault="00FF2F7E" w:rsidP="00CC7571">
      <w:pPr>
        <w:rPr>
          <w:rFonts w:ascii="Times New Roman" w:hAnsi="Times New Roman" w:cs="Times New Roman"/>
          <w:color w:val="000000" w:themeColor="text1"/>
        </w:rPr>
      </w:pPr>
    </w:p>
    <w:p w14:paraId="3FA86A5F" w14:textId="77777777" w:rsidR="00FF2F7E" w:rsidRPr="00F56C94" w:rsidRDefault="00FF2F7E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E913C7" w14:textId="36F09C17" w:rsidR="00CC7571" w:rsidRPr="00F56C94" w:rsidRDefault="00F97CAE" w:rsidP="008F3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Classification of public expenditure</w:t>
      </w:r>
      <w:r w:rsidR="00FF2F7E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公共開支分類：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647"/>
      </w:tblGrid>
      <w:tr w:rsidR="00F43498" w:rsidRPr="00F56C94" w14:paraId="25E9E7DD" w14:textId="77777777" w:rsidTr="00AD59A4">
        <w:trPr>
          <w:trHeight w:val="450"/>
        </w:trPr>
        <w:tc>
          <w:tcPr>
            <w:tcW w:w="5647" w:type="dxa"/>
          </w:tcPr>
          <w:p w14:paraId="706320B0" w14:textId="7C6624DC" w:rsidR="00F43498" w:rsidRPr="00F56C94" w:rsidRDefault="00530A25" w:rsidP="00530A2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FUNCTIONS</w:t>
            </w:r>
            <w:r w:rsidR="00FF2F7E" w:rsidRPr="00F56C9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用途</w:t>
            </w:r>
          </w:p>
        </w:tc>
      </w:tr>
      <w:tr w:rsidR="00F43498" w:rsidRPr="00F56C94" w14:paraId="1A6A1870" w14:textId="77777777" w:rsidTr="00AD59A4">
        <w:trPr>
          <w:trHeight w:val="434"/>
        </w:trPr>
        <w:tc>
          <w:tcPr>
            <w:tcW w:w="5647" w:type="dxa"/>
          </w:tcPr>
          <w:p w14:paraId="1970E0BB" w14:textId="43D28E28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Education 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教育</w:t>
            </w:r>
          </w:p>
        </w:tc>
      </w:tr>
      <w:tr w:rsidR="00F43498" w:rsidRPr="00F56C94" w14:paraId="50A8A4BC" w14:textId="77777777" w:rsidTr="00AD59A4">
        <w:trPr>
          <w:trHeight w:val="450"/>
        </w:trPr>
        <w:tc>
          <w:tcPr>
            <w:tcW w:w="5647" w:type="dxa"/>
          </w:tcPr>
          <w:p w14:paraId="7338447F" w14:textId="03B895C8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Social W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elfare 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社會福利</w:t>
            </w:r>
          </w:p>
        </w:tc>
      </w:tr>
      <w:tr w:rsidR="00F43498" w:rsidRPr="00F56C94" w14:paraId="44A15CA0" w14:textId="77777777" w:rsidTr="00AD59A4">
        <w:trPr>
          <w:trHeight w:val="434"/>
        </w:trPr>
        <w:tc>
          <w:tcPr>
            <w:tcW w:w="5647" w:type="dxa"/>
          </w:tcPr>
          <w:p w14:paraId="70C4B003" w14:textId="09339877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Health 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健康</w:t>
            </w:r>
          </w:p>
        </w:tc>
      </w:tr>
      <w:tr w:rsidR="00F43498" w:rsidRPr="00F56C94" w14:paraId="1459D13C" w14:textId="77777777" w:rsidTr="00AD59A4">
        <w:trPr>
          <w:trHeight w:val="450"/>
        </w:trPr>
        <w:tc>
          <w:tcPr>
            <w:tcW w:w="5647" w:type="dxa"/>
          </w:tcPr>
          <w:p w14:paraId="7D6B3193" w14:textId="333E16E7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Security 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安全</w:t>
            </w:r>
          </w:p>
        </w:tc>
      </w:tr>
      <w:tr w:rsidR="00F43498" w:rsidRPr="00F56C94" w14:paraId="669D0C3C" w14:textId="77777777" w:rsidTr="00AD59A4">
        <w:trPr>
          <w:trHeight w:val="434"/>
        </w:trPr>
        <w:tc>
          <w:tcPr>
            <w:tcW w:w="5647" w:type="dxa"/>
          </w:tcPr>
          <w:p w14:paraId="54BCB5F3" w14:textId="4B41BEFC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Inf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rastructure 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建築</w:t>
            </w:r>
          </w:p>
        </w:tc>
      </w:tr>
      <w:tr w:rsidR="00F43498" w:rsidRPr="00F56C94" w14:paraId="2768030B" w14:textId="77777777" w:rsidTr="00AD59A4">
        <w:trPr>
          <w:trHeight w:val="450"/>
        </w:trPr>
        <w:tc>
          <w:tcPr>
            <w:tcW w:w="5647" w:type="dxa"/>
          </w:tcPr>
          <w:p w14:paraId="31EB3549" w14:textId="15150AC0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Economic</w:t>
            </w:r>
            <w:r w:rsidR="00FF2F7E"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經濟</w:t>
            </w:r>
          </w:p>
        </w:tc>
      </w:tr>
      <w:tr w:rsidR="00F43498" w:rsidRPr="00F56C94" w14:paraId="0C047A40" w14:textId="77777777" w:rsidTr="00AD59A4">
        <w:trPr>
          <w:trHeight w:val="434"/>
        </w:trPr>
        <w:tc>
          <w:tcPr>
            <w:tcW w:w="5647" w:type="dxa"/>
          </w:tcPr>
          <w:p w14:paraId="5C498873" w14:textId="05DE883E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Housing</w:t>
            </w:r>
            <w:r w:rsidR="00FF2F7E"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房屋</w:t>
            </w:r>
          </w:p>
        </w:tc>
      </w:tr>
      <w:tr w:rsidR="00F43498" w:rsidRPr="00F56C94" w14:paraId="029A36DA" w14:textId="77777777" w:rsidTr="00AD59A4">
        <w:trPr>
          <w:trHeight w:val="450"/>
        </w:trPr>
        <w:tc>
          <w:tcPr>
            <w:tcW w:w="5647" w:type="dxa"/>
          </w:tcPr>
          <w:p w14:paraId="22D28DE4" w14:textId="58B20699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nvironment and Food</w:t>
            </w:r>
            <w:r w:rsidR="00FF2F7E"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環境與食品</w:t>
            </w:r>
          </w:p>
        </w:tc>
      </w:tr>
      <w:tr w:rsidR="00F43498" w:rsidRPr="00F56C94" w14:paraId="67039316" w14:textId="77777777" w:rsidTr="00AD59A4">
        <w:trPr>
          <w:trHeight w:val="434"/>
        </w:trPr>
        <w:tc>
          <w:tcPr>
            <w:tcW w:w="5647" w:type="dxa"/>
          </w:tcPr>
          <w:p w14:paraId="7137068F" w14:textId="73A0B81E" w:rsidR="00F43498" w:rsidRPr="00F56C94" w:rsidRDefault="00F43498" w:rsidP="00FF2F7E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Communit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 and external Affairs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社區和對外事務</w:t>
            </w:r>
          </w:p>
        </w:tc>
      </w:tr>
      <w:tr w:rsidR="00F43498" w:rsidRPr="00F56C94" w14:paraId="0A393DE5" w14:textId="77777777" w:rsidTr="00AD59A4">
        <w:trPr>
          <w:trHeight w:val="450"/>
        </w:trPr>
        <w:tc>
          <w:tcPr>
            <w:tcW w:w="5647" w:type="dxa"/>
          </w:tcPr>
          <w:p w14:paraId="0F2E9C92" w14:textId="4B0E5A1D" w:rsidR="00F43498" w:rsidRPr="00F56C94" w:rsidRDefault="00F43498" w:rsidP="008F3A6D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Support</w:t>
            </w:r>
            <w:r w:rsidR="00FF2F7E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支援</w:t>
            </w:r>
          </w:p>
        </w:tc>
      </w:tr>
    </w:tbl>
    <w:p w14:paraId="7EC79002" w14:textId="77777777" w:rsidR="00F56C94" w:rsidRDefault="00F56C94" w:rsidP="00F434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2CF5DD" w14:textId="771B06EF" w:rsidR="00F43498" w:rsidRPr="00F56C94" w:rsidRDefault="002949FE" w:rsidP="00F434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0DCD0F" wp14:editId="6698A69D">
                <wp:simplePos x="0" y="0"/>
                <wp:positionH relativeFrom="column">
                  <wp:posOffset>4040796</wp:posOffset>
                </wp:positionH>
                <wp:positionV relativeFrom="paragraph">
                  <wp:posOffset>1370597</wp:posOffset>
                </wp:positionV>
                <wp:extent cx="2224216" cy="411892"/>
                <wp:effectExtent l="12700" t="12700" r="11430" b="7620"/>
                <wp:wrapNone/>
                <wp:docPr id="77" name="文字方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216" cy="411892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6FD26" w14:textId="77777777" w:rsidR="007D79B8" w:rsidRPr="007436E2" w:rsidRDefault="007D79B8" w:rsidP="00530A2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DCD0F" id="文字方塊 77" o:spid="_x0000_s1149" type="#_x0000_t202" style="position:absolute;margin-left:318.15pt;margin-top:107.9pt;width:175.15pt;height:32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" filled="f" strokecolor="black [3200]" strokeweight="1.5pt">
                <v:textbox>
                  <w:txbxContent>
                    <w:p w14:paraId="4506FD26" w14:textId="77777777" w:rsidR="007D79B8" w:rsidRPr="007436E2" w:rsidRDefault="007D79B8" w:rsidP="00530A25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F2E7DD" wp14:editId="7D9E2014">
                <wp:simplePos x="0" y="0"/>
                <wp:positionH relativeFrom="column">
                  <wp:posOffset>3716039</wp:posOffset>
                </wp:positionH>
                <wp:positionV relativeFrom="paragraph">
                  <wp:posOffset>91975</wp:posOffset>
                </wp:positionV>
                <wp:extent cx="171880" cy="2971131"/>
                <wp:effectExtent l="0" t="12700" r="19050" b="13970"/>
                <wp:wrapNone/>
                <wp:docPr id="76" name="左大括弧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1880" cy="2971131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B55A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76" o:spid="_x0000_s1026" type="#_x0000_t87" style="position:absolute;margin-left:292.6pt;margin-top:7.25pt;width:13.55pt;height:233.95pt;rotation:18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" adj="104" strokecolor="black [3200]" strokeweight="1.5pt">
                <v:stroke joinstyle="miter"/>
              </v:shape>
            </w:pict>
          </mc:Fallback>
        </mc:AlternateContent>
      </w:r>
      <w:r w:rsidR="00F56C94"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534C5D" wp14:editId="0F063911">
                <wp:simplePos x="0" y="0"/>
                <wp:positionH relativeFrom="column">
                  <wp:posOffset>20714</wp:posOffset>
                </wp:positionH>
                <wp:positionV relativeFrom="paragraph">
                  <wp:posOffset>3387419</wp:posOffset>
                </wp:positionV>
                <wp:extent cx="6629400" cy="2305492"/>
                <wp:effectExtent l="12700" t="12700" r="1270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230549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8A1E9" w14:textId="61ABCC57" w:rsidR="007D79B8" w:rsidRPr="00F56C94" w:rsidRDefault="007D79B8" w:rsidP="00362EA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NOTES:</w:t>
                            </w:r>
                          </w:p>
                          <w:p w14:paraId="2D561CAF" w14:textId="6C21A4AB" w:rsidR="007D79B8" w:rsidRPr="00F56C94" w:rsidRDefault="002949FE" w:rsidP="008F3A6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Public Sector </w:t>
                            </w:r>
                            <w:r w:rsidR="007D79B8"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formula</w:t>
                            </w:r>
                            <w:r w:rsidRPr="002949FE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公營部門</w:t>
                            </w:r>
                            <w:r w:rsidR="007D79B8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公式：</w:t>
                            </w:r>
                          </w:p>
                          <w:p w14:paraId="14842481" w14:textId="4979308D" w:rsidR="007D79B8" w:rsidRPr="00F56C94" w:rsidRDefault="007D79B8" w:rsidP="004878F9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9487FE4" w14:textId="77777777" w:rsidR="007D79B8" w:rsidRPr="00F56C94" w:rsidRDefault="007D79B8" w:rsidP="004878F9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69E2238" w14:textId="48623191" w:rsidR="007D79B8" w:rsidRPr="00F56C94" w:rsidRDefault="007D79B8" w:rsidP="008F3A6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% change</w:t>
                            </w: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百分比變化</w:t>
                            </w: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34C5D" id="Text Box 29" o:spid="_x0000_s1150" type="#_x0000_t202" style="position:absolute;margin-left:1.65pt;margin-top:266.75pt;width:522pt;height:181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" filled="f" strokeweight="1.5pt">
                <v:textbox>
                  <w:txbxContent>
                    <w:p w14:paraId="5758A1E9" w14:textId="61ABCC57" w:rsidR="007D79B8" w:rsidRPr="00F56C94" w:rsidRDefault="007D79B8" w:rsidP="00362EA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NOTES:</w:t>
                      </w:r>
                    </w:p>
                    <w:p w14:paraId="2D561CAF" w14:textId="6C21A4AB" w:rsidR="007D79B8" w:rsidRPr="00F56C94" w:rsidRDefault="002949FE" w:rsidP="008F3A6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Public Sector </w:t>
                      </w:r>
                      <w:r w:rsidR="007D79B8"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formula</w:t>
                      </w:r>
                      <w:r w:rsidRPr="002949FE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公營部門</w:t>
                      </w:r>
                      <w:r w:rsidR="007D79B8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公式：</w:t>
                      </w:r>
                    </w:p>
                    <w:p w14:paraId="14842481" w14:textId="4979308D" w:rsidR="007D79B8" w:rsidRPr="00F56C94" w:rsidRDefault="007D79B8" w:rsidP="004878F9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9487FE4" w14:textId="77777777" w:rsidR="007D79B8" w:rsidRPr="00F56C94" w:rsidRDefault="007D79B8" w:rsidP="004878F9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69E2238" w14:textId="48623191" w:rsidR="007D79B8" w:rsidRPr="00F56C94" w:rsidRDefault="007D79B8" w:rsidP="008F3A6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% change</w:t>
                      </w: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百分比變化</w:t>
                      </w: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… </w:t>
                      </w:r>
                    </w:p>
                  </w:txbxContent>
                </v:textbox>
              </v:shape>
            </w:pict>
          </mc:Fallback>
        </mc:AlternateContent>
      </w:r>
      <w:r w:rsidR="00530A25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br w:type="textWrapping" w:clear="all"/>
      </w:r>
    </w:p>
    <w:p w14:paraId="052424EC" w14:textId="0AF111A8" w:rsidR="00F43498" w:rsidRPr="00F56C94" w:rsidRDefault="00F43498" w:rsidP="00F434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19588A" w14:textId="43D227EA" w:rsidR="00530A25" w:rsidRPr="00F56C94" w:rsidRDefault="00530A25" w:rsidP="00F4349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A88CFC" w14:textId="3F6079B5" w:rsidR="00CC7571" w:rsidRPr="00F56C94" w:rsidRDefault="00CC7571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F596BD" w14:textId="67FEE4F0" w:rsidR="00530A25" w:rsidRPr="00F56C94" w:rsidRDefault="00530A25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0A065FA" w14:textId="66BFBCC9" w:rsidR="00530A25" w:rsidRPr="00F56C94" w:rsidRDefault="00530A25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359BA1" w14:textId="59F6BBFB" w:rsidR="00CC7571" w:rsidRPr="00F56C94" w:rsidRDefault="00CC7571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5A0418A" w14:textId="77777777" w:rsidR="00CC7571" w:rsidRPr="00F56C94" w:rsidRDefault="00CC7571" w:rsidP="00CC757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FEFAA3" w14:textId="77777777" w:rsidR="00CC7571" w:rsidRDefault="00CC7571" w:rsidP="00CC7571">
      <w:pPr>
        <w:rPr>
          <w:rFonts w:ascii="Times New Roman" w:hAnsi="Times New Roman" w:cs="Times New Roman"/>
          <w:color w:val="000000" w:themeColor="text1"/>
        </w:rPr>
      </w:pPr>
    </w:p>
    <w:p w14:paraId="67E5B98C" w14:textId="65863F70" w:rsidR="000C707E" w:rsidRDefault="000C707E" w:rsidP="000C707E">
      <w:pPr>
        <w:rPr>
          <w:rFonts w:ascii="Times New Roman" w:hAnsi="Times New Roman" w:cs="Times New Roman"/>
          <w:bCs/>
          <w:color w:val="000000" w:themeColor="text1"/>
        </w:rPr>
      </w:pPr>
    </w:p>
    <w:p w14:paraId="778795F7" w14:textId="77777777" w:rsidR="00F56C94" w:rsidRDefault="00F56C94" w:rsidP="000C707E">
      <w:pPr>
        <w:rPr>
          <w:rFonts w:ascii="Times New Roman" w:hAnsi="Times New Roman" w:cs="Times New Roman"/>
          <w:bCs/>
          <w:color w:val="000000" w:themeColor="text1"/>
        </w:rPr>
      </w:pPr>
    </w:p>
    <w:p w14:paraId="3153C144" w14:textId="161D812F" w:rsidR="00AF423E" w:rsidRPr="00F56C94" w:rsidRDefault="00245D20" w:rsidP="00AF423E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F56C94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16.11</w:t>
      </w:r>
      <w:r w:rsidRPr="00F56C94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Public Expenditure </w:t>
      </w:r>
      <w:r w:rsidR="00AF423E" w:rsidRPr="00F56C94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752A0ED0" w14:textId="21ACEA9F" w:rsidR="00AF423E" w:rsidRPr="00F56C94" w:rsidRDefault="00AF423E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F7F87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Public expenditure includes </w:t>
      </w:r>
      <w:r w:rsidR="00245D20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expenditure by the Housing Authority</w:t>
      </w:r>
      <w:r w:rsidR="00BF7F87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F7F87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F7F87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ACB1947" w14:textId="3D8B7FCA" w:rsidR="00DB566B" w:rsidRPr="00F56C94" w:rsidRDefault="00DB566B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公共開支包括房屋委員會的開支</w:t>
      </w:r>
    </w:p>
    <w:p w14:paraId="69873BD8" w14:textId="040FB818" w:rsidR="00AF423E" w:rsidRPr="00F56C94" w:rsidRDefault="00AF423E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A163666" w14:textId="7131E468" w:rsidR="00AF423E" w:rsidRPr="00F56C94" w:rsidRDefault="00AF423E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EFD484" w14:textId="58AD668F" w:rsidR="00BF7F87" w:rsidRPr="00F56C94" w:rsidRDefault="00BF7F87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Public expenditure minus government expenditure will not be negative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0CEDD66A" w14:textId="2BB22E38" w:rsidR="00DB566B" w:rsidRPr="00F56C94" w:rsidRDefault="00DB566B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公共開支減去政府開支不會為負數</w:t>
      </w:r>
    </w:p>
    <w:p w14:paraId="0CB8CD82" w14:textId="77777777" w:rsidR="00BF7F87" w:rsidRPr="00F56C94" w:rsidRDefault="00BF7F87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2146591" w14:textId="28B0A9F4" w:rsidR="00AF423E" w:rsidRPr="00F56C94" w:rsidRDefault="00AF423E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6F0C2C" w14:textId="09D00CB1" w:rsidR="00F32AE9" w:rsidRPr="00F56C94" w:rsidRDefault="00930F3E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27E48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public expenditure </w:t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increases, the size of public sector </w:t>
      </w:r>
      <w:r w:rsidR="00F56674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must</w:t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increase </w:t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6C61DD7" w14:textId="16290C3B" w:rsidR="00DB566B" w:rsidRPr="00F56C94" w:rsidRDefault="00DB566B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當公共支出增加時，公</w:t>
      </w:r>
      <w:r w:rsidR="008A5A42" w:rsidRPr="008A5A4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營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部門的規模必須增加</w:t>
      </w:r>
    </w:p>
    <w:p w14:paraId="1D32F2FE" w14:textId="77777777" w:rsidR="00F32AE9" w:rsidRPr="00F56C94" w:rsidRDefault="00F32AE9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E1080DC" w14:textId="3A2C6FCF" w:rsidR="00930F3E" w:rsidRPr="00F56C94" w:rsidRDefault="00930F3E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E206FD" w14:textId="0A1358BE" w:rsidR="00F32AE9" w:rsidRPr="00F56C94" w:rsidRDefault="00DE3995" w:rsidP="00DB566B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both public expenditure and nominal gross domestic product increases, the size of public sector will increase </w:t>
      </w:r>
    </w:p>
    <w:p w14:paraId="3FCA82EE" w14:textId="637131C6" w:rsidR="00DB566B" w:rsidRPr="00F56C94" w:rsidRDefault="00DB566B" w:rsidP="00DB566B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當公共支出和名義國內生產總值都增加時，公</w:t>
      </w:r>
      <w:r w:rsidR="008A5A42" w:rsidRPr="008A5A4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營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部門的規模將增加</w:t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732E250" w14:textId="77777777" w:rsidR="00F32AE9" w:rsidRPr="00F56C94" w:rsidRDefault="00F32AE9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227A804" w14:textId="3E07910D" w:rsidR="00930F3E" w:rsidRPr="00F56C94" w:rsidRDefault="00930F3E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2C9B89" w14:textId="128F23E0" w:rsidR="00F32AE9" w:rsidRPr="00F56C94" w:rsidRDefault="00CC5AE6" w:rsidP="00DB566B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both public expenditure and nominal gross domestic product increases by the same amount, the size of public sector will increase </w:t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32AE9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4819723" w14:textId="7E86944D" w:rsidR="00DB566B" w:rsidRPr="00F56C94" w:rsidRDefault="00DB566B" w:rsidP="00DB566B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當公共支出和名義國內生產總值增加相同數量時，公</w:t>
      </w:r>
      <w:r w:rsidR="008A5A42" w:rsidRPr="008A5A4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營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部門的規模將增加</w:t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7A57C4B0" w14:textId="77777777" w:rsidR="00F32AE9" w:rsidRPr="00F56C94" w:rsidRDefault="00F32AE9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3546D93" w14:textId="14217FC3" w:rsidR="00967135" w:rsidRPr="00F56C94" w:rsidRDefault="00967135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794C82" w14:textId="09C73DB1" w:rsidR="00F32AE9" w:rsidRPr="00F56C94" w:rsidRDefault="00F32AE9" w:rsidP="00DB566B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When public expenditure decreases and nominal gross domestic product increases, the size of public sector will increase</w:t>
      </w:r>
    </w:p>
    <w:p w14:paraId="13F64F33" w14:textId="37D215CD" w:rsidR="00DB566B" w:rsidRPr="00F56C94" w:rsidRDefault="00DB566B" w:rsidP="00DB566B">
      <w:pPr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6515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當公共支出減少而名義國內生產總值增加時，公</w:t>
      </w:r>
      <w:r w:rsidR="008A5A42" w:rsidRPr="008A5A4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營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部門的規模將增加</w:t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6C94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0B974EB" w14:textId="4078EF1E" w:rsidR="00CC5AE6" w:rsidRPr="00F56C94" w:rsidRDefault="00F32AE9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</w:p>
    <w:p w14:paraId="19C2AE18" w14:textId="5C9D87D0" w:rsidR="00F32AE9" w:rsidRPr="00F56C94" w:rsidRDefault="00F32AE9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702023" w14:textId="448ED141" w:rsidR="00F32AE9" w:rsidRPr="00F56C94" w:rsidRDefault="00F32AE9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FE711F" w14:textId="7D46892D" w:rsidR="00DF46B8" w:rsidRPr="00F56C94" w:rsidRDefault="00DF46B8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784FD2" w14:textId="2E9B1816" w:rsidR="00A32167" w:rsidRPr="00F56C94" w:rsidRDefault="00A32167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EF7D3F2" w14:textId="548A971F" w:rsidR="00A32167" w:rsidRPr="00F56C94" w:rsidRDefault="00A32167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D4608B" w14:textId="65889DFE" w:rsidR="00A32167" w:rsidRPr="00F56C94" w:rsidRDefault="00A32167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ADC9165" w14:textId="4AC27442" w:rsidR="00A32167" w:rsidRPr="00F56C94" w:rsidRDefault="00A32167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0F2DF88" w14:textId="20763495" w:rsidR="00A32167" w:rsidRDefault="00A32167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AB26AAF" w14:textId="77777777" w:rsidR="00F56C94" w:rsidRDefault="00F56C94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97F649" w14:textId="77777777" w:rsidR="00F56C94" w:rsidRDefault="00F56C94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FF4262" w14:textId="77777777" w:rsidR="00F56C94" w:rsidRPr="00F56C94" w:rsidRDefault="00F56C94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1CBF93D" w14:textId="77777777" w:rsidR="00A32167" w:rsidRPr="00F56C94" w:rsidRDefault="00A32167" w:rsidP="00DB566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3C9602" w14:textId="697349CF" w:rsidR="00AF423E" w:rsidRPr="00F56C94" w:rsidRDefault="00245D20" w:rsidP="00DB566B">
      <w:pPr>
        <w:rPr>
          <w:rFonts w:ascii="Times New Roman" w:hAnsi="Times New Roman" w:cs="Times New Roman"/>
          <w:bCs/>
          <w:color w:val="000000" w:themeColor="text1"/>
          <w:sz w:val="16"/>
          <w:szCs w:val="16"/>
        </w:rPr>
      </w:pPr>
      <w:r w:rsidRPr="00F56C9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ANS: </w:t>
      </w:r>
      <w:r w:rsidR="00BF7F87" w:rsidRPr="00F56C9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TT</w:t>
      </w:r>
      <w:r w:rsidR="00F32AE9" w:rsidRPr="00F56C9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FFT </w:t>
      </w:r>
      <w:r w:rsidR="0062777F" w:rsidRPr="00F56C94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F</w:t>
      </w:r>
    </w:p>
    <w:p w14:paraId="04D3B528" w14:textId="5074283D" w:rsidR="00CC7571" w:rsidRPr="00F56C94" w:rsidRDefault="00CC7571" w:rsidP="00CC757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56C94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16.1</w:t>
      </w:r>
      <w:r w:rsidR="00375841" w:rsidRPr="00F56C94">
        <w:rPr>
          <w:rFonts w:ascii="Times New Roman" w:hAnsi="Times New Roman" w:cs="Times New Roman"/>
          <w:b/>
          <w:color w:val="000000" w:themeColor="text1"/>
          <w:u w:val="single"/>
        </w:rPr>
        <w:t>2</w:t>
      </w:r>
      <w:r w:rsidRPr="00F56C94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The </w:t>
      </w:r>
      <w:r w:rsidRPr="00FB5AC5">
        <w:rPr>
          <w:rFonts w:ascii="Times New Roman" w:hAnsi="Times New Roman" w:cs="Times New Roman"/>
          <w:b/>
          <w:color w:val="000000" w:themeColor="text1"/>
          <w:u w:val="single"/>
        </w:rPr>
        <w:t>Budget</w:t>
      </w:r>
      <w:r w:rsidR="00610B8D" w:rsidRPr="00FB5AC5">
        <w:rPr>
          <w:rFonts w:ascii="Times New Roman" w:hAnsi="Times New Roman" w:cs="Times New Roman" w:hint="eastAsia"/>
          <w:b/>
          <w:color w:val="000000" w:themeColor="text1"/>
          <w:u w:val="single"/>
          <w:lang w:eastAsia="zh-HK"/>
        </w:rPr>
        <w:t>財政</w:t>
      </w:r>
      <w:r w:rsidR="00C52D2F" w:rsidRPr="00FB5AC5">
        <w:rPr>
          <w:rFonts w:ascii="Times New Roman" w:hAnsi="Times New Roman" w:cs="Times New Roman" w:hint="eastAsia"/>
          <w:b/>
          <w:color w:val="000000" w:themeColor="text1"/>
          <w:u w:val="single"/>
        </w:rPr>
        <w:t>預算</w:t>
      </w:r>
    </w:p>
    <w:tbl>
      <w:tblPr>
        <w:tblStyle w:val="TableGrid"/>
        <w:tblW w:w="104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87"/>
        <w:gridCol w:w="2693"/>
        <w:gridCol w:w="2694"/>
        <w:gridCol w:w="2682"/>
      </w:tblGrid>
      <w:tr w:rsidR="00530A25" w:rsidRPr="00F56C94" w14:paraId="6A0F13AA" w14:textId="77777777" w:rsidTr="00FB5AC5">
        <w:trPr>
          <w:trHeight w:val="474"/>
        </w:trPr>
        <w:tc>
          <w:tcPr>
            <w:tcW w:w="2387" w:type="dxa"/>
            <w:vAlign w:val="center"/>
          </w:tcPr>
          <w:p w14:paraId="54C7A93B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167A034" w14:textId="77777777" w:rsidR="00530A25" w:rsidRPr="00F56C94" w:rsidRDefault="00530A25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Revenue &gt; Expenditure</w:t>
            </w:r>
          </w:p>
          <w:p w14:paraId="0AB41394" w14:textId="073A477F" w:rsidR="00C52D2F" w:rsidRPr="00F56C94" w:rsidRDefault="00C52D2F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</w:t>
            </w:r>
            <w:r w:rsidR="008A5A4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&gt;</w:t>
            </w:r>
            <w:r w:rsidR="008A5A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支出</w:t>
            </w:r>
          </w:p>
        </w:tc>
        <w:tc>
          <w:tcPr>
            <w:tcW w:w="2694" w:type="dxa"/>
            <w:vAlign w:val="center"/>
          </w:tcPr>
          <w:p w14:paraId="13BE3745" w14:textId="77777777" w:rsidR="00530A25" w:rsidRPr="00F56C94" w:rsidRDefault="00530A25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Revenue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Expenditure</w:t>
            </w:r>
          </w:p>
          <w:p w14:paraId="395FD1C2" w14:textId="0E7F2969" w:rsidR="00C52D2F" w:rsidRPr="00F56C94" w:rsidRDefault="00C52D2F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</w:t>
            </w:r>
            <w:r w:rsidR="008A5A4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=</w:t>
            </w:r>
            <w:r w:rsidR="008A5A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支出</w:t>
            </w:r>
          </w:p>
        </w:tc>
        <w:tc>
          <w:tcPr>
            <w:tcW w:w="2682" w:type="dxa"/>
            <w:vAlign w:val="center"/>
          </w:tcPr>
          <w:p w14:paraId="3176852F" w14:textId="77777777" w:rsidR="00530A25" w:rsidRPr="00F56C94" w:rsidRDefault="00530A25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Revenue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Expenditure</w:t>
            </w:r>
          </w:p>
          <w:p w14:paraId="2BFED3C6" w14:textId="07F2CDEC" w:rsidR="00C52D2F" w:rsidRPr="00F56C94" w:rsidRDefault="00C52D2F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</w:t>
            </w:r>
            <w:r w:rsidR="008A5A4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&lt;</w:t>
            </w:r>
            <w:r w:rsidR="008A5A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支出</w:t>
            </w:r>
          </w:p>
        </w:tc>
      </w:tr>
      <w:tr w:rsidR="00530A25" w:rsidRPr="00F56C94" w14:paraId="675D85B9" w14:textId="77777777" w:rsidTr="00FB5AC5">
        <w:trPr>
          <w:trHeight w:val="474"/>
        </w:trPr>
        <w:tc>
          <w:tcPr>
            <w:tcW w:w="2387" w:type="dxa"/>
            <w:vAlign w:val="center"/>
          </w:tcPr>
          <w:p w14:paraId="5F725E90" w14:textId="15AEEDAA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Estimated</w:t>
            </w:r>
            <w:r w:rsidR="00C52D2F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預估</w:t>
            </w:r>
          </w:p>
        </w:tc>
        <w:tc>
          <w:tcPr>
            <w:tcW w:w="2693" w:type="dxa"/>
            <w:vAlign w:val="center"/>
          </w:tcPr>
          <w:p w14:paraId="3F96B5B5" w14:textId="77777777" w:rsidR="00C52D2F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Surplus Budget</w:t>
            </w:r>
          </w:p>
          <w:p w14:paraId="41A2932D" w14:textId="0CFC2150" w:rsidR="00530A25" w:rsidRPr="00F56C94" w:rsidRDefault="00C52D2F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盈餘預算</w:t>
            </w:r>
          </w:p>
        </w:tc>
        <w:tc>
          <w:tcPr>
            <w:tcW w:w="2694" w:type="dxa"/>
            <w:vAlign w:val="center"/>
          </w:tcPr>
          <w:p w14:paraId="62E63595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Balanced Budget</w:t>
            </w:r>
          </w:p>
          <w:p w14:paraId="14F50F86" w14:textId="1D0BC798" w:rsidR="00C52D2F" w:rsidRPr="00F56C94" w:rsidRDefault="00C52D2F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平衡預算</w:t>
            </w:r>
          </w:p>
        </w:tc>
        <w:tc>
          <w:tcPr>
            <w:tcW w:w="2682" w:type="dxa"/>
            <w:vAlign w:val="center"/>
          </w:tcPr>
          <w:p w14:paraId="3792B838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Deficit Budget</w:t>
            </w:r>
          </w:p>
          <w:p w14:paraId="186149EB" w14:textId="64B1BDFF" w:rsidR="00C52D2F" w:rsidRPr="00F56C94" w:rsidRDefault="00C52D2F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赤字預算</w:t>
            </w:r>
          </w:p>
        </w:tc>
      </w:tr>
      <w:tr w:rsidR="00530A25" w:rsidRPr="00F56C94" w14:paraId="3CE0A111" w14:textId="77777777" w:rsidTr="00FB5AC5">
        <w:trPr>
          <w:trHeight w:val="878"/>
        </w:trPr>
        <w:tc>
          <w:tcPr>
            <w:tcW w:w="2387" w:type="dxa"/>
            <w:vAlign w:val="center"/>
          </w:tcPr>
          <w:p w14:paraId="09E003BF" w14:textId="5D15E13A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Actual</w:t>
            </w:r>
            <w:r w:rsidR="00C52D2F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</w:t>
            </w:r>
          </w:p>
        </w:tc>
        <w:tc>
          <w:tcPr>
            <w:tcW w:w="2693" w:type="dxa"/>
            <w:vAlign w:val="center"/>
          </w:tcPr>
          <w:p w14:paraId="71FC5B53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Fiscal Surplus</w:t>
            </w:r>
          </w:p>
          <w:p w14:paraId="32EA22F2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(Budget Surplus)</w:t>
            </w:r>
          </w:p>
          <w:p w14:paraId="79486E0B" w14:textId="5985FEA1" w:rsidR="00C52D2F" w:rsidRPr="00F56C94" w:rsidRDefault="00C52D2F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財政盈餘（預算盈餘）</w:t>
            </w:r>
          </w:p>
        </w:tc>
        <w:tc>
          <w:tcPr>
            <w:tcW w:w="2694" w:type="dxa"/>
            <w:vAlign w:val="center"/>
          </w:tcPr>
          <w:p w14:paraId="6AB2959A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Fiscal Balance</w:t>
            </w:r>
          </w:p>
          <w:p w14:paraId="21266D58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(Budget Balance)</w:t>
            </w:r>
          </w:p>
          <w:p w14:paraId="60222DA7" w14:textId="0486540A" w:rsidR="00C52D2F" w:rsidRPr="00F56C94" w:rsidRDefault="00C52D2F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財政平衡（預算餘額）</w:t>
            </w:r>
          </w:p>
        </w:tc>
        <w:tc>
          <w:tcPr>
            <w:tcW w:w="2682" w:type="dxa"/>
            <w:vAlign w:val="center"/>
          </w:tcPr>
          <w:p w14:paraId="1A3E5169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Fiscal deficit</w:t>
            </w:r>
          </w:p>
          <w:p w14:paraId="637385DD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(Budget Deficit)</w:t>
            </w:r>
          </w:p>
          <w:p w14:paraId="63C5F8A4" w14:textId="3052A62D" w:rsidR="00C52D2F" w:rsidRPr="00F56C94" w:rsidRDefault="00C52D2F" w:rsidP="00C52D2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財政赤字（財政赤字）</w:t>
            </w:r>
          </w:p>
        </w:tc>
      </w:tr>
    </w:tbl>
    <w:p w14:paraId="327CBC96" w14:textId="77777777" w:rsidR="00CC7DFE" w:rsidRPr="00F56C94" w:rsidRDefault="00CC7DFE" w:rsidP="00530A25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4C2BF1" w:rsidRPr="00F56C94" w14:paraId="49E0AE05" w14:textId="77777777" w:rsidTr="00FB5AC5">
        <w:tc>
          <w:tcPr>
            <w:tcW w:w="5225" w:type="dxa"/>
          </w:tcPr>
          <w:p w14:paraId="65BBCB8A" w14:textId="4B975695" w:rsidR="004C2BF1" w:rsidRPr="00F56C94" w:rsidRDefault="004C2BF1" w:rsidP="004C2BF1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Reminder</w:t>
            </w:r>
            <w:r w:rsidRPr="00F56C9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:</w:t>
            </w:r>
          </w:p>
          <w:p w14:paraId="2F6EC006" w14:textId="77777777" w:rsidR="00F56C94" w:rsidRDefault="004C2BF1">
            <w:pPr>
              <w:pStyle w:val="ListParagraph"/>
              <w:numPr>
                <w:ilvl w:val="0"/>
                <w:numId w:val="5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Change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 fiscal Reserve = Actual Revenue – Actual Expenditure</w:t>
            </w:r>
          </w:p>
          <w:p w14:paraId="436C4716" w14:textId="77777777" w:rsidR="00F56C94" w:rsidRDefault="004C2BF1">
            <w:pPr>
              <w:pStyle w:val="ListParagraph"/>
              <w:numPr>
                <w:ilvl w:val="0"/>
                <w:numId w:val="5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Actual Revenue &gt; Actual Expenditure </w:t>
            </w:r>
          </w:p>
          <w:p w14:paraId="3DB58D0C" w14:textId="285AEE14" w:rsidR="004C2BF1" w:rsidRPr="00F56C94" w:rsidRDefault="004C2BF1">
            <w:pPr>
              <w:pStyle w:val="ListParagraph"/>
              <w:numPr>
                <w:ilvl w:val="0"/>
                <w:numId w:val="5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Fiscal Reserve increase</w:t>
            </w:r>
          </w:p>
        </w:tc>
        <w:tc>
          <w:tcPr>
            <w:tcW w:w="5225" w:type="dxa"/>
          </w:tcPr>
          <w:p w14:paraId="5961CA32" w14:textId="6F2C78A9" w:rsidR="004C2BF1" w:rsidRPr="00F56C94" w:rsidRDefault="004C2BF1" w:rsidP="004C2BF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提醒</w:t>
            </w:r>
            <w:r w:rsidRPr="00F56C9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:</w:t>
            </w:r>
          </w:p>
          <w:p w14:paraId="0C43C22B" w14:textId="77777777" w:rsidR="00F56C94" w:rsidRDefault="004C2BF1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財政儲備變動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=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實際收入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-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實際支出</w:t>
            </w:r>
          </w:p>
          <w:p w14:paraId="30FC55C6" w14:textId="77777777" w:rsidR="00F56C94" w:rsidRDefault="00F56C94" w:rsidP="00F56C94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27AFBD2" w14:textId="77777777" w:rsidR="00F56C94" w:rsidRDefault="004C2BF1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實際收入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&gt;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實際支出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78F0D322" w14:textId="1B15E83C" w:rsidR="004C2BF1" w:rsidRPr="00F56C94" w:rsidRDefault="004C2BF1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財政儲備增加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302167E4" w14:textId="77777777" w:rsidR="0008065B" w:rsidRPr="00F56C94" w:rsidRDefault="0008065B" w:rsidP="00530A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ED6294" w14:textId="77777777" w:rsidR="00530A25" w:rsidRPr="00F56C94" w:rsidRDefault="00530A25" w:rsidP="00530A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Concept Drilling:</w:t>
      </w:r>
    </w:p>
    <w:p w14:paraId="2EEBB503" w14:textId="77777777" w:rsidR="00530A25" w:rsidRPr="00F56C94" w:rsidRDefault="00530A25" w:rsidP="00530A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02"/>
        <w:gridCol w:w="2602"/>
        <w:gridCol w:w="2605"/>
        <w:gridCol w:w="2605"/>
      </w:tblGrid>
      <w:tr w:rsidR="00530A25" w:rsidRPr="00F56C94" w14:paraId="573FC502" w14:textId="77777777" w:rsidTr="00FB5AC5">
        <w:tc>
          <w:tcPr>
            <w:tcW w:w="2602" w:type="dxa"/>
            <w:vAlign w:val="center"/>
          </w:tcPr>
          <w:p w14:paraId="195828CE" w14:textId="77777777" w:rsidR="0008065B" w:rsidRPr="00F56C94" w:rsidRDefault="00530A25" w:rsidP="00D00CA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Estim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ted Revenue</w:t>
            </w:r>
          </w:p>
          <w:p w14:paraId="238C07A3" w14:textId="3E6A9162" w:rsidR="00530A25" w:rsidRPr="00F56C94" w:rsidRDefault="0008065B" w:rsidP="00D00CA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預計收入</w:t>
            </w:r>
          </w:p>
        </w:tc>
        <w:tc>
          <w:tcPr>
            <w:tcW w:w="2602" w:type="dxa"/>
            <w:vAlign w:val="center"/>
          </w:tcPr>
          <w:p w14:paraId="4988707F" w14:textId="77777777" w:rsidR="0008065B" w:rsidRPr="00F56C94" w:rsidRDefault="00530A25" w:rsidP="00D00CA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Actual Revenue</w:t>
            </w:r>
          </w:p>
          <w:p w14:paraId="4E0DBFFF" w14:textId="66223642" w:rsidR="00530A25" w:rsidRPr="00F56C94" w:rsidRDefault="0008065B" w:rsidP="00D00CA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實際收入</w:t>
            </w:r>
          </w:p>
        </w:tc>
        <w:tc>
          <w:tcPr>
            <w:tcW w:w="2605" w:type="dxa"/>
            <w:vAlign w:val="center"/>
          </w:tcPr>
          <w:p w14:paraId="008B73EE" w14:textId="4346FECC" w:rsidR="00530A25" w:rsidRPr="00F56C94" w:rsidRDefault="00530A25" w:rsidP="00D00CA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Estimated Expenditure</w:t>
            </w:r>
            <w:r w:rsidR="0008065B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預計開支</w:t>
            </w:r>
          </w:p>
        </w:tc>
        <w:tc>
          <w:tcPr>
            <w:tcW w:w="2605" w:type="dxa"/>
            <w:vAlign w:val="center"/>
          </w:tcPr>
          <w:p w14:paraId="37871ACC" w14:textId="77777777" w:rsidR="0008065B" w:rsidRPr="00F56C94" w:rsidRDefault="00530A25" w:rsidP="00D00CA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Actual Expenditure</w:t>
            </w:r>
          </w:p>
          <w:p w14:paraId="00EB2038" w14:textId="12508EE8" w:rsidR="00530A25" w:rsidRPr="00F56C94" w:rsidRDefault="0008065B" w:rsidP="00D00CA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實際開支</w:t>
            </w:r>
          </w:p>
        </w:tc>
      </w:tr>
      <w:tr w:rsidR="00530A25" w:rsidRPr="00F56C94" w14:paraId="3DF756D1" w14:textId="77777777" w:rsidTr="00FB5AC5">
        <w:tc>
          <w:tcPr>
            <w:tcW w:w="2602" w:type="dxa"/>
            <w:vAlign w:val="center"/>
          </w:tcPr>
          <w:p w14:paraId="4475B9B3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$1,000</w:t>
            </w:r>
          </w:p>
        </w:tc>
        <w:tc>
          <w:tcPr>
            <w:tcW w:w="2602" w:type="dxa"/>
            <w:vAlign w:val="center"/>
          </w:tcPr>
          <w:p w14:paraId="7361DCB2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$1,100</w:t>
            </w:r>
          </w:p>
        </w:tc>
        <w:tc>
          <w:tcPr>
            <w:tcW w:w="2605" w:type="dxa"/>
            <w:vAlign w:val="center"/>
          </w:tcPr>
          <w:p w14:paraId="0C5C7C3F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$800</w:t>
            </w:r>
          </w:p>
        </w:tc>
        <w:tc>
          <w:tcPr>
            <w:tcW w:w="2605" w:type="dxa"/>
            <w:vAlign w:val="center"/>
          </w:tcPr>
          <w:p w14:paraId="53173FCC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$400</w:t>
            </w:r>
          </w:p>
        </w:tc>
      </w:tr>
    </w:tbl>
    <w:p w14:paraId="54CA645E" w14:textId="2E5870A3" w:rsidR="00530A25" w:rsidRPr="00F56C94" w:rsidRDefault="00F56C94" w:rsidP="00530A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1A12387" wp14:editId="7BBBDA1B">
                <wp:simplePos x="0" y="0"/>
                <wp:positionH relativeFrom="column">
                  <wp:posOffset>5111115</wp:posOffset>
                </wp:positionH>
                <wp:positionV relativeFrom="paragraph">
                  <wp:posOffset>700164</wp:posOffset>
                </wp:positionV>
                <wp:extent cx="1828800" cy="1828800"/>
                <wp:effectExtent l="0" t="0" r="0" b="0"/>
                <wp:wrapSquare wrapText="bothSides"/>
                <wp:docPr id="481" name="文字方塊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53290" w14:textId="77777777" w:rsidR="007D79B8" w:rsidRPr="006A1AA8" w:rsidRDefault="007D79B8" w:rsidP="00FA1E9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$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12387" id="文字方塊 481" o:spid="_x0000_s1151" type="#_x0000_t202" style="position:absolute;margin-left:402.45pt;margin-top:55.15pt;width:2in;height:2in;z-index:251795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" filled="f" stroked="f">
                <v:textbox style="mso-fit-shape-to-text:t">
                  <w:txbxContent>
                    <w:p w14:paraId="13E53290" w14:textId="77777777" w:rsidR="007D79B8" w:rsidRPr="006A1AA8" w:rsidRDefault="007D79B8" w:rsidP="00FA1E9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$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CA309E4" wp14:editId="6844AB1E">
                <wp:simplePos x="0" y="0"/>
                <wp:positionH relativeFrom="column">
                  <wp:posOffset>5108575</wp:posOffset>
                </wp:positionH>
                <wp:positionV relativeFrom="paragraph">
                  <wp:posOffset>476644</wp:posOffset>
                </wp:positionV>
                <wp:extent cx="1828800" cy="1828800"/>
                <wp:effectExtent l="0" t="0" r="0" b="0"/>
                <wp:wrapSquare wrapText="bothSides"/>
                <wp:docPr id="482" name="文字方塊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BAF37" w14:textId="77777777" w:rsidR="007D79B8" w:rsidRPr="006A1AA8" w:rsidRDefault="007D79B8" w:rsidP="00FA1E9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$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309E4" id="文字方塊 482" o:spid="_x0000_s1152" type="#_x0000_t202" style="position:absolute;margin-left:402.25pt;margin-top:37.55pt;width:2in;height:2in;z-index:251797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" filled="f" stroked="f">
                <v:textbox style="mso-fit-shape-to-text:t">
                  <w:txbxContent>
                    <w:p w14:paraId="710BAF37" w14:textId="77777777" w:rsidR="007D79B8" w:rsidRPr="006A1AA8" w:rsidRDefault="007D79B8" w:rsidP="00FA1E9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$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1E91"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9A5DF15" wp14:editId="722C8612">
                <wp:simplePos x="0" y="0"/>
                <wp:positionH relativeFrom="column">
                  <wp:posOffset>5114925</wp:posOffset>
                </wp:positionH>
                <wp:positionV relativeFrom="paragraph">
                  <wp:posOffset>234315</wp:posOffset>
                </wp:positionV>
                <wp:extent cx="1828800" cy="1828800"/>
                <wp:effectExtent l="0" t="0" r="0" b="0"/>
                <wp:wrapSquare wrapText="bothSides"/>
                <wp:docPr id="480" name="文字方塊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B7DA3" w14:textId="77777777" w:rsidR="007D79B8" w:rsidRPr="006A1AA8" w:rsidRDefault="007D79B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$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5DF15" id="文字方塊 480" o:spid="_x0000_s1153" type="#_x0000_t202" style="position:absolute;margin-left:402.75pt;margin-top:18.45pt;width:2in;height:2in;z-index:251793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" filled="f" stroked="f">
                <v:textbox style="mso-fit-shape-to-text:t">
                  <w:txbxContent>
                    <w:p w14:paraId="3AAB7DA3" w14:textId="77777777" w:rsidR="007D79B8" w:rsidRPr="006A1AA8" w:rsidRDefault="007D79B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$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73"/>
        <w:gridCol w:w="3119"/>
      </w:tblGrid>
      <w:tr w:rsidR="00FA1E91" w:rsidRPr="00F56C94" w14:paraId="0F62B56D" w14:textId="77777777" w:rsidTr="00FB5AC5">
        <w:tc>
          <w:tcPr>
            <w:tcW w:w="4673" w:type="dxa"/>
          </w:tcPr>
          <w:p w14:paraId="02D8848D" w14:textId="555351A2" w:rsidR="00FA1E91" w:rsidRPr="00F56C94" w:rsidRDefault="00FA1E91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There is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 Surplus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balanced / deficit ) budget of </w:t>
            </w:r>
          </w:p>
        </w:tc>
        <w:tc>
          <w:tcPr>
            <w:tcW w:w="3119" w:type="dxa"/>
          </w:tcPr>
          <w:p w14:paraId="4761D62F" w14:textId="7C1EC79A" w:rsidR="00FA1E91" w:rsidRPr="00F56C94" w:rsidRDefault="00FA1E91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有（盈餘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平衡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赤字）預算</w:t>
            </w:r>
          </w:p>
        </w:tc>
      </w:tr>
      <w:tr w:rsidR="00FA1E91" w:rsidRPr="00F56C94" w14:paraId="5E5198B0" w14:textId="77777777" w:rsidTr="00FB5AC5">
        <w:tc>
          <w:tcPr>
            <w:tcW w:w="4673" w:type="dxa"/>
          </w:tcPr>
          <w:p w14:paraId="58D6D3BD" w14:textId="6EAD43E6" w:rsidR="00FA1E91" w:rsidRPr="00F56C94" w:rsidRDefault="00FA1E91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There is Fiscal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 Surplus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balanced / deficit ) budget of</w:t>
            </w:r>
          </w:p>
        </w:tc>
        <w:tc>
          <w:tcPr>
            <w:tcW w:w="3119" w:type="dxa"/>
          </w:tcPr>
          <w:p w14:paraId="4485DBE4" w14:textId="7CB4461C" w:rsidR="00FA1E91" w:rsidRPr="00F56C94" w:rsidRDefault="00FA1E91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有財政（盈餘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平衡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赤字）預算</w:t>
            </w:r>
          </w:p>
        </w:tc>
      </w:tr>
      <w:tr w:rsidR="00FA1E91" w:rsidRPr="00F56C94" w14:paraId="000CB388" w14:textId="77777777" w:rsidTr="00FB5AC5">
        <w:tc>
          <w:tcPr>
            <w:tcW w:w="4673" w:type="dxa"/>
          </w:tcPr>
          <w:p w14:paraId="7B5B7020" w14:textId="0812D3C8" w:rsidR="00FA1E91" w:rsidRPr="00F56C94" w:rsidRDefault="00FA1E91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Fiscal Reserve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 increase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decrease ) by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3119" w:type="dxa"/>
          </w:tcPr>
          <w:p w14:paraId="7DE973CE" w14:textId="786F939B" w:rsidR="00FA1E91" w:rsidRPr="00F56C94" w:rsidRDefault="00FA1E91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財政儲備（增加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減少）</w:t>
            </w:r>
          </w:p>
        </w:tc>
      </w:tr>
    </w:tbl>
    <w:p w14:paraId="0FD7DDE8" w14:textId="2CCBBE91" w:rsidR="00530A25" w:rsidRPr="00F56C94" w:rsidRDefault="00122CBC" w:rsidP="00530A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1E91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</w:t>
      </w:r>
    </w:p>
    <w:p w14:paraId="3B276816" w14:textId="2BFC8696" w:rsidR="00530A25" w:rsidRPr="00F56C94" w:rsidRDefault="00530A25" w:rsidP="00530A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2.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07"/>
        <w:gridCol w:w="2607"/>
        <w:gridCol w:w="2608"/>
        <w:gridCol w:w="2608"/>
      </w:tblGrid>
      <w:tr w:rsidR="00530A25" w:rsidRPr="00F56C94" w14:paraId="6155A68B" w14:textId="77777777" w:rsidTr="00FB5AC5">
        <w:tc>
          <w:tcPr>
            <w:tcW w:w="2614" w:type="dxa"/>
            <w:vAlign w:val="center"/>
          </w:tcPr>
          <w:p w14:paraId="32314F5E" w14:textId="4FD17E66" w:rsidR="0008065B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Estim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ted Revenue</w:t>
            </w:r>
          </w:p>
          <w:p w14:paraId="71D0E177" w14:textId="3A217FD1" w:rsidR="00530A25" w:rsidRPr="00F56C94" w:rsidRDefault="0008065B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預計收入</w:t>
            </w:r>
          </w:p>
        </w:tc>
        <w:tc>
          <w:tcPr>
            <w:tcW w:w="2614" w:type="dxa"/>
            <w:vAlign w:val="center"/>
          </w:tcPr>
          <w:p w14:paraId="0F1CE962" w14:textId="77777777" w:rsidR="0008065B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Actual Revenue</w:t>
            </w:r>
          </w:p>
          <w:p w14:paraId="75668B63" w14:textId="5B0CA4D8" w:rsidR="00530A25" w:rsidRPr="00F56C94" w:rsidRDefault="0008065B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實際收入</w:t>
            </w:r>
          </w:p>
        </w:tc>
        <w:tc>
          <w:tcPr>
            <w:tcW w:w="2614" w:type="dxa"/>
            <w:vAlign w:val="center"/>
          </w:tcPr>
          <w:p w14:paraId="79FE4A39" w14:textId="425A95D0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Estimated Expenditure</w:t>
            </w:r>
            <w:r w:rsidR="0008065B"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預計開支</w:t>
            </w:r>
          </w:p>
        </w:tc>
        <w:tc>
          <w:tcPr>
            <w:tcW w:w="2614" w:type="dxa"/>
            <w:vAlign w:val="center"/>
          </w:tcPr>
          <w:p w14:paraId="7A0C3E51" w14:textId="0098DF9A" w:rsidR="00D00CAF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Actual Expenditure</w:t>
            </w:r>
          </w:p>
          <w:p w14:paraId="2B727740" w14:textId="32EAF02A" w:rsidR="00530A25" w:rsidRPr="00F56C94" w:rsidRDefault="0008065B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實際開支</w:t>
            </w:r>
          </w:p>
        </w:tc>
      </w:tr>
      <w:tr w:rsidR="00530A25" w:rsidRPr="00F56C94" w14:paraId="452592F6" w14:textId="77777777" w:rsidTr="00FB5AC5">
        <w:tc>
          <w:tcPr>
            <w:tcW w:w="2614" w:type="dxa"/>
            <w:vAlign w:val="center"/>
          </w:tcPr>
          <w:p w14:paraId="2DE30999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$1,000</w:t>
            </w:r>
          </w:p>
        </w:tc>
        <w:tc>
          <w:tcPr>
            <w:tcW w:w="2614" w:type="dxa"/>
            <w:vAlign w:val="center"/>
          </w:tcPr>
          <w:p w14:paraId="79F40A05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$1,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500</w:t>
            </w:r>
          </w:p>
        </w:tc>
        <w:tc>
          <w:tcPr>
            <w:tcW w:w="2614" w:type="dxa"/>
            <w:vAlign w:val="center"/>
          </w:tcPr>
          <w:p w14:paraId="2231610C" w14:textId="77777777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1,000</w:t>
            </w:r>
          </w:p>
        </w:tc>
        <w:tc>
          <w:tcPr>
            <w:tcW w:w="2614" w:type="dxa"/>
            <w:vAlign w:val="center"/>
          </w:tcPr>
          <w:p w14:paraId="5B64CD51" w14:textId="01985B68" w:rsidR="00530A25" w:rsidRPr="00F56C94" w:rsidRDefault="00530A25" w:rsidP="00530A2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2,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400</w:t>
            </w:r>
          </w:p>
        </w:tc>
      </w:tr>
    </w:tbl>
    <w:p w14:paraId="4D83CED8" w14:textId="421A6E28" w:rsidR="00530A25" w:rsidRPr="00F56C94" w:rsidRDefault="00F56C94" w:rsidP="00530A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7F8495D" wp14:editId="2EA34340">
                <wp:simplePos x="0" y="0"/>
                <wp:positionH relativeFrom="column">
                  <wp:posOffset>5128610</wp:posOffset>
                </wp:positionH>
                <wp:positionV relativeFrom="paragraph">
                  <wp:posOffset>667297</wp:posOffset>
                </wp:positionV>
                <wp:extent cx="1828800" cy="1828800"/>
                <wp:effectExtent l="0" t="0" r="0" b="0"/>
                <wp:wrapSquare wrapText="bothSides"/>
                <wp:docPr id="487" name="文字方塊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FABDA" w14:textId="77777777" w:rsidR="007D79B8" w:rsidRPr="006A1AA8" w:rsidRDefault="007D79B8" w:rsidP="00566EB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$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8495D" id="文字方塊 487" o:spid="_x0000_s1154" type="#_x0000_t202" style="position:absolute;margin-left:403.85pt;margin-top:52.55pt;width:2in;height:2in;z-index:251800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" filled="f" stroked="f">
                <v:textbox style="mso-fit-shape-to-text:t">
                  <w:txbxContent>
                    <w:p w14:paraId="5DEFABDA" w14:textId="77777777" w:rsidR="007D79B8" w:rsidRPr="006A1AA8" w:rsidRDefault="007D79B8" w:rsidP="00566EB0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$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4F39D24" wp14:editId="23AB92D1">
                <wp:simplePos x="0" y="0"/>
                <wp:positionH relativeFrom="column">
                  <wp:posOffset>5126070</wp:posOffset>
                </wp:positionH>
                <wp:positionV relativeFrom="paragraph">
                  <wp:posOffset>429742</wp:posOffset>
                </wp:positionV>
                <wp:extent cx="1828800" cy="1828800"/>
                <wp:effectExtent l="0" t="0" r="0" b="0"/>
                <wp:wrapSquare wrapText="bothSides"/>
                <wp:docPr id="488" name="文字方塊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0A109" w14:textId="77777777" w:rsidR="007D79B8" w:rsidRPr="006A1AA8" w:rsidRDefault="007D79B8" w:rsidP="00566EB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$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39D24" id="文字方塊 488" o:spid="_x0000_s1155" type="#_x0000_t202" style="position:absolute;margin-left:403.65pt;margin-top:33.85pt;width:2in;height:2in;z-index:251801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" filled="f" stroked="f">
                <v:textbox style="mso-fit-shape-to-text:t">
                  <w:txbxContent>
                    <w:p w14:paraId="4EA0A109" w14:textId="77777777" w:rsidR="007D79B8" w:rsidRPr="006A1AA8" w:rsidRDefault="007D79B8" w:rsidP="00566EB0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$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6EB0"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FC6714F" wp14:editId="1EC2940B">
                <wp:simplePos x="0" y="0"/>
                <wp:positionH relativeFrom="column">
                  <wp:posOffset>5121910</wp:posOffset>
                </wp:positionH>
                <wp:positionV relativeFrom="paragraph">
                  <wp:posOffset>187413</wp:posOffset>
                </wp:positionV>
                <wp:extent cx="1828800" cy="1828800"/>
                <wp:effectExtent l="0" t="0" r="0" b="0"/>
                <wp:wrapSquare wrapText="bothSides"/>
                <wp:docPr id="486" name="文字方塊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08448" w14:textId="77777777" w:rsidR="007D79B8" w:rsidRPr="006A1AA8" w:rsidRDefault="007D79B8" w:rsidP="00566EB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$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530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6714F" id="文字方塊 486" o:spid="_x0000_s1156" type="#_x0000_t202" style="position:absolute;margin-left:403.3pt;margin-top:14.75pt;width:2in;height:2in;z-index:251799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" filled="f" stroked="f">
                <v:textbox style="mso-fit-shape-to-text:t">
                  <w:txbxContent>
                    <w:p w14:paraId="5A508448" w14:textId="77777777" w:rsidR="007D79B8" w:rsidRPr="006A1AA8" w:rsidRDefault="007D79B8" w:rsidP="00566EB0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$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530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73"/>
        <w:gridCol w:w="3119"/>
      </w:tblGrid>
      <w:tr w:rsidR="00566EB0" w:rsidRPr="00F56C94" w14:paraId="464EACF0" w14:textId="77777777" w:rsidTr="00FB5AC5">
        <w:tc>
          <w:tcPr>
            <w:tcW w:w="4673" w:type="dxa"/>
          </w:tcPr>
          <w:p w14:paraId="4CBD161E" w14:textId="77777777" w:rsidR="00566EB0" w:rsidRPr="00F56C94" w:rsidRDefault="00566EB0" w:rsidP="007D79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There is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 Surplus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balanced / deficit ) budget of </w:t>
            </w:r>
          </w:p>
        </w:tc>
        <w:tc>
          <w:tcPr>
            <w:tcW w:w="3119" w:type="dxa"/>
          </w:tcPr>
          <w:p w14:paraId="0D065099" w14:textId="77777777" w:rsidR="00566EB0" w:rsidRPr="00F56C94" w:rsidRDefault="00566EB0" w:rsidP="007D79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有（盈餘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平衡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赤字）預算</w:t>
            </w:r>
          </w:p>
        </w:tc>
      </w:tr>
      <w:tr w:rsidR="00566EB0" w:rsidRPr="00F56C94" w14:paraId="1E022DBE" w14:textId="77777777" w:rsidTr="00FB5AC5">
        <w:tc>
          <w:tcPr>
            <w:tcW w:w="4673" w:type="dxa"/>
          </w:tcPr>
          <w:p w14:paraId="534D453C" w14:textId="77777777" w:rsidR="00566EB0" w:rsidRPr="00F56C94" w:rsidRDefault="00566EB0" w:rsidP="007D79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There is Fiscal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 Surplus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balanced / deficit ) budget of</w:t>
            </w:r>
          </w:p>
        </w:tc>
        <w:tc>
          <w:tcPr>
            <w:tcW w:w="3119" w:type="dxa"/>
          </w:tcPr>
          <w:p w14:paraId="5665E4AA" w14:textId="77777777" w:rsidR="00566EB0" w:rsidRPr="00F56C94" w:rsidRDefault="00566EB0" w:rsidP="007D79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有財政（盈餘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平衡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赤字）預算</w:t>
            </w:r>
          </w:p>
        </w:tc>
      </w:tr>
      <w:tr w:rsidR="00566EB0" w:rsidRPr="00F56C94" w14:paraId="78B43A36" w14:textId="77777777" w:rsidTr="00FB5AC5">
        <w:tc>
          <w:tcPr>
            <w:tcW w:w="4673" w:type="dxa"/>
          </w:tcPr>
          <w:p w14:paraId="54A19FA6" w14:textId="77777777" w:rsidR="00566EB0" w:rsidRPr="00F56C94" w:rsidRDefault="00566EB0" w:rsidP="007D79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Fiscal Reserve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 increase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decrease ) by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3119" w:type="dxa"/>
          </w:tcPr>
          <w:p w14:paraId="57768409" w14:textId="77777777" w:rsidR="00566EB0" w:rsidRPr="00F56C94" w:rsidRDefault="00566EB0" w:rsidP="007D79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財政儲備（增加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減少）</w:t>
            </w:r>
          </w:p>
        </w:tc>
      </w:tr>
    </w:tbl>
    <w:p w14:paraId="733ABC41" w14:textId="77777777" w:rsidR="00F56C94" w:rsidRDefault="00F56C94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C14E0D" w14:textId="77777777" w:rsidR="00F56C94" w:rsidRDefault="00F56C94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F91913" w14:textId="77777777" w:rsidR="00F56C94" w:rsidRDefault="00F56C94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A265980" w14:textId="5B73596E" w:rsidR="00CC7571" w:rsidRPr="00F56C94" w:rsidRDefault="00CC7571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***Reminder:</w:t>
      </w:r>
    </w:p>
    <w:p w14:paraId="0C446163" w14:textId="77777777" w:rsidR="00CC7571" w:rsidRPr="00F56C94" w:rsidRDefault="00CC7571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During Recession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Unemployment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Salary tax revenue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↓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Govt Revenue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↓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Tend to deficit</w:t>
      </w:r>
    </w:p>
    <w:p w14:paraId="3658DD4B" w14:textId="77777777" w:rsidR="00CC7571" w:rsidRPr="00F56C94" w:rsidRDefault="00CC7571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During Recovery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Employment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Salary tax revenue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Govt Revenue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Tend to surplus</w:t>
      </w:r>
    </w:p>
    <w:p w14:paraId="0A2E6748" w14:textId="77777777" w:rsidR="00CC7571" w:rsidRPr="00F56C94" w:rsidRDefault="00CC7571" w:rsidP="004D43D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Even Revenue decrease &amp; Expenditure increase, there may not be fiscal </w:t>
      </w:r>
      <w:proofErr w:type="gramStart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deficit</w:t>
      </w:r>
      <w:proofErr w:type="gramEnd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8F801FA" w14:textId="0084B266" w:rsidR="00B22892" w:rsidRDefault="00CC7571" w:rsidP="004D43D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∵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we d</w:t>
      </w:r>
      <w:r w:rsidR="00122CBC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o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not know the actual budget at first </w:t>
      </w:r>
    </w:p>
    <w:p w14:paraId="6D07616E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A5C047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24533B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3BB430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9933DA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301CAA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2EDC117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911369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E40AD0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A6CE4A" w14:textId="77777777" w:rsidR="00F56C94" w:rsidRP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9F8522" w14:textId="1EB8DEF8" w:rsidR="00B22892" w:rsidRPr="00F56C94" w:rsidRDefault="00B22892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***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提示：</w:t>
      </w:r>
    </w:p>
    <w:p w14:paraId="7EC3285D" w14:textId="16D5590F" w:rsidR="00B22892" w:rsidRPr="00F56C94" w:rsidRDefault="00B22892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經濟衰退期間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失業率↑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薪俸稅收入↓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政府收入↓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趨於赤字</w:t>
      </w:r>
    </w:p>
    <w:p w14:paraId="1FF06EC6" w14:textId="55E5D2F7" w:rsidR="00B22892" w:rsidRPr="00F56C94" w:rsidRDefault="00B22892" w:rsidP="004D43D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恢復期間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就業率↑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薪俸稅收入↑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政府收入↑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趨於</w:t>
      </w:r>
      <w:r w:rsidR="008A5A42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盈餘</w:t>
      </w:r>
    </w:p>
    <w:p w14:paraId="65D6667D" w14:textId="30BC094E" w:rsidR="00B22892" w:rsidRPr="00F56C94" w:rsidRDefault="00B22892" w:rsidP="004D43D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即使收入減少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&amp;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支出上升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E00AEC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可能沒有財政赤字</w:t>
      </w:r>
    </w:p>
    <w:p w14:paraId="4A60E941" w14:textId="7EE4D671" w:rsidR="00B22892" w:rsidRDefault="00B22892" w:rsidP="004D43D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∵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00AEC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我們一開始不知道實際預算</w:t>
      </w:r>
    </w:p>
    <w:p w14:paraId="51AFDD84" w14:textId="716259BB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D8DBF9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E62FD9D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6CEA02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2C5E590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F54ED7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E87E68" w14:textId="792151DB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FB29267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22FAD7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43F669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C6502D" w14:textId="3A2BA8B2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EC5416" w14:textId="77777777" w:rsid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598D2EB" w14:textId="30BEC561" w:rsidR="00F56C94" w:rsidRPr="00F56C94" w:rsidRDefault="00F56C94" w:rsidP="00F56C94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E65F7F" w14:textId="21A6D62F" w:rsidR="00CC7571" w:rsidRPr="00F56C94" w:rsidRDefault="00F56C94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F56C94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BB8E74" wp14:editId="35264D7E">
                <wp:simplePos x="0" y="0"/>
                <wp:positionH relativeFrom="column">
                  <wp:posOffset>4324724</wp:posOffset>
                </wp:positionH>
                <wp:positionV relativeFrom="paragraph">
                  <wp:posOffset>-6873</wp:posOffset>
                </wp:positionV>
                <wp:extent cx="2333763" cy="1314077"/>
                <wp:effectExtent l="12700" t="12700" r="15875" b="69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763" cy="131407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5A8DC59" w14:textId="77777777" w:rsidR="007D79B8" w:rsidRPr="00F56C94" w:rsidRDefault="007D79B8" w:rsidP="00CC757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NOTES: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B8E74" id="Text Box 33" o:spid="_x0000_s1157" type="#_x0000_t202" style="position:absolute;margin-left:340.55pt;margin-top:-.55pt;width:183.75pt;height:103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" filled="f" strokeweight="2pt">
                <v:stroke dashstyle="dash"/>
                <v:textbox>
                  <w:txbxContent>
                    <w:p w14:paraId="35A8DC59" w14:textId="77777777" w:rsidR="007D79B8" w:rsidRPr="00F56C94" w:rsidRDefault="007D79B8" w:rsidP="00CC757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NOTES:</w:t>
                      </w:r>
                    </w:p>
                  </w:txbxContent>
                </v:textbox>
              </v:shape>
            </w:pict>
          </mc:Fallback>
        </mc:AlternateContent>
      </w:r>
      <w:r w:rsidR="00CC7571" w:rsidRPr="00F56C94">
        <w:rPr>
          <w:rFonts w:ascii="Times New Roman" w:hAnsi="Times New Roman" w:cs="Times New Roman"/>
          <w:b/>
          <w:color w:val="000000" w:themeColor="text1"/>
          <w:u w:val="single"/>
        </w:rPr>
        <w:t>16.1</w:t>
      </w:r>
      <w:r w:rsidR="00375841" w:rsidRPr="00F56C94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="00CC7571" w:rsidRPr="00F56C94">
        <w:rPr>
          <w:rFonts w:ascii="Times New Roman" w:hAnsi="Times New Roman" w:cs="Times New Roman"/>
          <w:b/>
          <w:color w:val="000000" w:themeColor="text1"/>
          <w:u w:val="single"/>
        </w:rPr>
        <w:tab/>
        <w:t>Fiscal Policy</w:t>
      </w:r>
      <w:r w:rsidR="004D43DC" w:rsidRPr="00F56C94">
        <w:rPr>
          <w:rFonts w:ascii="Times New Roman" w:hAnsi="Times New Roman" w:cs="Times New Roman" w:hint="eastAsia"/>
          <w:b/>
          <w:color w:val="000000" w:themeColor="text1"/>
          <w:u w:val="single"/>
        </w:rPr>
        <w:t>財政政策</w:t>
      </w:r>
    </w:p>
    <w:p w14:paraId="32EA5E15" w14:textId="5780EEBD" w:rsidR="00CC7571" w:rsidRPr="00F56C94" w:rsidRDefault="00CC7571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Implementing Deficit Budget / Balanced Budget / Surplus Budget</w:t>
      </w:r>
    </w:p>
    <w:p w14:paraId="0853B41C" w14:textId="0C4B489A" w:rsidR="00204988" w:rsidRPr="00F56C94" w:rsidRDefault="00204988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實施赤字預算</w:t>
      </w:r>
      <w:r w:rsidR="004E0994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/</w:t>
      </w:r>
      <w:r w:rsidR="004E0994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平衡預算</w:t>
      </w:r>
      <w:r w:rsidR="004E0994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/</w:t>
      </w:r>
      <w:r w:rsidR="004E0994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盈餘預算</w:t>
      </w:r>
    </w:p>
    <w:p w14:paraId="64282863" w14:textId="2BC0087C" w:rsidR="00CC7571" w:rsidRPr="00F56C94" w:rsidRDefault="00CC7571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Assumption</w:t>
      </w:r>
      <w:r w:rsidR="00204988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假設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2AC3EEDA" w14:textId="1140EA2E" w:rsidR="00CC7571" w:rsidRDefault="00CC7571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C623E84" w14:textId="705BA98B" w:rsid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5DFF420" wp14:editId="4BA590C8">
                <wp:simplePos x="0" y="0"/>
                <wp:positionH relativeFrom="column">
                  <wp:posOffset>4318000</wp:posOffset>
                </wp:positionH>
                <wp:positionV relativeFrom="paragraph">
                  <wp:posOffset>79485</wp:posOffset>
                </wp:positionV>
                <wp:extent cx="2329180" cy="1828800"/>
                <wp:effectExtent l="12700" t="12700" r="7620" b="16510"/>
                <wp:wrapSquare wrapText="bothSides"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8288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573E4" w14:textId="473D30A4" w:rsidR="007D79B8" w:rsidRPr="00F56C94" w:rsidRDefault="007D79B8" w:rsidP="007D79B8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G</w:t>
                            </w:r>
                            <w:r w:rsid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=</w:t>
                            </w:r>
                            <w:r w:rsid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government expenditure</w:t>
                            </w:r>
                            <w:r w:rsidRPr="00F56C94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政府開支</w:t>
                            </w:r>
                            <w:r w:rsidRPr="00F56C94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8D8C8C2" w14:textId="7201FC2B" w:rsidR="007D79B8" w:rsidRPr="00F56C94" w:rsidRDefault="007D79B8" w:rsidP="007D79B8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T</w:t>
                            </w:r>
                            <w:r w:rsid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=</w:t>
                            </w:r>
                            <w:r w:rsid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tax revenue</w:t>
                            </w:r>
                            <w:r w:rsidRPr="00F56C94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稅收</w:t>
                            </w:r>
                          </w:p>
                          <w:p w14:paraId="6DF13574" w14:textId="51D70266" w:rsidR="002B09F4" w:rsidRPr="00F56C94" w:rsidRDefault="002B09F4" w:rsidP="007D79B8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AD</w:t>
                            </w:r>
                            <w:r w:rsid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=</w:t>
                            </w:r>
                            <w:r w:rsid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aggregate demand</w:t>
                            </w:r>
                            <w:r w:rsidRPr="00F56C94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總需求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DFF420" id="文字方塊 21" o:spid="_x0000_s1158" type="#_x0000_t202" style="position:absolute;margin-left:340pt;margin-top:6.25pt;width:183.4pt;height:2in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" filled="f" strokecolor="black [3200]" strokeweight="1.5pt">
                <v:stroke joinstyle="round"/>
                <v:textbox style="mso-fit-shape-to-text:t">
                  <w:txbxContent>
                    <w:p w14:paraId="2A0573E4" w14:textId="473D30A4" w:rsidR="007D79B8" w:rsidRPr="00F56C94" w:rsidRDefault="007D79B8" w:rsidP="007D79B8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G</w:t>
                      </w:r>
                      <w:r w:rsid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=</w:t>
                      </w:r>
                      <w:r w:rsid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government expenditure</w:t>
                      </w:r>
                      <w:r w:rsidRPr="00F56C94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政府開支</w:t>
                      </w:r>
                      <w:r w:rsidRPr="00F56C94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8D8C8C2" w14:textId="7201FC2B" w:rsidR="007D79B8" w:rsidRPr="00F56C94" w:rsidRDefault="007D79B8" w:rsidP="007D79B8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T</w:t>
                      </w:r>
                      <w:r w:rsid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=</w:t>
                      </w:r>
                      <w:r w:rsid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tax revenue</w:t>
                      </w:r>
                      <w:r w:rsidRPr="00F56C94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稅收</w:t>
                      </w:r>
                    </w:p>
                    <w:p w14:paraId="6DF13574" w14:textId="51D70266" w:rsidR="002B09F4" w:rsidRPr="00F56C94" w:rsidRDefault="002B09F4" w:rsidP="007D79B8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AD</w:t>
                      </w:r>
                      <w:r w:rsid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=</w:t>
                      </w:r>
                      <w:r w:rsid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aggregate demand</w:t>
                      </w:r>
                      <w:r w:rsidRPr="00F56C94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總需求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BFD434" w14:textId="013BDB60" w:rsidR="00F56C94" w:rsidRP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B9C30B" w14:textId="74261974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Defi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cit Budget</w:t>
      </w:r>
      <w:r w:rsidR="00204988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赤字預算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  <w:r w:rsidR="007D79B8"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</w:t>
      </w:r>
    </w:p>
    <w:p w14:paraId="457C7747" w14:textId="7B623365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 increase</w:t>
      </w:r>
      <w:r w:rsidR="002B09F4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開支</w:t>
      </w:r>
      <w:r w:rsidR="007D79B8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升幅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&gt; T increase</w:t>
      </w:r>
      <w:r w:rsidR="002B09F4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稅收</w:t>
      </w:r>
      <w:r w:rsidR="007D79B8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升幅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14:paraId="52F8C96A" w14:textId="49087143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proofErr w:type="gramEnd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 increase $120, T increase $100, People spend 80% of their disposable income)</w:t>
      </w:r>
    </w:p>
    <w:p w14:paraId="63EDE8DC" w14:textId="210604DF" w:rsidR="007D79B8" w:rsidRPr="00F56C94" w:rsidRDefault="007D79B8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（例：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G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="000D13BB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="000D13BB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20</w:t>
      </w:r>
      <w:r w:rsidR="000D13BB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</w:t>
      </w:r>
      <w:r w:rsidR="000D13BB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</w:t>
      </w:r>
      <w:r w:rsidR="000D13BB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="000D13BB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="000D13BB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00</w:t>
      </w:r>
      <w:r w:rsidR="000D13BB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元，人們只花費百分之八十的可支配收入）</w:t>
      </w:r>
    </w:p>
    <w:p w14:paraId="2D53D38E" w14:textId="77474C95" w:rsidR="00530A25" w:rsidRP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CC9C2B" wp14:editId="338B9DC6">
                <wp:simplePos x="0" y="0"/>
                <wp:positionH relativeFrom="column">
                  <wp:posOffset>4606290</wp:posOffset>
                </wp:positionH>
                <wp:positionV relativeFrom="paragraph">
                  <wp:posOffset>118745</wp:posOffset>
                </wp:positionV>
                <wp:extent cx="2042795" cy="793102"/>
                <wp:effectExtent l="0" t="0" r="0" b="0"/>
                <wp:wrapNone/>
                <wp:docPr id="84" name="文字方塊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793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071FF" w14:textId="67358530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AD increase $40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Expansionary Fiscal Policy</w:t>
                            </w:r>
                          </w:p>
                          <w:p w14:paraId="0B437C59" w14:textId="14B097C6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擴張性財政政策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C9C2B" id="文字方塊 84" o:spid="_x0000_s1159" type="#_x0000_t202" style="position:absolute;margin-left:362.7pt;margin-top:9.35pt;width:160.85pt;height:62.4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" filled="f" stroked="f" strokeweight=".5pt">
                <v:textbox>
                  <w:txbxContent>
                    <w:p w14:paraId="739071FF" w14:textId="67358530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AD increase $40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Expansionary Fiscal Policy</w:t>
                      </w:r>
                    </w:p>
                    <w:p w14:paraId="0B437C59" w14:textId="14B097C6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擴張性財政政策</w:t>
                      </w:r>
                    </w:p>
                  </w:txbxContent>
                </v:textbox>
              </v:shape>
            </w:pict>
          </mc:Fallback>
        </mc:AlternateContent>
      </w: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078A3B" wp14:editId="42020E11">
                <wp:simplePos x="0" y="0"/>
                <wp:positionH relativeFrom="column">
                  <wp:posOffset>4190153</wp:posOffset>
                </wp:positionH>
                <wp:positionV relativeFrom="paragraph">
                  <wp:posOffset>154940</wp:posOffset>
                </wp:positionV>
                <wp:extent cx="197485" cy="691515"/>
                <wp:effectExtent l="0" t="12700" r="18415" b="6985"/>
                <wp:wrapNone/>
                <wp:docPr id="80" name="右大括弧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691515"/>
                        </a:xfrm>
                        <a:prstGeom prst="righ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AFEFE" id="右大括弧 80" o:spid="_x0000_s1026" type="#_x0000_t88" style="position:absolute;margin-left:329.95pt;margin-top:12.2pt;width:15.55pt;height:54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" adj="514" strokecolor="black [3200]" strokeweight="1.5pt">
                <v:stroke joinstyle="miter"/>
              </v:shape>
            </w:pict>
          </mc:Fallback>
        </mc:AlternateContent>
      </w:r>
      <w:r w:rsidR="00530A25"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627B5" wp14:editId="72A6700A">
                <wp:simplePos x="0" y="0"/>
                <wp:positionH relativeFrom="column">
                  <wp:posOffset>12357</wp:posOffset>
                </wp:positionH>
                <wp:positionV relativeFrom="paragraph">
                  <wp:posOffset>89329</wp:posOffset>
                </wp:positionV>
                <wp:extent cx="6656070" cy="840260"/>
                <wp:effectExtent l="12700" t="12700" r="11430" b="10795"/>
                <wp:wrapNone/>
                <wp:docPr id="79" name="文字方塊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84026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24AF6" w14:textId="36A55BA5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 increase</w:t>
                            </w:r>
                            <w:r w:rsidR="000D13BB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$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120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AD increase</w:t>
                            </w:r>
                            <w:r w:rsidR="000D13BB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$120</w:t>
                            </w:r>
                          </w:p>
                          <w:p w14:paraId="46B274A4" w14:textId="77777777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7319709" w14:textId="432C3C3C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 increase</w:t>
                            </w:r>
                            <w:r w:rsidR="000D13BB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$100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="004E09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 decrease</w:t>
                            </w:r>
                            <w:r w:rsidR="000D13BB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$80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AD decrease</w:t>
                            </w:r>
                            <w:r w:rsidR="000D13BB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627B5" id="文字方塊 79" o:spid="_x0000_s1160" type="#_x0000_t202" style="position:absolute;margin-left:.95pt;margin-top:7.05pt;width:524.1pt;height:66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" filled="f" strokecolor="black [3200]" strokeweight="1.5pt">
                <v:textbox>
                  <w:txbxContent>
                    <w:p w14:paraId="07724AF6" w14:textId="36A55BA5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 increase</w:t>
                      </w:r>
                      <w:r w:rsidR="000D13BB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$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120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AD increase</w:t>
                      </w:r>
                      <w:r w:rsidR="000D13BB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$120</w:t>
                      </w:r>
                    </w:p>
                    <w:p w14:paraId="46B274A4" w14:textId="77777777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7319709" w14:textId="432C3C3C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 increase</w:t>
                      </w:r>
                      <w:r w:rsidR="000D13BB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$100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="004E09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 decrease</w:t>
                      </w:r>
                      <w:r w:rsidR="000D13BB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$80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AD decrease</w:t>
                      </w:r>
                      <w:r w:rsidR="000D13BB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$80</w:t>
                      </w:r>
                    </w:p>
                  </w:txbxContent>
                </v:textbox>
              </v:shape>
            </w:pict>
          </mc:Fallback>
        </mc:AlternateContent>
      </w:r>
    </w:p>
    <w:p w14:paraId="03E7C595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D93942E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1A8AB9C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F0334C" w:rsidRPr="00F56C94" w14:paraId="729957AF" w14:textId="77777777" w:rsidTr="00FB5AC5">
        <w:tc>
          <w:tcPr>
            <w:tcW w:w="5225" w:type="dxa"/>
          </w:tcPr>
          <w:p w14:paraId="1B7E5F88" w14:textId="77777777" w:rsidR="00F0334C" w:rsidRPr="00F56C94" w:rsidRDefault="00F0334C" w:rsidP="00F0334C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Exp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anation:</w:t>
            </w:r>
          </w:p>
          <w:p w14:paraId="5A23AB5D" w14:textId="3AA6F18F" w:rsidR="00F0334C" w:rsidRPr="00F56C94" w:rsidRDefault="00F0334C" w:rsidP="00F0334C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When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government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increases the income tax</w:t>
            </w:r>
          </w:p>
          <w:p w14:paraId="2571E927" w14:textId="77777777" w:rsidR="00F0334C" w:rsidRPr="00F56C94" w:rsidRDefault="00F0334C" w:rsidP="00F0334C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Disposable income decreases</w:t>
            </w:r>
          </w:p>
          <w:p w14:paraId="1E0A32E5" w14:textId="77777777" w:rsidR="00F0334C" w:rsidRPr="00F56C94" w:rsidRDefault="00F0334C" w:rsidP="00F0334C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Priva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 consumption expenditure decreases by less than 100% of the decrease in disposable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084F37BD" w14:textId="77777777" w:rsidR="00F0334C" w:rsidRPr="00F56C94" w:rsidRDefault="00F0334C" w:rsidP="00F0334C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Increase in government expenditure &gt; decrease in private consumption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expenditure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6219F825" w14:textId="77777777" w:rsidR="00F0334C" w:rsidRPr="00F56C94" w:rsidRDefault="00F0334C" w:rsidP="00F0334C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Aggregate demand will increase eventually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Thus, it is an expansionary fiscal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policy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5838757F" w14:textId="77777777" w:rsidR="00F0334C" w:rsidRPr="00F56C94" w:rsidRDefault="00F0334C" w:rsidP="00AC527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47FA5733" w14:textId="062DD5E2" w:rsidR="00F0334C" w:rsidRPr="00F56C94" w:rsidRDefault="00F0334C" w:rsidP="00F0334C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解釋：</w:t>
            </w:r>
          </w:p>
          <w:p w14:paraId="69F00DE6" w14:textId="304599C8" w:rsidR="00F0334C" w:rsidRPr="00F56C94" w:rsidRDefault="00F0334C" w:rsidP="00F0334C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當政府增加</w:t>
            </w:r>
            <w:r w:rsidR="004E0994" w:rsidRPr="004E09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薪俸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稅時</w:t>
            </w:r>
          </w:p>
          <w:p w14:paraId="3952309C" w14:textId="7D222741" w:rsidR="00F0334C" w:rsidRPr="00F56C94" w:rsidRDefault="00F0334C" w:rsidP="00F0334C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可支配收入減少</w:t>
            </w:r>
          </w:p>
          <w:p w14:paraId="211F9469" w14:textId="63413C91" w:rsidR="00F0334C" w:rsidRPr="00F56C94" w:rsidRDefault="00F0334C" w:rsidP="00F0334C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私人消費支出減少幅度小於可支配收入減少幅度的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100%</w:t>
            </w:r>
          </w:p>
          <w:p w14:paraId="538D3B69" w14:textId="6EFACD92" w:rsidR="00F0334C" w:rsidRDefault="00F0334C" w:rsidP="00F0334C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政府開支增加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&gt;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私人消費開支減少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190FDCE5" w14:textId="77777777" w:rsidR="004E0994" w:rsidRPr="00F56C94" w:rsidRDefault="004E0994" w:rsidP="004E0994">
            <w:pPr>
              <w:ind w:left="7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9007BC8" w14:textId="777BA92E" w:rsidR="00F0334C" w:rsidRPr="00F56C94" w:rsidRDefault="00F0334C" w:rsidP="00F0334C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總需求最終會增加</w:t>
            </w:r>
            <w:r w:rsidR="004E09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4E09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因此，這是一種擴張性的財政政策</w:t>
            </w:r>
          </w:p>
        </w:tc>
      </w:tr>
    </w:tbl>
    <w:p w14:paraId="5F1C6D4F" w14:textId="146A85F1" w:rsidR="00530A25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66857B" w14:textId="77777777" w:rsid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86E837" w14:textId="77777777" w:rsid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F384939" w14:textId="77777777" w:rsid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DA2C4A" w14:textId="77777777" w:rsid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EA81E8" w14:textId="77777777" w:rsid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B4E8D6" w14:textId="77777777" w:rsid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A038B2" w14:textId="77777777" w:rsid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A4168E" w14:textId="77777777" w:rsidR="00F56C94" w:rsidRP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FB4080F" w14:textId="05394A4A" w:rsidR="007D6690" w:rsidRPr="00F56C94" w:rsidRDefault="007D6690" w:rsidP="007D6690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Balanced Budget</w:t>
      </w:r>
      <w:r w:rsidR="002B09F4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平衡預算</w:t>
      </w:r>
      <w:r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:</w:t>
      </w:r>
    </w:p>
    <w:p w14:paraId="18A621BC" w14:textId="51115566" w:rsidR="007D6690" w:rsidRPr="00F56C94" w:rsidRDefault="007D6690" w:rsidP="007D6690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 increase</w:t>
      </w:r>
      <w:r w:rsidR="002B09F4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開支升幅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= T increase</w:t>
      </w:r>
      <w:r w:rsidR="002B09F4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稅收升幅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14:paraId="3868ED8F" w14:textId="4AF549DC" w:rsidR="007D6690" w:rsidRPr="00F56C94" w:rsidRDefault="007D6690" w:rsidP="007D669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proofErr w:type="gramEnd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 increase $100, T increase $100, People spend 80% of their disposable income)</w:t>
      </w:r>
    </w:p>
    <w:p w14:paraId="3F1F4F32" w14:textId="293DA0A1" w:rsidR="002B09F4" w:rsidRPr="00F56C94" w:rsidRDefault="002B09F4" w:rsidP="007D669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（例：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G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00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00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元，人們只花費百分之八十的可支配收入）</w:t>
      </w:r>
    </w:p>
    <w:p w14:paraId="55A12A58" w14:textId="2C92B5A5" w:rsidR="007D6690" w:rsidRP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863919" wp14:editId="069D9D6D">
                <wp:simplePos x="0" y="0"/>
                <wp:positionH relativeFrom="column">
                  <wp:posOffset>4236447</wp:posOffset>
                </wp:positionH>
                <wp:positionV relativeFrom="paragraph">
                  <wp:posOffset>192123</wp:posOffset>
                </wp:positionV>
                <wp:extent cx="197708" cy="691875"/>
                <wp:effectExtent l="0" t="12700" r="18415" b="6985"/>
                <wp:wrapNone/>
                <wp:docPr id="86" name="右大括弧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08" cy="691875"/>
                        </a:xfrm>
                        <a:prstGeom prst="righ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3CF88" id="右大括弧 86" o:spid="_x0000_s1026" type="#_x0000_t88" style="position:absolute;margin-left:333.6pt;margin-top:15.15pt;width:15.55pt;height:5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" adj="514" strokecolor="black [3200]" strokeweight="1.5pt">
                <v:stroke joinstyle="miter"/>
              </v:shape>
            </w:pict>
          </mc:Fallback>
        </mc:AlternateContent>
      </w:r>
      <w:r w:rsidR="002B09F4"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D0D453" wp14:editId="134F34CA">
                <wp:simplePos x="0" y="0"/>
                <wp:positionH relativeFrom="column">
                  <wp:posOffset>4733431</wp:posOffset>
                </wp:positionH>
                <wp:positionV relativeFrom="paragraph">
                  <wp:posOffset>118321</wp:posOffset>
                </wp:positionV>
                <wp:extent cx="2042795" cy="771280"/>
                <wp:effectExtent l="0" t="0" r="0" b="0"/>
                <wp:wrapNone/>
                <wp:docPr id="87" name="文字方塊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771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C1DD8" w14:textId="3A24225A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AD increase $20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Expansionary Fiscal Policy</w:t>
                            </w:r>
                          </w:p>
                          <w:p w14:paraId="0DDB2A5A" w14:textId="77777777" w:rsidR="002B09F4" w:rsidRPr="00F56C94" w:rsidRDefault="002B09F4" w:rsidP="002B09F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擴張性財政政策</w:t>
                            </w:r>
                          </w:p>
                          <w:p w14:paraId="1746B003" w14:textId="77777777" w:rsidR="002B09F4" w:rsidRPr="00F56C94" w:rsidRDefault="002B09F4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0D453" id="文字方塊 87" o:spid="_x0000_s1161" type="#_x0000_t202" style="position:absolute;margin-left:372.7pt;margin-top:9.3pt;width:160.85pt;height:60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" filled="f" stroked="f" strokeweight=".5pt">
                <v:textbox>
                  <w:txbxContent>
                    <w:p w14:paraId="547C1DD8" w14:textId="3A24225A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AD increase $20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Expansionary Fiscal Policy</w:t>
                      </w:r>
                    </w:p>
                    <w:p w14:paraId="0DDB2A5A" w14:textId="77777777" w:rsidR="002B09F4" w:rsidRPr="00F56C94" w:rsidRDefault="002B09F4" w:rsidP="002B09F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擴張性財政政策</w:t>
                      </w:r>
                    </w:p>
                    <w:p w14:paraId="1746B003" w14:textId="77777777" w:rsidR="002B09F4" w:rsidRPr="00F56C94" w:rsidRDefault="002B09F4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6690"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9EDDB1" wp14:editId="15490F7E">
                <wp:simplePos x="0" y="0"/>
                <wp:positionH relativeFrom="column">
                  <wp:posOffset>-18609</wp:posOffset>
                </wp:positionH>
                <wp:positionV relativeFrom="paragraph">
                  <wp:posOffset>113600</wp:posOffset>
                </wp:positionV>
                <wp:extent cx="6656070" cy="840260"/>
                <wp:effectExtent l="12700" t="12700" r="11430" b="10795"/>
                <wp:wrapNone/>
                <wp:docPr id="85" name="文字方塊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84026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1BEB0" w14:textId="3C19337B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 increase</w:t>
                            </w:r>
                            <w:r w:rsidR="002B09F4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$100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AD </w:t>
                            </w:r>
                            <w:r w:rsidR="002B09F4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increase $100</w:t>
                            </w:r>
                          </w:p>
                          <w:p w14:paraId="4A4D29E6" w14:textId="77777777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D4D2CBB" w14:textId="4F521907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 increase</w:t>
                            </w:r>
                            <w:r w:rsidR="002B09F4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$100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="00AB12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 decrease</w:t>
                            </w:r>
                            <w:r w:rsidR="002B09F4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$80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AD decrease</w:t>
                            </w:r>
                            <w:r w:rsidR="002B09F4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DDB1" id="文字方塊 85" o:spid="_x0000_s1162" type="#_x0000_t202" style="position:absolute;margin-left:-1.45pt;margin-top:8.95pt;width:524.1pt;height:66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" filled="f" strokecolor="black [3200]" strokeweight="1.5pt">
                <v:textbox>
                  <w:txbxContent>
                    <w:p w14:paraId="3891BEB0" w14:textId="3C19337B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 increase</w:t>
                      </w:r>
                      <w:r w:rsidR="002B09F4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$100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AD </w:t>
                      </w:r>
                      <w:r w:rsidR="002B09F4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increase $100</w:t>
                      </w:r>
                    </w:p>
                    <w:p w14:paraId="4A4D29E6" w14:textId="77777777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0D4D2CBB" w14:textId="4F521907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 increase</w:t>
                      </w:r>
                      <w:r w:rsidR="002B09F4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$100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="00AB123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 decrease</w:t>
                      </w:r>
                      <w:r w:rsidR="002B09F4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$80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AD decrease</w:t>
                      </w:r>
                      <w:r w:rsidR="002B09F4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$80</w:t>
                      </w:r>
                    </w:p>
                  </w:txbxContent>
                </v:textbox>
              </v:shape>
            </w:pict>
          </mc:Fallback>
        </mc:AlternateContent>
      </w:r>
    </w:p>
    <w:p w14:paraId="2F2E80F5" w14:textId="2AB69720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15F68C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A00D89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E40C5" w:rsidRPr="00F56C94" w14:paraId="078ADA55" w14:textId="77777777" w:rsidTr="00FB5AC5">
        <w:tc>
          <w:tcPr>
            <w:tcW w:w="5225" w:type="dxa"/>
          </w:tcPr>
          <w:p w14:paraId="419274EE" w14:textId="26CDE69C" w:rsidR="006E40C5" w:rsidRPr="00F56C94" w:rsidRDefault="006E40C5" w:rsidP="006E40C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Exp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anation:</w:t>
            </w:r>
          </w:p>
          <w:p w14:paraId="2A9C95DF" w14:textId="31A827B6" w:rsidR="006E40C5" w:rsidRPr="00F56C94" w:rsidRDefault="006E40C5" w:rsidP="006E40C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When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government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increase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the income tax</w:t>
            </w:r>
          </w:p>
          <w:p w14:paraId="542E4375" w14:textId="77777777" w:rsidR="006E40C5" w:rsidRPr="00F56C94" w:rsidRDefault="006E40C5" w:rsidP="006E40C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Disposable income decreases</w:t>
            </w:r>
          </w:p>
          <w:p w14:paraId="0DDEC93B" w14:textId="77777777" w:rsidR="006E40C5" w:rsidRPr="00F56C94" w:rsidRDefault="006E40C5" w:rsidP="006E40C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Priva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 consumption expenditure decreases by less than 100% of the decrease in disposable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36DA9B39" w14:textId="77777777" w:rsidR="006E40C5" w:rsidRPr="00F56C94" w:rsidRDefault="006E40C5" w:rsidP="006E40C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Increase in government expenditure &gt; decrease in private consumption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expenditure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B81BBC9" w14:textId="77777777" w:rsidR="006E40C5" w:rsidRPr="00F56C94" w:rsidRDefault="006E40C5" w:rsidP="006E40C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Aggregate demand will increase eventually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Thus, it is an expansionary fiscal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policy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06597075" w14:textId="77777777" w:rsidR="006E40C5" w:rsidRPr="00F56C94" w:rsidRDefault="006E40C5" w:rsidP="00AC527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74B8696E" w14:textId="142BEADD" w:rsidR="006E40C5" w:rsidRPr="00F56C94" w:rsidRDefault="006E40C5" w:rsidP="006E40C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解釋：</w:t>
            </w:r>
          </w:p>
          <w:p w14:paraId="61B18D3B" w14:textId="08624A9E" w:rsidR="006E40C5" w:rsidRPr="00F56C94" w:rsidRDefault="006E40C5" w:rsidP="006E40C5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當政府增加</w:t>
            </w:r>
            <w:r w:rsidR="00557C6F" w:rsidRPr="00557C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薪俸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稅時</w:t>
            </w:r>
          </w:p>
          <w:p w14:paraId="7383FC67" w14:textId="61061BBC" w:rsidR="006E40C5" w:rsidRPr="00F56C94" w:rsidRDefault="006E40C5" w:rsidP="006E40C5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可支配收入減少</w:t>
            </w:r>
          </w:p>
          <w:p w14:paraId="2976F1CE" w14:textId="6C82B67B" w:rsidR="006E40C5" w:rsidRPr="00F56C94" w:rsidRDefault="006E40C5" w:rsidP="006E40C5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私人消費支出減少幅度小於可支配收入減少幅度的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100%</w:t>
            </w:r>
          </w:p>
          <w:p w14:paraId="53274560" w14:textId="4A381909" w:rsidR="006E40C5" w:rsidRPr="00F56C94" w:rsidRDefault="006E40C5" w:rsidP="006E40C5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政府開支增加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&gt;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私人消費開支減少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249D500A" w14:textId="3AEBEC1B" w:rsidR="006E40C5" w:rsidRPr="00F56C94" w:rsidRDefault="006E40C5" w:rsidP="006E40C5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總需求最終會增加</w:t>
            </w:r>
            <w:r w:rsidR="00557C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557C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因此，這是一種擴張性的財政政策</w:t>
            </w:r>
          </w:p>
          <w:p w14:paraId="303BF74C" w14:textId="77777777" w:rsidR="006E40C5" w:rsidRPr="00F56C94" w:rsidRDefault="006E40C5" w:rsidP="00AC527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29D25326" w14:textId="1B084869" w:rsidR="00530A25" w:rsidRDefault="00530A25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0180B7E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342FDE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BFA17D0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6EE0C6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8BD3EF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54D048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16760B2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8CDE7F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6BE483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077B2C9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1C2C8D6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400F94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F96F83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B15F95" w14:textId="77777777" w:rsid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2A3344" w14:textId="77777777" w:rsidR="00F56C94" w:rsidRPr="00F56C94" w:rsidRDefault="00F56C94" w:rsidP="006E40C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9E1E2E" w14:textId="20B421C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Surplus Budget</w:t>
      </w:r>
      <w:r w:rsidR="008E443C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盈餘預算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: </w:t>
      </w:r>
    </w:p>
    <w:p w14:paraId="04F8848F" w14:textId="1B7EEBD4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G increase </w:t>
      </w:r>
      <w:r w:rsidR="008E443C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開支升幅</w:t>
      </w:r>
      <w:r w:rsidR="00557C6F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&lt; T increase </w:t>
      </w:r>
      <w:r w:rsidR="008E443C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稅收升幅</w:t>
      </w:r>
    </w:p>
    <w:p w14:paraId="4D021E1E" w14:textId="5491C8CC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proofErr w:type="gramEnd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 increase $120, T increase $150, People spend 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60%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their disposable income)</w:t>
      </w:r>
    </w:p>
    <w:p w14:paraId="77D1293A" w14:textId="3531E530" w:rsidR="00D64F96" w:rsidRPr="00F56C94" w:rsidRDefault="00D64F96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（例：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G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20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50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元，人們只花費</w:t>
      </w:r>
      <w:r w:rsidRPr="00F56C94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百分之六十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的可支配收入）</w:t>
      </w:r>
    </w:p>
    <w:p w14:paraId="654A3944" w14:textId="75FE1D3D" w:rsidR="00530A25" w:rsidRPr="00F56C94" w:rsidRDefault="008E443C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C0BAD8" wp14:editId="4D504D11">
                <wp:simplePos x="0" y="0"/>
                <wp:positionH relativeFrom="column">
                  <wp:posOffset>4335145</wp:posOffset>
                </wp:positionH>
                <wp:positionV relativeFrom="paragraph">
                  <wp:posOffset>162560</wp:posOffset>
                </wp:positionV>
                <wp:extent cx="197485" cy="691515"/>
                <wp:effectExtent l="0" t="12700" r="18415" b="6985"/>
                <wp:wrapNone/>
                <wp:docPr id="89" name="右大括弧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691515"/>
                        </a:xfrm>
                        <a:prstGeom prst="righ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BBD1D" id="右大括弧 89" o:spid="_x0000_s1026" type="#_x0000_t88" style="position:absolute;margin-left:341.35pt;margin-top:12.8pt;width:15.55pt;height:54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" adj="514" strokecolor="black [3200]" strokeweight="1.5pt">
                <v:stroke joinstyle="miter"/>
              </v:shape>
            </w:pict>
          </mc:Fallback>
        </mc:AlternateContent>
      </w: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EA9437" wp14:editId="72FC5E0D">
                <wp:simplePos x="0" y="0"/>
                <wp:positionH relativeFrom="column">
                  <wp:posOffset>4823050</wp:posOffset>
                </wp:positionH>
                <wp:positionV relativeFrom="paragraph">
                  <wp:posOffset>108585</wp:posOffset>
                </wp:positionV>
                <wp:extent cx="2042795" cy="770890"/>
                <wp:effectExtent l="0" t="0" r="0" b="0"/>
                <wp:wrapNone/>
                <wp:docPr id="88" name="文字方塊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7C687" w14:textId="18A6C1A7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AD increase </w:t>
                            </w:r>
                            <w:r w:rsidR="008E443C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$30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Expansionary Fiscal Policy</w:t>
                            </w:r>
                          </w:p>
                          <w:p w14:paraId="6A1D86A4" w14:textId="77777777" w:rsidR="002B09F4" w:rsidRPr="00F56C94" w:rsidRDefault="002B09F4" w:rsidP="002B09F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擴張性財政政策</w:t>
                            </w:r>
                          </w:p>
                          <w:p w14:paraId="21FB0B9D" w14:textId="77777777" w:rsidR="002B09F4" w:rsidRPr="00F56C94" w:rsidRDefault="002B09F4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A9437" id="文字方塊 88" o:spid="_x0000_s1163" type="#_x0000_t202" style="position:absolute;margin-left:379.75pt;margin-top:8.55pt;width:160.85pt;height:60.7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" filled="f" stroked="f" strokeweight=".5pt">
                <v:textbox>
                  <w:txbxContent>
                    <w:p w14:paraId="2057C687" w14:textId="18A6C1A7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AD increase </w:t>
                      </w:r>
                      <w:r w:rsidR="008E443C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$30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Expansionary Fiscal Policy</w:t>
                      </w:r>
                    </w:p>
                    <w:p w14:paraId="6A1D86A4" w14:textId="77777777" w:rsidR="002B09F4" w:rsidRPr="00F56C94" w:rsidRDefault="002B09F4" w:rsidP="002B09F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擴張性財政政策</w:t>
                      </w:r>
                    </w:p>
                    <w:p w14:paraId="21FB0B9D" w14:textId="77777777" w:rsidR="002B09F4" w:rsidRPr="00F56C94" w:rsidRDefault="002B09F4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0A25"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3D8195" wp14:editId="020B6D7E">
                <wp:simplePos x="0" y="0"/>
                <wp:positionH relativeFrom="column">
                  <wp:posOffset>12357</wp:posOffset>
                </wp:positionH>
                <wp:positionV relativeFrom="paragraph">
                  <wp:posOffset>89329</wp:posOffset>
                </wp:positionV>
                <wp:extent cx="6656070" cy="840260"/>
                <wp:effectExtent l="12700" t="12700" r="11430" b="10795"/>
                <wp:wrapNone/>
                <wp:docPr id="90" name="文字方塊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84026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7EBBA" w14:textId="4A90281B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 increase</w:t>
                            </w: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E443C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$120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AD increase </w:t>
                            </w:r>
                            <w:r w:rsidR="008E443C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$120</w:t>
                            </w:r>
                          </w:p>
                          <w:p w14:paraId="47CB31BC" w14:textId="77777777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93FDA1A" w14:textId="76439489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 increase </w:t>
                            </w:r>
                            <w:r w:rsidR="008E443C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$150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="00557C6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 decrease</w:t>
                            </w:r>
                            <w:r w:rsidR="008E443C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$90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AD decrease</w:t>
                            </w:r>
                            <w:r w:rsidR="008E443C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D8195" id="文字方塊 90" o:spid="_x0000_s1164" type="#_x0000_t202" style="position:absolute;margin-left:.95pt;margin-top:7.05pt;width:524.1pt;height:66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" filled="f" strokecolor="black [3200]" strokeweight="1.5pt">
                <v:textbox>
                  <w:txbxContent>
                    <w:p w14:paraId="6267EBBA" w14:textId="4A90281B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 increase</w:t>
                      </w: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="008E443C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$120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AD increase </w:t>
                      </w:r>
                      <w:r w:rsidR="008E443C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$120</w:t>
                      </w:r>
                    </w:p>
                    <w:p w14:paraId="47CB31BC" w14:textId="77777777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93FDA1A" w14:textId="76439489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 increase </w:t>
                      </w:r>
                      <w:r w:rsidR="008E443C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$150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="00557C6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 decrease</w:t>
                      </w:r>
                      <w:r w:rsidR="008E443C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$90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AD decrease</w:t>
                      </w:r>
                      <w:r w:rsidR="008E443C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$90</w:t>
                      </w:r>
                    </w:p>
                  </w:txbxContent>
                </v:textbox>
              </v:shape>
            </w:pict>
          </mc:Fallback>
        </mc:AlternateContent>
      </w:r>
    </w:p>
    <w:p w14:paraId="6B83D3C5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602640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722810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577C1F5" w14:textId="5144E074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Surplus Budget</w:t>
      </w:r>
      <w:r w:rsidR="00D64F96" w:rsidRPr="0023066A">
        <w:rPr>
          <w:rFonts w:asciiTheme="minorEastAsia" w:hAnsiTheme="minorEastAsia" w:cs="Times New Roman" w:hint="eastAsia"/>
          <w:b/>
          <w:color w:val="000000" w:themeColor="text1"/>
          <w:sz w:val="20"/>
          <w:szCs w:val="20"/>
        </w:rPr>
        <w:t>預算盈餘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: </w:t>
      </w:r>
    </w:p>
    <w:p w14:paraId="7E58AD2A" w14:textId="36314709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G increase </w:t>
      </w:r>
      <w:r w:rsidR="00D64F96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開支升幅</w:t>
      </w:r>
      <w:r w:rsidR="00557C6F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&lt; T increase</w:t>
      </w:r>
      <w:r w:rsidR="00D64F96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稅收升幅</w:t>
      </w:r>
    </w:p>
    <w:p w14:paraId="2AF82A4E" w14:textId="0F0B5843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proofErr w:type="gramEnd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 increase $120, T increase $150, People spend 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80%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their disposable income)</w:t>
      </w:r>
    </w:p>
    <w:p w14:paraId="5E45583A" w14:textId="55BDBA07" w:rsidR="00D64F96" w:rsidRPr="00F56C94" w:rsidRDefault="00D64F96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（例：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G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20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50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元，人們只花費</w:t>
      </w:r>
      <w:r w:rsidRPr="00F56C94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百分之八十</w:t>
      </w:r>
      <w:r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的可支配收入）</w:t>
      </w:r>
    </w:p>
    <w:p w14:paraId="0D7BCA88" w14:textId="3D5FC14D" w:rsidR="00530A25" w:rsidRPr="00F56C94" w:rsidRDefault="00F56C94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F9AA42" wp14:editId="2225BC61">
                <wp:simplePos x="0" y="0"/>
                <wp:positionH relativeFrom="column">
                  <wp:posOffset>4389755</wp:posOffset>
                </wp:positionH>
                <wp:positionV relativeFrom="paragraph">
                  <wp:posOffset>57150</wp:posOffset>
                </wp:positionV>
                <wp:extent cx="197708" cy="694800"/>
                <wp:effectExtent l="0" t="12700" r="18415" b="16510"/>
                <wp:wrapNone/>
                <wp:docPr id="92" name="右大括弧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08" cy="694800"/>
                        </a:xfrm>
                        <a:prstGeom prst="righ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51438" id="右大括弧 92" o:spid="_x0000_s1026" type="#_x0000_t88" style="position:absolute;margin-left:345.65pt;margin-top:4.5pt;width:15.55pt;height:5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" adj="512" strokecolor="black [3200]" strokeweight="1.5pt">
                <v:stroke joinstyle="miter"/>
              </v:shape>
            </w:pict>
          </mc:Fallback>
        </mc:AlternateContent>
      </w: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A2F4AB" wp14:editId="57BB28BC">
                <wp:simplePos x="0" y="0"/>
                <wp:positionH relativeFrom="column">
                  <wp:posOffset>4881880</wp:posOffset>
                </wp:positionH>
                <wp:positionV relativeFrom="paragraph">
                  <wp:posOffset>50800</wp:posOffset>
                </wp:positionV>
                <wp:extent cx="2566035" cy="1130300"/>
                <wp:effectExtent l="0" t="0" r="0" b="0"/>
                <wp:wrapNone/>
                <wp:docPr id="93" name="文字方塊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035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ED85A" w14:textId="77777777" w:rsidR="00D64F96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 remains unchanged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不變</w:t>
                            </w:r>
                          </w:p>
                          <w:p w14:paraId="019F0B5D" w14:textId="67B3349D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Neutral Fiscal Policy</w:t>
                            </w:r>
                          </w:p>
                          <w:p w14:paraId="3A6269E2" w14:textId="3D0EFE66" w:rsidR="00D64F96" w:rsidRPr="00F56C94" w:rsidRDefault="00D64F96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中性財政政策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2F4AB" id="文字方塊 93" o:spid="_x0000_s1165" type="#_x0000_t202" style="position:absolute;margin-left:384.4pt;margin-top:4pt;width:202.05pt;height:8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" filled="f" stroked="f" strokeweight=".5pt">
                <v:textbox>
                  <w:txbxContent>
                    <w:p w14:paraId="561ED85A" w14:textId="77777777" w:rsidR="00D64F96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 remains unchanged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不變</w:t>
                      </w:r>
                    </w:p>
                    <w:p w14:paraId="019F0B5D" w14:textId="67B3349D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Neutral Fiscal Policy</w:t>
                      </w:r>
                    </w:p>
                    <w:p w14:paraId="3A6269E2" w14:textId="3D0EFE66" w:rsidR="00D64F96" w:rsidRPr="00F56C94" w:rsidRDefault="00D64F96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中性財政政策</w:t>
                      </w:r>
                    </w:p>
                  </w:txbxContent>
                </v:textbox>
              </v:shape>
            </w:pict>
          </mc:Fallback>
        </mc:AlternateContent>
      </w:r>
      <w:r w:rsidR="00530A25"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E8055D" wp14:editId="09260ED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6070" cy="840260"/>
                <wp:effectExtent l="12700" t="12700" r="11430" b="10795"/>
                <wp:wrapNone/>
                <wp:docPr id="91" name="文字方塊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84026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3A22F" w14:textId="17BE9CCC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 increase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$120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AD increase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$120</w:t>
                            </w:r>
                          </w:p>
                          <w:p w14:paraId="4DF1D624" w14:textId="77777777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1B10C0D" w14:textId="573485AE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 increase 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$150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="00557C6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 decrease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$120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AD decrease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8055D" id="文字方塊 91" o:spid="_x0000_s1166" type="#_x0000_t202" style="position:absolute;margin-left:0;margin-top:0;width:524.1pt;height:66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" filled="f" strokecolor="black [3200]" strokeweight="1.5pt">
                <v:textbox>
                  <w:txbxContent>
                    <w:p w14:paraId="4D83A22F" w14:textId="17BE9CCC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 increase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$120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AD increase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$120</w:t>
                      </w:r>
                    </w:p>
                    <w:p w14:paraId="4DF1D624" w14:textId="77777777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1B10C0D" w14:textId="573485AE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 increase 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$150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="00557C6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 decrease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$120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AD decrease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$120</w:t>
                      </w:r>
                    </w:p>
                  </w:txbxContent>
                </v:textbox>
              </v:shape>
            </w:pict>
          </mc:Fallback>
        </mc:AlternateContent>
      </w:r>
    </w:p>
    <w:p w14:paraId="61156EDD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E4AFB9D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D99852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DB546CC" w14:textId="4231F115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Surplus Budget</w:t>
      </w:r>
      <w:r w:rsidR="00D64F96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預算盈餘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: </w:t>
      </w:r>
    </w:p>
    <w:p w14:paraId="6E69E51C" w14:textId="6CCAABE4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G increase </w:t>
      </w:r>
      <w:r w:rsidR="00D64F96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開支升幅</w:t>
      </w:r>
      <w:r w:rsidR="00557C6F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 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&lt; T increase </w:t>
      </w:r>
      <w:r w:rsidR="00D64F96" w:rsidRPr="00F56C94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稅收升幅</w:t>
      </w:r>
    </w:p>
    <w:p w14:paraId="6F875DAD" w14:textId="70FF177C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proofErr w:type="gramEnd"/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 increase $120, T increase $150, People spend </w:t>
      </w:r>
      <w:r w:rsidRPr="00F56C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90%</w:t>
      </w:r>
      <w:r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their disposable income)</w:t>
      </w:r>
    </w:p>
    <w:p w14:paraId="0534EF21" w14:textId="32FEFE58" w:rsidR="00D64F96" w:rsidRPr="00F56C94" w:rsidRDefault="00FB5AC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11C1CA" wp14:editId="0901C590">
                <wp:simplePos x="0" y="0"/>
                <wp:positionH relativeFrom="column">
                  <wp:posOffset>5080</wp:posOffset>
                </wp:positionH>
                <wp:positionV relativeFrom="paragraph">
                  <wp:posOffset>256482</wp:posOffset>
                </wp:positionV>
                <wp:extent cx="6656070" cy="767080"/>
                <wp:effectExtent l="12700" t="12700" r="11430" b="7620"/>
                <wp:wrapNone/>
                <wp:docPr id="94" name="文字方塊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76708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20D26" w14:textId="0A0E306E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 increase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$120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AD increase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$120</w:t>
                            </w:r>
                          </w:p>
                          <w:p w14:paraId="5D5F483D" w14:textId="77777777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B633968" w14:textId="6F71F410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 increase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上升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$150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="0023066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C decrease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$135 </w:t>
                            </w:r>
                            <w:r w:rsidR="0023066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AD decrease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$135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1C1CA" id="文字方塊 94" o:spid="_x0000_s1167" type="#_x0000_t202" style="position:absolute;margin-left:.4pt;margin-top:20.2pt;width:524.1pt;height:60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" filled="f" strokecolor="black [3200]" strokeweight="1.5pt">
                <v:textbox>
                  <w:txbxContent>
                    <w:p w14:paraId="48220D26" w14:textId="0A0E306E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 increase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$120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AD increase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$120</w:t>
                      </w:r>
                    </w:p>
                    <w:p w14:paraId="5D5F483D" w14:textId="77777777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B633968" w14:textId="6F71F410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 increase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上升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$150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="0023066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C decrease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$135 </w:t>
                      </w:r>
                      <w:r w:rsidR="0023066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AD decrease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$135</w:t>
                      </w:r>
                    </w:p>
                  </w:txbxContent>
                </v:textbox>
              </v:shape>
            </w:pict>
          </mc:Fallback>
        </mc:AlternateContent>
      </w:r>
      <w:r w:rsidR="0023066A"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0386CA" wp14:editId="7B703CFF">
                <wp:simplePos x="0" y="0"/>
                <wp:positionH relativeFrom="column">
                  <wp:posOffset>4739640</wp:posOffset>
                </wp:positionH>
                <wp:positionV relativeFrom="paragraph">
                  <wp:posOffset>220980</wp:posOffset>
                </wp:positionV>
                <wp:extent cx="2042795" cy="943610"/>
                <wp:effectExtent l="0" t="0" r="0" b="0"/>
                <wp:wrapNone/>
                <wp:docPr id="96" name="文字方塊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943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83AEC" w14:textId="18E5AB9B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AD decreases </w:t>
                            </w:r>
                            <w:r w:rsidR="00D64F96"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下跌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$15 </w:t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72692E4C" w14:textId="75D904F2" w:rsidR="007D79B8" w:rsidRPr="00F56C94" w:rsidRDefault="007D79B8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Contractionary Fiscal Policy</w:t>
                            </w:r>
                          </w:p>
                          <w:p w14:paraId="219FADC7" w14:textId="736ACCC0" w:rsidR="00D64F96" w:rsidRPr="00F56C94" w:rsidRDefault="00D64F96" w:rsidP="00530A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C9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收縮性財政政策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386CA" id="文字方塊 96" o:spid="_x0000_s1168" type="#_x0000_t202" style="position:absolute;margin-left:373.2pt;margin-top:17.4pt;width:160.85pt;height:74.3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" filled="f" stroked="f" strokeweight=".5pt">
                <v:textbox>
                  <w:txbxContent>
                    <w:p w14:paraId="10283AEC" w14:textId="18E5AB9B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AD decreases </w:t>
                      </w:r>
                      <w:r w:rsidR="00D64F96"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下跌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$15 </w:t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sym w:font="Wingdings" w:char="F0E0"/>
                      </w: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72692E4C" w14:textId="75D904F2" w:rsidR="007D79B8" w:rsidRPr="00F56C94" w:rsidRDefault="007D79B8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Contractionary Fiscal Policy</w:t>
                      </w:r>
                    </w:p>
                    <w:p w14:paraId="219FADC7" w14:textId="736ACCC0" w:rsidR="00D64F96" w:rsidRPr="00F56C94" w:rsidRDefault="00D64F96" w:rsidP="00530A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C9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收縮性財政政策</w:t>
                      </w:r>
                    </w:p>
                  </w:txbxContent>
                </v:textbox>
              </v:shape>
            </w:pict>
          </mc:Fallback>
        </mc:AlternateConten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（例：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G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="00D64F96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20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上升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="00D64F96" w:rsidRPr="00F56C94">
        <w:rPr>
          <w:rFonts w:ascii="Times New Roman" w:hAnsi="Times New Roman" w:cs="Times New Roman"/>
          <w:color w:val="000000" w:themeColor="text1"/>
          <w:sz w:val="20"/>
          <w:szCs w:val="20"/>
        </w:rPr>
        <w:t>50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元，人們只花費</w:t>
      </w:r>
      <w:r w:rsidR="00D64F96" w:rsidRPr="00F56C94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百分之九十</w:t>
      </w:r>
      <w:r w:rsidR="00D64F96" w:rsidRPr="00F56C9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的可支配收入）</w:t>
      </w:r>
    </w:p>
    <w:p w14:paraId="3721B574" w14:textId="7AE2C760" w:rsidR="00530A25" w:rsidRPr="00F56C94" w:rsidRDefault="0023066A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6C9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07F073" wp14:editId="3B9C0DD0">
                <wp:simplePos x="0" y="0"/>
                <wp:positionH relativeFrom="column">
                  <wp:posOffset>4444809</wp:posOffset>
                </wp:positionH>
                <wp:positionV relativeFrom="paragraph">
                  <wp:posOffset>54161</wp:posOffset>
                </wp:positionV>
                <wp:extent cx="142484" cy="647318"/>
                <wp:effectExtent l="0" t="12700" r="10160" b="13335"/>
                <wp:wrapNone/>
                <wp:docPr id="95" name="右大括弧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84" cy="647318"/>
                        </a:xfrm>
                        <a:prstGeom prst="righ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F317D" id="右大括弧 95" o:spid="_x0000_s1026" type="#_x0000_t88" style="position:absolute;margin-left:350pt;margin-top:4.25pt;width:11.2pt;height:50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" adj="396" strokecolor="black [3200]" strokeweight="1.5pt">
                <v:stroke joinstyle="miter"/>
              </v:shape>
            </w:pict>
          </mc:Fallback>
        </mc:AlternateContent>
      </w:r>
    </w:p>
    <w:p w14:paraId="233AE382" w14:textId="77777777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CAADA20" w14:textId="7C26D439" w:rsidR="00530A25" w:rsidRPr="00F56C94" w:rsidRDefault="00530A25" w:rsidP="00AC527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E53366" w:rsidRPr="00F56C94" w14:paraId="045C362A" w14:textId="77777777" w:rsidTr="00FB5AC5">
        <w:tc>
          <w:tcPr>
            <w:tcW w:w="5225" w:type="dxa"/>
          </w:tcPr>
          <w:p w14:paraId="493D348B" w14:textId="77777777" w:rsidR="00E53366" w:rsidRPr="00F56C94" w:rsidRDefault="00E53366" w:rsidP="00E533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Exp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anation:</w:t>
            </w:r>
          </w:p>
          <w:p w14:paraId="4C159110" w14:textId="77777777" w:rsidR="00E53366" w:rsidRPr="00F56C94" w:rsidRDefault="00E53366" w:rsidP="00E53366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When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the government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increase the income tax</w:t>
            </w:r>
          </w:p>
          <w:p w14:paraId="726AE11C" w14:textId="77777777" w:rsidR="00E53366" w:rsidRPr="00F56C94" w:rsidRDefault="00E53366" w:rsidP="00E53366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Disposable income decreases</w:t>
            </w:r>
          </w:p>
          <w:p w14:paraId="094AE842" w14:textId="77777777" w:rsidR="00E53366" w:rsidRPr="00F56C94" w:rsidRDefault="00E53366" w:rsidP="00E53366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Priva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 consumption expenditure decreases by less than 100% of the decrease in disposable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</w:t>
            </w:r>
            <w:proofErr w:type="gramEnd"/>
          </w:p>
          <w:p w14:paraId="19BCF3D6" w14:textId="77777777" w:rsidR="00E53366" w:rsidRPr="00F56C94" w:rsidRDefault="00E53366" w:rsidP="00E53366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However, </w:t>
            </w:r>
            <w:proofErr w:type="gramStart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Increase</w:t>
            </w:r>
            <w:proofErr w:type="gramEnd"/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 government expenditure can be greater than / equal to / less than decrease in private consumption expenditure depend on the % of disposable income spent on consumption </w:t>
            </w:r>
          </w:p>
          <w:p w14:paraId="325E4B03" w14:textId="2E7258BA" w:rsidR="00E53366" w:rsidRPr="0023066A" w:rsidRDefault="00E53366" w:rsidP="0023066A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Aggregate demand may increase / remains unchanged / decrease (uncertain)</w:t>
            </w:r>
          </w:p>
        </w:tc>
        <w:tc>
          <w:tcPr>
            <w:tcW w:w="5225" w:type="dxa"/>
          </w:tcPr>
          <w:p w14:paraId="605EDE04" w14:textId="12AF1031" w:rsidR="00E53366" w:rsidRPr="00F56C94" w:rsidRDefault="00E53366" w:rsidP="00E5336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解釋：</w:t>
            </w:r>
          </w:p>
          <w:p w14:paraId="32781D1D" w14:textId="6D667B76" w:rsidR="00E53366" w:rsidRPr="00F56C94" w:rsidRDefault="00E53366" w:rsidP="00E53366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當政府增加</w:t>
            </w:r>
            <w:r w:rsidR="00750C92" w:rsidRPr="00750C9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薪俸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稅時</w:t>
            </w:r>
          </w:p>
          <w:p w14:paraId="4501BD53" w14:textId="306C926E" w:rsidR="00E53366" w:rsidRPr="00F56C94" w:rsidRDefault="00E53366" w:rsidP="00E53366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可支配收入減少</w:t>
            </w:r>
          </w:p>
          <w:p w14:paraId="6EC8E02F" w14:textId="273120AB" w:rsidR="00E53366" w:rsidRPr="00F56C94" w:rsidRDefault="00E53366" w:rsidP="00E53366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私人消費支出減少幅度小於可支配收入減少幅度的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100%</w:t>
            </w:r>
          </w:p>
          <w:p w14:paraId="2B4D4C68" w14:textId="725B926E" w:rsidR="00E53366" w:rsidRDefault="00E53366" w:rsidP="00E53366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然而，政府支出的增加可以大於</w:t>
            </w:r>
            <w:r w:rsidR="00750C9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750C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等於</w:t>
            </w:r>
            <w:r w:rsidR="00750C9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750C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小於私人消費支出的減少，這取決於消費佔可支配收入的百分比</w:t>
            </w:r>
          </w:p>
          <w:p w14:paraId="558614F2" w14:textId="77777777" w:rsidR="00750C92" w:rsidRPr="00F56C94" w:rsidRDefault="00750C92" w:rsidP="00750C92">
            <w:pPr>
              <w:ind w:left="7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F7909D2" w14:textId="3994C0D6" w:rsidR="00E53366" w:rsidRPr="00F56C94" w:rsidRDefault="00E53366" w:rsidP="00E53366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總需求可能增加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保持不變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F56C9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減少（不確定）</w:t>
            </w:r>
          </w:p>
          <w:p w14:paraId="66707C44" w14:textId="77777777" w:rsidR="00E53366" w:rsidRPr="00F56C94" w:rsidRDefault="00E53366" w:rsidP="00AC527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7F9043AE" w14:textId="5C6CBD3A" w:rsidR="00DD73C8" w:rsidRPr="0023066A" w:rsidRDefault="00DD73C8" w:rsidP="00DD73C8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23066A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16.1</w:t>
      </w:r>
      <w:r w:rsidR="00375841" w:rsidRPr="0023066A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23066A">
        <w:rPr>
          <w:rFonts w:ascii="Times New Roman" w:hAnsi="Times New Roman" w:cs="Times New Roman"/>
          <w:b/>
          <w:color w:val="000000" w:themeColor="text1"/>
          <w:u w:val="single"/>
        </w:rPr>
        <w:tab/>
        <w:t>Fiscal Policy (cont)</w:t>
      </w:r>
      <w:r w:rsidR="00FE4A88" w:rsidRPr="0023066A">
        <w:rPr>
          <w:rFonts w:ascii="Times New Roman" w:hAnsi="Times New Roman" w:cs="Times New Roman" w:hint="eastAsia"/>
          <w:b/>
          <w:color w:val="000000" w:themeColor="text1"/>
          <w:u w:val="single"/>
        </w:rPr>
        <w:t>財政預算</w:t>
      </w:r>
    </w:p>
    <w:p w14:paraId="5C816CF6" w14:textId="7AE47B10" w:rsidR="00DD73C8" w:rsidRPr="0023066A" w:rsidRDefault="00DD73C8" w:rsidP="00DD73C8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Surplus Budget</w:t>
      </w:r>
      <w:r w:rsidR="00D64F96" w:rsidRPr="0023066A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預算盈餘</w:t>
      </w:r>
      <w:r w:rsidRPr="0023066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: </w:t>
      </w:r>
    </w:p>
    <w:p w14:paraId="6C3DF1DB" w14:textId="375E784E" w:rsidR="00DD73C8" w:rsidRPr="0023066A" w:rsidRDefault="00DD73C8" w:rsidP="00DD73C8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G increase </w:t>
      </w:r>
      <w:r w:rsidR="00D64F96" w:rsidRPr="0023066A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開支升幅</w:t>
      </w:r>
      <w:r w:rsidRPr="0023066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&lt; T increase</w:t>
      </w:r>
      <w:r w:rsidR="00D64F96" w:rsidRPr="0023066A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稅收升幅</w:t>
      </w:r>
      <w:r w:rsidRPr="0023066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AC54BA" w:rsidRPr="0023066A" w14:paraId="4AE558F9" w14:textId="77777777" w:rsidTr="00FB5AC5">
        <w:tc>
          <w:tcPr>
            <w:tcW w:w="5225" w:type="dxa"/>
          </w:tcPr>
          <w:p w14:paraId="169302BD" w14:textId="77777777" w:rsidR="00AC54BA" w:rsidRPr="0023066A" w:rsidRDefault="00AC54BA" w:rsidP="00AC54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 xml:space="preserve">Important </w:t>
            </w:r>
            <w:r w:rsidRPr="0023066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Reminder:</w:t>
            </w:r>
          </w:p>
          <w:p w14:paraId="20DCD87D" w14:textId="77777777" w:rsidR="00AC54BA" w:rsidRPr="0023066A" w:rsidRDefault="00AC54BA" w:rsidP="00AC54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Surplus Budget:</w:t>
            </w:r>
          </w:p>
          <w:p w14:paraId="13AF7C14" w14:textId="5970BA83" w:rsidR="00AC54BA" w:rsidRPr="0023066A" w:rsidRDefault="00AC54BA" w:rsidP="00AC54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 long as</w:t>
            </w:r>
            <w:proofErr w:type="gramEnd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only surplus budget can bring a contractionary effect (drop in output), if the government implements a surplus budget, the objective probably aims to pursue a contractionary effect. But be careful that the result may be contractionary, </w:t>
            </w:r>
            <w:proofErr w:type="gramStart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neutral</w:t>
            </w:r>
            <w:proofErr w:type="gramEnd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or expansionary</w:t>
            </w:r>
          </w:p>
        </w:tc>
        <w:tc>
          <w:tcPr>
            <w:tcW w:w="5225" w:type="dxa"/>
          </w:tcPr>
          <w:p w14:paraId="35052DDD" w14:textId="64AA4630" w:rsidR="00AC54BA" w:rsidRPr="0023066A" w:rsidRDefault="00AC54BA" w:rsidP="00AC54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重要提示</w:t>
            </w:r>
            <w:r w:rsidRPr="0023066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:</w:t>
            </w:r>
          </w:p>
          <w:p w14:paraId="1290FA04" w14:textId="77777777" w:rsidR="00AC54BA" w:rsidRPr="0023066A" w:rsidRDefault="00AC54BA" w:rsidP="00AC54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盈餘預算：</w:t>
            </w:r>
          </w:p>
          <w:p w14:paraId="5217DEBB" w14:textId="2FCB0E3E" w:rsidR="00AC54BA" w:rsidRPr="0023066A" w:rsidRDefault="00AC54BA" w:rsidP="00AC54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只要預算盈餘才能帶來緊縮效應（產出下降），如果政府實施預算盈餘，其目標很可能是為了追求緊縮效應。但要注意結果可能是</w:t>
            </w:r>
            <w:r w:rsidR="008B367A"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緊</w:t>
            </w: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縮的、中性的或擴張的</w:t>
            </w:r>
          </w:p>
          <w:p w14:paraId="4E37B9F2" w14:textId="77777777" w:rsidR="00AC54BA" w:rsidRPr="0023066A" w:rsidRDefault="00AC54BA" w:rsidP="00DD73C8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3A451376" w14:textId="158C3898" w:rsidR="0008631E" w:rsidRPr="0023066A" w:rsidRDefault="0008631E" w:rsidP="00DD73C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F63E5BA" w14:textId="62AA2441" w:rsidR="00530A25" w:rsidRPr="0023066A" w:rsidRDefault="00AC527C" w:rsidP="00811374">
      <w:pPr>
        <w:spacing w:line="276" w:lineRule="auto"/>
        <w:rPr>
          <w:rFonts w:ascii="Copperplate Gothic Bold" w:hAnsi="Copperplate Gothic Bold" w:cs="Times New Roman"/>
          <w:bCs/>
          <w:color w:val="000000" w:themeColor="text1"/>
          <w:sz w:val="20"/>
          <w:szCs w:val="20"/>
        </w:rPr>
      </w:pPr>
      <w:r w:rsidRPr="0023066A">
        <w:rPr>
          <w:rFonts w:ascii="Copperplate Gothic Bold" w:hAnsi="Copperplate Gothic Bold" w:cs="Times New Roman"/>
          <w:bCs/>
          <w:color w:val="000000" w:themeColor="text1"/>
          <w:sz w:val="20"/>
          <w:szCs w:val="20"/>
        </w:rPr>
        <w:t>***</w:t>
      </w:r>
      <w:r w:rsidR="00122CBC" w:rsidRPr="0023066A">
        <w:rPr>
          <w:rFonts w:ascii="Copperplate Gothic Bold" w:hAnsi="Copperplate Gothic Bold" w:cs="Times New Roman"/>
          <w:bCs/>
          <w:color w:val="000000" w:themeColor="text1"/>
          <w:sz w:val="20"/>
          <w:szCs w:val="20"/>
        </w:rPr>
        <w:t>What will happen if the government i</w:t>
      </w:r>
      <w:r w:rsidR="00DD73C8" w:rsidRPr="0023066A">
        <w:rPr>
          <w:rFonts w:ascii="Copperplate Gothic Bold" w:hAnsi="Copperplate Gothic Bold" w:cs="Times New Roman"/>
          <w:bCs/>
          <w:color w:val="000000" w:themeColor="text1"/>
          <w:sz w:val="20"/>
          <w:szCs w:val="20"/>
        </w:rPr>
        <w:t>ncreases the Income Tax Revenue &amp; Government Expenditure at the same rate …??</w:t>
      </w:r>
    </w:p>
    <w:p w14:paraId="343DBC9D" w14:textId="41996FB1" w:rsidR="00AC54BA" w:rsidRPr="0023066A" w:rsidRDefault="00AC54BA" w:rsidP="00811374">
      <w:pPr>
        <w:spacing w:line="276" w:lineRule="auto"/>
        <w:rPr>
          <w:rFonts w:ascii="Copperplate Gothic Bold" w:hAnsi="Copperplate Gothic Bold" w:cs="Times New Roman"/>
          <w:b/>
          <w:color w:val="000000" w:themeColor="text1"/>
          <w:sz w:val="20"/>
          <w:szCs w:val="20"/>
        </w:rPr>
      </w:pPr>
      <w:r w:rsidRPr="0023066A">
        <w:rPr>
          <w:rFonts w:ascii="Copperplate Gothic Bold" w:hAnsi="Copperplate Gothic Bold" w:cs="Times New Roman" w:hint="eastAsia"/>
          <w:b/>
          <w:color w:val="000000" w:themeColor="text1"/>
          <w:sz w:val="20"/>
          <w:szCs w:val="20"/>
        </w:rPr>
        <w:t>*</w:t>
      </w:r>
      <w:r w:rsidRPr="0023066A">
        <w:rPr>
          <w:rFonts w:ascii="Copperplate Gothic Bold" w:hAnsi="Copperplate Gothic Bold" w:cs="Times New Roman"/>
          <w:b/>
          <w:color w:val="000000" w:themeColor="text1"/>
          <w:sz w:val="20"/>
          <w:szCs w:val="20"/>
        </w:rPr>
        <w:t>**</w:t>
      </w:r>
      <w:r w:rsidRPr="0023066A">
        <w:rPr>
          <w:rFonts w:ascii="Copperplate Gothic Bold" w:hAnsi="Copperplate Gothic Bold" w:cs="Times New Roman" w:hint="eastAsia"/>
          <w:b/>
          <w:color w:val="000000" w:themeColor="text1"/>
          <w:sz w:val="20"/>
          <w:szCs w:val="20"/>
        </w:rPr>
        <w:t>如果政府以同樣的</w:t>
      </w:r>
      <w:r w:rsidR="00750C92">
        <w:rPr>
          <w:rFonts w:ascii="Copperplate Gothic Bold" w:hAnsi="Copperplate Gothic Bold" w:cs="Times New Roman" w:hint="eastAsia"/>
          <w:b/>
          <w:color w:val="000000" w:themeColor="text1"/>
          <w:sz w:val="20"/>
          <w:szCs w:val="20"/>
          <w:lang w:eastAsia="zh-HK"/>
        </w:rPr>
        <w:t>金額</w:t>
      </w:r>
      <w:r w:rsidRPr="0023066A">
        <w:rPr>
          <w:rFonts w:ascii="Copperplate Gothic Bold" w:hAnsi="Copperplate Gothic Bold" w:cs="Times New Roman" w:hint="eastAsia"/>
          <w:b/>
          <w:color w:val="000000" w:themeColor="text1"/>
          <w:sz w:val="20"/>
          <w:szCs w:val="20"/>
        </w:rPr>
        <w:t>增加所得稅收入和政府支出，會發生什麼……？？</w:t>
      </w:r>
    </w:p>
    <w:p w14:paraId="4B1065D3" w14:textId="3E0D8B2F" w:rsidR="00530A25" w:rsidRPr="0023066A" w:rsidRDefault="00DD73C8" w:rsidP="00811374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sym w:font="Wingdings" w:char="F0E0"/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Expansionary</w:t>
      </w:r>
      <w:r w:rsidR="008B367A"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B367A" w:rsidRPr="0023066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擴張</w:t>
      </w:r>
    </w:p>
    <w:p w14:paraId="32BCC0A1" w14:textId="28A1626B" w:rsidR="00DD73C8" w:rsidRPr="0023066A" w:rsidRDefault="00DD73C8" w:rsidP="00811374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sym w:font="Wingdings" w:char="F0E0"/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Contractionary</w:t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B367A"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緊縮</w:t>
      </w:r>
    </w:p>
    <w:p w14:paraId="1E5FA698" w14:textId="63657BC9" w:rsidR="00DD73C8" w:rsidRPr="0023066A" w:rsidRDefault="00DD73C8" w:rsidP="00811374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sym w:font="Wingdings" w:char="F0E0"/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Neutral</w:t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B367A"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中性</w:t>
      </w:r>
    </w:p>
    <w:p w14:paraId="51B78A79" w14:textId="18F9335C" w:rsidR="001D4E59" w:rsidRPr="0023066A" w:rsidRDefault="00DD73C8" w:rsidP="00811374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sym w:font="Wingdings" w:char="F0E0"/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Uncertain</w:t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B367A"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未能確定</w:t>
      </w:r>
    </w:p>
    <w:p w14:paraId="2D9AA575" w14:textId="77777777" w:rsidR="00811374" w:rsidRPr="0023066A" w:rsidRDefault="00811374" w:rsidP="00811374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2B578AC4" w14:textId="6DC54F08" w:rsidR="00122CBC" w:rsidRPr="0023066A" w:rsidRDefault="00122CBC" w:rsidP="008B367A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2016DSE MCQ3</w:t>
      </w:r>
      <w:r w:rsidR="008B367A"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8</w:t>
      </w:r>
    </w:p>
    <w:p w14:paraId="5D7DDE91" w14:textId="28E87745" w:rsidR="00122CBC" w:rsidRPr="0023066A" w:rsidRDefault="00122CBC" w:rsidP="008B367A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If the government simultaneously increases its expenditure and income tax by the same amount, the effect on the aggregate output is _____________.</w:t>
      </w:r>
    </w:p>
    <w:p w14:paraId="73E70D76" w14:textId="77777777" w:rsidR="00811374" w:rsidRPr="0023066A" w:rsidRDefault="00811374" w:rsidP="00811374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假設政府同時增加支出和入息稅，兩者增加的金額相同。這對總產出的影響屬</w:t>
      </w:r>
    </w:p>
    <w:p w14:paraId="2E6B5256" w14:textId="70BCC675" w:rsidR="00D60066" w:rsidRPr="0023066A" w:rsidRDefault="00811374" w:rsidP="00811374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A. contractionary</w:t>
      </w:r>
      <w:r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收縮性</w:t>
      </w:r>
      <w:r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</w:t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</w:t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B. neutral</w:t>
      </w:r>
      <w:r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中性</w:t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   </w:t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C. expansionary</w:t>
      </w:r>
      <w:r w:rsidRPr="0023066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擴張性</w:t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    D. indeterminate</w:t>
      </w:r>
      <w:r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未能確定</w:t>
      </w:r>
    </w:p>
    <w:p w14:paraId="0A42E74B" w14:textId="77777777" w:rsidR="00811374" w:rsidRPr="0023066A" w:rsidRDefault="00811374" w:rsidP="00811374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2E8DB248" w14:textId="1FDB6201" w:rsidR="00122CBC" w:rsidRPr="0023066A" w:rsidRDefault="00122CBC" w:rsidP="00122CBC">
      <w:pPr>
        <w:widowControl/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202</w:t>
      </w:r>
      <w:r w:rsidR="00C133F0"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1</w:t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DSE MCQ40</w:t>
      </w:r>
    </w:p>
    <w:p w14:paraId="10953969" w14:textId="64DCF953" w:rsidR="00122CBC" w:rsidRPr="0023066A" w:rsidRDefault="00122CBC" w:rsidP="00D60066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Suppose a government finances its expenditure by collecting tax from the households and the amount of expenditure equals the amount of tax collected. The effect on aggregate demand will be __________. </w:t>
      </w:r>
    </w:p>
    <w:p w14:paraId="0C55C66A" w14:textId="4E6666DC" w:rsidR="00811374" w:rsidRPr="0023066A" w:rsidRDefault="00811374" w:rsidP="00D60066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假設政府向住戶收取稅款為其基礎融資，該支出和所收稅款的金額相同。這對總需求的影響屬</w:t>
      </w:r>
    </w:p>
    <w:p w14:paraId="74FEB64C" w14:textId="0B590260" w:rsidR="007C5617" w:rsidRDefault="00122CBC" w:rsidP="00D60066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A. contractionary</w:t>
      </w:r>
      <w:r w:rsidR="00811374"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收縮性</w:t>
      </w:r>
      <w:r w:rsidR="00811374"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</w:t>
      </w:r>
      <w:r w:rsidR="00811374"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</w:t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B. neutral</w:t>
      </w:r>
      <w:r w:rsidR="00811374"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中性</w:t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11374"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</w:t>
      </w:r>
      <w:r w:rsidR="00750C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C. expansionary</w:t>
      </w:r>
      <w:r w:rsidR="00811374" w:rsidRPr="0023066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擴張性</w:t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11374"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</w:t>
      </w:r>
      <w:r w:rsidRPr="002306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D. indeterminate</w:t>
      </w:r>
      <w:r w:rsidR="00811374" w:rsidRPr="002306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未能確定</w:t>
      </w:r>
    </w:p>
    <w:p w14:paraId="61558C35" w14:textId="77777777" w:rsidR="0023066A" w:rsidRDefault="0023066A" w:rsidP="00D60066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5041ED1" w14:textId="77777777" w:rsidR="0023066A" w:rsidRPr="0023066A" w:rsidRDefault="0023066A" w:rsidP="00D60066">
      <w:pPr>
        <w:widowControl/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6EDD10F" w14:textId="1A8181ED" w:rsidR="00CC7571" w:rsidRPr="0023066A" w:rsidRDefault="00CC7571" w:rsidP="00CC7571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23066A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16.1</w:t>
      </w:r>
      <w:r w:rsidR="00375841" w:rsidRPr="0023066A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23066A">
        <w:rPr>
          <w:rFonts w:ascii="Times New Roman" w:hAnsi="Times New Roman" w:cs="Times New Roman"/>
          <w:b/>
          <w:color w:val="000000" w:themeColor="text1"/>
          <w:u w:val="single"/>
        </w:rPr>
        <w:tab/>
        <w:t>Fiscal Policy Affecting Income Distribution</w:t>
      </w:r>
      <w:r w:rsidR="00FF6BFE" w:rsidRPr="0023066A">
        <w:rPr>
          <w:rFonts w:ascii="Times New Roman" w:hAnsi="Times New Roman" w:cs="Times New Roman" w:hint="eastAsia"/>
          <w:b/>
          <w:color w:val="000000" w:themeColor="text1"/>
          <w:u w:val="single"/>
        </w:rPr>
        <w:t>影響收入分配的財政政策</w:t>
      </w:r>
    </w:p>
    <w:p w14:paraId="3C79EF70" w14:textId="5A059825" w:rsidR="00CC7571" w:rsidRPr="0023066A" w:rsidRDefault="00CC7571" w:rsidP="00CC757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3066A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23066A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Policy Affecting Income Distribution</w:t>
      </w:r>
      <w:r w:rsidR="00FF6BFE" w:rsidRPr="0023066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影響收入分配的政策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89"/>
        <w:gridCol w:w="5341"/>
      </w:tblGrid>
      <w:tr w:rsidR="002270B0" w:rsidRPr="0023066A" w14:paraId="2E5F0808" w14:textId="77777777" w:rsidTr="00FB5AC5">
        <w:tc>
          <w:tcPr>
            <w:tcW w:w="5098" w:type="dxa"/>
          </w:tcPr>
          <w:p w14:paraId="6B0215E9" w14:textId="601FF26E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Taxation</w:t>
            </w: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:</w:t>
            </w:r>
          </w:p>
          <w:p w14:paraId="0347B750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Imposing a progressive tax</w:t>
            </w: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A0F74EB" w14:textId="278B4BFE" w:rsidR="002270B0" w:rsidRPr="00A71290" w:rsidRDefault="002270B0" w:rsidP="00A712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7129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more even income distribution </w:t>
            </w:r>
          </w:p>
          <w:p w14:paraId="2AFF462E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Imposing a proportional tax</w:t>
            </w: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E053D27" w14:textId="6A1EC289" w:rsidR="002270B0" w:rsidRPr="00A71290" w:rsidRDefault="002270B0" w:rsidP="00A712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7129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no effect on income distribution </w:t>
            </w:r>
          </w:p>
          <w:p w14:paraId="50F48209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Imposing a regressive tax</w:t>
            </w: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3A07DC95" w14:textId="53486B44" w:rsidR="002270B0" w:rsidRPr="00A71290" w:rsidRDefault="002270B0" w:rsidP="00A712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7129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uneven income distribution</w:t>
            </w:r>
          </w:p>
          <w:p w14:paraId="5EFF46B5" w14:textId="77777777" w:rsidR="002270B0" w:rsidRPr="0023066A" w:rsidRDefault="002270B0" w:rsidP="00CC757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352" w:type="dxa"/>
          </w:tcPr>
          <w:p w14:paraId="53A0C39F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稅收：</w:t>
            </w:r>
          </w:p>
          <w:p w14:paraId="597D7A56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徵收累進稅</w:t>
            </w:r>
          </w:p>
          <w:p w14:paraId="3DCB0B56" w14:textId="00DBDAEC" w:rsidR="002270B0" w:rsidRPr="00A71290" w:rsidRDefault="002270B0" w:rsidP="00A71290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7129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</w:t>
            </w:r>
            <w:r w:rsidR="002B3CED" w:rsidRPr="00A7129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更平均</w:t>
            </w:r>
          </w:p>
          <w:p w14:paraId="317EB0C5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徵收比例稅</w:t>
            </w:r>
          </w:p>
          <w:p w14:paraId="645036D4" w14:textId="68D6E21D" w:rsidR="002270B0" w:rsidRPr="00A71290" w:rsidRDefault="002270B0" w:rsidP="00A71290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7129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對收入分配沒有影響</w:t>
            </w:r>
          </w:p>
          <w:p w14:paraId="745444DE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徵收累退稅</w:t>
            </w:r>
          </w:p>
          <w:p w14:paraId="02486533" w14:textId="14BEC95D" w:rsidR="002270B0" w:rsidRPr="00A71290" w:rsidRDefault="002270B0" w:rsidP="00A71290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7129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收入分配更不均</w:t>
            </w:r>
          </w:p>
        </w:tc>
      </w:tr>
      <w:tr w:rsidR="002270B0" w:rsidRPr="0023066A" w14:paraId="4D769648" w14:textId="77777777" w:rsidTr="00FB5AC5">
        <w:tc>
          <w:tcPr>
            <w:tcW w:w="5098" w:type="dxa"/>
          </w:tcPr>
          <w:p w14:paraId="48FD2638" w14:textId="77777777" w:rsidR="002270B0" w:rsidRPr="0023066A" w:rsidRDefault="002270B0" w:rsidP="002270B0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 xml:space="preserve">Increase the progressivity of direct </w:t>
            </w:r>
            <w:proofErr w:type="gramStart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tax</w:t>
            </w:r>
            <w:proofErr w:type="gramEnd"/>
          </w:p>
          <w:p w14:paraId="2B2E0706" w14:textId="77777777" w:rsidR="0023066A" w:rsidRDefault="002270B0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Higher income group will have a higher</w:t>
            </w:r>
            <w:r w:rsidR="00BB79D6"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increase in tax </w:t>
            </w:r>
            <w:proofErr w:type="gramStart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rate</w:t>
            </w:r>
            <w:proofErr w:type="gramEnd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27B62E67" w14:textId="3E35A5FF" w:rsidR="002270B0" w:rsidRPr="0023066A" w:rsidRDefault="002270B0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even income distribution</w:t>
            </w:r>
          </w:p>
          <w:p w14:paraId="0EC3DEB9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352" w:type="dxa"/>
          </w:tcPr>
          <w:p w14:paraId="614AF848" w14:textId="124BC603" w:rsidR="002270B0" w:rsidRPr="0023066A" w:rsidRDefault="002270B0" w:rsidP="001D66C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提高直接稅的累進性</w:t>
            </w:r>
          </w:p>
          <w:p w14:paraId="115FAF1E" w14:textId="283A32E6" w:rsidR="002270B0" w:rsidRPr="0023066A" w:rsidRDefault="002270B0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較高收入的群體將有較高的稅率增幅</w:t>
            </w:r>
          </w:p>
          <w:p w14:paraId="228420B3" w14:textId="77777777" w:rsidR="0023066A" w:rsidRPr="0023066A" w:rsidRDefault="0023066A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A93CFF0" w14:textId="6F475694" w:rsidR="002270B0" w:rsidRPr="0023066A" w:rsidRDefault="002270B0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收入分配更</w:t>
            </w:r>
            <w:r w:rsidR="00A71290"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平均</w:t>
            </w:r>
          </w:p>
          <w:p w14:paraId="0B441216" w14:textId="77777777" w:rsidR="002270B0" w:rsidRPr="0023066A" w:rsidRDefault="002270B0" w:rsidP="00CC757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270B0" w:rsidRPr="0023066A" w14:paraId="16C53D9F" w14:textId="77777777" w:rsidTr="00FB5AC5">
        <w:tc>
          <w:tcPr>
            <w:tcW w:w="5098" w:type="dxa"/>
          </w:tcPr>
          <w:p w14:paraId="33E98E0C" w14:textId="77777777" w:rsidR="002270B0" w:rsidRPr="0023066A" w:rsidRDefault="002270B0" w:rsidP="001D66C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 xml:space="preserve">Increase taxes on </w:t>
            </w:r>
            <w:proofErr w:type="gramStart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necessities</w:t>
            </w:r>
            <w:proofErr w:type="gramEnd"/>
          </w:p>
          <w:p w14:paraId="7C7F0354" w14:textId="77777777" w:rsidR="0023066A" w:rsidRDefault="002270B0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The low-income group pay a higher tax rate</w:t>
            </w:r>
            <w:r w:rsidR="001D66C0"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as the taxes is regressive in nature </w:t>
            </w:r>
          </w:p>
          <w:p w14:paraId="3B92411C" w14:textId="0315F5B0" w:rsidR="002270B0" w:rsidRPr="0023066A" w:rsidRDefault="002270B0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uneven income distribution</w:t>
            </w:r>
          </w:p>
          <w:p w14:paraId="59701C26" w14:textId="77777777" w:rsidR="002270B0" w:rsidRPr="0023066A" w:rsidRDefault="002270B0" w:rsidP="002270B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352" w:type="dxa"/>
          </w:tcPr>
          <w:p w14:paraId="5722E38C" w14:textId="39EB2F50" w:rsidR="001D66C0" w:rsidRPr="0023066A" w:rsidRDefault="001D66C0" w:rsidP="001D66C0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增加必需品稅</w:t>
            </w:r>
          </w:p>
          <w:p w14:paraId="70805330" w14:textId="6EF07590" w:rsidR="001D66C0" w:rsidRPr="0023066A" w:rsidRDefault="001D66C0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低收入群體支付更高的稅率，因為稅收本質上是累退的</w:t>
            </w:r>
          </w:p>
          <w:p w14:paraId="060456C5" w14:textId="72C6A550" w:rsidR="001D66C0" w:rsidRPr="0023066A" w:rsidRDefault="001D66C0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收入分配更加不均</w:t>
            </w:r>
          </w:p>
          <w:p w14:paraId="3CF4CF66" w14:textId="77777777" w:rsidR="002270B0" w:rsidRPr="0023066A" w:rsidRDefault="002270B0" w:rsidP="00CC757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D66C0" w:rsidRPr="0023066A" w14:paraId="4E4C4F60" w14:textId="77777777" w:rsidTr="00FB5AC5">
        <w:tc>
          <w:tcPr>
            <w:tcW w:w="5098" w:type="dxa"/>
          </w:tcPr>
          <w:p w14:paraId="23F537D9" w14:textId="77777777" w:rsidR="0023066A" w:rsidRDefault="001D66C0" w:rsidP="001D66C0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 xml:space="preserve">Increase taxes on </w:t>
            </w:r>
            <w:proofErr w:type="gramStart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luxuries</w:t>
            </w:r>
            <w:proofErr w:type="gramEnd"/>
          </w:p>
          <w:p w14:paraId="34C5445A" w14:textId="77777777" w:rsidR="0023066A" w:rsidRPr="0023066A" w:rsidRDefault="001D66C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Mainly reduce higher income group</w:t>
            </w: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’</w:t>
            </w: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 income as the</w:t>
            </w:r>
          </w:p>
          <w:p w14:paraId="6B8A6071" w14:textId="77777777" w:rsidR="0023066A" w:rsidRDefault="001D66C0" w:rsidP="0023066A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rich spend more on luxuries than the </w:t>
            </w:r>
            <w:proofErr w:type="gramStart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poor</w:t>
            </w:r>
            <w:proofErr w:type="gramEnd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10D14676" w14:textId="77777777" w:rsidR="001A14A7" w:rsidRPr="001A14A7" w:rsidRDefault="001D66C0" w:rsidP="001A14A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even income distribution</w:t>
            </w:r>
          </w:p>
          <w:p w14:paraId="7F76AC22" w14:textId="77777777" w:rsidR="001A14A7" w:rsidRDefault="001A14A7" w:rsidP="001A14A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14A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***</w:t>
            </w:r>
          </w:p>
          <w:p w14:paraId="27D9ADC4" w14:textId="099AC056" w:rsidR="006B58F8" w:rsidRPr="001A14A7" w:rsidRDefault="006B58F8" w:rsidP="001A14A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352" w:type="dxa"/>
          </w:tcPr>
          <w:p w14:paraId="2C5633AB" w14:textId="5831A721" w:rsidR="001D66C0" w:rsidRPr="0023066A" w:rsidRDefault="00A151D3" w:rsidP="001D66C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增加奢侈品稅</w:t>
            </w:r>
          </w:p>
          <w:p w14:paraId="65C414CF" w14:textId="77777777" w:rsidR="0023066A" w:rsidRDefault="00A151D3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主要是降低高收入群體的收入，因為富人在奢侈品上的花費比窮人多</w:t>
            </w:r>
          </w:p>
          <w:p w14:paraId="5E3EBC43" w14:textId="2CDAED08" w:rsidR="001D66C0" w:rsidRPr="0023066A" w:rsidRDefault="00A151D3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收入分配更加平均</w:t>
            </w:r>
          </w:p>
          <w:p w14:paraId="64EC0A19" w14:textId="31BFB577" w:rsidR="0023066A" w:rsidRPr="0023066A" w:rsidRDefault="001A14A7" w:rsidP="00B32CB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***</w:t>
            </w:r>
          </w:p>
        </w:tc>
      </w:tr>
      <w:tr w:rsidR="002B2A56" w:rsidRPr="0023066A" w14:paraId="493807E9" w14:textId="77777777" w:rsidTr="00FB5AC5">
        <w:tc>
          <w:tcPr>
            <w:tcW w:w="5098" w:type="dxa"/>
          </w:tcPr>
          <w:p w14:paraId="2F66851B" w14:textId="77777777" w:rsidR="002B2A56" w:rsidRPr="0023066A" w:rsidRDefault="002B2A56" w:rsidP="002B2A5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Increase Transfer Payment</w:t>
            </w:r>
          </w:p>
          <w:p w14:paraId="0106BFBB" w14:textId="77777777" w:rsidR="0023066A" w:rsidRDefault="002B2A5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Low income</w:t>
            </w:r>
            <w:proofErr w:type="gramEnd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group</w:t>
            </w: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’</w:t>
            </w: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 disposable income increase</w:t>
            </w:r>
          </w:p>
          <w:p w14:paraId="2B116F51" w14:textId="77777777" w:rsidR="006B58F8" w:rsidRDefault="002B2A56" w:rsidP="0023066A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even income distribution</w:t>
            </w:r>
          </w:p>
          <w:p w14:paraId="2721C0E2" w14:textId="7D867A5E" w:rsidR="002B2A56" w:rsidRPr="006B58F8" w:rsidRDefault="002B2A56" w:rsidP="006B58F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Travel Allowance, Old Age Allowance, Unemployment Benefit)</w:t>
            </w:r>
          </w:p>
        </w:tc>
        <w:tc>
          <w:tcPr>
            <w:tcW w:w="5352" w:type="dxa"/>
          </w:tcPr>
          <w:p w14:paraId="573A8396" w14:textId="6F02326E" w:rsidR="002B2A56" w:rsidRPr="0023066A" w:rsidRDefault="002B2A56" w:rsidP="002B2A5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增加轉移支付</w:t>
            </w:r>
          </w:p>
          <w:p w14:paraId="3415ACAA" w14:textId="77777777" w:rsidR="0023066A" w:rsidRDefault="002B2A56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低收入群體可支配收入增加</w:t>
            </w:r>
          </w:p>
          <w:p w14:paraId="1071CF05" w14:textId="77777777" w:rsidR="006B58F8" w:rsidRDefault="002B2A56" w:rsidP="0023066A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收入分配更加平均</w:t>
            </w:r>
          </w:p>
          <w:p w14:paraId="160394D5" w14:textId="552F3E31" w:rsidR="002B2A56" w:rsidRPr="006B58F8" w:rsidRDefault="002B2A56" w:rsidP="006B58F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（例如旅行津貼、老年津貼、失業救濟金）</w:t>
            </w:r>
          </w:p>
          <w:p w14:paraId="54F15433" w14:textId="77777777" w:rsidR="0023066A" w:rsidRPr="0023066A" w:rsidRDefault="0023066A" w:rsidP="002B2A56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</w:tr>
    </w:tbl>
    <w:p w14:paraId="76C430DE" w14:textId="64D5B95C" w:rsidR="002B2A56" w:rsidRPr="0023066A" w:rsidRDefault="0023066A" w:rsidP="0023066A">
      <w:pPr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 xml:space="preserve">16.14 </w:t>
      </w:r>
      <w:r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2B2A56" w:rsidRPr="0023066A">
        <w:rPr>
          <w:rFonts w:ascii="Times New Roman" w:hAnsi="Times New Roman" w:cs="Times New Roman"/>
          <w:b/>
          <w:color w:val="000000" w:themeColor="text1"/>
          <w:u w:val="single"/>
        </w:rPr>
        <w:t>Fiscal Policy Affecting Income Distribution</w:t>
      </w:r>
      <w:r w:rsidR="002B2A56" w:rsidRPr="0023066A">
        <w:rPr>
          <w:rFonts w:ascii="Times New Roman" w:hAnsi="Times New Roman" w:cs="Times New Roman" w:hint="eastAsia"/>
          <w:b/>
          <w:color w:val="000000" w:themeColor="text1"/>
          <w:u w:val="single"/>
        </w:rPr>
        <w:t>影響收入分配的財政政策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89"/>
        <w:gridCol w:w="5341"/>
      </w:tblGrid>
      <w:tr w:rsidR="0077495B" w:rsidRPr="0023066A" w14:paraId="60877ED1" w14:textId="77777777" w:rsidTr="00FB5AC5">
        <w:tc>
          <w:tcPr>
            <w:tcW w:w="5098" w:type="dxa"/>
          </w:tcPr>
          <w:p w14:paraId="00AF89DB" w14:textId="5AA46D8C" w:rsidR="0077495B" w:rsidRPr="0023066A" w:rsidRDefault="0077495B" w:rsidP="002B2A5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 xml:space="preserve">Increase the provision of public services for the low-income </w:t>
            </w:r>
            <w:proofErr w:type="gramStart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group</w:t>
            </w:r>
            <w:proofErr w:type="gramEnd"/>
          </w:p>
          <w:p w14:paraId="7B1B70BF" w14:textId="77777777" w:rsidR="006B58F8" w:rsidRDefault="0077495B" w:rsidP="0023066A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even income distribution</w:t>
            </w:r>
          </w:p>
          <w:p w14:paraId="2F03F131" w14:textId="1C29652F" w:rsidR="0077495B" w:rsidRPr="006B58F8" w:rsidRDefault="0077495B" w:rsidP="006B58F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Provision of public housing, free education,</w:t>
            </w:r>
            <w:r w:rsidR="0023066A" w:rsidRP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public medical services)</w:t>
            </w:r>
          </w:p>
          <w:p w14:paraId="0A25BF8F" w14:textId="7D590A7F" w:rsidR="0077495B" w:rsidRPr="0023066A" w:rsidRDefault="0077495B" w:rsidP="0077495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352" w:type="dxa"/>
          </w:tcPr>
          <w:p w14:paraId="18A31ADA" w14:textId="417F4DB8" w:rsidR="0077495B" w:rsidRDefault="0077495B" w:rsidP="002B2A5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增加為低收入群體提供的公共服務</w:t>
            </w:r>
          </w:p>
          <w:p w14:paraId="28E37844" w14:textId="77777777" w:rsidR="0023066A" w:rsidRPr="0023066A" w:rsidRDefault="0023066A" w:rsidP="0023066A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  <w:p w14:paraId="25892D76" w14:textId="3704D557" w:rsidR="0077495B" w:rsidRPr="0023066A" w:rsidRDefault="0077495B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收入分配更</w:t>
            </w:r>
            <w:r w:rsidR="006B58F8"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平均</w:t>
            </w:r>
          </w:p>
          <w:p w14:paraId="653294E8" w14:textId="005A9D20" w:rsidR="0077495B" w:rsidRPr="0023066A" w:rsidRDefault="0077495B" w:rsidP="0077495B">
            <w:pPr>
              <w:spacing w:line="276" w:lineRule="auto"/>
              <w:ind w:firstLineChars="100" w:firstLine="2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（例如提供公屋、免費教育、公營醫療服務）</w:t>
            </w:r>
          </w:p>
        </w:tc>
      </w:tr>
      <w:tr w:rsidR="0077495B" w:rsidRPr="0023066A" w14:paraId="07D0A8E0" w14:textId="77777777" w:rsidTr="00FB5AC5">
        <w:tc>
          <w:tcPr>
            <w:tcW w:w="5098" w:type="dxa"/>
          </w:tcPr>
          <w:p w14:paraId="0A85F36E" w14:textId="77777777" w:rsidR="0077495B" w:rsidRPr="0023066A" w:rsidRDefault="0077495B" w:rsidP="002B2A5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 xml:space="preserve">Increase in standard tax </w:t>
            </w:r>
            <w:proofErr w:type="gramStart"/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rate</w:t>
            </w:r>
            <w:proofErr w:type="gramEnd"/>
          </w:p>
          <w:p w14:paraId="5E68355A" w14:textId="77777777" w:rsidR="0023066A" w:rsidRDefault="0077495B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The high-income group pays a higher tax </w:t>
            </w:r>
            <w:proofErr w:type="gramStart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rate</w:t>
            </w:r>
            <w:proofErr w:type="gramEnd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40335BDE" w14:textId="0BA89BA8" w:rsidR="0077495B" w:rsidRPr="0023066A" w:rsidRDefault="0077495B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even income distribution</w:t>
            </w:r>
          </w:p>
        </w:tc>
        <w:tc>
          <w:tcPr>
            <w:tcW w:w="5352" w:type="dxa"/>
          </w:tcPr>
          <w:p w14:paraId="76ED1291" w14:textId="5F358363" w:rsidR="0077495B" w:rsidRPr="0023066A" w:rsidRDefault="0077495B" w:rsidP="002B2A5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提高標準稅率</w:t>
            </w:r>
          </w:p>
          <w:p w14:paraId="548613EF" w14:textId="77777777" w:rsidR="0023066A" w:rsidRDefault="0077495B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高收入群體繳納更高的稅率</w:t>
            </w:r>
          </w:p>
          <w:p w14:paraId="27809586" w14:textId="77777777" w:rsidR="0077495B" w:rsidRDefault="0077495B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收入分配更</w:t>
            </w:r>
            <w:r w:rsidR="006B58F8"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平均</w:t>
            </w:r>
          </w:p>
          <w:p w14:paraId="0D581956" w14:textId="6EDE5456" w:rsidR="006B58F8" w:rsidRPr="0023066A" w:rsidRDefault="006B58F8" w:rsidP="006B58F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7495B" w:rsidRPr="0023066A" w14:paraId="75CE89CB" w14:textId="77777777" w:rsidTr="00FB5AC5">
        <w:tc>
          <w:tcPr>
            <w:tcW w:w="5098" w:type="dxa"/>
          </w:tcPr>
          <w:p w14:paraId="2DAD1072" w14:textId="77777777" w:rsidR="0077495B" w:rsidRPr="0023066A" w:rsidRDefault="0077495B" w:rsidP="002B2A5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Increase in Basic Salaries Tax Allowance</w:t>
            </w:r>
          </w:p>
          <w:p w14:paraId="7283A151" w14:textId="77777777" w:rsidR="0023066A" w:rsidRDefault="0077495B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Low -income group may fall out of the </w:t>
            </w:r>
            <w:proofErr w:type="gramStart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tax</w:t>
            </w:r>
            <w:r w:rsidRPr="002306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net</w:t>
            </w:r>
            <w:proofErr w:type="gramEnd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or fall into a lower tax bracket </w:t>
            </w:r>
          </w:p>
          <w:p w14:paraId="219A9A96" w14:textId="3B79EF59" w:rsidR="0023066A" w:rsidRDefault="0077495B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High income group who paying at standard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tax rate will not be </w:t>
            </w:r>
            <w:proofErr w:type="gramStart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affected</w:t>
            </w:r>
            <w:proofErr w:type="gramEnd"/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2EBC6E91" w14:textId="6A6C5783" w:rsidR="006B58F8" w:rsidRPr="006B58F8" w:rsidRDefault="0077495B" w:rsidP="006B58F8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even income distribution</w:t>
            </w:r>
          </w:p>
        </w:tc>
        <w:tc>
          <w:tcPr>
            <w:tcW w:w="5352" w:type="dxa"/>
          </w:tcPr>
          <w:p w14:paraId="660F5026" w14:textId="6A7F9DF3" w:rsidR="0077495B" w:rsidRPr="0023066A" w:rsidRDefault="0077495B" w:rsidP="002B2A5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增加基本薪俸稅免稅額</w:t>
            </w:r>
          </w:p>
          <w:p w14:paraId="270D8ACC" w14:textId="2BF466A5" w:rsidR="007F0255" w:rsidRDefault="0077495B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低收入群體可能會落入稅網之外或落入較低的稅</w:t>
            </w:r>
            <w:r w:rsidR="006B58F8" w:rsidRP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階</w:t>
            </w:r>
          </w:p>
          <w:p w14:paraId="414E33E5" w14:textId="77777777" w:rsidR="006B58F8" w:rsidRDefault="006B58F8" w:rsidP="006B58F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D205568" w14:textId="3C58C3E2" w:rsidR="007F0255" w:rsidRDefault="00AA5D8A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A5D8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按標準稅率繳稅的高收入群體不會受到影響。</w:t>
            </w:r>
          </w:p>
          <w:p w14:paraId="08D6A325" w14:textId="77777777" w:rsidR="006B58F8" w:rsidRDefault="006B58F8" w:rsidP="006B58F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EA6FC5" w14:textId="737169D6" w:rsidR="0077495B" w:rsidRPr="007F0255" w:rsidRDefault="0077495B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收入分配更</w:t>
            </w:r>
            <w:r w:rsidR="006B58F8" w:rsidRPr="002306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平均</w:t>
            </w:r>
          </w:p>
        </w:tc>
      </w:tr>
    </w:tbl>
    <w:p w14:paraId="48BF18CE" w14:textId="77777777" w:rsidR="00731429" w:rsidRPr="007F0255" w:rsidRDefault="00731429" w:rsidP="00731429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7F0255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6627717F" w14:textId="6DA4A07D" w:rsidR="00731429" w:rsidRPr="007F0255" w:rsidRDefault="0073142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Abolishment of a regressive tax leads to a lower Gini coefficient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A951FA9" w14:textId="06BEDC73" w:rsidR="00811374" w:rsidRPr="007F0255" w:rsidRDefault="001D4E5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B58F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廢除累退稅導致</w:t>
      </w:r>
      <w:r w:rsidR="006B58F8" w:rsidRPr="006B58F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堅尼系數</w:t>
      </w:r>
      <w:r w:rsidR="00811374"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降低</w:t>
      </w:r>
    </w:p>
    <w:p w14:paraId="123A0D1A" w14:textId="77777777" w:rsidR="00731429" w:rsidRPr="007F0255" w:rsidRDefault="0073142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1DFEC41" w14:textId="50901A39" w:rsidR="00CC7571" w:rsidRPr="007F0255" w:rsidRDefault="00CC7571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85E0E1" w14:textId="35D8E0E8" w:rsidR="005737E4" w:rsidRPr="007F0255" w:rsidRDefault="0073142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Increase in both standard tax rate and tax allowance lead to an improvement in income distribution</w:t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1B85ED6" w14:textId="0D1A640A" w:rsidR="00731429" w:rsidRPr="007F0255" w:rsidRDefault="005737E4" w:rsidP="005737E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r w:rsidR="006B58F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標準稅率和免稅額雙雙提高導致收入分配改善</w:t>
      </w:r>
      <w:r w:rsidR="00731429"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</w:t>
      </w:r>
    </w:p>
    <w:p w14:paraId="691AE97E" w14:textId="77777777" w:rsidR="00731429" w:rsidRPr="007F0255" w:rsidRDefault="0073142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34AE755" w14:textId="6E7E85ED" w:rsidR="00731429" w:rsidRPr="007F0255" w:rsidRDefault="0073142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1B32052" w14:textId="0E941E4E" w:rsidR="00731429" w:rsidRPr="007F0255" w:rsidRDefault="0073142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Reduction in tax rebate and marginal tax rate lead to a higher Gini coefficient 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63B8BC7" w14:textId="0087AA33" w:rsidR="005737E4" w:rsidRPr="007F0255" w:rsidRDefault="005737E4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6B58F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退稅和邊際稅率的降低導致</w:t>
      </w:r>
      <w:r w:rsidR="006B58F8"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更高的</w:t>
      </w:r>
      <w:r w:rsidR="006B58F8" w:rsidRPr="006B58F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堅尼系數</w:t>
      </w:r>
    </w:p>
    <w:p w14:paraId="7FEBCCC4" w14:textId="77777777" w:rsidR="00731429" w:rsidRPr="007F0255" w:rsidRDefault="0073142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6E4D501" w14:textId="141B7976" w:rsidR="00731429" w:rsidRPr="007F0255" w:rsidRDefault="00731429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689F73" w14:textId="666131CE" w:rsidR="00282A3A" w:rsidRPr="007F0255" w:rsidRDefault="00282A3A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Provision of public services and transfer payments will lead to a higher Gini coefficient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F025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F470ED1" w14:textId="23844425" w:rsidR="005737E4" w:rsidRPr="007F0255" w:rsidRDefault="005737E4" w:rsidP="001D4E5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6B58F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提供公共服務和轉移支付將導致更高的</w:t>
      </w:r>
      <w:r w:rsidR="006B58F8" w:rsidRPr="006B58F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堅尼系數</w:t>
      </w:r>
    </w:p>
    <w:p w14:paraId="2B0E616D" w14:textId="08D483F6" w:rsidR="007F0255" w:rsidRDefault="00282A3A" w:rsidP="001D4E59">
      <w:pPr>
        <w:tabs>
          <w:tab w:val="left" w:pos="2674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A490564" w14:textId="77777777" w:rsidR="006B58F8" w:rsidRPr="007F0255" w:rsidRDefault="006B58F8" w:rsidP="001D4E59">
      <w:pPr>
        <w:tabs>
          <w:tab w:val="left" w:pos="2674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8E55A5" w14:textId="494139AA" w:rsidR="00DD73C8" w:rsidRPr="007F0255" w:rsidRDefault="00122CBC" w:rsidP="001D4E59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7F025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731429" w:rsidRPr="007F0255">
        <w:rPr>
          <w:rFonts w:ascii="Times New Roman" w:hAnsi="Times New Roman" w:cs="Times New Roman"/>
          <w:color w:val="000000" w:themeColor="text1"/>
          <w:sz w:val="16"/>
          <w:szCs w:val="16"/>
        </w:rPr>
        <w:t>TTF</w:t>
      </w:r>
      <w:r w:rsidR="00282A3A" w:rsidRPr="007F0255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</w:p>
    <w:p w14:paraId="36644619" w14:textId="00586F94" w:rsidR="00122CBC" w:rsidRDefault="006361A4" w:rsidP="00122CBC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7F0255">
        <w:rPr>
          <w:rFonts w:ascii="Times New Roman" w:hAnsi="Times New Roman" w:cs="Times New Roman"/>
          <w:b/>
          <w:u w:val="single"/>
        </w:rPr>
        <w:lastRenderedPageBreak/>
        <w:t>16.15 Multiple Choice Question Flow</w:t>
      </w:r>
      <w:r w:rsidR="00BA0423" w:rsidRPr="007F0255">
        <w:rPr>
          <w:rFonts w:ascii="Times New Roman" w:hAnsi="Times New Roman" w:cs="Times New Roman" w:hint="eastAsia"/>
          <w:b/>
          <w:u w:val="single"/>
        </w:rPr>
        <w:t>選擇題框架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03"/>
      </w:tblGrid>
      <w:tr w:rsidR="00E40A69" w:rsidRPr="00FB5AC5" w14:paraId="2A66FC69" w14:textId="77777777" w:rsidTr="00FB5AC5">
        <w:trPr>
          <w:trHeight w:val="1845"/>
        </w:trPr>
        <w:tc>
          <w:tcPr>
            <w:tcW w:w="10403" w:type="dxa"/>
          </w:tcPr>
          <w:p w14:paraId="27CE24D0" w14:textId="65C8627A" w:rsidR="00E40A69" w:rsidRPr="00FB5AC5" w:rsidRDefault="00E40A69" w:rsidP="00122CBC">
            <w:pPr>
              <w:spacing w:line="276" w:lineRule="auto"/>
              <w:rPr>
                <w:rFonts w:ascii="Copperplate Gothic Bold" w:hAnsi="Copperplate Gothic Bold" w:cs="Times New Roman"/>
                <w:sz w:val="20"/>
                <w:szCs w:val="20"/>
              </w:rPr>
            </w:pPr>
            <w:r w:rsidRPr="00FB5AC5">
              <w:rPr>
                <w:rFonts w:ascii="Copperplate Gothic Bold" w:hAnsi="Copperplate Gothic Bold" w:cs="Times New Roman"/>
                <w:sz w:val="20"/>
                <w:szCs w:val="20"/>
              </w:rPr>
              <w:t>Type 1</w:t>
            </w:r>
          </w:p>
        </w:tc>
      </w:tr>
      <w:tr w:rsidR="00E40A69" w:rsidRPr="00FB5AC5" w14:paraId="0461EE5C" w14:textId="77777777" w:rsidTr="00FB5AC5">
        <w:trPr>
          <w:trHeight w:val="1845"/>
        </w:trPr>
        <w:tc>
          <w:tcPr>
            <w:tcW w:w="10403" w:type="dxa"/>
          </w:tcPr>
          <w:p w14:paraId="4BEDFF24" w14:textId="2B03DA94" w:rsidR="00E40A69" w:rsidRPr="00FB5AC5" w:rsidRDefault="00E40A69" w:rsidP="00122CB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B5AC5">
              <w:rPr>
                <w:rFonts w:ascii="Copperplate Gothic Bold" w:hAnsi="Copperplate Gothic Bold" w:cs="Times New Roman"/>
                <w:sz w:val="20"/>
                <w:szCs w:val="20"/>
              </w:rPr>
              <w:t>Type 2</w:t>
            </w:r>
          </w:p>
        </w:tc>
      </w:tr>
      <w:tr w:rsidR="00E40A69" w:rsidRPr="00FB5AC5" w14:paraId="3177173D" w14:textId="77777777" w:rsidTr="00FB5AC5">
        <w:trPr>
          <w:trHeight w:val="1904"/>
        </w:trPr>
        <w:tc>
          <w:tcPr>
            <w:tcW w:w="10403" w:type="dxa"/>
          </w:tcPr>
          <w:p w14:paraId="3C01F093" w14:textId="26B2128D" w:rsidR="00E40A69" w:rsidRPr="00FB5AC5" w:rsidRDefault="00E40A69" w:rsidP="00122CB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B5AC5">
              <w:rPr>
                <w:rFonts w:ascii="Copperplate Gothic Bold" w:hAnsi="Copperplate Gothic Bold" w:cs="Times New Roman"/>
                <w:sz w:val="20"/>
                <w:szCs w:val="20"/>
              </w:rPr>
              <w:t>Type 3</w:t>
            </w:r>
          </w:p>
        </w:tc>
      </w:tr>
      <w:tr w:rsidR="00E40A69" w:rsidRPr="00FB5AC5" w14:paraId="1D4EF3CF" w14:textId="77777777" w:rsidTr="00FB5AC5">
        <w:trPr>
          <w:trHeight w:val="1845"/>
        </w:trPr>
        <w:tc>
          <w:tcPr>
            <w:tcW w:w="10403" w:type="dxa"/>
          </w:tcPr>
          <w:p w14:paraId="40C33ED9" w14:textId="7AEF954E" w:rsidR="00E40A69" w:rsidRPr="00FB5AC5" w:rsidRDefault="00E40A69" w:rsidP="00122CB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B5AC5">
              <w:rPr>
                <w:rFonts w:ascii="Copperplate Gothic Bold" w:hAnsi="Copperplate Gothic Bold" w:cs="Times New Roman"/>
                <w:sz w:val="20"/>
                <w:szCs w:val="20"/>
              </w:rPr>
              <w:t>Type 4</w:t>
            </w:r>
          </w:p>
        </w:tc>
      </w:tr>
      <w:tr w:rsidR="00E40A69" w:rsidRPr="00FB5AC5" w14:paraId="137CA1D6" w14:textId="77777777" w:rsidTr="00FB5AC5">
        <w:trPr>
          <w:trHeight w:val="1845"/>
        </w:trPr>
        <w:tc>
          <w:tcPr>
            <w:tcW w:w="10403" w:type="dxa"/>
          </w:tcPr>
          <w:p w14:paraId="78EC1207" w14:textId="7EC1598A" w:rsidR="00E40A69" w:rsidRPr="00FB5AC5" w:rsidRDefault="00E40A69" w:rsidP="00122CB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B5AC5">
              <w:rPr>
                <w:rFonts w:ascii="Copperplate Gothic Bold" w:hAnsi="Copperplate Gothic Bold" w:cs="Times New Roman"/>
                <w:sz w:val="20"/>
                <w:szCs w:val="20"/>
              </w:rPr>
              <w:t>Type 5</w:t>
            </w:r>
          </w:p>
        </w:tc>
      </w:tr>
      <w:tr w:rsidR="00E40A69" w:rsidRPr="00FB5AC5" w14:paraId="122B0388" w14:textId="77777777" w:rsidTr="00FB5AC5">
        <w:trPr>
          <w:trHeight w:val="1845"/>
        </w:trPr>
        <w:tc>
          <w:tcPr>
            <w:tcW w:w="10403" w:type="dxa"/>
          </w:tcPr>
          <w:p w14:paraId="2F595BFF" w14:textId="571ABEDA" w:rsidR="00E40A69" w:rsidRPr="00FB5AC5" w:rsidRDefault="00E40A69" w:rsidP="00122CB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B5AC5">
              <w:rPr>
                <w:rFonts w:ascii="Copperplate Gothic Bold" w:hAnsi="Copperplate Gothic Bold" w:cs="Times New Roman"/>
                <w:sz w:val="20"/>
                <w:szCs w:val="20"/>
              </w:rPr>
              <w:t>Type 6</w:t>
            </w:r>
          </w:p>
        </w:tc>
      </w:tr>
      <w:tr w:rsidR="00E40A69" w:rsidRPr="00FB5AC5" w14:paraId="215B0C73" w14:textId="77777777" w:rsidTr="00FB5AC5">
        <w:trPr>
          <w:trHeight w:val="1845"/>
        </w:trPr>
        <w:tc>
          <w:tcPr>
            <w:tcW w:w="10403" w:type="dxa"/>
          </w:tcPr>
          <w:p w14:paraId="17332D3C" w14:textId="1B5EE2E3" w:rsidR="00E40A69" w:rsidRPr="00FB5AC5" w:rsidRDefault="00E40A69" w:rsidP="00122CB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B5AC5">
              <w:rPr>
                <w:rFonts w:ascii="Copperplate Gothic Bold" w:hAnsi="Copperplate Gothic Bold" w:cs="Times New Roman"/>
                <w:sz w:val="20"/>
                <w:szCs w:val="20"/>
              </w:rPr>
              <w:t>Type 7</w:t>
            </w:r>
          </w:p>
        </w:tc>
      </w:tr>
    </w:tbl>
    <w:p w14:paraId="2BE553CB" w14:textId="6F6BE902" w:rsidR="006361A4" w:rsidRPr="007F0255" w:rsidRDefault="006361A4" w:rsidP="00FB5AC5">
      <w:pPr>
        <w:spacing w:line="247" w:lineRule="auto"/>
        <w:rPr>
          <w:rFonts w:ascii="Times New Roman" w:hAnsi="Times New Roman" w:cs="Times New Roman"/>
        </w:rPr>
      </w:pPr>
      <w:r w:rsidRPr="007F0255">
        <w:rPr>
          <w:rFonts w:ascii="Times New Roman" w:hAnsi="Times New Roman" w:cs="Times New Roman"/>
          <w:b/>
          <w:u w:val="single"/>
        </w:rPr>
        <w:lastRenderedPageBreak/>
        <w:t>16.16 Long Question Flow</w:t>
      </w:r>
      <w:r w:rsidR="00BA0423" w:rsidRPr="007F0255">
        <w:rPr>
          <w:rFonts w:ascii="Times New Roman" w:hAnsi="Times New Roman" w:cs="Times New Roman" w:hint="eastAsia"/>
          <w:b/>
          <w:u w:val="single"/>
        </w:rPr>
        <w:t>長問答框架</w:t>
      </w:r>
    </w:p>
    <w:p w14:paraId="17CC5AC1" w14:textId="24AFEB3E" w:rsidR="006361A4" w:rsidRPr="007F0255" w:rsidRDefault="006361A4" w:rsidP="00FB5AC5">
      <w:pPr>
        <w:spacing w:line="247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/>
          <w:sz w:val="20"/>
          <w:szCs w:val="20"/>
        </w:rPr>
        <w:t xml:space="preserve">Type 1: </w:t>
      </w:r>
      <w:r w:rsidR="00970F7C" w:rsidRPr="007F0255">
        <w:rPr>
          <w:rFonts w:ascii="Copperplate Gothic Bold" w:hAnsi="Copperplate Gothic Bold"/>
          <w:sz w:val="20"/>
          <w:szCs w:val="20"/>
        </w:rPr>
        <w:t xml:space="preserve">Classification of tax </w:t>
      </w:r>
      <w:r w:rsidR="000A10D5" w:rsidRPr="007F0255">
        <w:rPr>
          <w:rFonts w:ascii="Copperplate Gothic Bold" w:hAnsi="Copperplate Gothic Bold" w:hint="eastAsia"/>
          <w:sz w:val="20"/>
          <w:szCs w:val="20"/>
        </w:rPr>
        <w:t>稅種分類</w:t>
      </w:r>
    </w:p>
    <w:p w14:paraId="47915DB4" w14:textId="4AEA515B" w:rsidR="006361A4" w:rsidRPr="007F0255" w:rsidRDefault="00970F7C" w:rsidP="00FB5AC5">
      <w:pPr>
        <w:spacing w:line="247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7F0255">
        <w:rPr>
          <w:rFonts w:ascii="Copperplate Gothic Bold" w:hAnsi="Copperplate Gothic Bold"/>
          <w:sz w:val="20"/>
          <w:szCs w:val="20"/>
        </w:rPr>
        <w:t xml:space="preserve">Type </w:t>
      </w:r>
      <w:r w:rsidR="00656C87" w:rsidRPr="007F0255">
        <w:rPr>
          <w:rFonts w:ascii="Copperplate Gothic Bold" w:hAnsi="Copperplate Gothic Bold"/>
          <w:sz w:val="20"/>
          <w:szCs w:val="20"/>
        </w:rPr>
        <w:t>A</w:t>
      </w:r>
      <w:r w:rsidRPr="007F0255">
        <w:rPr>
          <w:rFonts w:ascii="Copperplate Gothic Bold" w:hAnsi="Copperplate Gothic Bold"/>
          <w:sz w:val="20"/>
          <w:szCs w:val="20"/>
        </w:rPr>
        <w:t>:</w:t>
      </w:r>
      <w:r w:rsidRPr="007F0255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</w:r>
      <w:r w:rsidR="00656C87" w:rsidRPr="007F0255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 </w:t>
      </w:r>
      <w:r w:rsidRPr="007F0255">
        <w:rPr>
          <w:rFonts w:ascii="Copperplate Gothic Bold" w:hAnsi="Copperplate Gothic Bold" w:cs="Times New Roman"/>
          <w:color w:val="000000" w:themeColor="text1"/>
          <w:sz w:val="20"/>
          <w:szCs w:val="20"/>
        </w:rPr>
        <w:t>Progressive, regressive &amp; proportional</w:t>
      </w:r>
      <w:r w:rsidR="000A10D5" w:rsidRPr="007F0255">
        <w:rPr>
          <w:rFonts w:ascii="Copperplate Gothic Bold" w:hAnsi="Copperplate Gothic Bold" w:cs="Times New Roman" w:hint="eastAsia"/>
          <w:color w:val="000000" w:themeColor="text1"/>
          <w:sz w:val="20"/>
          <w:szCs w:val="20"/>
        </w:rPr>
        <w:t>累進、累退、比例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A303CB" w:rsidRPr="007F0255" w14:paraId="08709DD1" w14:textId="77777777" w:rsidTr="00FB5AC5">
        <w:tc>
          <w:tcPr>
            <w:tcW w:w="5225" w:type="dxa"/>
          </w:tcPr>
          <w:p w14:paraId="1B2453B9" w14:textId="1A13564C" w:rsidR="00A303CB" w:rsidRPr="007F0255" w:rsidRDefault="00A303CB" w:rsidP="0073142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Stance (Progressive / Regressive / Proportional)</w:t>
            </w:r>
          </w:p>
        </w:tc>
        <w:tc>
          <w:tcPr>
            <w:tcW w:w="5225" w:type="dxa"/>
          </w:tcPr>
          <w:p w14:paraId="5BAC9F85" w14:textId="766DDC6D" w:rsidR="00A303CB" w:rsidRPr="007F0255" w:rsidRDefault="00A303CB" w:rsidP="0073142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立場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(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累進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累退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比例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A303CB" w:rsidRPr="007F0255" w14:paraId="344935DF" w14:textId="77777777" w:rsidTr="00FB5AC5">
        <w:tc>
          <w:tcPr>
            <w:tcW w:w="5225" w:type="dxa"/>
          </w:tcPr>
          <w:p w14:paraId="63630F00" w14:textId="72E25575" w:rsidR="00A303CB" w:rsidRPr="007F0255" w:rsidRDefault="00A303CB" w:rsidP="0073142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Mention the relationship between the tax rate and taxable income (With definition)</w:t>
            </w:r>
          </w:p>
        </w:tc>
        <w:tc>
          <w:tcPr>
            <w:tcW w:w="5225" w:type="dxa"/>
          </w:tcPr>
          <w:p w14:paraId="6A43560E" w14:textId="628CD31F" w:rsidR="00A303CB" w:rsidRPr="007F0255" w:rsidRDefault="00A303CB" w:rsidP="006B58F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="004C2AD9" w:rsidRPr="007F0255">
              <w:rPr>
                <w:rFonts w:hint="eastAsia"/>
                <w:sz w:val="20"/>
                <w:szCs w:val="20"/>
              </w:rPr>
              <w:t xml:space="preserve"> </w:t>
            </w:r>
            <w:r w:rsidR="004C2AD9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提及稅率與應納稅所得額之間的關係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(</w:t>
            </w:r>
            <w:r w:rsidR="004C2AD9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含定義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75FDD056" w14:textId="31F666E0" w:rsidR="00970F7C" w:rsidRPr="007F0255" w:rsidRDefault="00970F7C" w:rsidP="00FB5AC5">
      <w:pPr>
        <w:spacing w:line="247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6A2A3D" w14:textId="4DDA1F05" w:rsidR="00970F7C" w:rsidRPr="007F0255" w:rsidRDefault="00970F7C" w:rsidP="00FB5AC5">
      <w:pPr>
        <w:spacing w:line="247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7F0255">
        <w:rPr>
          <w:rFonts w:ascii="Copperplate Gothic Bold" w:hAnsi="Copperplate Gothic Bold"/>
          <w:sz w:val="20"/>
          <w:szCs w:val="20"/>
        </w:rPr>
        <w:t xml:space="preserve">Type </w:t>
      </w:r>
      <w:r w:rsidR="00656C87" w:rsidRPr="007F0255">
        <w:rPr>
          <w:rFonts w:ascii="Copperplate Gothic Bold" w:hAnsi="Copperplate Gothic Bold"/>
          <w:sz w:val="20"/>
          <w:szCs w:val="20"/>
        </w:rPr>
        <w:t>B</w:t>
      </w:r>
      <w:r w:rsidRPr="007F0255">
        <w:rPr>
          <w:rFonts w:ascii="Copperplate Gothic Bold" w:hAnsi="Copperplate Gothic Bold"/>
          <w:sz w:val="20"/>
          <w:szCs w:val="20"/>
        </w:rPr>
        <w:t>:</w:t>
      </w:r>
      <w:r w:rsidR="00656C87" w:rsidRPr="007F0255">
        <w:rPr>
          <w:rFonts w:ascii="Copperplate Gothic Bold" w:hAnsi="Copperplate Gothic Bold"/>
          <w:sz w:val="20"/>
          <w:szCs w:val="20"/>
        </w:rPr>
        <w:t xml:space="preserve"> </w:t>
      </w:r>
      <w:r w:rsidRPr="007F0255">
        <w:rPr>
          <w:rFonts w:ascii="Copperplate Gothic Bold" w:hAnsi="Copperplate Gothic Bold" w:cs="Times New Roman"/>
          <w:color w:val="000000" w:themeColor="text1"/>
          <w:sz w:val="20"/>
          <w:szCs w:val="20"/>
        </w:rPr>
        <w:t>Direct &amp; Indirect</w:t>
      </w:r>
      <w:r w:rsidR="004C2AD9" w:rsidRPr="007F0255">
        <w:rPr>
          <w:rFonts w:ascii="Copperplate Gothic Bold" w:hAnsi="Copperplate Gothic Bold" w:cs="Times New Roman" w:hint="eastAsia"/>
          <w:color w:val="000000" w:themeColor="text1"/>
          <w:sz w:val="20"/>
          <w:szCs w:val="20"/>
        </w:rPr>
        <w:t>直接與間接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4C2AD9" w:rsidRPr="007F0255" w14:paraId="73DD0D16" w14:textId="77777777" w:rsidTr="00FB5AC5">
        <w:tc>
          <w:tcPr>
            <w:tcW w:w="5225" w:type="dxa"/>
          </w:tcPr>
          <w:p w14:paraId="356A2057" w14:textId="6FF55E04" w:rsidR="004C2AD9" w:rsidRPr="007F0255" w:rsidRDefault="004C2AD9" w:rsidP="00970F7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Stance (Direct / Indirect)</w:t>
            </w:r>
          </w:p>
        </w:tc>
        <w:tc>
          <w:tcPr>
            <w:tcW w:w="5225" w:type="dxa"/>
          </w:tcPr>
          <w:p w14:paraId="43677AC1" w14:textId="20B485FE" w:rsidR="004C2AD9" w:rsidRPr="007F0255" w:rsidRDefault="004C2AD9" w:rsidP="00970F7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立場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直接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/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間接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4C2AD9" w:rsidRPr="007F0255" w14:paraId="241AC5D7" w14:textId="77777777" w:rsidTr="00FB5AC5">
        <w:tc>
          <w:tcPr>
            <w:tcW w:w="5225" w:type="dxa"/>
          </w:tcPr>
          <w:p w14:paraId="024BF012" w14:textId="3324AAAD" w:rsidR="004C2AD9" w:rsidRPr="007F0255" w:rsidRDefault="004C2AD9" w:rsidP="00970F7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Tax burden can / cannot be shifted to other parties </w:t>
            </w:r>
          </w:p>
        </w:tc>
        <w:tc>
          <w:tcPr>
            <w:tcW w:w="5225" w:type="dxa"/>
          </w:tcPr>
          <w:p w14:paraId="36458562" w14:textId="09BAB742" w:rsidR="004C2AD9" w:rsidRPr="007F0255" w:rsidRDefault="004C2AD9" w:rsidP="00970F7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Pr="007F0255">
              <w:rPr>
                <w:rFonts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稅收負擔可以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不能轉移給其他方</w:t>
            </w:r>
          </w:p>
        </w:tc>
      </w:tr>
    </w:tbl>
    <w:p w14:paraId="3B1CD166" w14:textId="4847E8C1" w:rsidR="00970F7C" w:rsidRPr="007F0255" w:rsidRDefault="00970F7C" w:rsidP="00FB5AC5">
      <w:pPr>
        <w:tabs>
          <w:tab w:val="left" w:pos="1962"/>
        </w:tabs>
        <w:spacing w:line="247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689EA7" w14:textId="77777777" w:rsidR="00FD33A2" w:rsidRPr="007F0255" w:rsidRDefault="007442B5" w:rsidP="00FB5AC5">
      <w:pPr>
        <w:spacing w:line="247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/>
          <w:sz w:val="20"/>
          <w:szCs w:val="20"/>
        </w:rPr>
        <w:t>Type 2: Adam Smith’s principles of taxation</w:t>
      </w:r>
    </w:p>
    <w:p w14:paraId="41942807" w14:textId="05E96F89" w:rsidR="00970F7C" w:rsidRPr="007F0255" w:rsidRDefault="001C4331" w:rsidP="00FB5AC5">
      <w:pPr>
        <w:spacing w:line="247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 w:hint="eastAsia"/>
          <w:sz w:val="20"/>
          <w:szCs w:val="20"/>
        </w:rPr>
        <w:t>亞當·史密夫的稅收原則</w:t>
      </w:r>
      <w:r w:rsidR="007442B5" w:rsidRPr="007F0255">
        <w:rPr>
          <w:rFonts w:ascii="Copperplate Gothic Bold" w:hAnsi="Copperplate Gothic Bold"/>
          <w:sz w:val="20"/>
          <w:szCs w:val="20"/>
        </w:rPr>
        <w:t xml:space="preserve"> 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2"/>
        <w:gridCol w:w="2831"/>
        <w:gridCol w:w="2121"/>
        <w:gridCol w:w="3076"/>
      </w:tblGrid>
      <w:tr w:rsidR="001C4331" w:rsidRPr="007F0255" w14:paraId="7CBD4129" w14:textId="6ACA1365" w:rsidTr="00FB5AC5">
        <w:tc>
          <w:tcPr>
            <w:tcW w:w="5240" w:type="dxa"/>
            <w:gridSpan w:val="2"/>
          </w:tcPr>
          <w:p w14:paraId="4ABAD654" w14:textId="33098F64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Stance (Achieve / Violate)</w:t>
            </w:r>
          </w:p>
        </w:tc>
        <w:tc>
          <w:tcPr>
            <w:tcW w:w="5210" w:type="dxa"/>
            <w:gridSpan w:val="2"/>
          </w:tcPr>
          <w:p w14:paraId="6556FE47" w14:textId="68E6B237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1. </w:t>
            </w: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立場（達成</w:t>
            </w:r>
            <w:r w:rsidR="00FB5AC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/</w:t>
            </w:r>
            <w:r w:rsidR="00FB5A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違反）</w:t>
            </w:r>
          </w:p>
        </w:tc>
      </w:tr>
      <w:tr w:rsidR="001C4331" w:rsidRPr="007F0255" w14:paraId="46ECBE24" w14:textId="5565DBE8" w:rsidTr="00FB5AC5">
        <w:tc>
          <w:tcPr>
            <w:tcW w:w="2405" w:type="dxa"/>
          </w:tcPr>
          <w:p w14:paraId="33AE1AE3" w14:textId="77777777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cs"/>
                <w:sz w:val="20"/>
                <w:szCs w:val="20"/>
              </w:rPr>
              <w:t>2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.  Keywords</w:t>
            </w:r>
          </w:p>
          <w:p w14:paraId="3F51ADD9" w14:textId="2BF4DC5D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   Economy:</w:t>
            </w:r>
          </w:p>
          <w:p w14:paraId="0ECA6E37" w14:textId="55461D39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   Equality</w:t>
            </w:r>
            <w:r w:rsidR="006B58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Equity:</w:t>
            </w:r>
          </w:p>
          <w:p w14:paraId="574D979A" w14:textId="58CD818B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   Certainty:</w:t>
            </w:r>
          </w:p>
          <w:p w14:paraId="0379AA46" w14:textId="5EEF9D04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   Conveniences:</w:t>
            </w:r>
          </w:p>
        </w:tc>
        <w:tc>
          <w:tcPr>
            <w:tcW w:w="2835" w:type="dxa"/>
          </w:tcPr>
          <w:p w14:paraId="5C571A6F" w14:textId="0BF784D9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92BC8D" w14:textId="77777777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dministrative cost</w:t>
            </w:r>
          </w:p>
          <w:p w14:paraId="53EA52C6" w14:textId="77777777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P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roportional tax</w:t>
            </w:r>
          </w:p>
          <w:p w14:paraId="0B0E95E5" w14:textId="77777777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P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romotion</w:t>
            </w:r>
          </w:p>
          <w:p w14:paraId="6D85F3F4" w14:textId="032B374B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P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ayment method and time range</w:t>
            </w:r>
          </w:p>
        </w:tc>
        <w:tc>
          <w:tcPr>
            <w:tcW w:w="2126" w:type="dxa"/>
          </w:tcPr>
          <w:p w14:paraId="47969162" w14:textId="3D6CFCE9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cs"/>
                <w:sz w:val="20"/>
                <w:szCs w:val="20"/>
              </w:rPr>
              <w:t>2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.  </w:t>
            </w: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關鍵字</w:t>
            </w:r>
          </w:p>
          <w:p w14:paraId="76543DA1" w14:textId="572CF7AA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DB30F0"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經濟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8CD524F" w14:textId="78BC2AF6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DB30F0"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公平</w:t>
            </w:r>
            <w:r w:rsidR="006B58F8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="00DB30F0"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B30F0"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平等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7DB6E41" w14:textId="58E574D4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DB30F0"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確定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2B24F1E" w14:textId="2FFD7D3D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DB30F0"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方便</w:t>
            </w:r>
            <w:r w:rsidRPr="007F025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084" w:type="dxa"/>
          </w:tcPr>
          <w:p w14:paraId="0018B6BB" w14:textId="77777777" w:rsidR="001C4331" w:rsidRPr="007F0255" w:rsidRDefault="001C4331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59251D" w14:textId="77777777" w:rsidR="00DB30F0" w:rsidRPr="007F0255" w:rsidRDefault="00DB30F0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行政成本</w:t>
            </w:r>
          </w:p>
          <w:p w14:paraId="5277CECA" w14:textId="77777777" w:rsidR="00DB30F0" w:rsidRPr="007F0255" w:rsidRDefault="00DB30F0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比例稅</w:t>
            </w:r>
          </w:p>
          <w:p w14:paraId="596F7D4A" w14:textId="77777777" w:rsidR="00DB30F0" w:rsidRPr="007F0255" w:rsidRDefault="00DB30F0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宣傳</w:t>
            </w:r>
          </w:p>
          <w:p w14:paraId="3FB2459F" w14:textId="5CF158BE" w:rsidR="00DB30F0" w:rsidRPr="007F0255" w:rsidRDefault="00DB30F0" w:rsidP="001C43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 w:hint="eastAsia"/>
                <w:sz w:val="20"/>
                <w:szCs w:val="20"/>
              </w:rPr>
              <w:t>付款方式及時間範圍</w:t>
            </w:r>
          </w:p>
        </w:tc>
      </w:tr>
    </w:tbl>
    <w:p w14:paraId="1E183655" w14:textId="77777777" w:rsidR="00D317CF" w:rsidRPr="007F0255" w:rsidRDefault="00D317CF" w:rsidP="00FB5AC5">
      <w:pPr>
        <w:tabs>
          <w:tab w:val="left" w:pos="1962"/>
        </w:tabs>
        <w:spacing w:line="247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E406F2" w14:textId="77777777" w:rsidR="00FD33A2" w:rsidRPr="007F0255" w:rsidRDefault="00D317CF" w:rsidP="00FB5AC5">
      <w:pPr>
        <w:spacing w:line="247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/>
          <w:sz w:val="20"/>
          <w:szCs w:val="20"/>
        </w:rPr>
        <w:t xml:space="preserve">Type 3: Change in tax structure &amp; Government </w:t>
      </w:r>
      <w:proofErr w:type="gramStart"/>
      <w:r w:rsidRPr="007F0255">
        <w:rPr>
          <w:rFonts w:ascii="Copperplate Gothic Bold" w:hAnsi="Copperplate Gothic Bold"/>
          <w:sz w:val="20"/>
          <w:szCs w:val="20"/>
        </w:rPr>
        <w:t>revenue</w:t>
      </w:r>
      <w:proofErr w:type="gramEnd"/>
      <w:r w:rsidRPr="007F0255">
        <w:rPr>
          <w:rFonts w:ascii="Copperplate Gothic Bold" w:hAnsi="Copperplate Gothic Bold"/>
          <w:sz w:val="20"/>
          <w:szCs w:val="20"/>
        </w:rPr>
        <w:t xml:space="preserve"> </w:t>
      </w:r>
    </w:p>
    <w:p w14:paraId="2326950A" w14:textId="1B30F7C6" w:rsidR="00D317CF" w:rsidRPr="007F0255" w:rsidRDefault="00FD33A2" w:rsidP="00FB5AC5">
      <w:pPr>
        <w:spacing w:line="247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 w:hint="eastAsia"/>
          <w:sz w:val="20"/>
          <w:szCs w:val="20"/>
        </w:rPr>
        <w:t>稅收</w:t>
      </w:r>
      <w:r w:rsidRPr="007F0255">
        <w:rPr>
          <w:rFonts w:ascii="Times New Roman" w:hAnsi="Times New Roman" w:cs="Times New Roman"/>
          <w:sz w:val="20"/>
          <w:szCs w:val="20"/>
        </w:rPr>
        <w:t>結構和政府收</w:t>
      </w:r>
      <w:r w:rsidRPr="007F0255">
        <w:rPr>
          <w:rFonts w:ascii="Copperplate Gothic Bold" w:hAnsi="Copperplate Gothic Bold" w:hint="eastAsia"/>
          <w:sz w:val="20"/>
          <w:szCs w:val="20"/>
        </w:rPr>
        <w:t>入的變化</w:t>
      </w:r>
      <w:r w:rsidR="00D317CF" w:rsidRPr="007F0255">
        <w:rPr>
          <w:rFonts w:ascii="Copperplate Gothic Bold" w:hAnsi="Copperplate Gothic Bold"/>
          <w:sz w:val="20"/>
          <w:szCs w:val="20"/>
        </w:rPr>
        <w:t xml:space="preserve"> 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E7897" w:rsidRPr="007F0255" w14:paraId="0F08715B" w14:textId="77777777" w:rsidTr="00FB5AC5">
        <w:tc>
          <w:tcPr>
            <w:tcW w:w="5225" w:type="dxa"/>
          </w:tcPr>
          <w:p w14:paraId="557BFE2F" w14:textId="30CAC7C1" w:rsidR="003E7897" w:rsidRPr="007F0255" w:rsidRDefault="003E7897" w:rsidP="003E789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Stance (Yes / No) (Be careful</w:t>
            </w:r>
            <w:r w:rsidR="00146BDB"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146BDB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of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146BDB"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“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necessarily</w:t>
            </w:r>
            <w:r w:rsidR="00146BDB"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”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</w:p>
        </w:tc>
        <w:tc>
          <w:tcPr>
            <w:tcW w:w="5225" w:type="dxa"/>
          </w:tcPr>
          <w:p w14:paraId="10D32393" w14:textId="73111F95" w:rsidR="003E7897" w:rsidRPr="007F0255" w:rsidRDefault="003E7897" w:rsidP="00FD33A2">
            <w:pPr>
              <w:rPr>
                <w:rFonts w:ascii="Copperplate Gothic Bold" w:hAnsi="Copperplate Gothic Bold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立場（是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否）（</w:t>
            </w:r>
            <w:r w:rsidR="00146BDB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小心題目是否問【必須】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3E7897" w:rsidRPr="007F0255" w14:paraId="0BAC0B94" w14:textId="77777777" w:rsidTr="00FB5AC5">
        <w:tc>
          <w:tcPr>
            <w:tcW w:w="5225" w:type="dxa"/>
          </w:tcPr>
          <w:p w14:paraId="51F17751" w14:textId="7C425D36" w:rsidR="003E7897" w:rsidRPr="007F0255" w:rsidRDefault="003E7897" w:rsidP="007F025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 tax revenue due to XXX may outweigh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 tax revenue due to XXX</w:t>
            </w:r>
          </w:p>
        </w:tc>
        <w:tc>
          <w:tcPr>
            <w:tcW w:w="5225" w:type="dxa"/>
          </w:tcPr>
          <w:p w14:paraId="377B2E4D" w14:textId="7F3C3916" w:rsidR="003E7897" w:rsidRPr="007F0255" w:rsidRDefault="00146BDB" w:rsidP="007F025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由於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XXX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而產生的稅收</w:t>
            </w:r>
            <w:r w:rsidR="001D51CA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收入之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1D51CA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="001D51CA"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r w:rsidR="001D51CA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可能超過</w:t>
            </w:r>
            <w:r w:rsidR="001D51CA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由於</w:t>
            </w:r>
            <w:r w:rsidR="001D51CA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XXX </w:t>
            </w:r>
            <w:r w:rsidR="001D51CA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的稅收收入之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</w:p>
        </w:tc>
      </w:tr>
      <w:tr w:rsidR="003E7897" w:rsidRPr="007F0255" w14:paraId="1880B624" w14:textId="77777777" w:rsidTr="00FB5AC5">
        <w:tc>
          <w:tcPr>
            <w:tcW w:w="5225" w:type="dxa"/>
          </w:tcPr>
          <w:p w14:paraId="6244EACE" w14:textId="01C01F69" w:rsidR="003E7897" w:rsidRPr="007F0255" w:rsidRDefault="003E7897" w:rsidP="003E7897">
            <w:pPr>
              <w:spacing w:line="276" w:lineRule="auto"/>
              <w:ind w:left="480" w:hanging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Drop in salary tax rate may lead to a higher working incentive, if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 tax revenue due to increase in working incentive outweigh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 tax revenue due to drop in tax rate, tax revenue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</w:p>
        </w:tc>
        <w:tc>
          <w:tcPr>
            <w:tcW w:w="5225" w:type="dxa"/>
          </w:tcPr>
          <w:p w14:paraId="08F0C9F7" w14:textId="08EB8D9D" w:rsidR="003E7897" w:rsidRPr="007F0255" w:rsidRDefault="001D51CA" w:rsidP="001D51CA">
            <w:pPr>
              <w:spacing w:line="276" w:lineRule="auto"/>
              <w:ind w:left="300" w:hangingChars="150" w:hanging="300"/>
              <w:rPr>
                <w:rFonts w:ascii="Copperplate Gothic Bold" w:hAnsi="Copperplate Gothic Bold"/>
                <w:sz w:val="20"/>
                <w:szCs w:val="20"/>
              </w:rPr>
            </w:pPr>
            <w:r w:rsidRPr="007F0255">
              <w:rPr>
                <w:rFonts w:ascii="Copperplate Gothic Bold" w:hAnsi="Copperplate Gothic Bold"/>
                <w:sz w:val="20"/>
                <w:szCs w:val="20"/>
              </w:rPr>
              <w:sym w:font="Wingdings" w:char="F0E0"/>
            </w:r>
            <w:r w:rsidR="006B58F8">
              <w:rPr>
                <w:rFonts w:ascii="Copperplate Gothic Bold" w:hAnsi="Copperplate Gothic Bold"/>
                <w:sz w:val="20"/>
                <w:szCs w:val="20"/>
              </w:rPr>
              <w:t xml:space="preserve"> 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>工資稅率下降可能導致更高的工作積極性，如果</w:t>
            </w:r>
            <w:r w:rsidR="006B58F8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>↑</w:t>
            </w:r>
            <w:r w:rsidR="006B58F8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>工作積極性增加帶來的稅收收入大</w:t>
            </w:r>
            <w:r w:rsidR="006B58F8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>↓</w:t>
            </w:r>
            <w:r w:rsidR="006B58F8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>稅率下降帶來的稅收收入，稅收收入↑</w:t>
            </w:r>
          </w:p>
        </w:tc>
      </w:tr>
      <w:tr w:rsidR="003E7897" w:rsidRPr="007F0255" w14:paraId="7443F035" w14:textId="77777777" w:rsidTr="00FB5AC5">
        <w:tc>
          <w:tcPr>
            <w:tcW w:w="5225" w:type="dxa"/>
          </w:tcPr>
          <w:p w14:paraId="1CD83967" w14:textId="021E0B68" w:rsidR="003E7897" w:rsidRPr="007F0255" w:rsidRDefault="003E7897" w:rsidP="007F0255">
            <w:pPr>
              <w:spacing w:line="276" w:lineRule="auto"/>
              <w:ind w:left="480" w:hanging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Drop in profit tax rate may lead to a higher investment incentive, if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 tax revenue due to increase in investment incentive outweigh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↓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 tax revenue due to drop in tax rate, tax revenue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↑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225" w:type="dxa"/>
          </w:tcPr>
          <w:p w14:paraId="2BA79B4F" w14:textId="77777777" w:rsidR="006B58F8" w:rsidRDefault="001D51CA" w:rsidP="001D51CA">
            <w:pPr>
              <w:spacing w:line="276" w:lineRule="auto"/>
              <w:ind w:left="200" w:hangingChars="100" w:hanging="200"/>
              <w:rPr>
                <w:rFonts w:ascii="Copperplate Gothic Bold" w:hAnsi="Copperplate Gothic Bold"/>
                <w:sz w:val="20"/>
                <w:szCs w:val="20"/>
              </w:rPr>
            </w:pPr>
            <w:r w:rsidRPr="007F0255">
              <w:rPr>
                <w:rFonts w:ascii="Copperplate Gothic Bold" w:hAnsi="Copperplate Gothic Bold"/>
                <w:sz w:val="20"/>
                <w:szCs w:val="20"/>
              </w:rPr>
              <w:sym w:font="Wingdings" w:char="F0E0"/>
            </w:r>
            <w:r w:rsidR="006B58F8">
              <w:rPr>
                <w:rFonts w:ascii="Copperplate Gothic Bold" w:hAnsi="Copperplate Gothic Bold"/>
                <w:sz w:val="20"/>
                <w:szCs w:val="20"/>
              </w:rPr>
              <w:t xml:space="preserve"> 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>利得稅率下降可能會導致更高的投資激勵，如果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>↑</w:t>
            </w:r>
            <w:r w:rsidRPr="007F0255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</w:p>
          <w:p w14:paraId="6BEF5788" w14:textId="77777777" w:rsidR="006B58F8" w:rsidRDefault="006B58F8" w:rsidP="001D51CA">
            <w:pPr>
              <w:spacing w:line="276" w:lineRule="auto"/>
              <w:ind w:left="200" w:hangingChars="100" w:hanging="200"/>
              <w:rPr>
                <w:rFonts w:ascii="Copperplate Gothic Bold" w:hAnsi="Copperplate Gothic Bold"/>
                <w:sz w:val="20"/>
                <w:szCs w:val="20"/>
              </w:rPr>
            </w:pPr>
            <w:r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>
              <w:rPr>
                <w:rFonts w:ascii="Copperplate Gothic Bold" w:hAnsi="Copperplate Gothic Bold"/>
                <w:sz w:val="20"/>
                <w:szCs w:val="20"/>
              </w:rPr>
              <w:t xml:space="preserve">  </w:t>
            </w:r>
            <w:r w:rsidR="001D51CA" w:rsidRPr="007F0255">
              <w:rPr>
                <w:rFonts w:ascii="Copperplate Gothic Bold" w:hAnsi="Copperplate Gothic Bold" w:hint="eastAsia"/>
                <w:sz w:val="20"/>
                <w:szCs w:val="20"/>
              </w:rPr>
              <w:t>投資激勵增加帶來的稅收收入超過</w:t>
            </w:r>
            <w:r w:rsidR="001D51CA" w:rsidRPr="007F0255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="001D51CA" w:rsidRPr="007F0255">
              <w:rPr>
                <w:rFonts w:ascii="Copperplate Gothic Bold" w:hAnsi="Copperplate Gothic Bold" w:hint="eastAsia"/>
                <w:sz w:val="20"/>
                <w:szCs w:val="20"/>
              </w:rPr>
              <w:t>↓</w:t>
            </w:r>
            <w:r w:rsidR="001D51CA" w:rsidRPr="007F0255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="001D51CA" w:rsidRPr="007F0255">
              <w:rPr>
                <w:rFonts w:ascii="Copperplate Gothic Bold" w:hAnsi="Copperplate Gothic Bold" w:hint="eastAsia"/>
                <w:sz w:val="20"/>
                <w:szCs w:val="20"/>
              </w:rPr>
              <w:t>稅率下降帶來</w:t>
            </w:r>
          </w:p>
          <w:p w14:paraId="2E1EF258" w14:textId="3B88BC18" w:rsidR="003E7897" w:rsidRPr="007F0255" w:rsidRDefault="006B58F8" w:rsidP="001D51CA">
            <w:pPr>
              <w:spacing w:line="276" w:lineRule="auto"/>
              <w:ind w:left="200" w:hangingChars="100" w:hanging="200"/>
              <w:rPr>
                <w:rFonts w:ascii="Copperplate Gothic Bold" w:hAnsi="Copperplate Gothic Bold"/>
                <w:sz w:val="20"/>
                <w:szCs w:val="20"/>
              </w:rPr>
            </w:pPr>
            <w:r>
              <w:rPr>
                <w:rFonts w:ascii="Copperplate Gothic Bold" w:hAnsi="Copperplate Gothic Bold"/>
                <w:sz w:val="20"/>
                <w:szCs w:val="20"/>
              </w:rPr>
              <w:t xml:space="preserve">   </w:t>
            </w:r>
            <w:r w:rsidR="001D51CA" w:rsidRPr="007F0255">
              <w:rPr>
                <w:rFonts w:ascii="Copperplate Gothic Bold" w:hAnsi="Copperplate Gothic Bold" w:hint="eastAsia"/>
                <w:sz w:val="20"/>
                <w:szCs w:val="20"/>
              </w:rPr>
              <w:t>的稅收收入，稅收收入</w:t>
            </w:r>
            <w:r w:rsidR="001D51CA" w:rsidRPr="007F0255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="001D51CA" w:rsidRPr="007F0255">
              <w:rPr>
                <w:rFonts w:ascii="Copperplate Gothic Bold" w:hAnsi="Copperplate Gothic Bold" w:hint="eastAsia"/>
                <w:sz w:val="20"/>
                <w:szCs w:val="20"/>
              </w:rPr>
              <w:t>↑</w:t>
            </w:r>
          </w:p>
        </w:tc>
      </w:tr>
    </w:tbl>
    <w:p w14:paraId="3D8AD8F4" w14:textId="77777777" w:rsidR="001D51CA" w:rsidRPr="007F0255" w:rsidRDefault="00D317CF" w:rsidP="007F0255">
      <w:pPr>
        <w:spacing w:line="276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/>
          <w:sz w:val="20"/>
          <w:szCs w:val="20"/>
        </w:rPr>
        <w:lastRenderedPageBreak/>
        <w:t>Type 4: Fiscal Policy cross topic with ADAS</w:t>
      </w:r>
    </w:p>
    <w:p w14:paraId="2737D198" w14:textId="57B8E3EC" w:rsidR="00D317CF" w:rsidRPr="007F0255" w:rsidRDefault="001D51CA" w:rsidP="00D317CF">
      <w:pPr>
        <w:spacing w:line="276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 w:hint="eastAsia"/>
          <w:sz w:val="20"/>
          <w:szCs w:val="20"/>
        </w:rPr>
        <w:t>財政政策與總需求總供應的跨課題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1D51CA" w:rsidRPr="007F0255" w14:paraId="0E4002AE" w14:textId="77777777" w:rsidTr="008F2DE0">
        <w:tc>
          <w:tcPr>
            <w:tcW w:w="5215" w:type="dxa"/>
          </w:tcPr>
          <w:p w14:paraId="7DCDB8C4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How fiscal policy affect AD / SRAS / LRAS</w:t>
            </w:r>
          </w:p>
          <w:p w14:paraId="58364318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B8E548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Change in C / I / G / NX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→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AD</w:t>
            </w:r>
          </w:p>
          <w:p w14:paraId="3440D4C6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62F6CB3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Change in SRAS (if in short run)</w:t>
            </w:r>
          </w:p>
          <w:p w14:paraId="5469CE6A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A20ABF8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Change in LRAS (if in long run)</w:t>
            </w:r>
          </w:p>
          <w:p w14:paraId="527245C6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4EBA05D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Change in Price level and Output level </w:t>
            </w:r>
          </w:p>
          <w:p w14:paraId="0D35A9E6" w14:textId="77777777" w:rsidR="001D51CA" w:rsidRPr="007F0255" w:rsidRDefault="001D51CA" w:rsidP="00D317CF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15" w:type="dxa"/>
          </w:tcPr>
          <w:p w14:paraId="3FBA258B" w14:textId="421FFDC0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財政政策如何影響總需求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短期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長期總供應</w:t>
            </w:r>
          </w:p>
          <w:p w14:paraId="633F1D4F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7545B69" w14:textId="5705CFC3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私人消費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投資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淨出口的</w:t>
            </w:r>
            <w:r w:rsidR="003B7729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變化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→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總需求</w:t>
            </w:r>
          </w:p>
          <w:p w14:paraId="4A437A59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9B992CF" w14:textId="44559F9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3B7729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短期總供應的變化（如果是短期）</w:t>
            </w:r>
          </w:p>
          <w:p w14:paraId="7F41C6F1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97A1127" w14:textId="32C73CA5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3B7729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長期總供應的變化（如果是長期）</w:t>
            </w:r>
          </w:p>
          <w:p w14:paraId="7AF0B38C" w14:textId="77777777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F24EC67" w14:textId="3720E76D" w:rsidR="001D51CA" w:rsidRPr="007F0255" w:rsidRDefault="001D51CA" w:rsidP="001D51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8F2DE0" w:rsidRPr="008F2DE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物價</w:t>
            </w:r>
            <w:r w:rsidR="003B7729"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水平和產出水平的變化</w:t>
            </w:r>
          </w:p>
          <w:p w14:paraId="5EC387DD" w14:textId="77777777" w:rsidR="001D51CA" w:rsidRPr="007F0255" w:rsidRDefault="001D51CA" w:rsidP="00D317CF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6AC1C88E" w14:textId="58810490" w:rsidR="00D317CF" w:rsidRPr="007F0255" w:rsidRDefault="008F2DE0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F2DE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物價</w:t>
      </w:r>
    </w:p>
    <w:p w14:paraId="1760340F" w14:textId="77777777" w:rsidR="008B34E8" w:rsidRPr="007F0255" w:rsidRDefault="00902EEE" w:rsidP="00902EEE">
      <w:pPr>
        <w:spacing w:line="276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/>
          <w:sz w:val="20"/>
          <w:szCs w:val="20"/>
        </w:rPr>
        <w:t xml:space="preserve">Type 5: Fiscal Policy with Fiscal Budget  </w:t>
      </w:r>
    </w:p>
    <w:p w14:paraId="6EA54547" w14:textId="60FC3913" w:rsidR="00902EEE" w:rsidRPr="007F0255" w:rsidRDefault="008B34E8" w:rsidP="00902EEE">
      <w:pPr>
        <w:spacing w:line="276" w:lineRule="auto"/>
        <w:jc w:val="center"/>
        <w:rPr>
          <w:rFonts w:ascii="Copperplate Gothic Bold" w:hAnsi="Copperplate Gothic Bold"/>
          <w:sz w:val="20"/>
          <w:szCs w:val="20"/>
        </w:rPr>
      </w:pPr>
      <w:r w:rsidRPr="007F0255">
        <w:rPr>
          <w:rFonts w:ascii="Copperplate Gothic Bold" w:hAnsi="Copperplate Gothic Bold" w:hint="eastAsia"/>
          <w:sz w:val="20"/>
          <w:szCs w:val="20"/>
        </w:rPr>
        <w:t>財政預算的財政政策</w:t>
      </w:r>
      <w:r w:rsidR="00902EEE" w:rsidRPr="007F0255">
        <w:rPr>
          <w:rFonts w:ascii="Copperplate Gothic Bold" w:hAnsi="Copperplate Gothic Bold"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8B34E8" w:rsidRPr="007F0255" w14:paraId="40EC75BE" w14:textId="77777777" w:rsidTr="00FB5AC5">
        <w:tc>
          <w:tcPr>
            <w:tcW w:w="5225" w:type="dxa"/>
          </w:tcPr>
          <w:p w14:paraId="6E72EDA0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Stance (Improve / Worsen) (X increase / decrease)</w:t>
            </w:r>
          </w:p>
          <w:p w14:paraId="4A130A43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77D7EFC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How the policy affects the government revenue </w:t>
            </w:r>
          </w:p>
          <w:p w14:paraId="047D70CD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B5D277C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How the policy affects the government expenditure </w:t>
            </w:r>
          </w:p>
          <w:p w14:paraId="1FC0B709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F3A98D4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The overall effect on the budget </w:t>
            </w:r>
          </w:p>
          <w:p w14:paraId="4605DE92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A3873E8" w14:textId="77777777" w:rsidR="008B34E8" w:rsidRPr="007F0255" w:rsidRDefault="008B34E8" w:rsidP="008B34E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***Uncertain case? </w:t>
            </w:r>
          </w:p>
          <w:p w14:paraId="2D2F71CD" w14:textId="77777777" w:rsidR="008B34E8" w:rsidRPr="007F0255" w:rsidRDefault="008B34E8" w:rsidP="00731429">
            <w:pPr>
              <w:tabs>
                <w:tab w:val="left" w:pos="1962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41B5EAA9" w14:textId="172DE86D" w:rsidR="009833E3" w:rsidRPr="007F0255" w:rsidRDefault="009833E3" w:rsidP="009833E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立場（改善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惡化）（不是上升</w:t>
            </w:r>
            <w:r w:rsid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B58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下降）</w:t>
            </w:r>
          </w:p>
          <w:p w14:paraId="7AF83021" w14:textId="77777777" w:rsidR="009833E3" w:rsidRPr="007F0255" w:rsidRDefault="009833E3" w:rsidP="009833E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E5B60EB" w14:textId="33756478" w:rsidR="009833E3" w:rsidRPr="007F0255" w:rsidRDefault="009833E3" w:rsidP="009833E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政策如何影響政府收入</w:t>
            </w:r>
          </w:p>
          <w:p w14:paraId="32A1E5D2" w14:textId="77777777" w:rsidR="009833E3" w:rsidRPr="007F0255" w:rsidRDefault="009833E3" w:rsidP="009833E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7FA89F3" w14:textId="6F7BAC80" w:rsidR="009833E3" w:rsidRPr="007F0255" w:rsidRDefault="009833E3" w:rsidP="009833E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</w:t>
            </w: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政策如何影響政府支出</w:t>
            </w:r>
          </w:p>
          <w:p w14:paraId="318AEEE5" w14:textId="77777777" w:rsidR="009833E3" w:rsidRPr="007F0255" w:rsidRDefault="009833E3" w:rsidP="009833E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0D715B3" w14:textId="128234F1" w:rsidR="009833E3" w:rsidRPr="006B58F8" w:rsidRDefault="006B58F8" w:rsidP="006B58F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4. </w:t>
            </w:r>
            <w:r w:rsidRP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9833E3" w:rsidRPr="006B58F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對預算的總體影響</w:t>
            </w:r>
          </w:p>
          <w:p w14:paraId="1F9ECDFC" w14:textId="77777777" w:rsidR="009833E3" w:rsidRPr="007F0255" w:rsidRDefault="009833E3" w:rsidP="009833E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6683237" w14:textId="727198D2" w:rsidR="009833E3" w:rsidRPr="007F0255" w:rsidRDefault="009833E3" w:rsidP="009833E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F025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***</w:t>
            </w:r>
            <w:r w:rsidR="00A84B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不能被確定的</w:t>
            </w:r>
            <w:r w:rsidRPr="007F025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個案？</w:t>
            </w:r>
          </w:p>
          <w:p w14:paraId="102D9CFE" w14:textId="77777777" w:rsidR="008B34E8" w:rsidRPr="007F0255" w:rsidRDefault="008B34E8" w:rsidP="00731429">
            <w:pPr>
              <w:tabs>
                <w:tab w:val="left" w:pos="1962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6B7B31BB" w14:textId="702FC772" w:rsidR="00902EEE" w:rsidRPr="007F0255" w:rsidRDefault="00902EEE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4034BA2" w14:textId="3D79835B" w:rsidR="00902EEE" w:rsidRPr="007F0255" w:rsidRDefault="00902EEE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9B11D7C" w14:textId="66E4F28B" w:rsidR="00902EEE" w:rsidRPr="007F0255" w:rsidRDefault="002823E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Remarks: </w:t>
      </w:r>
    </w:p>
    <w:p w14:paraId="7839B87A" w14:textId="318305EC" w:rsidR="002823E7" w:rsidRPr="007F0255" w:rsidRDefault="002823E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>May cross topic with Ch12 Equity, please refer to Ch12 notes and bear in mind the key words for equalizing income &amp;</w:t>
      </w:r>
      <w:r w:rsidR="00A84B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F02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opportunity. </w:t>
      </w:r>
    </w:p>
    <w:p w14:paraId="28715841" w14:textId="0E3601E2" w:rsidR="0012774F" w:rsidRPr="007F0255" w:rsidRDefault="0012774F" w:rsidP="0012774F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備註：</w:t>
      </w:r>
    </w:p>
    <w:p w14:paraId="324FC72C" w14:textId="573FDCB3" w:rsidR="00656C87" w:rsidRPr="007F0255" w:rsidRDefault="0012774F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可能與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Ch12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公平跨課題，請參閱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Ch12 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註釋並記住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均衡收入和機會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7F025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的關鍵詞。</w:t>
      </w:r>
    </w:p>
    <w:p w14:paraId="05EBCC6D" w14:textId="77777777" w:rsidR="00656C87" w:rsidRPr="007F0255" w:rsidRDefault="00656C87" w:rsidP="00656C87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7F0255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148C7DB9" w14:textId="6CBFDBE6" w:rsidR="002823E7" w:rsidRDefault="002823E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7640184" w14:textId="729ADB46" w:rsidR="002823E7" w:rsidRDefault="002823E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9DB00B8" w14:textId="21B76917" w:rsidR="002823E7" w:rsidRDefault="002823E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4474D75" w14:textId="0E733A87" w:rsidR="002823E7" w:rsidRDefault="002823E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75CEC9E" w14:textId="2CE0DC5B" w:rsidR="00902EEE" w:rsidRDefault="00902EEE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97251D2" w14:textId="41B9B90F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CFD5124" w14:textId="6D1E79A3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52D5ED2" w14:textId="789B7AD3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4365592" w14:textId="77777777" w:rsidR="007F0255" w:rsidRDefault="007F0255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FC3D700" w14:textId="171C2000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D04635D" w14:textId="1C64A594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C30DA7B" w14:textId="593A97F8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7E4E587" w14:textId="63463D1D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8A36FE8" w14:textId="5108E01C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C8A814A" w14:textId="488EDC08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B9C0B2E" w14:textId="1C65A93F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31A9EF2" w14:textId="2F506136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9AE3068" w14:textId="6A83E3D0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0C7A131" w14:textId="657FAD97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E335D0F" w14:textId="4385F52C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51B620B" w14:textId="068CF74C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8F7D408" w14:textId="068E244E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6137F4F" w14:textId="0507AB4E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2438C41" w14:textId="446866F0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441F068" w14:textId="20B0C337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83DCB28" w14:textId="35A77D85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58735CC" w14:textId="5F27D52F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62A5281" w14:textId="70ABDDF3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C6EB13C" w14:textId="77777777" w:rsidR="00656C87" w:rsidRDefault="00656C87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59F9A7B" w14:textId="77777777" w:rsidR="00902EEE" w:rsidRDefault="00902EEE" w:rsidP="00731429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7A800BF" w14:textId="77777777" w:rsidR="00CC7571" w:rsidRPr="000E1344" w:rsidRDefault="00CC7571" w:rsidP="00CC7571">
      <w:pPr>
        <w:ind w:right="11760"/>
        <w:jc w:val="right"/>
      </w:pPr>
    </w:p>
    <w:p w14:paraId="11E481F7" w14:textId="77777777" w:rsidR="00656C87" w:rsidRPr="007F0255" w:rsidRDefault="00656C87" w:rsidP="00656C87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7F0255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NOTES</w:t>
      </w:r>
    </w:p>
    <w:p w14:paraId="065A8CB8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AD513DB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B67AE6C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39B345D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4348011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D21F36E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A8481FB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87B2472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731EDF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1834B0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4E19EF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E9C1A48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5A930F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6C87AC0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419FDBA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427AA9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0C7B9B8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92CAC65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1DE95C0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323D8A5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13AE90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C0A055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77B9EA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C81D0B8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B31063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2C7A6F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19E9D45" w14:textId="77777777" w:rsidR="007F0255" w:rsidRDefault="007F0255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05D6D22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B30808E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EC07AD6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93546E0" w14:textId="77777777" w:rsidR="00656C87" w:rsidRPr="000E1344" w:rsidRDefault="00656C87" w:rsidP="00656C87">
      <w:pPr>
        <w:ind w:right="11760"/>
        <w:jc w:val="right"/>
      </w:pPr>
    </w:p>
    <w:p w14:paraId="2BECBEC4" w14:textId="77777777" w:rsidR="00656C87" w:rsidRPr="007F0255" w:rsidRDefault="00656C87" w:rsidP="00656C87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7F0255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NOTES</w:t>
      </w:r>
    </w:p>
    <w:p w14:paraId="345F324E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319B0A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B9ADA1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EADCC5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C852EF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C66F818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548860F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A4BE961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D4518DC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ED79C0A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08A2FF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05E9B7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87E75A0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67355B6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1AC181B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225C0B6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D5EFE8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05756FD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1B0E880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AD44002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BA84778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3E6C536" w14:textId="77777777" w:rsidR="007F0255" w:rsidRDefault="007F0255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1CAB00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7CF791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D65804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9F73FF2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D5CEF1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14C5C4E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97E033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24E178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8E9082E" w14:textId="77777777" w:rsidR="00656C87" w:rsidRPr="000E1344" w:rsidRDefault="00656C87" w:rsidP="00656C87">
      <w:pPr>
        <w:ind w:right="11760"/>
        <w:jc w:val="right"/>
      </w:pPr>
    </w:p>
    <w:p w14:paraId="4EEBB5C3" w14:textId="77777777" w:rsidR="00656C87" w:rsidRPr="007F0255" w:rsidRDefault="00656C87" w:rsidP="00656C87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7F0255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NOTES</w:t>
      </w:r>
    </w:p>
    <w:p w14:paraId="43A8C6A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CD9626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AA03D8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064CAB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5C1BFB2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4E3FB2F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9282D0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553BE5C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8BA82FA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63F631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8C98B5B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6F3CA4C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1A48DD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0E24ED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4F770DC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3B1913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E1C0CDF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5269B75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54BE843" w14:textId="77777777" w:rsidR="007F0255" w:rsidRDefault="007F0255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473C2FE" w14:textId="77777777" w:rsidR="007F0255" w:rsidRDefault="007F0255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F9750A1" w14:textId="77777777" w:rsidR="007F0255" w:rsidRDefault="007F0255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6D5BD75" w14:textId="77777777" w:rsidR="007F0255" w:rsidRDefault="007F0255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526A62D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6C201E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BD02143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A98C41C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1A8258F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AB5D26A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C5602E7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ABA1BF4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0CF36C9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8757A04" w14:textId="674C35AD" w:rsidR="00656C87" w:rsidRPr="00FB5AC5" w:rsidRDefault="007F0255" w:rsidP="007F0255">
      <w:pPr>
        <w:tabs>
          <w:tab w:val="left" w:pos="1962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B5AC5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NOTES</w:t>
      </w:r>
    </w:p>
    <w:p w14:paraId="6DD69962" w14:textId="77777777" w:rsidR="00656C87" w:rsidRDefault="00656C87" w:rsidP="00656C87">
      <w:pPr>
        <w:tabs>
          <w:tab w:val="left" w:pos="1962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B177ECE" w14:textId="77777777" w:rsidR="006F53EE" w:rsidRPr="00630D7F" w:rsidRDefault="006F53EE" w:rsidP="00656C87">
      <w:pPr>
        <w:spacing w:line="360" w:lineRule="auto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sectPr w:rsidR="006F53EE" w:rsidRPr="00630D7F" w:rsidSect="002C5CE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EFB3F" w14:textId="77777777" w:rsidR="00FA25A5" w:rsidRDefault="00FA25A5" w:rsidP="000E1344">
      <w:r>
        <w:separator/>
      </w:r>
    </w:p>
  </w:endnote>
  <w:endnote w:type="continuationSeparator" w:id="0">
    <w:p w14:paraId="709DF0CA" w14:textId="77777777" w:rsidR="00FA25A5" w:rsidRDefault="00FA25A5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65FD04B1" w14:textId="77777777" w:rsidR="007D79B8" w:rsidRDefault="007D79B8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6A9F423" w14:textId="77777777" w:rsidR="007D79B8" w:rsidRDefault="007D79B8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0D195075" w14:textId="77777777" w:rsidR="007D79B8" w:rsidRDefault="007D79B8" w:rsidP="002C5CEA">
        <w:pPr>
          <w:pStyle w:val="Footer"/>
          <w:framePr w:wrap="none" w:vAnchor="text" w:hAnchor="margin" w:xAlign="right" w:y="423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696362" w14:textId="5E008DCE" w:rsidR="007D79B8" w:rsidRPr="0089169E" w:rsidRDefault="007D79B8" w:rsidP="00E40971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564D0754" wp14:editId="0D94978A">
          <wp:extent cx="6642100" cy="695325"/>
          <wp:effectExtent l="0" t="0" r="0" b="0"/>
          <wp:docPr id="450" name="Picture 4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A5941" w14:textId="77777777" w:rsidR="007D79B8" w:rsidRDefault="007D79B8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10AEEF3A" w14:textId="77777777" w:rsidR="007D79B8" w:rsidRPr="00805B7A" w:rsidRDefault="007D79B8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E4052" w14:textId="77777777" w:rsidR="00FA25A5" w:rsidRDefault="00FA25A5" w:rsidP="000E1344">
      <w:r>
        <w:separator/>
      </w:r>
    </w:p>
  </w:footnote>
  <w:footnote w:type="continuationSeparator" w:id="0">
    <w:p w14:paraId="6B05B6AB" w14:textId="77777777" w:rsidR="00FA25A5" w:rsidRDefault="00FA25A5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2E897" w14:textId="12CE664C" w:rsidR="007D79B8" w:rsidRPr="00BD2AFA" w:rsidRDefault="007D79B8" w:rsidP="00BD2AFA">
    <w:pPr>
      <w:pStyle w:val="Header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  <w:noProof/>
      </w:rPr>
      <w:drawing>
        <wp:inline distT="0" distB="0" distL="0" distR="0" wp14:anchorId="13372A2F" wp14:editId="6A2858B5">
          <wp:extent cx="6642100" cy="1328420"/>
          <wp:effectExtent l="0" t="0" r="0" b="0"/>
          <wp:docPr id="449" name="Picture 4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B1E86" w14:textId="5EE2F6C4" w:rsidR="007D79B8" w:rsidRPr="000E1344" w:rsidRDefault="007D79B8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60D0"/>
    <w:multiLevelType w:val="hybridMultilevel"/>
    <w:tmpl w:val="37FC38B4"/>
    <w:lvl w:ilvl="0" w:tplc="46F0CE2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322A90"/>
    <w:multiLevelType w:val="hybridMultilevel"/>
    <w:tmpl w:val="A75A922A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82B68"/>
    <w:multiLevelType w:val="hybridMultilevel"/>
    <w:tmpl w:val="E326EF46"/>
    <w:lvl w:ilvl="0" w:tplc="5616FAA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276CB7"/>
    <w:multiLevelType w:val="hybridMultilevel"/>
    <w:tmpl w:val="0E8ED38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E60D3A"/>
    <w:multiLevelType w:val="hybridMultilevel"/>
    <w:tmpl w:val="AF444802"/>
    <w:lvl w:ilvl="0" w:tplc="FCE6C402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C32362"/>
    <w:multiLevelType w:val="hybridMultilevel"/>
    <w:tmpl w:val="3F02B5E2"/>
    <w:lvl w:ilvl="0" w:tplc="F364FB1E">
      <w:start w:val="16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243F8"/>
    <w:multiLevelType w:val="hybridMultilevel"/>
    <w:tmpl w:val="69263AA8"/>
    <w:lvl w:ilvl="0" w:tplc="C432313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5B43E3"/>
    <w:multiLevelType w:val="hybridMultilevel"/>
    <w:tmpl w:val="2D629690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D24FA"/>
    <w:multiLevelType w:val="hybridMultilevel"/>
    <w:tmpl w:val="C72A4172"/>
    <w:lvl w:ilvl="0" w:tplc="90F0CC3E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C967B1B"/>
    <w:multiLevelType w:val="hybridMultilevel"/>
    <w:tmpl w:val="10FCF626"/>
    <w:lvl w:ilvl="0" w:tplc="C03413D4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8D22E6"/>
    <w:multiLevelType w:val="hybridMultilevel"/>
    <w:tmpl w:val="34F4D78E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760F00"/>
    <w:multiLevelType w:val="hybridMultilevel"/>
    <w:tmpl w:val="CDE42FEA"/>
    <w:lvl w:ilvl="0" w:tplc="5C3A84A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4CA4F82"/>
    <w:multiLevelType w:val="hybridMultilevel"/>
    <w:tmpl w:val="011E5AE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5E241DE"/>
    <w:multiLevelType w:val="hybridMultilevel"/>
    <w:tmpl w:val="2B84B2F0"/>
    <w:lvl w:ilvl="0" w:tplc="DC84756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C05CEF"/>
    <w:multiLevelType w:val="hybridMultilevel"/>
    <w:tmpl w:val="F634F3BC"/>
    <w:lvl w:ilvl="0" w:tplc="90F0CC3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20F86"/>
    <w:multiLevelType w:val="hybridMultilevel"/>
    <w:tmpl w:val="A574D4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F65201F"/>
    <w:multiLevelType w:val="hybridMultilevel"/>
    <w:tmpl w:val="D91232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7" w15:restartNumberingAfterBreak="0">
    <w:nsid w:val="207A185C"/>
    <w:multiLevelType w:val="hybridMultilevel"/>
    <w:tmpl w:val="6A6E9BC2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0362E7"/>
    <w:multiLevelType w:val="hybridMultilevel"/>
    <w:tmpl w:val="F68A9EC8"/>
    <w:lvl w:ilvl="0" w:tplc="5D18F78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9E049A0E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E102BD06">
      <w:start w:val="1"/>
      <w:numFmt w:val="decimal"/>
      <w:lvlText w:val="(%5)"/>
      <w:lvlJc w:val="left"/>
      <w:pPr>
        <w:ind w:left="3360" w:hanging="48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5352EA2"/>
    <w:multiLevelType w:val="hybridMultilevel"/>
    <w:tmpl w:val="5578577C"/>
    <w:lvl w:ilvl="0" w:tplc="FCE6C402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590295"/>
    <w:multiLevelType w:val="hybridMultilevel"/>
    <w:tmpl w:val="CC464628"/>
    <w:lvl w:ilvl="0" w:tplc="1240981E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9C059D4"/>
    <w:multiLevelType w:val="hybridMultilevel"/>
    <w:tmpl w:val="FCA637E6"/>
    <w:lvl w:ilvl="0" w:tplc="2588159A">
      <w:start w:val="16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22" w15:restartNumberingAfterBreak="0">
    <w:nsid w:val="301B2A5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330D33B5"/>
    <w:multiLevelType w:val="hybridMultilevel"/>
    <w:tmpl w:val="51FEE3FA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A03949"/>
    <w:multiLevelType w:val="hybridMultilevel"/>
    <w:tmpl w:val="D05CCFDC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1553FF"/>
    <w:multiLevelType w:val="hybridMultilevel"/>
    <w:tmpl w:val="C7B88498"/>
    <w:lvl w:ilvl="0" w:tplc="C4069EA0">
      <w:start w:val="1"/>
      <w:numFmt w:val="lowerRoman"/>
      <w:lvlText w:val="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8CF2A25"/>
    <w:multiLevelType w:val="hybridMultilevel"/>
    <w:tmpl w:val="718A45CE"/>
    <w:lvl w:ilvl="0" w:tplc="0AE8A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093D8D"/>
    <w:multiLevelType w:val="hybridMultilevel"/>
    <w:tmpl w:val="E0885CD2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C1E7E91"/>
    <w:multiLevelType w:val="hybridMultilevel"/>
    <w:tmpl w:val="0574A66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23A6B17"/>
    <w:multiLevelType w:val="hybridMultilevel"/>
    <w:tmpl w:val="AD52B414"/>
    <w:lvl w:ilvl="0" w:tplc="2F22902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4A77229"/>
    <w:multiLevelType w:val="hybridMultilevel"/>
    <w:tmpl w:val="B1B86E90"/>
    <w:lvl w:ilvl="0" w:tplc="CA6661C4">
      <w:start w:val="1"/>
      <w:numFmt w:val="bullet"/>
      <w:lvlText w:val="-"/>
      <w:lvlJc w:val="left"/>
      <w:pPr>
        <w:ind w:left="480" w:hanging="480"/>
      </w:pPr>
      <w:rPr>
        <w:rFonts w:ascii="PMingLiU" w:eastAsia="PMingLiU" w:hAnsi="PMingLiU" w:hint="eastAsia"/>
        <w:color w:val="005AA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31" w15:restartNumberingAfterBreak="0">
    <w:nsid w:val="45CD1A6B"/>
    <w:multiLevelType w:val="hybridMultilevel"/>
    <w:tmpl w:val="54D0330E"/>
    <w:lvl w:ilvl="0" w:tplc="D8F6DB1E">
      <w:start w:val="1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BD173E"/>
    <w:multiLevelType w:val="hybridMultilevel"/>
    <w:tmpl w:val="17C414B2"/>
    <w:lvl w:ilvl="0" w:tplc="08AE625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85D55CA"/>
    <w:multiLevelType w:val="hybridMultilevel"/>
    <w:tmpl w:val="0A76D1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9A21DA5"/>
    <w:multiLevelType w:val="hybridMultilevel"/>
    <w:tmpl w:val="DB6C6236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0C0566"/>
    <w:multiLevelType w:val="hybridMultilevel"/>
    <w:tmpl w:val="C9F2075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A1138B0"/>
    <w:multiLevelType w:val="hybridMultilevel"/>
    <w:tmpl w:val="5400FCEE"/>
    <w:lvl w:ilvl="0" w:tplc="516AA64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A1D75B5"/>
    <w:multiLevelType w:val="hybridMultilevel"/>
    <w:tmpl w:val="9E6C0B58"/>
    <w:lvl w:ilvl="0" w:tplc="597C740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3C1F8A"/>
    <w:multiLevelType w:val="hybridMultilevel"/>
    <w:tmpl w:val="685E6C8C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DF1743"/>
    <w:multiLevelType w:val="hybridMultilevel"/>
    <w:tmpl w:val="89E6D7D4"/>
    <w:lvl w:ilvl="0" w:tplc="8A28B7CC">
      <w:start w:val="10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E427296"/>
    <w:multiLevelType w:val="hybridMultilevel"/>
    <w:tmpl w:val="8DA2F34A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E26C72"/>
    <w:multiLevelType w:val="hybridMultilevel"/>
    <w:tmpl w:val="4596F5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42" w15:restartNumberingAfterBreak="0">
    <w:nsid w:val="4F5E1330"/>
    <w:multiLevelType w:val="hybridMultilevel"/>
    <w:tmpl w:val="BC1AD6C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FF77681"/>
    <w:multiLevelType w:val="hybridMultilevel"/>
    <w:tmpl w:val="9C9CBAC0"/>
    <w:lvl w:ilvl="0" w:tplc="5E52CB2A">
      <w:start w:val="16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cs="Wingdings" w:hint="default"/>
      </w:rPr>
    </w:lvl>
  </w:abstractNum>
  <w:abstractNum w:abstractNumId="44" w15:restartNumberingAfterBreak="0">
    <w:nsid w:val="502D068E"/>
    <w:multiLevelType w:val="hybridMultilevel"/>
    <w:tmpl w:val="CA38856A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0AB6922"/>
    <w:multiLevelType w:val="hybridMultilevel"/>
    <w:tmpl w:val="33E2BA46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893BE3"/>
    <w:multiLevelType w:val="hybridMultilevel"/>
    <w:tmpl w:val="83AE17F8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153181"/>
    <w:multiLevelType w:val="hybridMultilevel"/>
    <w:tmpl w:val="F730993C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8B55F0"/>
    <w:multiLevelType w:val="hybridMultilevel"/>
    <w:tmpl w:val="B8BE055E"/>
    <w:lvl w:ilvl="0" w:tplc="F266ED9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539C405F"/>
    <w:multiLevelType w:val="hybridMultilevel"/>
    <w:tmpl w:val="A23A1B6C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C92060"/>
    <w:multiLevelType w:val="hybridMultilevel"/>
    <w:tmpl w:val="74602566"/>
    <w:lvl w:ilvl="0" w:tplc="D8F6DB1E">
      <w:start w:val="16"/>
      <w:numFmt w:val="bullet"/>
      <w:lvlText w:val="-"/>
      <w:lvlJc w:val="left"/>
      <w:pPr>
        <w:ind w:left="480" w:hanging="48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54EF1C56"/>
    <w:multiLevelType w:val="hybridMultilevel"/>
    <w:tmpl w:val="A8C4D414"/>
    <w:lvl w:ilvl="0" w:tplc="0CFEDE6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9FC6726"/>
    <w:multiLevelType w:val="hybridMultilevel"/>
    <w:tmpl w:val="253010DC"/>
    <w:lvl w:ilvl="0" w:tplc="7402D5E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5B1454FA"/>
    <w:multiLevelType w:val="hybridMultilevel"/>
    <w:tmpl w:val="ADCE4136"/>
    <w:lvl w:ilvl="0" w:tplc="2272F07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D170ECF"/>
    <w:multiLevelType w:val="hybridMultilevel"/>
    <w:tmpl w:val="B936CEB8"/>
    <w:lvl w:ilvl="0" w:tplc="D8F6DB1E">
      <w:start w:val="16"/>
      <w:numFmt w:val="bullet"/>
      <w:lvlText w:val="-"/>
      <w:lvlJc w:val="left"/>
      <w:pPr>
        <w:ind w:left="480" w:hanging="48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5" w15:restartNumberingAfterBreak="0">
    <w:nsid w:val="5EB04AC3"/>
    <w:multiLevelType w:val="hybridMultilevel"/>
    <w:tmpl w:val="B2085ED8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386E8F"/>
    <w:multiLevelType w:val="hybridMultilevel"/>
    <w:tmpl w:val="6CE2B0F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33942C4"/>
    <w:multiLevelType w:val="hybridMultilevel"/>
    <w:tmpl w:val="FB00F26E"/>
    <w:lvl w:ilvl="0" w:tplc="C70A4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41375E7"/>
    <w:multiLevelType w:val="hybridMultilevel"/>
    <w:tmpl w:val="2A3EE7D6"/>
    <w:lvl w:ilvl="0" w:tplc="FB50F5F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9DA274B"/>
    <w:multiLevelType w:val="hybridMultilevel"/>
    <w:tmpl w:val="C032F5E0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662AF8"/>
    <w:multiLevelType w:val="hybridMultilevel"/>
    <w:tmpl w:val="239EE10E"/>
    <w:lvl w:ilvl="0" w:tplc="5D0AE642">
      <w:start w:val="6"/>
      <w:numFmt w:val="lowerRoman"/>
      <w:lvlText w:val="%1)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70E54E50"/>
    <w:multiLevelType w:val="hybridMultilevel"/>
    <w:tmpl w:val="54CEB33A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9B642B"/>
    <w:multiLevelType w:val="hybridMultilevel"/>
    <w:tmpl w:val="EC646F4E"/>
    <w:lvl w:ilvl="0" w:tplc="5F804696">
      <w:start w:val="1"/>
      <w:numFmt w:val="lowerRoman"/>
      <w:lvlText w:val="%1)"/>
      <w:lvlJc w:val="left"/>
      <w:pPr>
        <w:ind w:left="720" w:hanging="72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8A76D0A"/>
    <w:multiLevelType w:val="hybridMultilevel"/>
    <w:tmpl w:val="DA521B14"/>
    <w:lvl w:ilvl="0" w:tplc="25A22432">
      <w:start w:val="4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9BE5359"/>
    <w:multiLevelType w:val="hybridMultilevel"/>
    <w:tmpl w:val="EC04FE5A"/>
    <w:lvl w:ilvl="0" w:tplc="D8F6DB1E">
      <w:start w:val="16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9B5DD4"/>
    <w:multiLevelType w:val="hybridMultilevel"/>
    <w:tmpl w:val="9D0E8D3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FF76CDF"/>
    <w:multiLevelType w:val="hybridMultilevel"/>
    <w:tmpl w:val="386AAAEA"/>
    <w:lvl w:ilvl="0" w:tplc="32D0A9F8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68986155">
    <w:abstractNumId w:val="15"/>
  </w:num>
  <w:num w:numId="2" w16cid:durableId="350843195">
    <w:abstractNumId w:val="33"/>
  </w:num>
  <w:num w:numId="3" w16cid:durableId="1685667933">
    <w:abstractNumId w:val="62"/>
  </w:num>
  <w:num w:numId="4" w16cid:durableId="414714904">
    <w:abstractNumId w:val="27"/>
  </w:num>
  <w:num w:numId="5" w16cid:durableId="1481847635">
    <w:abstractNumId w:val="18"/>
  </w:num>
  <w:num w:numId="6" w16cid:durableId="1427262854">
    <w:abstractNumId w:val="13"/>
  </w:num>
  <w:num w:numId="7" w16cid:durableId="91172156">
    <w:abstractNumId w:val="0"/>
  </w:num>
  <w:num w:numId="8" w16cid:durableId="2128348795">
    <w:abstractNumId w:val="63"/>
  </w:num>
  <w:num w:numId="9" w16cid:durableId="1149051284">
    <w:abstractNumId w:val="20"/>
  </w:num>
  <w:num w:numId="10" w16cid:durableId="1297565125">
    <w:abstractNumId w:val="65"/>
  </w:num>
  <w:num w:numId="11" w16cid:durableId="1962488791">
    <w:abstractNumId w:val="2"/>
  </w:num>
  <w:num w:numId="12" w16cid:durableId="244414158">
    <w:abstractNumId w:val="21"/>
  </w:num>
  <w:num w:numId="13" w16cid:durableId="2017075125">
    <w:abstractNumId w:val="43"/>
  </w:num>
  <w:num w:numId="14" w16cid:durableId="1713991793">
    <w:abstractNumId w:val="30"/>
  </w:num>
  <w:num w:numId="15" w16cid:durableId="412047893">
    <w:abstractNumId w:val="16"/>
  </w:num>
  <w:num w:numId="16" w16cid:durableId="85807551">
    <w:abstractNumId w:val="54"/>
  </w:num>
  <w:num w:numId="17" w16cid:durableId="788596016">
    <w:abstractNumId w:val="41"/>
  </w:num>
  <w:num w:numId="18" w16cid:durableId="1970622798">
    <w:abstractNumId w:val="26"/>
  </w:num>
  <w:num w:numId="19" w16cid:durableId="1001928804">
    <w:abstractNumId w:val="22"/>
  </w:num>
  <w:num w:numId="20" w16cid:durableId="54592584">
    <w:abstractNumId w:val="32"/>
  </w:num>
  <w:num w:numId="21" w16cid:durableId="1751272200">
    <w:abstractNumId w:val="58"/>
  </w:num>
  <w:num w:numId="22" w16cid:durableId="746849636">
    <w:abstractNumId w:val="29"/>
  </w:num>
  <w:num w:numId="23" w16cid:durableId="883978812">
    <w:abstractNumId w:val="5"/>
  </w:num>
  <w:num w:numId="24" w16cid:durableId="521211178">
    <w:abstractNumId w:val="14"/>
  </w:num>
  <w:num w:numId="25" w16cid:durableId="81873544">
    <w:abstractNumId w:val="57"/>
  </w:num>
  <w:num w:numId="26" w16cid:durableId="1921253866">
    <w:abstractNumId w:val="50"/>
  </w:num>
  <w:num w:numId="27" w16cid:durableId="105807695">
    <w:abstractNumId w:val="6"/>
  </w:num>
  <w:num w:numId="28" w16cid:durableId="673145253">
    <w:abstractNumId w:val="11"/>
  </w:num>
  <w:num w:numId="29" w16cid:durableId="545028944">
    <w:abstractNumId w:val="60"/>
  </w:num>
  <w:num w:numId="30" w16cid:durableId="1219246677">
    <w:abstractNumId w:val="39"/>
  </w:num>
  <w:num w:numId="31" w16cid:durableId="682903463">
    <w:abstractNumId w:val="25"/>
  </w:num>
  <w:num w:numId="32" w16cid:durableId="1208030118">
    <w:abstractNumId w:val="9"/>
  </w:num>
  <w:num w:numId="33" w16cid:durableId="1008218632">
    <w:abstractNumId w:val="37"/>
  </w:num>
  <w:num w:numId="34" w16cid:durableId="545338467">
    <w:abstractNumId w:val="51"/>
  </w:num>
  <w:num w:numId="35" w16cid:durableId="965232629">
    <w:abstractNumId w:val="53"/>
  </w:num>
  <w:num w:numId="36" w16cid:durableId="358623987">
    <w:abstractNumId w:val="52"/>
  </w:num>
  <w:num w:numId="37" w16cid:durableId="719674223">
    <w:abstractNumId w:val="48"/>
  </w:num>
  <w:num w:numId="38" w16cid:durableId="1170832337">
    <w:abstractNumId w:val="36"/>
  </w:num>
  <w:num w:numId="39" w16cid:durableId="1268125478">
    <w:abstractNumId w:val="66"/>
  </w:num>
  <w:num w:numId="40" w16cid:durableId="407315531">
    <w:abstractNumId w:val="8"/>
  </w:num>
  <w:num w:numId="41" w16cid:durableId="764962881">
    <w:abstractNumId w:val="35"/>
  </w:num>
  <w:num w:numId="42" w16cid:durableId="919603621">
    <w:abstractNumId w:val="28"/>
  </w:num>
  <w:num w:numId="43" w16cid:durableId="1264218114">
    <w:abstractNumId w:val="42"/>
  </w:num>
  <w:num w:numId="44" w16cid:durableId="1688755212">
    <w:abstractNumId w:val="12"/>
  </w:num>
  <w:num w:numId="45" w16cid:durableId="1831629384">
    <w:abstractNumId w:val="3"/>
  </w:num>
  <w:num w:numId="46" w16cid:durableId="146091236">
    <w:abstractNumId w:val="56"/>
  </w:num>
  <w:num w:numId="47" w16cid:durableId="661156409">
    <w:abstractNumId w:val="40"/>
  </w:num>
  <w:num w:numId="48" w16cid:durableId="314144792">
    <w:abstractNumId w:val="64"/>
  </w:num>
  <w:num w:numId="49" w16cid:durableId="389310985">
    <w:abstractNumId w:val="24"/>
  </w:num>
  <w:num w:numId="50" w16cid:durableId="437221065">
    <w:abstractNumId w:val="38"/>
  </w:num>
  <w:num w:numId="51" w16cid:durableId="1616713363">
    <w:abstractNumId w:val="23"/>
  </w:num>
  <w:num w:numId="52" w16cid:durableId="1209681287">
    <w:abstractNumId w:val="7"/>
  </w:num>
  <w:num w:numId="53" w16cid:durableId="1283802707">
    <w:abstractNumId w:val="10"/>
  </w:num>
  <w:num w:numId="54" w16cid:durableId="579027070">
    <w:abstractNumId w:val="45"/>
  </w:num>
  <w:num w:numId="55" w16cid:durableId="1399010386">
    <w:abstractNumId w:val="59"/>
  </w:num>
  <w:num w:numId="56" w16cid:durableId="1652826440">
    <w:abstractNumId w:val="1"/>
  </w:num>
  <w:num w:numId="57" w16cid:durableId="191454943">
    <w:abstractNumId w:val="49"/>
  </w:num>
  <w:num w:numId="58" w16cid:durableId="544410221">
    <w:abstractNumId w:val="17"/>
  </w:num>
  <w:num w:numId="59" w16cid:durableId="92828405">
    <w:abstractNumId w:val="61"/>
  </w:num>
  <w:num w:numId="60" w16cid:durableId="205919138">
    <w:abstractNumId w:val="47"/>
  </w:num>
  <w:num w:numId="61" w16cid:durableId="1893080674">
    <w:abstractNumId w:val="34"/>
  </w:num>
  <w:num w:numId="62" w16cid:durableId="331495206">
    <w:abstractNumId w:val="55"/>
  </w:num>
  <w:num w:numId="63" w16cid:durableId="670834875">
    <w:abstractNumId w:val="46"/>
  </w:num>
  <w:num w:numId="64" w16cid:durableId="861285328">
    <w:abstractNumId w:val="4"/>
  </w:num>
  <w:num w:numId="65" w16cid:durableId="314646330">
    <w:abstractNumId w:val="19"/>
  </w:num>
  <w:num w:numId="66" w16cid:durableId="1174030382">
    <w:abstractNumId w:val="31"/>
  </w:num>
  <w:num w:numId="67" w16cid:durableId="1837184228">
    <w:abstractNumId w:val="4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E"/>
    <w:rsid w:val="00001D98"/>
    <w:rsid w:val="000063ED"/>
    <w:rsid w:val="00014618"/>
    <w:rsid w:val="00020A7A"/>
    <w:rsid w:val="00025B23"/>
    <w:rsid w:val="00037A55"/>
    <w:rsid w:val="00043CD3"/>
    <w:rsid w:val="00044593"/>
    <w:rsid w:val="00050248"/>
    <w:rsid w:val="00052D8E"/>
    <w:rsid w:val="000536EA"/>
    <w:rsid w:val="0005454D"/>
    <w:rsid w:val="0005651D"/>
    <w:rsid w:val="00064245"/>
    <w:rsid w:val="00064B86"/>
    <w:rsid w:val="00064F40"/>
    <w:rsid w:val="00066248"/>
    <w:rsid w:val="0006648F"/>
    <w:rsid w:val="00071DB5"/>
    <w:rsid w:val="000729CA"/>
    <w:rsid w:val="000773B2"/>
    <w:rsid w:val="0008065B"/>
    <w:rsid w:val="000807EB"/>
    <w:rsid w:val="00080A4D"/>
    <w:rsid w:val="000817B9"/>
    <w:rsid w:val="0008631E"/>
    <w:rsid w:val="00090C9E"/>
    <w:rsid w:val="00092E25"/>
    <w:rsid w:val="00093CF0"/>
    <w:rsid w:val="00094BEC"/>
    <w:rsid w:val="0009556F"/>
    <w:rsid w:val="000A10D5"/>
    <w:rsid w:val="000A1D08"/>
    <w:rsid w:val="000A36D6"/>
    <w:rsid w:val="000A6149"/>
    <w:rsid w:val="000B0416"/>
    <w:rsid w:val="000C707E"/>
    <w:rsid w:val="000C7E71"/>
    <w:rsid w:val="000D0676"/>
    <w:rsid w:val="000D0804"/>
    <w:rsid w:val="000D13BB"/>
    <w:rsid w:val="000E1344"/>
    <w:rsid w:val="000E2157"/>
    <w:rsid w:val="000E26C6"/>
    <w:rsid w:val="000E2FC1"/>
    <w:rsid w:val="000F07D9"/>
    <w:rsid w:val="000F0FCE"/>
    <w:rsid w:val="000F1630"/>
    <w:rsid w:val="000F1937"/>
    <w:rsid w:val="000F385D"/>
    <w:rsid w:val="000F4747"/>
    <w:rsid w:val="000F6BFB"/>
    <w:rsid w:val="001012F4"/>
    <w:rsid w:val="00104895"/>
    <w:rsid w:val="00105B58"/>
    <w:rsid w:val="00106AEF"/>
    <w:rsid w:val="00115EFC"/>
    <w:rsid w:val="001210BA"/>
    <w:rsid w:val="00122CBC"/>
    <w:rsid w:val="00124425"/>
    <w:rsid w:val="00124F2A"/>
    <w:rsid w:val="001255CA"/>
    <w:rsid w:val="001268FA"/>
    <w:rsid w:val="0012774F"/>
    <w:rsid w:val="001328B4"/>
    <w:rsid w:val="001364D6"/>
    <w:rsid w:val="001414BE"/>
    <w:rsid w:val="00143768"/>
    <w:rsid w:val="00146BDB"/>
    <w:rsid w:val="00156827"/>
    <w:rsid w:val="00164E69"/>
    <w:rsid w:val="00183184"/>
    <w:rsid w:val="00186408"/>
    <w:rsid w:val="001875E1"/>
    <w:rsid w:val="001930DC"/>
    <w:rsid w:val="00197382"/>
    <w:rsid w:val="001A14A7"/>
    <w:rsid w:val="001A1C3B"/>
    <w:rsid w:val="001A30EF"/>
    <w:rsid w:val="001A52C7"/>
    <w:rsid w:val="001B35B7"/>
    <w:rsid w:val="001B5730"/>
    <w:rsid w:val="001B5CD4"/>
    <w:rsid w:val="001C264B"/>
    <w:rsid w:val="001C4331"/>
    <w:rsid w:val="001C7DAA"/>
    <w:rsid w:val="001D2C0E"/>
    <w:rsid w:val="001D4E59"/>
    <w:rsid w:val="001D51CA"/>
    <w:rsid w:val="001D66C0"/>
    <w:rsid w:val="001D7E96"/>
    <w:rsid w:val="001E2D77"/>
    <w:rsid w:val="001F723C"/>
    <w:rsid w:val="00204763"/>
    <w:rsid w:val="00204988"/>
    <w:rsid w:val="002062A5"/>
    <w:rsid w:val="00210207"/>
    <w:rsid w:val="00220AEA"/>
    <w:rsid w:val="00221018"/>
    <w:rsid w:val="00221C56"/>
    <w:rsid w:val="002270B0"/>
    <w:rsid w:val="0023066A"/>
    <w:rsid w:val="0023322F"/>
    <w:rsid w:val="00233819"/>
    <w:rsid w:val="00233F54"/>
    <w:rsid w:val="00235CE9"/>
    <w:rsid w:val="00244D85"/>
    <w:rsid w:val="00244F31"/>
    <w:rsid w:val="00245D20"/>
    <w:rsid w:val="002462A8"/>
    <w:rsid w:val="00247ED0"/>
    <w:rsid w:val="00252621"/>
    <w:rsid w:val="002546F7"/>
    <w:rsid w:val="0025799F"/>
    <w:rsid w:val="00257F52"/>
    <w:rsid w:val="002615CC"/>
    <w:rsid w:val="002638A9"/>
    <w:rsid w:val="00265151"/>
    <w:rsid w:val="00265DAA"/>
    <w:rsid w:val="00267EB3"/>
    <w:rsid w:val="00271E3E"/>
    <w:rsid w:val="00280F2D"/>
    <w:rsid w:val="00281AAD"/>
    <w:rsid w:val="002823D2"/>
    <w:rsid w:val="002823E7"/>
    <w:rsid w:val="00282A3A"/>
    <w:rsid w:val="002865B5"/>
    <w:rsid w:val="002949FE"/>
    <w:rsid w:val="002961DB"/>
    <w:rsid w:val="00296A92"/>
    <w:rsid w:val="002A0A9F"/>
    <w:rsid w:val="002B09F4"/>
    <w:rsid w:val="002B23EC"/>
    <w:rsid w:val="002B2A56"/>
    <w:rsid w:val="002B2E88"/>
    <w:rsid w:val="002B3CED"/>
    <w:rsid w:val="002B4275"/>
    <w:rsid w:val="002B7F25"/>
    <w:rsid w:val="002C0C98"/>
    <w:rsid w:val="002C1016"/>
    <w:rsid w:val="002C10E8"/>
    <w:rsid w:val="002C2D35"/>
    <w:rsid w:val="002C2E89"/>
    <w:rsid w:val="002C53CD"/>
    <w:rsid w:val="002C5CEA"/>
    <w:rsid w:val="002D1117"/>
    <w:rsid w:val="002D6AA4"/>
    <w:rsid w:val="002E71C5"/>
    <w:rsid w:val="002F069A"/>
    <w:rsid w:val="00315FF5"/>
    <w:rsid w:val="00320FF1"/>
    <w:rsid w:val="00330F00"/>
    <w:rsid w:val="00332217"/>
    <w:rsid w:val="00332DB9"/>
    <w:rsid w:val="00332F95"/>
    <w:rsid w:val="00335BCB"/>
    <w:rsid w:val="003424BD"/>
    <w:rsid w:val="00342949"/>
    <w:rsid w:val="00347606"/>
    <w:rsid w:val="003548AF"/>
    <w:rsid w:val="003574CE"/>
    <w:rsid w:val="00362BB6"/>
    <w:rsid w:val="00362EA7"/>
    <w:rsid w:val="00371916"/>
    <w:rsid w:val="00373863"/>
    <w:rsid w:val="00375841"/>
    <w:rsid w:val="00376782"/>
    <w:rsid w:val="00377CF5"/>
    <w:rsid w:val="00381CC9"/>
    <w:rsid w:val="003845F0"/>
    <w:rsid w:val="00390435"/>
    <w:rsid w:val="00394DE5"/>
    <w:rsid w:val="003A395C"/>
    <w:rsid w:val="003A4D1F"/>
    <w:rsid w:val="003B021C"/>
    <w:rsid w:val="003B72C4"/>
    <w:rsid w:val="003B7729"/>
    <w:rsid w:val="003C5EC2"/>
    <w:rsid w:val="003C7308"/>
    <w:rsid w:val="003D011C"/>
    <w:rsid w:val="003D6613"/>
    <w:rsid w:val="003E02B0"/>
    <w:rsid w:val="003E150D"/>
    <w:rsid w:val="003E7897"/>
    <w:rsid w:val="003F5067"/>
    <w:rsid w:val="00403310"/>
    <w:rsid w:val="00410104"/>
    <w:rsid w:val="0041729F"/>
    <w:rsid w:val="004178E5"/>
    <w:rsid w:val="004220A8"/>
    <w:rsid w:val="0042755C"/>
    <w:rsid w:val="00433198"/>
    <w:rsid w:val="00433398"/>
    <w:rsid w:val="00433AE5"/>
    <w:rsid w:val="00433E3E"/>
    <w:rsid w:val="004341B9"/>
    <w:rsid w:val="00437596"/>
    <w:rsid w:val="00441CC1"/>
    <w:rsid w:val="00443E73"/>
    <w:rsid w:val="00464ACF"/>
    <w:rsid w:val="00470CDC"/>
    <w:rsid w:val="00472E04"/>
    <w:rsid w:val="00473880"/>
    <w:rsid w:val="00477205"/>
    <w:rsid w:val="0048032A"/>
    <w:rsid w:val="004828C5"/>
    <w:rsid w:val="004852B1"/>
    <w:rsid w:val="00485F75"/>
    <w:rsid w:val="0048655F"/>
    <w:rsid w:val="004878F9"/>
    <w:rsid w:val="00491361"/>
    <w:rsid w:val="00496D8A"/>
    <w:rsid w:val="004972EC"/>
    <w:rsid w:val="004A0546"/>
    <w:rsid w:val="004A6674"/>
    <w:rsid w:val="004B0371"/>
    <w:rsid w:val="004B37BB"/>
    <w:rsid w:val="004B51C8"/>
    <w:rsid w:val="004B56BF"/>
    <w:rsid w:val="004C2AD9"/>
    <w:rsid w:val="004C2BE1"/>
    <w:rsid w:val="004C2BF1"/>
    <w:rsid w:val="004C3473"/>
    <w:rsid w:val="004C4DF8"/>
    <w:rsid w:val="004D1BB7"/>
    <w:rsid w:val="004D43DC"/>
    <w:rsid w:val="004D460C"/>
    <w:rsid w:val="004E0994"/>
    <w:rsid w:val="004E4D47"/>
    <w:rsid w:val="004F23B6"/>
    <w:rsid w:val="0050279A"/>
    <w:rsid w:val="005035B1"/>
    <w:rsid w:val="005165AE"/>
    <w:rsid w:val="00517679"/>
    <w:rsid w:val="00517D32"/>
    <w:rsid w:val="00530A25"/>
    <w:rsid w:val="00531A45"/>
    <w:rsid w:val="0053638D"/>
    <w:rsid w:val="00546B9E"/>
    <w:rsid w:val="00550212"/>
    <w:rsid w:val="00553EC3"/>
    <w:rsid w:val="00554338"/>
    <w:rsid w:val="0055444F"/>
    <w:rsid w:val="00554B27"/>
    <w:rsid w:val="00557C6F"/>
    <w:rsid w:val="00560B24"/>
    <w:rsid w:val="00565B0F"/>
    <w:rsid w:val="00566690"/>
    <w:rsid w:val="00566EB0"/>
    <w:rsid w:val="005737E4"/>
    <w:rsid w:val="005750DE"/>
    <w:rsid w:val="00576BF7"/>
    <w:rsid w:val="00576DBF"/>
    <w:rsid w:val="00586E51"/>
    <w:rsid w:val="005902B9"/>
    <w:rsid w:val="005940FF"/>
    <w:rsid w:val="0059423A"/>
    <w:rsid w:val="00595025"/>
    <w:rsid w:val="005A0C2B"/>
    <w:rsid w:val="005A1A92"/>
    <w:rsid w:val="005A2635"/>
    <w:rsid w:val="005B0302"/>
    <w:rsid w:val="005B372A"/>
    <w:rsid w:val="005B63C2"/>
    <w:rsid w:val="005C6F85"/>
    <w:rsid w:val="005C7E62"/>
    <w:rsid w:val="005D0718"/>
    <w:rsid w:val="005D7A44"/>
    <w:rsid w:val="005E4FB0"/>
    <w:rsid w:val="005E4FC2"/>
    <w:rsid w:val="005E6D52"/>
    <w:rsid w:val="005F0A21"/>
    <w:rsid w:val="005F0CEE"/>
    <w:rsid w:val="005F2BA4"/>
    <w:rsid w:val="00602CD5"/>
    <w:rsid w:val="00604F8F"/>
    <w:rsid w:val="00606340"/>
    <w:rsid w:val="00610B8D"/>
    <w:rsid w:val="00611C7B"/>
    <w:rsid w:val="0061315F"/>
    <w:rsid w:val="00622090"/>
    <w:rsid w:val="0062777F"/>
    <w:rsid w:val="00630D7F"/>
    <w:rsid w:val="00630F39"/>
    <w:rsid w:val="006326D5"/>
    <w:rsid w:val="006361A4"/>
    <w:rsid w:val="0064763C"/>
    <w:rsid w:val="00647F95"/>
    <w:rsid w:val="00655599"/>
    <w:rsid w:val="00656C87"/>
    <w:rsid w:val="00664745"/>
    <w:rsid w:val="00664DAF"/>
    <w:rsid w:val="0066576D"/>
    <w:rsid w:val="00667A51"/>
    <w:rsid w:val="00671165"/>
    <w:rsid w:val="006719BF"/>
    <w:rsid w:val="00675F66"/>
    <w:rsid w:val="00676622"/>
    <w:rsid w:val="0067725E"/>
    <w:rsid w:val="00681421"/>
    <w:rsid w:val="00687414"/>
    <w:rsid w:val="006940D8"/>
    <w:rsid w:val="00694AC4"/>
    <w:rsid w:val="00696AF7"/>
    <w:rsid w:val="006A3A62"/>
    <w:rsid w:val="006A3C48"/>
    <w:rsid w:val="006A4716"/>
    <w:rsid w:val="006B13E5"/>
    <w:rsid w:val="006B4ACC"/>
    <w:rsid w:val="006B58F8"/>
    <w:rsid w:val="006C2641"/>
    <w:rsid w:val="006C3F6E"/>
    <w:rsid w:val="006C730C"/>
    <w:rsid w:val="006D23D6"/>
    <w:rsid w:val="006D429B"/>
    <w:rsid w:val="006D66FC"/>
    <w:rsid w:val="006E11A0"/>
    <w:rsid w:val="006E1AA8"/>
    <w:rsid w:val="006E40C5"/>
    <w:rsid w:val="006E411F"/>
    <w:rsid w:val="006E7B0D"/>
    <w:rsid w:val="006F53EE"/>
    <w:rsid w:val="00700623"/>
    <w:rsid w:val="0070729F"/>
    <w:rsid w:val="00714322"/>
    <w:rsid w:val="00717EB7"/>
    <w:rsid w:val="0072270B"/>
    <w:rsid w:val="00722BF7"/>
    <w:rsid w:val="00723452"/>
    <w:rsid w:val="00727E4B"/>
    <w:rsid w:val="0073103A"/>
    <w:rsid w:val="00731429"/>
    <w:rsid w:val="007415C0"/>
    <w:rsid w:val="00742E5E"/>
    <w:rsid w:val="007442B5"/>
    <w:rsid w:val="00745FD1"/>
    <w:rsid w:val="007461E8"/>
    <w:rsid w:val="00747ED7"/>
    <w:rsid w:val="0075040B"/>
    <w:rsid w:val="00750C92"/>
    <w:rsid w:val="0075726A"/>
    <w:rsid w:val="007622B5"/>
    <w:rsid w:val="00764B76"/>
    <w:rsid w:val="007653CA"/>
    <w:rsid w:val="0077495B"/>
    <w:rsid w:val="00774C75"/>
    <w:rsid w:val="007763EF"/>
    <w:rsid w:val="0078220A"/>
    <w:rsid w:val="00782B7B"/>
    <w:rsid w:val="007907E8"/>
    <w:rsid w:val="00792A5F"/>
    <w:rsid w:val="00793773"/>
    <w:rsid w:val="007940AE"/>
    <w:rsid w:val="007A0890"/>
    <w:rsid w:val="007A1FF6"/>
    <w:rsid w:val="007A51C0"/>
    <w:rsid w:val="007B63F2"/>
    <w:rsid w:val="007B7439"/>
    <w:rsid w:val="007C0FA7"/>
    <w:rsid w:val="007C4EBE"/>
    <w:rsid w:val="007C5617"/>
    <w:rsid w:val="007C5BFF"/>
    <w:rsid w:val="007C5D10"/>
    <w:rsid w:val="007C6357"/>
    <w:rsid w:val="007D3592"/>
    <w:rsid w:val="007D5574"/>
    <w:rsid w:val="007D6690"/>
    <w:rsid w:val="007D79B8"/>
    <w:rsid w:val="007E040F"/>
    <w:rsid w:val="007E0640"/>
    <w:rsid w:val="007E6D93"/>
    <w:rsid w:val="007F0255"/>
    <w:rsid w:val="007F071A"/>
    <w:rsid w:val="007F1705"/>
    <w:rsid w:val="007F3171"/>
    <w:rsid w:val="007F579B"/>
    <w:rsid w:val="007F57AC"/>
    <w:rsid w:val="007F7B6D"/>
    <w:rsid w:val="00800704"/>
    <w:rsid w:val="00805852"/>
    <w:rsid w:val="00805B7A"/>
    <w:rsid w:val="00806207"/>
    <w:rsid w:val="00806501"/>
    <w:rsid w:val="0080707C"/>
    <w:rsid w:val="00807D66"/>
    <w:rsid w:val="00811374"/>
    <w:rsid w:val="00811EAA"/>
    <w:rsid w:val="00815DC6"/>
    <w:rsid w:val="008170EA"/>
    <w:rsid w:val="00817F17"/>
    <w:rsid w:val="008206F8"/>
    <w:rsid w:val="00821055"/>
    <w:rsid w:val="00822EB8"/>
    <w:rsid w:val="008239E5"/>
    <w:rsid w:val="0082799E"/>
    <w:rsid w:val="00827E48"/>
    <w:rsid w:val="00830763"/>
    <w:rsid w:val="0083422C"/>
    <w:rsid w:val="0083491C"/>
    <w:rsid w:val="00835450"/>
    <w:rsid w:val="00835A11"/>
    <w:rsid w:val="0083775F"/>
    <w:rsid w:val="00840F19"/>
    <w:rsid w:val="00843642"/>
    <w:rsid w:val="00844BB2"/>
    <w:rsid w:val="00852614"/>
    <w:rsid w:val="00856EAB"/>
    <w:rsid w:val="00866902"/>
    <w:rsid w:val="008672E3"/>
    <w:rsid w:val="008718C2"/>
    <w:rsid w:val="00875CC8"/>
    <w:rsid w:val="008815C9"/>
    <w:rsid w:val="0089169E"/>
    <w:rsid w:val="008918D3"/>
    <w:rsid w:val="00894416"/>
    <w:rsid w:val="008959A1"/>
    <w:rsid w:val="00896B8B"/>
    <w:rsid w:val="008A0FB4"/>
    <w:rsid w:val="008A5A42"/>
    <w:rsid w:val="008A5B77"/>
    <w:rsid w:val="008B0074"/>
    <w:rsid w:val="008B1EC8"/>
    <w:rsid w:val="008B2C7C"/>
    <w:rsid w:val="008B34E8"/>
    <w:rsid w:val="008B367A"/>
    <w:rsid w:val="008B6688"/>
    <w:rsid w:val="008B7328"/>
    <w:rsid w:val="008C0627"/>
    <w:rsid w:val="008D36CB"/>
    <w:rsid w:val="008E0874"/>
    <w:rsid w:val="008E3492"/>
    <w:rsid w:val="008E3687"/>
    <w:rsid w:val="008E443C"/>
    <w:rsid w:val="008E6A01"/>
    <w:rsid w:val="008E6CEF"/>
    <w:rsid w:val="008E784A"/>
    <w:rsid w:val="008F0042"/>
    <w:rsid w:val="008F2DE0"/>
    <w:rsid w:val="008F3A6D"/>
    <w:rsid w:val="00902EEE"/>
    <w:rsid w:val="00906608"/>
    <w:rsid w:val="009071EA"/>
    <w:rsid w:val="0091253E"/>
    <w:rsid w:val="0091327C"/>
    <w:rsid w:val="00915444"/>
    <w:rsid w:val="00916732"/>
    <w:rsid w:val="00916932"/>
    <w:rsid w:val="00925211"/>
    <w:rsid w:val="00930F3E"/>
    <w:rsid w:val="009328CF"/>
    <w:rsid w:val="00935A5B"/>
    <w:rsid w:val="0094101E"/>
    <w:rsid w:val="00943B34"/>
    <w:rsid w:val="00944B69"/>
    <w:rsid w:val="00946873"/>
    <w:rsid w:val="0095150C"/>
    <w:rsid w:val="00952DCB"/>
    <w:rsid w:val="009640EA"/>
    <w:rsid w:val="00967135"/>
    <w:rsid w:val="00970F7C"/>
    <w:rsid w:val="00971D3E"/>
    <w:rsid w:val="0097321B"/>
    <w:rsid w:val="00975B8B"/>
    <w:rsid w:val="009768CB"/>
    <w:rsid w:val="0098186E"/>
    <w:rsid w:val="009827FF"/>
    <w:rsid w:val="009833E3"/>
    <w:rsid w:val="0098487B"/>
    <w:rsid w:val="00991431"/>
    <w:rsid w:val="00996024"/>
    <w:rsid w:val="00996A6E"/>
    <w:rsid w:val="009A7273"/>
    <w:rsid w:val="009B2EFD"/>
    <w:rsid w:val="009B5F58"/>
    <w:rsid w:val="009C486D"/>
    <w:rsid w:val="009D26D5"/>
    <w:rsid w:val="009D2AA2"/>
    <w:rsid w:val="009D4F32"/>
    <w:rsid w:val="009D6365"/>
    <w:rsid w:val="009D6526"/>
    <w:rsid w:val="009E1BDB"/>
    <w:rsid w:val="009E3C59"/>
    <w:rsid w:val="009E4069"/>
    <w:rsid w:val="009E75D1"/>
    <w:rsid w:val="00A063CF"/>
    <w:rsid w:val="00A071B4"/>
    <w:rsid w:val="00A079BF"/>
    <w:rsid w:val="00A11CC5"/>
    <w:rsid w:val="00A151D3"/>
    <w:rsid w:val="00A15A98"/>
    <w:rsid w:val="00A17CBD"/>
    <w:rsid w:val="00A20923"/>
    <w:rsid w:val="00A21B8D"/>
    <w:rsid w:val="00A21C65"/>
    <w:rsid w:val="00A2307C"/>
    <w:rsid w:val="00A303CB"/>
    <w:rsid w:val="00A32167"/>
    <w:rsid w:val="00A426C8"/>
    <w:rsid w:val="00A43822"/>
    <w:rsid w:val="00A44303"/>
    <w:rsid w:val="00A46340"/>
    <w:rsid w:val="00A502EA"/>
    <w:rsid w:val="00A515C9"/>
    <w:rsid w:val="00A51DB7"/>
    <w:rsid w:val="00A53E72"/>
    <w:rsid w:val="00A63A93"/>
    <w:rsid w:val="00A70AD6"/>
    <w:rsid w:val="00A70BCC"/>
    <w:rsid w:val="00A71290"/>
    <w:rsid w:val="00A72A70"/>
    <w:rsid w:val="00A73FE9"/>
    <w:rsid w:val="00A76C03"/>
    <w:rsid w:val="00A77772"/>
    <w:rsid w:val="00A82E6F"/>
    <w:rsid w:val="00A837DA"/>
    <w:rsid w:val="00A84B34"/>
    <w:rsid w:val="00A91EEB"/>
    <w:rsid w:val="00A97973"/>
    <w:rsid w:val="00AA0AF0"/>
    <w:rsid w:val="00AA1FF9"/>
    <w:rsid w:val="00AA5D8A"/>
    <w:rsid w:val="00AA636F"/>
    <w:rsid w:val="00AA7E2F"/>
    <w:rsid w:val="00AB1238"/>
    <w:rsid w:val="00AB4596"/>
    <w:rsid w:val="00AC0D02"/>
    <w:rsid w:val="00AC0E39"/>
    <w:rsid w:val="00AC46DE"/>
    <w:rsid w:val="00AC5033"/>
    <w:rsid w:val="00AC527C"/>
    <w:rsid w:val="00AC54BA"/>
    <w:rsid w:val="00AD2694"/>
    <w:rsid w:val="00AD59A4"/>
    <w:rsid w:val="00AE1229"/>
    <w:rsid w:val="00AE7B21"/>
    <w:rsid w:val="00AF390D"/>
    <w:rsid w:val="00AF423E"/>
    <w:rsid w:val="00B03E74"/>
    <w:rsid w:val="00B06CA0"/>
    <w:rsid w:val="00B130C4"/>
    <w:rsid w:val="00B13F08"/>
    <w:rsid w:val="00B1629B"/>
    <w:rsid w:val="00B22892"/>
    <w:rsid w:val="00B23445"/>
    <w:rsid w:val="00B2435E"/>
    <w:rsid w:val="00B24DB9"/>
    <w:rsid w:val="00B3068E"/>
    <w:rsid w:val="00B325DC"/>
    <w:rsid w:val="00B32CBC"/>
    <w:rsid w:val="00B35F80"/>
    <w:rsid w:val="00B40351"/>
    <w:rsid w:val="00B4656B"/>
    <w:rsid w:val="00B46E1A"/>
    <w:rsid w:val="00B52401"/>
    <w:rsid w:val="00B57855"/>
    <w:rsid w:val="00B638BD"/>
    <w:rsid w:val="00B665C2"/>
    <w:rsid w:val="00B7058F"/>
    <w:rsid w:val="00B74C3F"/>
    <w:rsid w:val="00B83DD0"/>
    <w:rsid w:val="00B84E06"/>
    <w:rsid w:val="00B8663E"/>
    <w:rsid w:val="00B911EC"/>
    <w:rsid w:val="00B954B4"/>
    <w:rsid w:val="00BA0423"/>
    <w:rsid w:val="00BA0C55"/>
    <w:rsid w:val="00BA457B"/>
    <w:rsid w:val="00BA57F9"/>
    <w:rsid w:val="00BA609D"/>
    <w:rsid w:val="00BA61F4"/>
    <w:rsid w:val="00BB0062"/>
    <w:rsid w:val="00BB050F"/>
    <w:rsid w:val="00BB3437"/>
    <w:rsid w:val="00BB79D6"/>
    <w:rsid w:val="00BC7D4C"/>
    <w:rsid w:val="00BD2AFA"/>
    <w:rsid w:val="00BD3568"/>
    <w:rsid w:val="00BD3A3F"/>
    <w:rsid w:val="00BE5530"/>
    <w:rsid w:val="00BF34D9"/>
    <w:rsid w:val="00BF6CF7"/>
    <w:rsid w:val="00BF7043"/>
    <w:rsid w:val="00BF7F87"/>
    <w:rsid w:val="00C00566"/>
    <w:rsid w:val="00C04146"/>
    <w:rsid w:val="00C04FEB"/>
    <w:rsid w:val="00C10A79"/>
    <w:rsid w:val="00C133F0"/>
    <w:rsid w:val="00C16BB8"/>
    <w:rsid w:val="00C31360"/>
    <w:rsid w:val="00C3396D"/>
    <w:rsid w:val="00C362AE"/>
    <w:rsid w:val="00C42EEA"/>
    <w:rsid w:val="00C52D2F"/>
    <w:rsid w:val="00C55D2E"/>
    <w:rsid w:val="00C626E0"/>
    <w:rsid w:val="00C70B84"/>
    <w:rsid w:val="00C7296C"/>
    <w:rsid w:val="00C80D38"/>
    <w:rsid w:val="00C90024"/>
    <w:rsid w:val="00C947A2"/>
    <w:rsid w:val="00C95831"/>
    <w:rsid w:val="00C96B47"/>
    <w:rsid w:val="00CA2E51"/>
    <w:rsid w:val="00CB0146"/>
    <w:rsid w:val="00CB181E"/>
    <w:rsid w:val="00CB2610"/>
    <w:rsid w:val="00CB2752"/>
    <w:rsid w:val="00CC1A8C"/>
    <w:rsid w:val="00CC1E05"/>
    <w:rsid w:val="00CC54E6"/>
    <w:rsid w:val="00CC5AE6"/>
    <w:rsid w:val="00CC7571"/>
    <w:rsid w:val="00CC7DFE"/>
    <w:rsid w:val="00CD0DB4"/>
    <w:rsid w:val="00CE6A8B"/>
    <w:rsid w:val="00CF0263"/>
    <w:rsid w:val="00CF603D"/>
    <w:rsid w:val="00D00A49"/>
    <w:rsid w:val="00D00CAF"/>
    <w:rsid w:val="00D05282"/>
    <w:rsid w:val="00D07825"/>
    <w:rsid w:val="00D13133"/>
    <w:rsid w:val="00D176E7"/>
    <w:rsid w:val="00D2124A"/>
    <w:rsid w:val="00D22427"/>
    <w:rsid w:val="00D22B6F"/>
    <w:rsid w:val="00D26A9C"/>
    <w:rsid w:val="00D317CF"/>
    <w:rsid w:val="00D32C6F"/>
    <w:rsid w:val="00D41899"/>
    <w:rsid w:val="00D46F93"/>
    <w:rsid w:val="00D55339"/>
    <w:rsid w:val="00D57C4D"/>
    <w:rsid w:val="00D60066"/>
    <w:rsid w:val="00D621BE"/>
    <w:rsid w:val="00D64F96"/>
    <w:rsid w:val="00D658D1"/>
    <w:rsid w:val="00D665AB"/>
    <w:rsid w:val="00D67904"/>
    <w:rsid w:val="00D70581"/>
    <w:rsid w:val="00D71A40"/>
    <w:rsid w:val="00D7335C"/>
    <w:rsid w:val="00D734A6"/>
    <w:rsid w:val="00D807E7"/>
    <w:rsid w:val="00D82578"/>
    <w:rsid w:val="00D8422C"/>
    <w:rsid w:val="00D91277"/>
    <w:rsid w:val="00D928A0"/>
    <w:rsid w:val="00D962BF"/>
    <w:rsid w:val="00D97DE9"/>
    <w:rsid w:val="00DA3039"/>
    <w:rsid w:val="00DA7AF6"/>
    <w:rsid w:val="00DB2121"/>
    <w:rsid w:val="00DB30F0"/>
    <w:rsid w:val="00DB32E0"/>
    <w:rsid w:val="00DB566B"/>
    <w:rsid w:val="00DC6E19"/>
    <w:rsid w:val="00DC6E85"/>
    <w:rsid w:val="00DC748B"/>
    <w:rsid w:val="00DD5C2B"/>
    <w:rsid w:val="00DD73C8"/>
    <w:rsid w:val="00DE3995"/>
    <w:rsid w:val="00DF06C4"/>
    <w:rsid w:val="00DF1F89"/>
    <w:rsid w:val="00DF2509"/>
    <w:rsid w:val="00DF46B8"/>
    <w:rsid w:val="00DF61FE"/>
    <w:rsid w:val="00E00AEC"/>
    <w:rsid w:val="00E00F7A"/>
    <w:rsid w:val="00E01E43"/>
    <w:rsid w:val="00E028AD"/>
    <w:rsid w:val="00E137DB"/>
    <w:rsid w:val="00E1547D"/>
    <w:rsid w:val="00E21309"/>
    <w:rsid w:val="00E21763"/>
    <w:rsid w:val="00E23623"/>
    <w:rsid w:val="00E23B3B"/>
    <w:rsid w:val="00E24F16"/>
    <w:rsid w:val="00E25A11"/>
    <w:rsid w:val="00E3685C"/>
    <w:rsid w:val="00E40971"/>
    <w:rsid w:val="00E40A69"/>
    <w:rsid w:val="00E41BAA"/>
    <w:rsid w:val="00E46E01"/>
    <w:rsid w:val="00E51534"/>
    <w:rsid w:val="00E51A82"/>
    <w:rsid w:val="00E53366"/>
    <w:rsid w:val="00E53661"/>
    <w:rsid w:val="00E560AB"/>
    <w:rsid w:val="00E60CEB"/>
    <w:rsid w:val="00E71866"/>
    <w:rsid w:val="00E75ACA"/>
    <w:rsid w:val="00E77D25"/>
    <w:rsid w:val="00E809BA"/>
    <w:rsid w:val="00E825EF"/>
    <w:rsid w:val="00E86C25"/>
    <w:rsid w:val="00E95784"/>
    <w:rsid w:val="00E9611F"/>
    <w:rsid w:val="00E964C2"/>
    <w:rsid w:val="00EA1896"/>
    <w:rsid w:val="00EA2692"/>
    <w:rsid w:val="00EA4F3C"/>
    <w:rsid w:val="00EA59A6"/>
    <w:rsid w:val="00EB00A8"/>
    <w:rsid w:val="00EB3DE4"/>
    <w:rsid w:val="00EB7365"/>
    <w:rsid w:val="00EC16C8"/>
    <w:rsid w:val="00EC1C56"/>
    <w:rsid w:val="00EC772E"/>
    <w:rsid w:val="00ED1132"/>
    <w:rsid w:val="00ED41DB"/>
    <w:rsid w:val="00EE2778"/>
    <w:rsid w:val="00EE6984"/>
    <w:rsid w:val="00EF07B1"/>
    <w:rsid w:val="00EF11BA"/>
    <w:rsid w:val="00EF1E53"/>
    <w:rsid w:val="00EF505A"/>
    <w:rsid w:val="00EF5B72"/>
    <w:rsid w:val="00EF7A1D"/>
    <w:rsid w:val="00F00493"/>
    <w:rsid w:val="00F0334C"/>
    <w:rsid w:val="00F03A1B"/>
    <w:rsid w:val="00F03F97"/>
    <w:rsid w:val="00F064F3"/>
    <w:rsid w:val="00F06C18"/>
    <w:rsid w:val="00F06F08"/>
    <w:rsid w:val="00F15F16"/>
    <w:rsid w:val="00F201AC"/>
    <w:rsid w:val="00F23766"/>
    <w:rsid w:val="00F30CE0"/>
    <w:rsid w:val="00F30EB7"/>
    <w:rsid w:val="00F32AE9"/>
    <w:rsid w:val="00F32FA2"/>
    <w:rsid w:val="00F3433A"/>
    <w:rsid w:val="00F42205"/>
    <w:rsid w:val="00F43498"/>
    <w:rsid w:val="00F4792B"/>
    <w:rsid w:val="00F5269F"/>
    <w:rsid w:val="00F53E0C"/>
    <w:rsid w:val="00F5618D"/>
    <w:rsid w:val="00F56674"/>
    <w:rsid w:val="00F56C94"/>
    <w:rsid w:val="00F75EC7"/>
    <w:rsid w:val="00F76634"/>
    <w:rsid w:val="00F7715A"/>
    <w:rsid w:val="00F771F8"/>
    <w:rsid w:val="00F7727F"/>
    <w:rsid w:val="00F7741C"/>
    <w:rsid w:val="00F77CB8"/>
    <w:rsid w:val="00F80B76"/>
    <w:rsid w:val="00F92CA1"/>
    <w:rsid w:val="00F97215"/>
    <w:rsid w:val="00F97CAE"/>
    <w:rsid w:val="00F97FD7"/>
    <w:rsid w:val="00FA0B46"/>
    <w:rsid w:val="00FA1E91"/>
    <w:rsid w:val="00FA25A5"/>
    <w:rsid w:val="00FB5AC5"/>
    <w:rsid w:val="00FC124A"/>
    <w:rsid w:val="00FC3605"/>
    <w:rsid w:val="00FC66E6"/>
    <w:rsid w:val="00FD33A2"/>
    <w:rsid w:val="00FE4A88"/>
    <w:rsid w:val="00FE4BE1"/>
    <w:rsid w:val="00FF24BF"/>
    <w:rsid w:val="00FF2F7E"/>
    <w:rsid w:val="00FF553D"/>
    <w:rsid w:val="00FF6BFE"/>
    <w:rsid w:val="00FF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6A989"/>
  <w15:chartTrackingRefBased/>
  <w15:docId w15:val="{93E1E312-1309-FC46-AAFA-218CF9FB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15A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uiPriority w:val="39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  <w:style w:type="table" w:customStyle="1" w:styleId="TableGrid1">
    <w:name w:val="Table Grid1"/>
    <w:basedOn w:val="TableNormal"/>
    <w:next w:val="TableGrid"/>
    <w:rsid w:val="00745FD1"/>
    <w:pPr>
      <w:widowControl w:val="0"/>
      <w:suppressAutoHyphens/>
    </w:pPr>
    <w:rPr>
      <w:rFonts w:ascii="Times New Roman" w:eastAsia="PMingLiU" w:hAnsi="Times New Roman" w:cs="Times New Roman"/>
      <w:kern w:val="0"/>
      <w:sz w:val="20"/>
      <w:szCs w:val="20"/>
      <w:lang w:val="en-H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17CB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HK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142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421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6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8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3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9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9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9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6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9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9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5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7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3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7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9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71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6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5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5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7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8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2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son/Dropbox/Econ/Carson_Aggregate%20Record/2021%20DSE%20Regular%20Notes/2021%20dse%20regular%20Tenplate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165514-8BEA-3B47-8B8F-034DC0A52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2021 dse regular Tenplate.dotx</Template>
  <TotalTime>109</TotalTime>
  <Pages>48</Pages>
  <Words>5773</Words>
  <Characters>32907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38603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Microsoft Office 使用者</dc:creator>
  <cp:keywords/>
  <dc:description/>
  <cp:lastModifiedBy>mckcarson@yahoo.com.hk</cp:lastModifiedBy>
  <cp:revision>53</cp:revision>
  <cp:lastPrinted>2020-06-09T10:04:00Z</cp:lastPrinted>
  <dcterms:created xsi:type="dcterms:W3CDTF">2024-06-30T10:04:00Z</dcterms:created>
  <dcterms:modified xsi:type="dcterms:W3CDTF">2025-03-03T08:14:00Z</dcterms:modified>
</cp:coreProperties>
</file>
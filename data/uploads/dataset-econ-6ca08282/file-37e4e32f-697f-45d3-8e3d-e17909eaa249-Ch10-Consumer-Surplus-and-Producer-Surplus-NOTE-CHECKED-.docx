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A920C" w14:textId="56B97522" w:rsidR="00657EC1" w:rsidRPr="00FA65F1" w:rsidRDefault="00657EC1" w:rsidP="00657EC1">
      <w:pPr>
        <w:rPr>
          <w:rFonts w:ascii="Copperplate Gothic Bold" w:hAnsi="Copperplate Gothic Bold" w:cs="Courier New"/>
          <w:b/>
          <w:u w:val="single"/>
        </w:rPr>
      </w:pPr>
      <w:r w:rsidRPr="00FA65F1">
        <w:rPr>
          <w:rFonts w:ascii="Copperplate Gothic Bold" w:hAnsi="Copperplate Gothic Bold" w:cs="Courier New"/>
          <w:b/>
          <w:u w:val="single"/>
        </w:rPr>
        <w:t>Learning Focus: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190"/>
        <w:gridCol w:w="1240"/>
      </w:tblGrid>
      <w:tr w:rsidR="00657EC1" w:rsidRPr="00FA65F1" w14:paraId="49381FAF" w14:textId="77777777" w:rsidTr="009B2080">
        <w:tc>
          <w:tcPr>
            <w:tcW w:w="9209" w:type="dxa"/>
          </w:tcPr>
          <w:p w14:paraId="168F11EE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10.1 DSE Compulsory Part Syllabus </w:t>
            </w:r>
          </w:p>
          <w:p w14:paraId="4E41B478" w14:textId="1426CB70" w:rsidR="002E26C6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 </w:t>
            </w:r>
            <w:r w:rsidR="002E26C6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DSE</w:t>
            </w:r>
            <w:r w:rsidR="002E26C6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必修部分大綱</w:t>
            </w:r>
          </w:p>
        </w:tc>
        <w:tc>
          <w:tcPr>
            <w:tcW w:w="1241" w:type="dxa"/>
          </w:tcPr>
          <w:p w14:paraId="49B53ED4" w14:textId="046E1430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BD3BB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1</w:t>
            </w:r>
          </w:p>
        </w:tc>
      </w:tr>
      <w:tr w:rsidR="00657EC1" w:rsidRPr="00FA65F1" w14:paraId="62006DE3" w14:textId="77777777" w:rsidTr="009B2080">
        <w:tc>
          <w:tcPr>
            <w:tcW w:w="9209" w:type="dxa"/>
          </w:tcPr>
          <w:p w14:paraId="51CC0177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10.2 Definition List</w:t>
            </w:r>
          </w:p>
          <w:p w14:paraId="09246028" w14:textId="6F01B3D4" w:rsidR="002E26C6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2E26C6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2E26C6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定義列表</w:t>
            </w:r>
          </w:p>
        </w:tc>
        <w:tc>
          <w:tcPr>
            <w:tcW w:w="1241" w:type="dxa"/>
          </w:tcPr>
          <w:p w14:paraId="5389A15E" w14:textId="550B1F4C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045277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2</w:t>
            </w:r>
          </w:p>
        </w:tc>
      </w:tr>
      <w:tr w:rsidR="00657EC1" w:rsidRPr="00FA65F1" w14:paraId="6D6FC6F9" w14:textId="77777777" w:rsidTr="009B2080">
        <w:tc>
          <w:tcPr>
            <w:tcW w:w="9209" w:type="dxa"/>
          </w:tcPr>
          <w:p w14:paraId="54E3C52A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10.3 </w:t>
            </w:r>
            <w:r w:rsidR="0097121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Benefit to a Consumer</w:t>
            </w:r>
          </w:p>
          <w:p w14:paraId="45847608" w14:textId="00712AAA" w:rsidR="002E26C6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2E26C6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對消費者的</w:t>
            </w:r>
            <w:r w:rsidR="004D223F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利益</w:t>
            </w:r>
          </w:p>
        </w:tc>
        <w:tc>
          <w:tcPr>
            <w:tcW w:w="1241" w:type="dxa"/>
          </w:tcPr>
          <w:p w14:paraId="05B0DF36" w14:textId="6F6C9E49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BE014C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3</w:t>
            </w:r>
          </w:p>
        </w:tc>
      </w:tr>
      <w:tr w:rsidR="00657EC1" w:rsidRPr="00FA65F1" w14:paraId="16D81EC1" w14:textId="77777777" w:rsidTr="009B2080">
        <w:tc>
          <w:tcPr>
            <w:tcW w:w="9209" w:type="dxa"/>
          </w:tcPr>
          <w:p w14:paraId="57538574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10.4 </w:t>
            </w:r>
            <w:r w:rsidR="0097121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Cost to a Supplier</w:t>
            </w:r>
          </w:p>
          <w:p w14:paraId="74312CAC" w14:textId="606A9580" w:rsidR="002E26C6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5413F9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生產者成本</w:t>
            </w:r>
          </w:p>
        </w:tc>
        <w:tc>
          <w:tcPr>
            <w:tcW w:w="1241" w:type="dxa"/>
          </w:tcPr>
          <w:p w14:paraId="1D8BCA2F" w14:textId="35015C45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BE014C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</w:p>
        </w:tc>
      </w:tr>
      <w:tr w:rsidR="00657EC1" w:rsidRPr="00FA65F1" w14:paraId="42E38190" w14:textId="77777777" w:rsidTr="009B2080">
        <w:tc>
          <w:tcPr>
            <w:tcW w:w="9209" w:type="dxa"/>
          </w:tcPr>
          <w:p w14:paraId="6606AE36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10.5 </w:t>
            </w:r>
            <w:r w:rsidR="0097121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Marginal Benefit &amp; Marginal Supply Curve</w:t>
            </w:r>
          </w:p>
          <w:p w14:paraId="7C2095FF" w14:textId="1BF3626D" w:rsidR="009D4127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9D4127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9D4127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邊際利益和邊際成本曲線</w:t>
            </w:r>
          </w:p>
        </w:tc>
        <w:tc>
          <w:tcPr>
            <w:tcW w:w="1241" w:type="dxa"/>
          </w:tcPr>
          <w:p w14:paraId="09274735" w14:textId="49E9FD06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BE014C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1</w:t>
            </w:r>
            <w:r w:rsidR="00E85D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2</w:t>
            </w:r>
          </w:p>
        </w:tc>
      </w:tr>
      <w:tr w:rsidR="00657EC1" w:rsidRPr="00FA65F1" w14:paraId="3FFC1283" w14:textId="77777777" w:rsidTr="009B2080">
        <w:tc>
          <w:tcPr>
            <w:tcW w:w="9209" w:type="dxa"/>
          </w:tcPr>
          <w:p w14:paraId="69A9E906" w14:textId="17EB035E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10.6 </w:t>
            </w:r>
            <w:r w:rsidR="00B4183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Profit Maximization &amp; Output Determination</w:t>
            </w:r>
          </w:p>
          <w:p w14:paraId="2CEE4BD4" w14:textId="5FB0CB93" w:rsidR="00DA70D2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DA70D2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DA70D2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利潤最大化和產出決定</w:t>
            </w:r>
          </w:p>
        </w:tc>
        <w:tc>
          <w:tcPr>
            <w:tcW w:w="1241" w:type="dxa"/>
          </w:tcPr>
          <w:p w14:paraId="536A2A3A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B82686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1</w:t>
            </w:r>
            <w:r w:rsidR="00E85D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4</w:t>
            </w:r>
          </w:p>
          <w:p w14:paraId="4CDFC7AD" w14:textId="0594106A" w:rsidR="00E85D80" w:rsidRPr="00FA65F1" w:rsidRDefault="00E85D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</w:p>
        </w:tc>
      </w:tr>
      <w:tr w:rsidR="00657EC1" w:rsidRPr="00FA65F1" w14:paraId="7C428644" w14:textId="77777777" w:rsidTr="009B2080">
        <w:tc>
          <w:tcPr>
            <w:tcW w:w="9209" w:type="dxa"/>
          </w:tcPr>
          <w:p w14:paraId="6958ED68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10.7 </w:t>
            </w:r>
            <w:r w:rsidR="00B4183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Objectives other than Profit Maximizing</w:t>
            </w:r>
          </w:p>
          <w:p w14:paraId="445EFD30" w14:textId="246B6552" w:rsidR="00DA70D2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DA70D2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DA70D2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利潤最大化以外的目標</w:t>
            </w:r>
          </w:p>
        </w:tc>
        <w:tc>
          <w:tcPr>
            <w:tcW w:w="1241" w:type="dxa"/>
          </w:tcPr>
          <w:p w14:paraId="0B23ECDD" w14:textId="46535534" w:rsidR="00B82686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E85D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20</w:t>
            </w:r>
          </w:p>
        </w:tc>
      </w:tr>
      <w:tr w:rsidR="00657EC1" w:rsidRPr="00FA65F1" w14:paraId="7429C3DF" w14:textId="77777777" w:rsidTr="009B2080">
        <w:tc>
          <w:tcPr>
            <w:tcW w:w="9209" w:type="dxa"/>
          </w:tcPr>
          <w:p w14:paraId="750B70B1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10.8 </w:t>
            </w:r>
            <w:r w:rsidR="00B4183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Total Social Surplus &amp; Marginal Social Surplus</w:t>
            </w:r>
          </w:p>
          <w:p w14:paraId="1F25D072" w14:textId="4AB20622" w:rsidR="00DA70D2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DA70D2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DA70D2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總社會盈餘和邊際社會盈餘</w:t>
            </w:r>
          </w:p>
        </w:tc>
        <w:tc>
          <w:tcPr>
            <w:tcW w:w="1241" w:type="dxa"/>
          </w:tcPr>
          <w:p w14:paraId="08BA7511" w14:textId="6C41FDFC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E85D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21</w:t>
            </w:r>
          </w:p>
        </w:tc>
      </w:tr>
      <w:tr w:rsidR="00657EC1" w:rsidRPr="00FA65F1" w14:paraId="64F9CF73" w14:textId="77777777" w:rsidTr="009B2080">
        <w:tc>
          <w:tcPr>
            <w:tcW w:w="9209" w:type="dxa"/>
          </w:tcPr>
          <w:p w14:paraId="1299DE8F" w14:textId="4F965286" w:rsidR="00657EC1" w:rsidRPr="00FA65F1" w:rsidRDefault="00657EC1" w:rsidP="009B2080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10.9 </w:t>
            </w:r>
            <w:r w:rsidR="00B4183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Change in Total Social Surplus, Consumer</w:t>
            </w:r>
            <w:r w:rsidR="009B20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B4183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Surplus and Producer Surplus</w:t>
            </w:r>
          </w:p>
          <w:p w14:paraId="014C32C8" w14:textId="790BE53A" w:rsidR="00DA70D2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DA70D2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DA70D2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總社會盈餘，消費者盈餘和生產者盈餘的變化</w:t>
            </w:r>
          </w:p>
        </w:tc>
        <w:tc>
          <w:tcPr>
            <w:tcW w:w="1241" w:type="dxa"/>
          </w:tcPr>
          <w:p w14:paraId="6344E45E" w14:textId="284B86AD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E85D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22</w:t>
            </w:r>
          </w:p>
        </w:tc>
      </w:tr>
      <w:tr w:rsidR="00657EC1" w:rsidRPr="00FA65F1" w14:paraId="3663EFD6" w14:textId="77777777" w:rsidTr="009B2080">
        <w:tc>
          <w:tcPr>
            <w:tcW w:w="9209" w:type="dxa"/>
          </w:tcPr>
          <w:p w14:paraId="027A84A3" w14:textId="618D9972" w:rsidR="00657EC1" w:rsidRPr="00FA65F1" w:rsidRDefault="00657EC1" w:rsidP="009B2080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10.10 </w:t>
            </w:r>
            <w:r w:rsidR="00B4183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More About Change in Total Social Surplus,</w:t>
            </w:r>
            <w:r w:rsidR="009B20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B4183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Consumer Surplus &amp;</w:t>
            </w:r>
            <w:r w:rsidR="009B20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B41834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Producer Surplus</w:t>
            </w:r>
          </w:p>
          <w:p w14:paraId="5E986A42" w14:textId="7EB7CFC2" w:rsidR="00AA6B28" w:rsidRPr="00FA65F1" w:rsidRDefault="009B2080" w:rsidP="00AA6B28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 </w:t>
            </w:r>
            <w:r w:rsidR="00AA6B28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更多關於總社會盈餘、消費者盈餘和生產者盈餘的變化</w:t>
            </w:r>
          </w:p>
        </w:tc>
        <w:tc>
          <w:tcPr>
            <w:tcW w:w="1241" w:type="dxa"/>
          </w:tcPr>
          <w:p w14:paraId="18314D01" w14:textId="7C75A8BF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B82686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2</w:t>
            </w:r>
            <w:r w:rsidR="00E85D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3</w:t>
            </w:r>
          </w:p>
        </w:tc>
      </w:tr>
      <w:tr w:rsidR="00513520" w:rsidRPr="00FA65F1" w14:paraId="7483AA66" w14:textId="77777777" w:rsidTr="009B2080">
        <w:tc>
          <w:tcPr>
            <w:tcW w:w="9209" w:type="dxa"/>
          </w:tcPr>
          <w:p w14:paraId="33F4C21B" w14:textId="77777777" w:rsidR="00513520" w:rsidRPr="00FA65F1" w:rsidRDefault="00513520" w:rsidP="00AA6B28">
            <w:pPr>
              <w:ind w:left="600" w:hangingChars="300" w:hanging="60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10.11 More About Change in TSS, CS &amp; PS with market intervention</w:t>
            </w:r>
          </w:p>
          <w:p w14:paraId="17DDF5D3" w14:textId="6CAA48D3" w:rsidR="00AA6B28" w:rsidRPr="00FA65F1" w:rsidRDefault="009B2080" w:rsidP="00AA6B28">
            <w:pPr>
              <w:ind w:left="600" w:hangingChars="300" w:hanging="60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AA6B28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</w:t>
            </w:r>
            <w:r w:rsidR="00AA6B28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更多關於通過市場干預之總社會盈餘、消費者盈餘和生產者盈餘的變化</w:t>
            </w:r>
          </w:p>
        </w:tc>
        <w:tc>
          <w:tcPr>
            <w:tcW w:w="1241" w:type="dxa"/>
          </w:tcPr>
          <w:p w14:paraId="392C5347" w14:textId="154D91B5" w:rsidR="00513520" w:rsidRPr="00FA65F1" w:rsidRDefault="0051352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P.2</w:t>
            </w:r>
            <w:r w:rsidR="00E85D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6</w:t>
            </w:r>
          </w:p>
        </w:tc>
      </w:tr>
      <w:tr w:rsidR="00657EC1" w:rsidRPr="00FA65F1" w14:paraId="447096AD" w14:textId="77777777" w:rsidTr="009B2080">
        <w:tc>
          <w:tcPr>
            <w:tcW w:w="9209" w:type="dxa"/>
          </w:tcPr>
          <w:p w14:paraId="2D464651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10.1</w:t>
            </w:r>
            <w:r w:rsidR="0051352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2</w:t>
            </w: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Multiple Choice Question Flow</w:t>
            </w:r>
          </w:p>
          <w:p w14:paraId="188D97F4" w14:textId="5BB8B086" w:rsidR="00AA6B28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="00AA6B28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</w:t>
            </w:r>
            <w:r w:rsidR="00AA6B28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選擇題框架</w:t>
            </w:r>
          </w:p>
        </w:tc>
        <w:tc>
          <w:tcPr>
            <w:tcW w:w="1241" w:type="dxa"/>
          </w:tcPr>
          <w:p w14:paraId="0B0B1D52" w14:textId="1079B619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B82686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2</w:t>
            </w:r>
            <w:r w:rsidR="00E85D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</w:p>
        </w:tc>
      </w:tr>
      <w:tr w:rsidR="00657EC1" w:rsidRPr="00FA65F1" w14:paraId="41999756" w14:textId="77777777" w:rsidTr="009B2080">
        <w:tc>
          <w:tcPr>
            <w:tcW w:w="9209" w:type="dxa"/>
          </w:tcPr>
          <w:p w14:paraId="0FAC2468" w14:textId="77777777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10.1</w:t>
            </w:r>
            <w:r w:rsidR="0051352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3</w:t>
            </w: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Long Question Flow</w:t>
            </w:r>
          </w:p>
          <w:p w14:paraId="2E51340E" w14:textId="5758F7D8" w:rsidR="00AA6B28" w:rsidRPr="00FA65F1" w:rsidRDefault="009B2080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="00AA6B28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</w:t>
            </w:r>
            <w:r w:rsidR="00AA6B28" w:rsidRPr="00FA65F1">
              <w:rPr>
                <w:rFonts w:ascii="Copperplate Gothic Bold" w:hAnsi="Copperplate Gothic Bold" w:hint="eastAsia"/>
                <w:bCs/>
                <w:sz w:val="20"/>
                <w:szCs w:val="20"/>
              </w:rPr>
              <w:t>長題目框架</w:t>
            </w:r>
          </w:p>
        </w:tc>
        <w:tc>
          <w:tcPr>
            <w:tcW w:w="1241" w:type="dxa"/>
          </w:tcPr>
          <w:p w14:paraId="7C46C251" w14:textId="7717E28E" w:rsidR="00657EC1" w:rsidRPr="00FA65F1" w:rsidRDefault="00657EC1" w:rsidP="002E26C6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B82686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2</w:t>
            </w:r>
            <w:r w:rsidR="00E85D80" w:rsidRPr="00FA65F1">
              <w:rPr>
                <w:rFonts w:ascii="Copperplate Gothic Bold" w:hAnsi="Copperplate Gothic Bold"/>
                <w:bCs/>
                <w:sz w:val="20"/>
                <w:szCs w:val="20"/>
              </w:rPr>
              <w:t>8</w:t>
            </w:r>
          </w:p>
        </w:tc>
      </w:tr>
    </w:tbl>
    <w:p w14:paraId="6E6C9918" w14:textId="77777777" w:rsidR="005C7D3F" w:rsidRPr="00FA65F1" w:rsidRDefault="005C7D3F" w:rsidP="005C7D3F"/>
    <w:p w14:paraId="573A2621" w14:textId="77777777" w:rsidR="005C7D3F" w:rsidRPr="00FA65F1" w:rsidRDefault="005C7D3F" w:rsidP="005C7D3F"/>
    <w:p w14:paraId="3A638F44" w14:textId="187BEEDC" w:rsidR="003B5882" w:rsidRPr="00FA65F1" w:rsidRDefault="003B5882" w:rsidP="005C7D3F"/>
    <w:p w14:paraId="66DF706D" w14:textId="77777777" w:rsidR="009B2080" w:rsidRPr="00FA65F1" w:rsidRDefault="009B2080" w:rsidP="005C7D3F"/>
    <w:p w14:paraId="17883E11" w14:textId="77777777" w:rsidR="009B2080" w:rsidRPr="00FA65F1" w:rsidRDefault="009B2080" w:rsidP="005C7D3F"/>
    <w:p w14:paraId="4BD44F0D" w14:textId="77777777" w:rsidR="009B2080" w:rsidRPr="00FA65F1" w:rsidRDefault="009B2080" w:rsidP="005C7D3F"/>
    <w:p w14:paraId="65872884" w14:textId="0D2A2B72" w:rsidR="003B5882" w:rsidRPr="00FA65F1" w:rsidRDefault="003B5882" w:rsidP="005C7D3F"/>
    <w:p w14:paraId="47868907" w14:textId="0F439CB3" w:rsidR="003B5882" w:rsidRPr="00FA65F1" w:rsidRDefault="003B5882" w:rsidP="005C7D3F"/>
    <w:p w14:paraId="18563E7C" w14:textId="64F95EE6" w:rsidR="00B41834" w:rsidRPr="00FA65F1" w:rsidRDefault="00B41834" w:rsidP="00B41834">
      <w:pPr>
        <w:widowControl/>
        <w:jc w:val="center"/>
        <w:rPr>
          <w:rFonts w:ascii="Copperplate Gothic Bold" w:eastAsia="Times New Roman" w:hAnsi="Copperplate Gothic Bold" w:cs="Times New Roman"/>
          <w:kern w:val="0"/>
          <w:lang w:val="en-HK"/>
        </w:rPr>
      </w:pPr>
      <w:r w:rsidRPr="00FA65F1">
        <w:rPr>
          <w:rFonts w:ascii="Copperplate Gothic Bold" w:eastAsia="Times New Roman" w:hAnsi="Copperplate Gothic Bold" w:cs="Times New Roman"/>
          <w:kern w:val="0"/>
          <w:lang w:val="en-HK"/>
        </w:rPr>
        <w:lastRenderedPageBreak/>
        <w:t>Chapter 10 _ Consumer Surplus and Producer Surplus</w:t>
      </w:r>
    </w:p>
    <w:p w14:paraId="3FA7E96C" w14:textId="77777777" w:rsidR="00B41834" w:rsidRPr="00FA65F1" w:rsidRDefault="00B41834" w:rsidP="00B41834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</w:pPr>
      <w:r w:rsidRPr="00FA65F1"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  <w:t xml:space="preserve">DSE Compulsory Part </w:t>
      </w:r>
    </w:p>
    <w:tbl>
      <w:tblPr>
        <w:tblStyle w:val="TableGrid"/>
        <w:tblW w:w="10473" w:type="dxa"/>
        <w:tblLook w:val="04A0" w:firstRow="1" w:lastRow="0" w:firstColumn="1" w:lastColumn="0" w:noHBand="0" w:noVBand="1"/>
      </w:tblPr>
      <w:tblGrid>
        <w:gridCol w:w="422"/>
        <w:gridCol w:w="1562"/>
        <w:gridCol w:w="2984"/>
        <w:gridCol w:w="3978"/>
        <w:gridCol w:w="1527"/>
      </w:tblGrid>
      <w:tr w:rsidR="00B41834" w:rsidRPr="00FA65F1" w14:paraId="68BA8AC8" w14:textId="77777777" w:rsidTr="00612273">
        <w:trPr>
          <w:trHeight w:val="312"/>
        </w:trPr>
        <w:tc>
          <w:tcPr>
            <w:tcW w:w="422" w:type="dxa"/>
            <w:vMerge w:val="restart"/>
          </w:tcPr>
          <w:p w14:paraId="27B2ADED" w14:textId="103FAD03" w:rsidR="00B41834" w:rsidRPr="00FA65F1" w:rsidRDefault="00BD3BB0" w:rsidP="00B4183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C</w:t>
            </w:r>
          </w:p>
        </w:tc>
        <w:tc>
          <w:tcPr>
            <w:tcW w:w="1562" w:type="dxa"/>
          </w:tcPr>
          <w:p w14:paraId="0CC720D6" w14:textId="77777777" w:rsidR="00B41834" w:rsidRPr="00FA65F1" w:rsidRDefault="00B41834" w:rsidP="00B4183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Topic</w:t>
            </w:r>
          </w:p>
        </w:tc>
        <w:tc>
          <w:tcPr>
            <w:tcW w:w="2984" w:type="dxa"/>
          </w:tcPr>
          <w:p w14:paraId="4E436D03" w14:textId="77777777" w:rsidR="00B41834" w:rsidRPr="00FA65F1" w:rsidRDefault="00B41834" w:rsidP="00B4183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Key points</w:t>
            </w:r>
          </w:p>
        </w:tc>
        <w:tc>
          <w:tcPr>
            <w:tcW w:w="3978" w:type="dxa"/>
          </w:tcPr>
          <w:p w14:paraId="0BB9D992" w14:textId="77777777" w:rsidR="00B41834" w:rsidRPr="00FA65F1" w:rsidRDefault="00B41834" w:rsidP="00B4183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Elaboration of the curriculum contents</w:t>
            </w:r>
          </w:p>
        </w:tc>
        <w:tc>
          <w:tcPr>
            <w:tcW w:w="1527" w:type="dxa"/>
          </w:tcPr>
          <w:p w14:paraId="73DC6278" w14:textId="77777777" w:rsidR="00B41834" w:rsidRPr="00FA65F1" w:rsidRDefault="00B41834" w:rsidP="00B4183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Fine-tunings</w:t>
            </w:r>
          </w:p>
        </w:tc>
      </w:tr>
      <w:tr w:rsidR="00B41834" w:rsidRPr="00FA65F1" w14:paraId="084DE72A" w14:textId="77777777" w:rsidTr="00612273">
        <w:trPr>
          <w:trHeight w:val="10546"/>
        </w:trPr>
        <w:tc>
          <w:tcPr>
            <w:tcW w:w="422" w:type="dxa"/>
            <w:vMerge/>
          </w:tcPr>
          <w:p w14:paraId="576AF7CA" w14:textId="77777777" w:rsidR="00B41834" w:rsidRPr="00FA65F1" w:rsidRDefault="00B41834" w:rsidP="00B4183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1562" w:type="dxa"/>
            <w:vMerge w:val="restart"/>
          </w:tcPr>
          <w:p w14:paraId="3DB0F81E" w14:textId="08E7F422" w:rsidR="00B41834" w:rsidRPr="00FA65F1" w:rsidRDefault="00BD3BB0" w:rsidP="00B4183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Market and Price </w:t>
            </w:r>
            <w:r w:rsidR="00B41834"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</w:p>
        </w:tc>
        <w:tc>
          <w:tcPr>
            <w:tcW w:w="2984" w:type="dxa"/>
          </w:tcPr>
          <w:p w14:paraId="4BD7610F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Consumer and producer surplus </w:t>
            </w:r>
          </w:p>
          <w:p w14:paraId="02AB6193" w14:textId="549DFBF2" w:rsidR="00B41834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(i) Marginal benefit to consumers, willingness to pay, consumer surplus, demand curve and their relationship</w:t>
            </w:r>
          </w:p>
          <w:p w14:paraId="15B1CD1C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6364A11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333FCD4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D364479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7B7F6BA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BAE8860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8CB472E" w14:textId="19C9C339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C532BE2" w14:textId="4DC7768F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81C36B8" w14:textId="6D6C2AD3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9B3D5C3" w14:textId="331C9672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AD6CC29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389EA62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(ii) Marginal cost of firms, minimum supply-price, producer surplus, supply curve and their relationship</w:t>
            </w:r>
          </w:p>
          <w:p w14:paraId="33D0C12A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DED7D0A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(iii)Illustrate consumer surplus and producer surplus in a demand-supply diagram</w:t>
            </w:r>
          </w:p>
          <w:p w14:paraId="2329C8BC" w14:textId="77777777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709634D" w14:textId="2C904BEE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FA65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(N.B. Concepts of utility, marginal rate of substitution, and indifference curves NOT required) </w:t>
            </w:r>
          </w:p>
          <w:p w14:paraId="35D31277" w14:textId="15068AD9" w:rsidR="00BD3BB0" w:rsidRPr="00FA65F1" w:rsidRDefault="00BD3BB0" w:rsidP="00BD3BB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3978" w:type="dxa"/>
          </w:tcPr>
          <w:p w14:paraId="4F3678F3" w14:textId="6E496CF5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  <w:r w:rsidRPr="00FA65F1">
              <w:rPr>
                <w:rFonts w:ascii="Symbol" w:hAnsi="Symbol"/>
                <w:sz w:val="20"/>
                <w:szCs w:val="20"/>
              </w:rPr>
              <w:sym w:font="Symbol" w:char="F0B7"/>
            </w:r>
            <w:r w:rsidRPr="00FA65F1">
              <w:rPr>
                <w:rFonts w:ascii="Symbol" w:hAnsi="Symbol"/>
                <w:sz w:val="20"/>
                <w:szCs w:val="20"/>
              </w:rPr>
              <w:t xml:space="preserve"> </w:t>
            </w:r>
            <w:r w:rsidRPr="00FA65F1">
              <w:rPr>
                <w:sz w:val="20"/>
                <w:szCs w:val="20"/>
              </w:rPr>
              <w:t>Students are expected to</w:t>
            </w:r>
            <w:r w:rsidRPr="00FA65F1">
              <w:rPr>
                <w:sz w:val="20"/>
                <w:szCs w:val="20"/>
              </w:rPr>
              <w:br/>
              <w:t>(i) state the definition of consumer surplus, and</w:t>
            </w:r>
            <w:r w:rsidRPr="00FA65F1">
              <w:rPr>
                <w:sz w:val="20"/>
                <w:szCs w:val="20"/>
              </w:rPr>
              <w:br/>
              <w:t>(ii) show consumer surplus on a (supply-)</w:t>
            </w:r>
            <w:r w:rsidR="00D5592A" w:rsidRPr="00FA65F1">
              <w:rPr>
                <w:sz w:val="20"/>
                <w:szCs w:val="20"/>
              </w:rPr>
              <w:t xml:space="preserve"> </w:t>
            </w:r>
            <w:r w:rsidRPr="00FA65F1">
              <w:rPr>
                <w:sz w:val="20"/>
                <w:szCs w:val="20"/>
              </w:rPr>
              <w:t xml:space="preserve">demand diagram. </w:t>
            </w:r>
          </w:p>
          <w:p w14:paraId="6DBB0C6F" w14:textId="77777777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7CAE734" w14:textId="1AF16A98" w:rsidR="00BD3BB0" w:rsidRPr="00FA65F1" w:rsidRDefault="00BD3BB0" w:rsidP="00BD3BB0">
            <w:pPr>
              <w:pStyle w:val="NormalWeb"/>
              <w:numPr>
                <w:ilvl w:val="0"/>
                <w:numId w:val="37"/>
              </w:numPr>
              <w:contextualSpacing/>
              <w:rPr>
                <w:sz w:val="20"/>
                <w:szCs w:val="20"/>
              </w:rPr>
            </w:pPr>
            <w:r w:rsidRPr="00FA65F1">
              <w:rPr>
                <w:sz w:val="20"/>
                <w:szCs w:val="20"/>
              </w:rPr>
              <w:t xml:space="preserve">Students are expected to treat “willingness to pay” as the same as “marginal benefit” to consumers. </w:t>
            </w:r>
          </w:p>
          <w:p w14:paraId="3A92F8B9" w14:textId="77777777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E6CF595" w14:textId="0904D771" w:rsidR="00BD3BB0" w:rsidRPr="00FA65F1" w:rsidRDefault="00BD3BB0" w:rsidP="00BD3BB0">
            <w:pPr>
              <w:pStyle w:val="NormalWeb"/>
              <w:numPr>
                <w:ilvl w:val="0"/>
                <w:numId w:val="37"/>
              </w:numPr>
              <w:contextualSpacing/>
              <w:rPr>
                <w:sz w:val="20"/>
                <w:szCs w:val="20"/>
              </w:rPr>
            </w:pPr>
            <w:r w:rsidRPr="00FA65F1">
              <w:rPr>
                <w:sz w:val="20"/>
                <w:szCs w:val="20"/>
              </w:rPr>
              <w:t xml:space="preserve">Students are </w:t>
            </w:r>
            <w:r w:rsidRPr="00FA65F1">
              <w:rPr>
                <w:rFonts w:ascii="Times New Roman,Bold" w:hAnsi="Times New Roman,Bold"/>
                <w:sz w:val="20"/>
                <w:szCs w:val="20"/>
              </w:rPr>
              <w:t xml:space="preserve">NOT </w:t>
            </w:r>
            <w:r w:rsidRPr="00FA65F1">
              <w:rPr>
                <w:sz w:val="20"/>
                <w:szCs w:val="20"/>
              </w:rPr>
              <w:t xml:space="preserve">expected to grasp the methods for extracting consumer surplus. </w:t>
            </w:r>
          </w:p>
          <w:p w14:paraId="39B4BE66" w14:textId="6D62FCD6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  <w:r w:rsidRPr="00FA65F1">
              <w:rPr>
                <w:sz w:val="20"/>
                <w:szCs w:val="20"/>
              </w:rPr>
              <w:t xml:space="preserve">[Note: The term “willingness to pay” is used in the curriculum. The term “marginal use value” is </w:t>
            </w:r>
            <w:r w:rsidRPr="00FA65F1">
              <w:rPr>
                <w:rFonts w:ascii="Times New Roman,Bold" w:hAnsi="Times New Roman,Bold"/>
                <w:sz w:val="20"/>
                <w:szCs w:val="20"/>
              </w:rPr>
              <w:t xml:space="preserve">NOT </w:t>
            </w:r>
            <w:r w:rsidRPr="00FA65F1">
              <w:rPr>
                <w:sz w:val="20"/>
                <w:szCs w:val="20"/>
              </w:rPr>
              <w:t xml:space="preserve">recommended.] </w:t>
            </w:r>
          </w:p>
          <w:p w14:paraId="098A8393" w14:textId="21E64C30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53F1404B" w14:textId="77777777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  <w:r w:rsidRPr="00FA65F1">
              <w:rPr>
                <w:rFonts w:ascii="Symbol" w:hAnsi="Symbol"/>
                <w:sz w:val="20"/>
                <w:szCs w:val="20"/>
              </w:rPr>
              <w:sym w:font="Symbol" w:char="F0B7"/>
            </w:r>
            <w:r w:rsidRPr="00FA65F1">
              <w:rPr>
                <w:rFonts w:ascii="Symbol" w:hAnsi="Symbol"/>
                <w:sz w:val="20"/>
                <w:szCs w:val="20"/>
              </w:rPr>
              <w:t xml:space="preserve"> </w:t>
            </w:r>
            <w:r w:rsidRPr="00FA65F1">
              <w:rPr>
                <w:sz w:val="20"/>
                <w:szCs w:val="20"/>
              </w:rPr>
              <w:t xml:space="preserve">Students are expected to </w:t>
            </w:r>
          </w:p>
          <w:p w14:paraId="693C56C9" w14:textId="77777777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  <w:r w:rsidRPr="00FA65F1">
              <w:rPr>
                <w:sz w:val="20"/>
                <w:szCs w:val="20"/>
              </w:rPr>
              <w:t xml:space="preserve">(i)  state the definition of producer surplus, and </w:t>
            </w:r>
          </w:p>
          <w:p w14:paraId="4ADA392E" w14:textId="11E5E3B3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  <w:r w:rsidRPr="00FA65F1">
              <w:rPr>
                <w:sz w:val="20"/>
                <w:szCs w:val="20"/>
              </w:rPr>
              <w:t>(ii)  show producer surplus on a (demand-)</w:t>
            </w:r>
            <w:r w:rsidR="00D5592A" w:rsidRPr="00FA65F1">
              <w:rPr>
                <w:sz w:val="20"/>
                <w:szCs w:val="20"/>
              </w:rPr>
              <w:t xml:space="preserve"> </w:t>
            </w:r>
            <w:r w:rsidRPr="00FA65F1">
              <w:rPr>
                <w:sz w:val="20"/>
                <w:szCs w:val="20"/>
              </w:rPr>
              <w:t xml:space="preserve">supply diagram. </w:t>
            </w:r>
          </w:p>
          <w:p w14:paraId="1B05803E" w14:textId="3D1583D8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D6FCD95" w14:textId="452EBE58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2D49217E" w14:textId="6996AB59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54386799" w14:textId="12EB3280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3FD0AC6" w14:textId="7D93498F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1679E7EA" w14:textId="5DC2C450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13F215C5" w14:textId="4939DED6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4C26A164" w14:textId="77777777" w:rsidR="00BD3BB0" w:rsidRPr="00FA65F1" w:rsidRDefault="00BD3BB0" w:rsidP="00BD3BB0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80F03F9" w14:textId="65F915EF" w:rsidR="00B41834" w:rsidRPr="00FA65F1" w:rsidRDefault="00B41834" w:rsidP="00BD3BB0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1527" w:type="dxa"/>
            <w:vMerge w:val="restart"/>
          </w:tcPr>
          <w:p w14:paraId="73185A52" w14:textId="12EEA7D5" w:rsidR="00B41834" w:rsidRPr="00FA65F1" w:rsidRDefault="00B41834" w:rsidP="00B4183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</w:tbl>
    <w:p w14:paraId="1713DEC4" w14:textId="77777777" w:rsidR="00B41834" w:rsidRPr="00FA65F1" w:rsidRDefault="00B41834" w:rsidP="005C7D3F">
      <w:pPr>
        <w:widowControl/>
        <w:rPr>
          <w:sz w:val="20"/>
          <w:szCs w:val="20"/>
        </w:rPr>
      </w:pPr>
    </w:p>
    <w:p w14:paraId="7BD446B4" w14:textId="77777777" w:rsidR="009B2080" w:rsidRPr="00FA65F1" w:rsidRDefault="009B2080" w:rsidP="005C7D3F">
      <w:pPr>
        <w:widowControl/>
        <w:rPr>
          <w:sz w:val="20"/>
          <w:szCs w:val="20"/>
        </w:rPr>
      </w:pPr>
    </w:p>
    <w:p w14:paraId="11F82F8E" w14:textId="77777777" w:rsidR="009B2080" w:rsidRPr="00FA65F1" w:rsidRDefault="009B2080" w:rsidP="005C7D3F">
      <w:pPr>
        <w:widowControl/>
        <w:rPr>
          <w:sz w:val="20"/>
          <w:szCs w:val="20"/>
        </w:rPr>
      </w:pPr>
    </w:p>
    <w:p w14:paraId="7E170CC3" w14:textId="77777777" w:rsidR="009B2080" w:rsidRPr="00FA65F1" w:rsidRDefault="009B2080" w:rsidP="005C7D3F">
      <w:pPr>
        <w:widowControl/>
        <w:rPr>
          <w:sz w:val="20"/>
          <w:szCs w:val="20"/>
        </w:rPr>
      </w:pPr>
    </w:p>
    <w:p w14:paraId="7055D4ED" w14:textId="097F9668" w:rsidR="00B41834" w:rsidRPr="00FA65F1" w:rsidRDefault="00B41834" w:rsidP="00B41834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FA65F1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lastRenderedPageBreak/>
        <w:t>Chapter 10 _ Consumer Surplus and Producer Surplus</w:t>
      </w:r>
    </w:p>
    <w:p w14:paraId="27D66C21" w14:textId="1C57A5A0" w:rsidR="00B41834" w:rsidRPr="00FA65F1" w:rsidRDefault="00B41834" w:rsidP="00B41834">
      <w:pPr>
        <w:widowControl/>
        <w:spacing w:line="276" w:lineRule="auto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val="en-HK"/>
        </w:rPr>
      </w:pPr>
      <w:r w:rsidRPr="00FA65F1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val="en-HK"/>
        </w:rPr>
        <w:t>Definition List</w:t>
      </w:r>
      <w:r w:rsidR="00AA6B28" w:rsidRPr="00FA65F1">
        <w:rPr>
          <w:rFonts w:ascii="PMingLiU" w:eastAsia="PMingLiU" w:hAnsi="PMingLiU" w:cs="PMingLiU" w:hint="eastAsia"/>
          <w:bCs/>
          <w:iCs/>
          <w:kern w:val="0"/>
          <w:sz w:val="20"/>
          <w:szCs w:val="20"/>
          <w:lang w:val="en-HK"/>
        </w:rPr>
        <w:t>定義列表</w:t>
      </w:r>
    </w:p>
    <w:p w14:paraId="445963DE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345910B1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57E2365C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1C4C3C05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33A74211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329E4D22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7E01EBB6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2ABCA792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227548A8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08712CDA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78D2562C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3840D1EB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29C1E8A2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0F06548A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00E5E2C4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0E392843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41CA4884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084CBB72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02BFCB27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12E13644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64EB90CA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3C1E8E2B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7B40D9F7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01F6CA7A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73C2539A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010E3E60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1A7BA3FF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144F2D2E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3C84FDE3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550CCA30" w14:textId="4F6666AF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267E1534" w14:textId="77777777" w:rsidR="00A34F48" w:rsidRPr="00FA65F1" w:rsidRDefault="00A34F48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7EEA52E9" w14:textId="7E7BB48B" w:rsidR="00F449B5" w:rsidRPr="00FA65F1" w:rsidRDefault="00F449B5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6ACA3B18" w14:textId="6B49F8A2" w:rsidR="00F449B5" w:rsidRPr="00FA65F1" w:rsidRDefault="00F449B5" w:rsidP="005C7D3F">
      <w:pPr>
        <w:widowControl/>
        <w:ind w:left="360"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575C06C8" w14:textId="77777777" w:rsidR="00DA354E" w:rsidRPr="00FA65F1" w:rsidRDefault="00DA354E" w:rsidP="00DA354E">
      <w:pPr>
        <w:widowControl/>
        <w:rPr>
          <w:rFonts w:ascii="Century" w:eastAsia="Times New Roman" w:hAnsi="Century" w:cs="Times New Roman"/>
          <w:kern w:val="0"/>
          <w:sz w:val="20"/>
          <w:szCs w:val="20"/>
        </w:rPr>
      </w:pPr>
    </w:p>
    <w:p w14:paraId="5AC91BF8" w14:textId="77777777" w:rsidR="005C7D3F" w:rsidRPr="00FA65F1" w:rsidRDefault="005C7D3F" w:rsidP="005C7D3F">
      <w:pPr>
        <w:widowControl/>
        <w:ind w:left="360"/>
        <w:rPr>
          <w:rFonts w:ascii="Century" w:eastAsia="Times New Roman" w:hAnsi="Century" w:cs="Times New Roman"/>
          <w:kern w:val="0"/>
        </w:rPr>
      </w:pPr>
      <w:r w:rsidRPr="00FA65F1">
        <w:rPr>
          <w:rFonts w:ascii="Century" w:eastAsia="Times New Roman" w:hAnsi="Century" w:cs="Times New Roman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42EAFB" w14:textId="77777777" w:rsidR="005C7D3F" w:rsidRPr="00FA65F1" w:rsidRDefault="005C7D3F" w:rsidP="009B2080">
      <w:pPr>
        <w:spacing w:line="276" w:lineRule="auto"/>
        <w:jc w:val="center"/>
        <w:rPr>
          <w:rFonts w:ascii="Copperplate Gothic Bold" w:hAnsi="Copperplate Gothic Bold"/>
        </w:rPr>
      </w:pPr>
      <w:r w:rsidRPr="00FA65F1">
        <w:rPr>
          <w:rFonts w:ascii="Copperplate Gothic Bold" w:hAnsi="Copperplate Gothic Bold"/>
        </w:rPr>
        <w:lastRenderedPageBreak/>
        <w:t>Chapter 10 _ Consumer Surplus &amp; Producer Surplus</w:t>
      </w:r>
    </w:p>
    <w:p w14:paraId="35E0579A" w14:textId="2C95369C" w:rsidR="0068492E" w:rsidRPr="00FA65F1" w:rsidRDefault="005C7D3F" w:rsidP="009B2080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Benefit to </w:t>
      </w:r>
      <w:r w:rsidR="00345B94" w:rsidRPr="00FA65F1">
        <w:rPr>
          <w:rFonts w:ascii="Times New Roman" w:hAnsi="Times New Roman" w:cs="Times New Roman"/>
          <w:b/>
          <w:color w:val="000000" w:themeColor="text1"/>
          <w:u w:val="single"/>
        </w:rPr>
        <w:t>a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 xml:space="preserve"> Consumer</w:t>
      </w:r>
      <w:r w:rsidR="0037201B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對消費者的好處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8"/>
        <w:gridCol w:w="5482"/>
      </w:tblGrid>
      <w:tr w:rsidR="0037201B" w:rsidRPr="00FA65F1" w14:paraId="3C0EF577" w14:textId="77777777" w:rsidTr="009B2080">
        <w:tc>
          <w:tcPr>
            <w:tcW w:w="4957" w:type="dxa"/>
          </w:tcPr>
          <w:p w14:paraId="647523A2" w14:textId="77777777" w:rsidR="0037201B" w:rsidRPr="00FA65F1" w:rsidRDefault="0037201B" w:rsidP="0037201B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benefit from consumption </w:t>
            </w:r>
          </w:p>
          <w:p w14:paraId="65EB6215" w14:textId="2AFCB6A2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= The maximum willingness to pay </w:t>
            </w:r>
          </w:p>
        </w:tc>
        <w:tc>
          <w:tcPr>
            <w:tcW w:w="5493" w:type="dxa"/>
          </w:tcPr>
          <w:p w14:paraId="44F58240" w14:textId="3C316910" w:rsidR="0037201B" w:rsidRPr="00FA65F1" w:rsidRDefault="0037201B" w:rsidP="0037201B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</w:t>
            </w:r>
            <w:r w:rsidR="00D528ED" w:rsidRPr="00D528E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利益</w:t>
            </w:r>
          </w:p>
          <w:p w14:paraId="121EA0E4" w14:textId="2A9ED922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= 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最大支付意願</w:t>
            </w:r>
          </w:p>
        </w:tc>
      </w:tr>
      <w:tr w:rsidR="0037201B" w:rsidRPr="00FA65F1" w14:paraId="76422B32" w14:textId="77777777" w:rsidTr="009B2080">
        <w:tc>
          <w:tcPr>
            <w:tcW w:w="4957" w:type="dxa"/>
          </w:tcPr>
          <w:p w14:paraId="7399402B" w14:textId="77777777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Example:</w:t>
            </w:r>
          </w:p>
          <w:p w14:paraId="593F9F77" w14:textId="77777777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Suppose Suki is very hungry, so she is interested in buying a cup noodle.</w:t>
            </w:r>
          </w:p>
          <w:p w14:paraId="78D57D28" w14:textId="77777777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 the 1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st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cup, her willingness to pay = $20</w:t>
            </w:r>
          </w:p>
          <w:p w14:paraId="312F5B12" w14:textId="77777777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 the 2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nd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cup, her willingness to pay = $15</w:t>
            </w:r>
          </w:p>
          <w:p w14:paraId="00C59EFB" w14:textId="77777777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 the 3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rd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cup, her willingness to pay = $9</w:t>
            </w:r>
          </w:p>
          <w:p w14:paraId="3870A3B4" w14:textId="77777777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 the 4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cup, her willingness to pay = $0</w:t>
            </w:r>
          </w:p>
          <w:p w14:paraId="544503C9" w14:textId="77777777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Therefore, we can conclude that, the benefit of having the first cup noodle is $20.</w:t>
            </w:r>
          </w:p>
          <w:p w14:paraId="24EB9745" w14:textId="77777777" w:rsidR="0037201B" w:rsidRPr="00FA65F1" w:rsidRDefault="0037201B" w:rsidP="0068492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493" w:type="dxa"/>
          </w:tcPr>
          <w:p w14:paraId="155F01D2" w14:textId="525341A8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例子：</w:t>
            </w:r>
          </w:p>
          <w:p w14:paraId="78D58BFC" w14:textId="2021C4C3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假設舒淇肚子很餓，所以她打算買一個杯麵。</w:t>
            </w:r>
          </w:p>
          <w:p w14:paraId="4A8633B9" w14:textId="7D30E67F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3683351" w14:textId="16696BDD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noProof/>
                <w:color w:val="020202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88C5488" wp14:editId="55C078EE">
                      <wp:simplePos x="0" y="0"/>
                      <wp:positionH relativeFrom="column">
                        <wp:posOffset>2536305</wp:posOffset>
                      </wp:positionH>
                      <wp:positionV relativeFrom="paragraph">
                        <wp:posOffset>125095</wp:posOffset>
                      </wp:positionV>
                      <wp:extent cx="789709" cy="821255"/>
                      <wp:effectExtent l="0" t="0" r="10795" b="17145"/>
                      <wp:wrapNone/>
                      <wp:docPr id="5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9709" cy="8212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7B176C" w14:textId="77777777" w:rsidR="00B64159" w:rsidRPr="009B2080" w:rsidRDefault="00C75FE6" w:rsidP="005C7D3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B2080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Marginal</w:t>
                                  </w:r>
                                </w:p>
                                <w:p w14:paraId="4C06C18A" w14:textId="533E839E" w:rsidR="00C75FE6" w:rsidRPr="009B2080" w:rsidRDefault="00C75FE6" w:rsidP="005C7D3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B2080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benefit</w:t>
                                  </w:r>
                                </w:p>
                                <w:p w14:paraId="7F4CCB3D" w14:textId="030A9D5F" w:rsidR="0037201B" w:rsidRPr="009B2080" w:rsidRDefault="0037201B" w:rsidP="005C7D3F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B2080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邊際</w:t>
                                  </w:r>
                                  <w:r w:rsidR="005A74DB" w:rsidRPr="009B2080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利益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8C548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199.7pt;margin-top:9.85pt;width:62.2pt;height:64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" filled="f" strokeweight="1pt">
                      <v:textbox>
                        <w:txbxContent>
                          <w:p w14:paraId="7E7B176C" w14:textId="77777777" w:rsidR="00B64159" w:rsidRPr="009B2080" w:rsidRDefault="00C75FE6" w:rsidP="005C7D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208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Marginal</w:t>
                            </w:r>
                          </w:p>
                          <w:p w14:paraId="4C06C18A" w14:textId="533E839E" w:rsidR="00C75FE6" w:rsidRPr="009B2080" w:rsidRDefault="00C75FE6" w:rsidP="005C7D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208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benefit</w:t>
                            </w:r>
                          </w:p>
                          <w:p w14:paraId="7F4CCB3D" w14:textId="030A9D5F" w:rsidR="0037201B" w:rsidRPr="009B2080" w:rsidRDefault="0037201B" w:rsidP="005C7D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2080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邊際</w:t>
                            </w:r>
                            <w:r w:rsidR="005A74DB" w:rsidRPr="009B2080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利益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對於第一杯，她的</w:t>
            </w:r>
            <w:r w:rsidR="00D528ED" w:rsidRPr="00D528E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最大支付意願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</w:t>
            </w:r>
            <w:r w:rsidR="00D528E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</w:t>
            </w:r>
          </w:p>
          <w:p w14:paraId="19573766" w14:textId="655BC4EA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對於第二杯，她的</w:t>
            </w:r>
            <w:r w:rsidR="00D528ED" w:rsidRPr="00D528E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最大支付意願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</w:t>
            </w:r>
            <w:r w:rsidR="00D528E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</w:t>
            </w:r>
          </w:p>
          <w:p w14:paraId="41F500F9" w14:textId="4F3C9538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對於第三杯，她的</w:t>
            </w:r>
            <w:r w:rsidR="00D528ED" w:rsidRPr="00D528E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最大支付意願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9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</w:t>
            </w:r>
          </w:p>
          <w:p w14:paraId="6F331DC8" w14:textId="5AF8D0A7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對於第四杯，她的</w:t>
            </w:r>
            <w:r w:rsidR="00D528ED" w:rsidRPr="00D528E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最大支付意願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</w:t>
            </w:r>
            <w:r w:rsidR="00D528E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0</w:t>
            </w:r>
            <w:r w:rsidR="00D528E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</w:t>
            </w:r>
          </w:p>
          <w:p w14:paraId="43024B85" w14:textId="51C17648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所以我們能夠得出結論：</w:t>
            </w:r>
          </w:p>
          <w:p w14:paraId="712D0FB6" w14:textId="00F974EB" w:rsidR="0037201B" w:rsidRPr="00FA65F1" w:rsidRDefault="0037201B" w:rsidP="0037201B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購買第一個杯麵的</w:t>
            </w:r>
            <w:r w:rsidR="00D528ED" w:rsidRPr="00D528E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利益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是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元。</w:t>
            </w:r>
          </w:p>
          <w:p w14:paraId="7D16FF04" w14:textId="41BA0376" w:rsidR="0037201B" w:rsidRPr="00FA65F1" w:rsidRDefault="0037201B" w:rsidP="0068492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7201B" w:rsidRPr="00FA65F1" w14:paraId="1F6E5F4B" w14:textId="77777777" w:rsidTr="009B2080">
        <w:tc>
          <w:tcPr>
            <w:tcW w:w="4957" w:type="dxa"/>
          </w:tcPr>
          <w:p w14:paraId="65989F28" w14:textId="77777777" w:rsidR="007D5A98" w:rsidRPr="00FA65F1" w:rsidRDefault="007D5A98" w:rsidP="007D5A98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Total benefit:</w:t>
            </w:r>
          </w:p>
          <w:p w14:paraId="2B1EB0F4" w14:textId="77777777" w:rsidR="007D5A98" w:rsidRPr="00FA65F1" w:rsidRDefault="007D5A98" w:rsidP="00B6415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 consumer’s maximum willingness to pay for a given quantity of a good</w:t>
            </w:r>
          </w:p>
          <w:p w14:paraId="537737F0" w14:textId="77777777" w:rsidR="007D5A98" w:rsidRPr="00FA65F1" w:rsidRDefault="007D5A98" w:rsidP="007D5A9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= 20 + 15 + 9 +0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= $44</w:t>
            </w:r>
          </w:p>
          <w:p w14:paraId="638008FC" w14:textId="77777777" w:rsidR="0037201B" w:rsidRPr="00FA65F1" w:rsidRDefault="0037201B" w:rsidP="0068492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493" w:type="dxa"/>
          </w:tcPr>
          <w:p w14:paraId="6F68D502" w14:textId="56EE0FD1" w:rsidR="007D5A98" w:rsidRPr="00FA65F1" w:rsidRDefault="007D5A98" w:rsidP="007D5A98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總</w:t>
            </w:r>
            <w:r w:rsidR="00B64159"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利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益：</w:t>
            </w:r>
          </w:p>
          <w:p w14:paraId="23C09102" w14:textId="10B4C2B7" w:rsidR="007D5A98" w:rsidRPr="00FA65F1" w:rsidRDefault="007D5A98" w:rsidP="007D5A9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消費者為給</w:t>
            </w:r>
            <w:r w:rsidR="004378E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指定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數量的商品支付的最大意願</w:t>
            </w:r>
          </w:p>
          <w:p w14:paraId="2D87C721" w14:textId="77777777" w:rsidR="007D5A98" w:rsidRPr="00FA65F1" w:rsidRDefault="007D5A98" w:rsidP="007D5A9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= 20 + 15 + 9 +0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= $44</w:t>
            </w:r>
          </w:p>
          <w:p w14:paraId="41E59412" w14:textId="04B0B7AC" w:rsidR="0037201B" w:rsidRPr="00FA65F1" w:rsidRDefault="0037201B" w:rsidP="0068492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7201B" w:rsidRPr="00FA65F1" w14:paraId="7E65EDD7" w14:textId="77777777" w:rsidTr="009B2080">
        <w:tc>
          <w:tcPr>
            <w:tcW w:w="4957" w:type="dxa"/>
          </w:tcPr>
          <w:p w14:paraId="35F8EBA8" w14:textId="77777777" w:rsidR="00B64159" w:rsidRPr="00FA65F1" w:rsidRDefault="00B64159" w:rsidP="00B64159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Average benefit:</w:t>
            </w:r>
          </w:p>
          <w:p w14:paraId="2975686B" w14:textId="77777777" w:rsidR="00B64159" w:rsidRPr="00FA65F1" w:rsidRDefault="00B64159" w:rsidP="00B6415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Total benefit / quantity </w:t>
            </w:r>
          </w:p>
          <w:p w14:paraId="1833A94A" w14:textId="426949ED" w:rsidR="00B64159" w:rsidRPr="00FA65F1" w:rsidRDefault="00B64159" w:rsidP="00B6415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 44 / 4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9B2080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 $11</w:t>
            </w:r>
          </w:p>
          <w:p w14:paraId="684A712C" w14:textId="77777777" w:rsidR="0037201B" w:rsidRPr="00FA65F1" w:rsidRDefault="0037201B" w:rsidP="0068492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493" w:type="dxa"/>
          </w:tcPr>
          <w:p w14:paraId="382D06B4" w14:textId="48CD46BA" w:rsidR="00B64159" w:rsidRPr="00FA65F1" w:rsidRDefault="005A74DB" w:rsidP="00B64159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平均利益：</w:t>
            </w:r>
          </w:p>
          <w:p w14:paraId="3266F47E" w14:textId="0309C70F" w:rsidR="00B64159" w:rsidRPr="00FA65F1" w:rsidRDefault="00D528ED" w:rsidP="00B6415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28E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總利益</w:t>
            </w:r>
            <w:r w:rsidR="00B64159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/ </w:t>
            </w:r>
            <w:r w:rsidR="00B64159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數量</w:t>
            </w:r>
            <w:r w:rsidR="00B64159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32BE5C18" w14:textId="6AABADDD" w:rsidR="00B64159" w:rsidRPr="00FA65F1" w:rsidRDefault="00B64159" w:rsidP="00B6415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 44 / 4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9B2080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 $11</w:t>
            </w:r>
          </w:p>
          <w:p w14:paraId="0AE49648" w14:textId="02C1236F" w:rsidR="0037201B" w:rsidRPr="00FA65F1" w:rsidRDefault="0037201B" w:rsidP="0068492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64159" w:rsidRPr="00FA65F1" w14:paraId="14ABB047" w14:textId="77777777" w:rsidTr="009B2080">
        <w:tc>
          <w:tcPr>
            <w:tcW w:w="4957" w:type="dxa"/>
          </w:tcPr>
          <w:p w14:paraId="2DA505F2" w14:textId="77777777" w:rsidR="00B64159" w:rsidRPr="00FA65F1" w:rsidRDefault="00B64159" w:rsidP="00B64159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Marginal benefit:</w:t>
            </w:r>
          </w:p>
          <w:p w14:paraId="2EE1EEC1" w14:textId="77777777" w:rsidR="00B64159" w:rsidRPr="00FA65F1" w:rsidRDefault="00B64159" w:rsidP="00B6415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 consumer’s maximum willingness to pay for an extra unit of good.</w:t>
            </w:r>
          </w:p>
          <w:p w14:paraId="2C9133C9" w14:textId="77777777" w:rsidR="00B64159" w:rsidRPr="00FA65F1" w:rsidRDefault="00B64159" w:rsidP="00B6415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 economics, we assume MB of a good decrease with their consumption.</w:t>
            </w:r>
          </w:p>
          <w:p w14:paraId="29E5CD4E" w14:textId="6D37ABA8" w:rsidR="00B64159" w:rsidRPr="00FA65F1" w:rsidRDefault="00B64159" w:rsidP="00B6415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MB = Demand curve</w:t>
            </w:r>
          </w:p>
        </w:tc>
        <w:tc>
          <w:tcPr>
            <w:tcW w:w="5493" w:type="dxa"/>
          </w:tcPr>
          <w:p w14:paraId="18626488" w14:textId="69DE863B" w:rsidR="00B64159" w:rsidRPr="00FA65F1" w:rsidRDefault="005A74DB" w:rsidP="00B64159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邊際利益：</w:t>
            </w:r>
          </w:p>
          <w:p w14:paraId="11B76164" w14:textId="02558818" w:rsidR="00B64159" w:rsidRPr="00FA65F1" w:rsidRDefault="005A74DB" w:rsidP="00B6415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</w:t>
            </w:r>
            <w:r w:rsidR="00D528ED" w:rsidRPr="00D528E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願意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</w:t>
            </w:r>
            <w:r w:rsidR="004378E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每一個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額外單位商品支付的最大</w:t>
            </w:r>
            <w:r w:rsidR="00E019BB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金額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。</w:t>
            </w:r>
          </w:p>
          <w:p w14:paraId="4177BCDE" w14:textId="77777777" w:rsidR="009B2080" w:rsidRPr="00FA65F1" w:rsidRDefault="009B2080" w:rsidP="005A74D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3EE32D1" w14:textId="652E6F7B" w:rsidR="005A74DB" w:rsidRPr="00FA65F1" w:rsidRDefault="005A74DB" w:rsidP="005A74D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在經濟學中，我們假設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MB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（邊際利益）會隨著他們的消費而減少。</w:t>
            </w:r>
          </w:p>
          <w:p w14:paraId="7001EB45" w14:textId="11C7FD75" w:rsidR="00B64159" w:rsidRPr="00FA65F1" w:rsidRDefault="005A74DB" w:rsidP="005A74D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MB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（邊際利益）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=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需求曲線</w:t>
            </w:r>
          </w:p>
        </w:tc>
      </w:tr>
    </w:tbl>
    <w:p w14:paraId="60B6A32F" w14:textId="77777777" w:rsidR="009B2080" w:rsidRPr="00FA65F1" w:rsidRDefault="009B2080" w:rsidP="004F6B69">
      <w:pPr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6DE1A17" w14:textId="5739D53F" w:rsidR="004F6B69" w:rsidRPr="00FA65F1" w:rsidRDefault="004F6B69" w:rsidP="004F6B69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Benefit to A Consumer</w:t>
      </w:r>
      <w:r w:rsidR="0061030A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對消費者的好處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9B2080" w:rsidRPr="00FA65F1" w14:paraId="57BA2B94" w14:textId="77777777" w:rsidTr="009B2080">
        <w:tc>
          <w:tcPr>
            <w:tcW w:w="10450" w:type="dxa"/>
          </w:tcPr>
          <w:p w14:paraId="50FBF09D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Prove Demand = Marginal Benefit</w:t>
            </w:r>
          </w:p>
          <w:p w14:paraId="6C4A9990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證明需求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>=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邊際利益</w:t>
            </w:r>
          </w:p>
          <w:p w14:paraId="04F2240D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585DA837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1C0B273D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72ED2028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0DF785F0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6BD9EEC6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2AA10AD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714E824E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6BE9D2C9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04484AF4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647035B3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148A4E59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3FC903AC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1D9EA9B0" w14:textId="77777777" w:rsidR="009B2080" w:rsidRPr="00FA65F1" w:rsidRDefault="009B2080" w:rsidP="009B2080">
            <w:pPr>
              <w:spacing w:line="360" w:lineRule="auto"/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sym w:font="Wingdings" w:char="F0E0"/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</w:r>
          </w:p>
          <w:p w14:paraId="48509D95" w14:textId="44A87BF1" w:rsidR="009B2080" w:rsidRPr="00FA65F1" w:rsidRDefault="009B2080" w:rsidP="009B2080">
            <w:pPr>
              <w:spacing w:line="360" w:lineRule="auto"/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sym w:font="Wingdings" w:char="F0E0"/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</w:r>
          </w:p>
        </w:tc>
      </w:tr>
      <w:tr w:rsidR="009B2080" w:rsidRPr="00FA65F1" w14:paraId="12D7EE37" w14:textId="77777777" w:rsidTr="009B2080">
        <w:tc>
          <w:tcPr>
            <w:tcW w:w="10450" w:type="dxa"/>
          </w:tcPr>
          <w:p w14:paraId="764EE261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Prove Demand = Marginal Benefit</w:t>
            </w:r>
          </w:p>
          <w:p w14:paraId="4B4F92A8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證明需求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=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邊際利益</w:t>
            </w:r>
          </w:p>
          <w:p w14:paraId="7F475B94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6F9131F3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30363AC7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B79B5BE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42773397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773DFE81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0599BD1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8BB6BA2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391CDD00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35716DA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5F147878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F5E742D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559BC15B" w14:textId="77777777" w:rsidR="009B2080" w:rsidRPr="00FA65F1" w:rsidRDefault="009B2080" w:rsidP="009B2080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5355A62F" w14:textId="77777777" w:rsidR="009B2080" w:rsidRPr="00FA65F1" w:rsidRDefault="009B2080" w:rsidP="009B2080">
            <w:pPr>
              <w:spacing w:line="360" w:lineRule="auto"/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sym w:font="Wingdings" w:char="F0E0"/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</w:r>
          </w:p>
          <w:p w14:paraId="1C26AD6D" w14:textId="17D54905" w:rsidR="009B2080" w:rsidRPr="00FA65F1" w:rsidRDefault="009B2080" w:rsidP="009B208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sym w:font="Wingdings" w:char="F0E0"/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</w:r>
          </w:p>
        </w:tc>
      </w:tr>
    </w:tbl>
    <w:p w14:paraId="6ABFB999" w14:textId="07A2C9DB" w:rsidR="00BD3BB0" w:rsidRPr="00FA65F1" w:rsidRDefault="00BD3BB0" w:rsidP="004F6B69">
      <w:pPr>
        <w:widowControl/>
        <w:rPr>
          <w:rFonts w:ascii="Times New Roman" w:hAnsi="Times New Roman" w:cs="Times New Roman"/>
          <w:color w:val="000000" w:themeColor="text1"/>
        </w:rPr>
      </w:pPr>
    </w:p>
    <w:p w14:paraId="744E566D" w14:textId="04E7E66D" w:rsidR="005C7D3F" w:rsidRPr="00FA65F1" w:rsidRDefault="005C7D3F" w:rsidP="005C7D3F">
      <w:pPr>
        <w:rPr>
          <w:rFonts w:ascii="Times New Roman" w:hAnsi="Times New Roman" w:cs="Times New Roman"/>
          <w:color w:val="000000" w:themeColor="text1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Benefit to A Consumer</w:t>
      </w:r>
      <w:r w:rsidR="0037201B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對消費者的好處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1030A" w:rsidRPr="00FA65F1" w14:paraId="4225FCBD" w14:textId="77777777" w:rsidTr="009B2080">
        <w:tc>
          <w:tcPr>
            <w:tcW w:w="5225" w:type="dxa"/>
          </w:tcPr>
          <w:p w14:paraId="3C550B91" w14:textId="77777777" w:rsidR="0061030A" w:rsidRPr="00FA65F1" w:rsidRDefault="0061030A" w:rsidP="0061030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Marginal Benefit (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MB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)</w:t>
            </w:r>
          </w:p>
          <w:p w14:paraId="25A98BA6" w14:textId="0CB6870E" w:rsidR="0061030A" w:rsidRPr="00FA65F1" w:rsidRDefault="0061030A" w:rsidP="0061030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= Total Benefit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of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(n) unit – Total Benefit of (n-1) unit</w:t>
            </w:r>
          </w:p>
          <w:p w14:paraId="3E177EAB" w14:textId="77777777" w:rsidR="00393B54" w:rsidRPr="00FA65F1" w:rsidRDefault="0061030A" w:rsidP="00393B5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Maximum amount willing to pay for an extra unit of good</w:t>
            </w:r>
          </w:p>
          <w:p w14:paraId="027C6500" w14:textId="5D91D14E" w:rsidR="0061030A" w:rsidRPr="00FA65F1" w:rsidRDefault="0061030A" w:rsidP="00393B5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When you get more of the good, maximum amount that you are willing to pay for an extra unit of a good will decrease</w:t>
            </w:r>
          </w:p>
          <w:p w14:paraId="1F00F147" w14:textId="77777777" w:rsidR="0061030A" w:rsidRPr="00FA65F1" w:rsidRDefault="0061030A" w:rsidP="005C7D3F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1DA72D43" w14:textId="535A3208" w:rsidR="0061030A" w:rsidRPr="00FA65F1" w:rsidRDefault="0061030A" w:rsidP="0061030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邊際利益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(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MB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)</w:t>
            </w:r>
          </w:p>
          <w:p w14:paraId="31801F82" w14:textId="0896D5C0" w:rsidR="0061030A" w:rsidRPr="00FA65F1" w:rsidRDefault="0061030A" w:rsidP="0061030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= (n)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單位的總利益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– (n-1)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單位的總利益</w:t>
            </w:r>
          </w:p>
          <w:p w14:paraId="380DF892" w14:textId="5BC4C497" w:rsidR="00393B54" w:rsidRPr="00FA65F1" w:rsidRDefault="0061030A" w:rsidP="00393B54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為額外</w:t>
            </w:r>
            <w:r w:rsidR="004378EC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一個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單位</w:t>
            </w:r>
            <w:r w:rsidR="004378E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的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商品</w:t>
            </w:r>
            <w:r w:rsidR="004378E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願意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支付的最大金額</w:t>
            </w:r>
          </w:p>
          <w:p w14:paraId="768F54E7" w14:textId="77777777" w:rsidR="00393B54" w:rsidRPr="00FA65F1" w:rsidRDefault="00393B54" w:rsidP="00393B5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5715BF4A" w14:textId="686F0A16" w:rsidR="0061030A" w:rsidRPr="00FA65F1" w:rsidRDefault="0061030A" w:rsidP="00393B54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當你</w:t>
            </w:r>
            <w:r w:rsidR="004378EC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購買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更多商品時，為額外單位</w:t>
            </w:r>
            <w:r w:rsidR="004378E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的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商品</w:t>
            </w:r>
            <w:r w:rsidR="004378E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願意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支付的最高金額會減少</w:t>
            </w:r>
          </w:p>
          <w:p w14:paraId="0234E446" w14:textId="77777777" w:rsidR="0061030A" w:rsidRPr="00FA65F1" w:rsidRDefault="0061030A" w:rsidP="005C7D3F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030A" w:rsidRPr="00FA65F1" w14:paraId="44F7129A" w14:textId="77777777" w:rsidTr="009B2080">
        <w:tc>
          <w:tcPr>
            <w:tcW w:w="10450" w:type="dxa"/>
            <w:gridSpan w:val="2"/>
          </w:tcPr>
          <w:p w14:paraId="46AB0B22" w14:textId="5CB0F36F" w:rsidR="0061030A" w:rsidRPr="00FA65F1" w:rsidRDefault="0061030A" w:rsidP="0061030A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Marginal Benefit (MB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)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&gt; Price: </w:t>
            </w:r>
            <w:r w:rsidR="00393B54"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K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eep buying until MB of the last unit equals the price</w:t>
            </w:r>
          </w:p>
          <w:p w14:paraId="69D5AA67" w14:textId="118EC991" w:rsidR="0061030A" w:rsidRPr="00FA65F1" w:rsidRDefault="0061030A" w:rsidP="0061030A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邊際利益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(MB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)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&gt;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價格：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93B54"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繼續購買直至最後單位的邊際利益與價格相等</w:t>
            </w:r>
          </w:p>
        </w:tc>
      </w:tr>
      <w:tr w:rsidR="0061030A" w:rsidRPr="00FA65F1" w14:paraId="5BECE653" w14:textId="77777777" w:rsidTr="009B2080">
        <w:tc>
          <w:tcPr>
            <w:tcW w:w="5225" w:type="dxa"/>
          </w:tcPr>
          <w:p w14:paraId="5366408D" w14:textId="77777777" w:rsidR="0061030A" w:rsidRPr="00FA65F1" w:rsidRDefault="0061030A" w:rsidP="0061030A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Consume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r surplus: </w:t>
            </w:r>
          </w:p>
          <w:p w14:paraId="14C75451" w14:textId="77777777" w:rsidR="0061030A" w:rsidRPr="00FA65F1" w:rsidRDefault="0061030A" w:rsidP="0061030A">
            <w:pPr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Measured by the difference between TB and TE</w:t>
            </w:r>
          </w:p>
          <w:p w14:paraId="3DFA5AE7" w14:textId="77777777" w:rsidR="0061030A" w:rsidRPr="00FA65F1" w:rsidRDefault="0061030A" w:rsidP="0061030A">
            <w:pPr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Measured by the difference between sum of MB and TE</w:t>
            </w:r>
          </w:p>
          <w:p w14:paraId="101ECA8C" w14:textId="77777777" w:rsidR="00393B54" w:rsidRPr="00FA65F1" w:rsidRDefault="00393B54" w:rsidP="00393B54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65DB80D" w14:textId="3E18ADD5" w:rsidR="0061030A" w:rsidRPr="00FA65F1" w:rsidRDefault="0061030A" w:rsidP="0061030A">
            <w:pPr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Measured by the sum of difference between MB and P</w:t>
            </w:r>
          </w:p>
        </w:tc>
        <w:tc>
          <w:tcPr>
            <w:tcW w:w="5225" w:type="dxa"/>
          </w:tcPr>
          <w:p w14:paraId="2F30DEE6" w14:textId="1F3B4484" w:rsidR="001E01CA" w:rsidRPr="00FA65F1" w:rsidRDefault="001E01CA" w:rsidP="001E01CA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消費者</w:t>
            </w:r>
            <w:r w:rsidR="004378EC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盈餘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：</w:t>
            </w:r>
          </w:p>
          <w:p w14:paraId="00E3F4B3" w14:textId="276602CA" w:rsidR="001E01CA" w:rsidRPr="00FA65F1" w:rsidRDefault="001E01CA" w:rsidP="001E01CA">
            <w:pPr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以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TB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（總利益）與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TE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（總支出）之差衡量</w:t>
            </w:r>
          </w:p>
          <w:p w14:paraId="442F3405" w14:textId="4F493462" w:rsidR="001E01CA" w:rsidRPr="00FA65F1" w:rsidRDefault="001E01CA" w:rsidP="001E01CA">
            <w:pPr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以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MB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（邊際利益）與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TE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（總支出）之和</w:t>
            </w:r>
            <w:r w:rsidR="00E13AB7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的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差</w:t>
            </w:r>
            <w:r w:rsidR="00E13AB7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距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來衡量</w:t>
            </w:r>
          </w:p>
          <w:p w14:paraId="72FC8927" w14:textId="029F9EA0" w:rsidR="001E01CA" w:rsidRPr="00FA65F1" w:rsidRDefault="001E01CA" w:rsidP="001E01CA">
            <w:pPr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以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MB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（邊際利益）與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P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（價格）之差之和衡量</w:t>
            </w:r>
          </w:p>
          <w:p w14:paraId="146AAFF4" w14:textId="2F8189F4" w:rsidR="0061030A" w:rsidRPr="00FA65F1" w:rsidRDefault="0061030A" w:rsidP="001E01C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39E1573C" w14:textId="3BE4F2CB" w:rsidR="005C7D3F" w:rsidRPr="00FA65F1" w:rsidRDefault="009B2080" w:rsidP="005C7D3F">
      <w:pPr>
        <w:rPr>
          <w:rFonts w:ascii="Times New Roman" w:hAnsi="Times New Roman" w:cs="Times New Roman"/>
          <w:bCs/>
          <w:color w:val="000000" w:themeColor="text1"/>
        </w:rPr>
      </w:pPr>
      <w:r w:rsidRPr="00FA65F1">
        <w:rPr>
          <w:rFonts w:ascii="Times New Roman" w:hAnsi="Times New Roman" w:cs="Times New Roman"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9432B03" wp14:editId="49A45D22">
                <wp:simplePos x="0" y="0"/>
                <wp:positionH relativeFrom="column">
                  <wp:posOffset>-117835</wp:posOffset>
                </wp:positionH>
                <wp:positionV relativeFrom="paragraph">
                  <wp:posOffset>-131</wp:posOffset>
                </wp:positionV>
                <wp:extent cx="5774604" cy="2807495"/>
                <wp:effectExtent l="0" t="0" r="0" b="0"/>
                <wp:wrapNone/>
                <wp:docPr id="47401774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4604" cy="2807495"/>
                          <a:chOff x="0" y="0"/>
                          <a:chExt cx="5774604" cy="2807495"/>
                        </a:xfrm>
                      </wpg:grpSpPr>
                      <wps:wsp>
                        <wps:cNvPr id="11" name="直線接點 4"/>
                        <wps:cNvCnPr/>
                        <wps:spPr>
                          <a:xfrm flipH="1" flipV="1">
                            <a:off x="248770" y="2487706"/>
                            <a:ext cx="2796378" cy="11673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線接點 14"/>
                        <wps:cNvCnPr/>
                        <wps:spPr>
                          <a:xfrm flipH="1">
                            <a:off x="1452282" y="1627094"/>
                            <a:ext cx="4713" cy="862553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63152072" name="Group 1"/>
                        <wpg:cNvGrpSpPr/>
                        <wpg:grpSpPr>
                          <a:xfrm>
                            <a:off x="0" y="0"/>
                            <a:ext cx="5774604" cy="2807495"/>
                            <a:chOff x="0" y="0"/>
                            <a:chExt cx="5774604" cy="2807495"/>
                          </a:xfrm>
                        </wpg:grpSpPr>
                        <wps:wsp>
                          <wps:cNvPr id="6" name="直線接點 3"/>
                          <wps:cNvCnPr/>
                          <wps:spPr>
                            <a:xfrm>
                              <a:off x="254000" y="283029"/>
                              <a:ext cx="0" cy="2196000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直線接點 5"/>
                          <wps:cNvCnPr/>
                          <wps:spPr>
                            <a:xfrm flipH="1" flipV="1">
                              <a:off x="275771" y="616858"/>
                              <a:ext cx="2182305" cy="1880647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文字方塊 6"/>
                          <wps:cNvSpPr txBox="1"/>
                          <wps:spPr>
                            <a:xfrm>
                              <a:off x="36286" y="0"/>
                              <a:ext cx="521335" cy="3378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BB7908" w14:textId="77777777" w:rsidR="00C75FE6" w:rsidRPr="009B2080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Price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文字方塊 8"/>
                          <wps:cNvSpPr txBox="1"/>
                          <wps:spPr>
                            <a:xfrm>
                              <a:off x="3004457" y="2441130"/>
                              <a:ext cx="748145" cy="3400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3D5CB" w14:textId="77777777" w:rsidR="00C75FE6" w:rsidRPr="009B2080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Quantity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文字方塊 10"/>
                          <wps:cNvSpPr txBox="1"/>
                          <wps:spPr>
                            <a:xfrm>
                              <a:off x="2431143" y="2184400"/>
                              <a:ext cx="415637" cy="338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275301" w14:textId="77777777" w:rsidR="00C75FE6" w:rsidRPr="009B2080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MB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直線接點 12"/>
                          <wps:cNvCnPr/>
                          <wps:spPr>
                            <a:xfrm flipH="1">
                              <a:off x="268514" y="1618343"/>
                              <a:ext cx="2682240" cy="212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文字方塊 13"/>
                          <wps:cNvSpPr txBox="1"/>
                          <wps:spPr>
                            <a:xfrm>
                              <a:off x="0" y="1465943"/>
                              <a:ext cx="264496" cy="3400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DC3959" w14:textId="77777777" w:rsidR="00C75FE6" w:rsidRPr="009B2080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文字方塊 15"/>
                          <wps:cNvSpPr txBox="1"/>
                          <wps:spPr>
                            <a:xfrm>
                              <a:off x="1306286" y="2467429"/>
                              <a:ext cx="264496" cy="3400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FB60DB" w14:textId="77777777" w:rsidR="00C75FE6" w:rsidRPr="009B2080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矩形 16"/>
                          <wps:cNvSpPr/>
                          <wps:spPr>
                            <a:xfrm>
                              <a:off x="268501" y="1636805"/>
                              <a:ext cx="1168923" cy="8509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直角三角形 19"/>
                          <wps:cNvSpPr/>
                          <wps:spPr>
                            <a:xfrm>
                              <a:off x="268514" y="644072"/>
                              <a:ext cx="1140643" cy="962189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右大括弧 23"/>
                          <wps:cNvSpPr/>
                          <wps:spPr>
                            <a:xfrm>
                              <a:off x="3222171" y="645886"/>
                              <a:ext cx="135467" cy="934297"/>
                            </a:xfrm>
                            <a:prstGeom prst="rightBrac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右大括弧 24"/>
                          <wps:cNvSpPr/>
                          <wps:spPr>
                            <a:xfrm>
                              <a:off x="3236686" y="1690915"/>
                              <a:ext cx="115057" cy="756000"/>
                            </a:xfrm>
                            <a:prstGeom prst="rightBrac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文字方塊 26"/>
                          <wps:cNvSpPr txBox="1"/>
                          <wps:spPr>
                            <a:xfrm>
                              <a:off x="3512370" y="830038"/>
                              <a:ext cx="2262234" cy="6359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877A17" w14:textId="32C1F633" w:rsidR="00C75FE6" w:rsidRPr="009B2080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Paid and bought (MB &gt; P)</w:t>
                                </w:r>
                              </w:p>
                              <w:p w14:paraId="560EDD90" w14:textId="0FDCD6ED" w:rsidR="003C7625" w:rsidRPr="009B2080" w:rsidRDefault="003C7625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已付及購買（邊際利益</w:t>
                                </w:r>
                                <w:r w:rsidRPr="009B208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&gt;</w:t>
                                </w:r>
                                <w:r w:rsidRPr="009B2080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價格）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文字方塊 27"/>
                          <wps:cNvSpPr txBox="1"/>
                          <wps:spPr>
                            <a:xfrm>
                              <a:off x="3512271" y="1785156"/>
                              <a:ext cx="2132390" cy="6559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F6FBA5" w14:textId="75010B92" w:rsidR="00C75FE6" w:rsidRPr="009B2080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Will not buy (MB &lt; P)</w:t>
                                </w:r>
                              </w:p>
                              <w:p w14:paraId="4425C3C5" w14:textId="7550D866" w:rsidR="003C7625" w:rsidRPr="009B2080" w:rsidRDefault="003C7625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不會購買（邊際利益</w:t>
                                </w:r>
                                <w:r w:rsidRPr="009B208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&lt;</w:t>
                                </w:r>
                                <w:r w:rsidRPr="009B2080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價格）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直角三角形 28"/>
                          <wps:cNvSpPr/>
                          <wps:spPr>
                            <a:xfrm rot="10800000">
                              <a:off x="1471386" y="1625600"/>
                              <a:ext cx="501061" cy="428919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50D8BB" w14:textId="77777777" w:rsidR="00C75FE6" w:rsidRPr="009B2080" w:rsidRDefault="00C75FE6" w:rsidP="005C7D3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9B2080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x</w:t>
                                </w:r>
                                <w:r w:rsidRPr="009B2080">
                                  <w:rPr>
                                    <w:sz w:val="20"/>
                                    <w:szCs w:val="20"/>
                                  </w:rPr>
                                  <w:t>c</w:t>
                                </w:r>
                                <w:r w:rsidRPr="009B2080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639B422" wp14:editId="3EC04A81">
                                      <wp:extent cx="125730" cy="109855"/>
                                      <wp:effectExtent l="0" t="0" r="1270" b="4445"/>
                                      <wp:docPr id="36" name="圖片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5730" cy="1098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432B03" id="Group 2" o:spid="_x0000_s1027" style="position:absolute;margin-left:-9.3pt;margin-top:0;width:454.7pt;height:221.05pt;z-index:251678720" coordsize="57746,280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">
                <v:line id="直線接點 4" o:spid="_x0000_s1028" style="position:absolute;flip:x y;visibility:visible;mso-wrap-style:square" from="2487,24877" to="30451,249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" strokecolor="black [3200]" strokeweight="1.25pt">
                  <v:stroke joinstyle="miter"/>
                </v:line>
                <v:line id="直線接點 14" o:spid="_x0000_s1029" style="position:absolute;flip:x;visibility:visible;mso-wrap-style:square" from="14522,16270" to="14569,248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" strokecolor="black [3200]" strokeweight="1.25pt">
                  <v:stroke joinstyle="miter"/>
                </v:line>
                <v:group id="Group 1" o:spid="_x0000_s1030" style="position:absolute;width:57746;height:28074" coordsize="57746,280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">
                  <v:line id="直線接點 3" o:spid="_x0000_s1031" style="position:absolute;visibility:visible;mso-wrap-style:square" from="2540,2830" to="2540,247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" strokecolor="black [3200]" strokeweight="1.25pt">
                    <v:stroke joinstyle="miter"/>
                  </v:line>
                  <v:line id="直線接點 5" o:spid="_x0000_s1032" style="position:absolute;flip:x y;visibility:visible;mso-wrap-style:square" from="2757,6168" to="24580,249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" strokecolor="black [3200]" strokeweight="1.25pt">
                    <v:stroke joinstyle="miter"/>
                  </v:line>
                  <v:shape id="文字方塊 6" o:spid="_x0000_s1033" type="#_x0000_t202" style="position:absolute;left:362;width:5214;height:33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" filled="f" stroked="f" strokeweight=".5pt">
                    <v:textbox>
                      <w:txbxContent>
                        <w:p w14:paraId="1FBB7908" w14:textId="77777777" w:rsidR="00C75FE6" w:rsidRPr="009B2080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Price</w:t>
                          </w:r>
                        </w:p>
                      </w:txbxContent>
                    </v:textbox>
                  </v:shape>
                  <v:shape id="文字方塊 8" o:spid="_x0000_s1034" type="#_x0000_t202" style="position:absolute;left:30044;top:24411;width:7482;height:3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" fillcolor="white [3201]" stroked="f" strokeweight=".5pt">
                    <v:textbox>
                      <w:txbxContent>
                        <w:p w14:paraId="14E3D5CB" w14:textId="77777777" w:rsidR="00C75FE6" w:rsidRPr="009B2080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Quantity</w:t>
                          </w:r>
                        </w:p>
                      </w:txbxContent>
                    </v:textbox>
                  </v:shape>
                  <v:shape id="文字方塊 10" o:spid="_x0000_s1035" type="#_x0000_t202" style="position:absolute;left:24311;top:21844;width:4156;height:33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" filled="f" stroked="f" strokeweight=".5pt">
                    <v:textbox>
                      <w:txbxContent>
                        <w:p w14:paraId="27275301" w14:textId="77777777" w:rsidR="00C75FE6" w:rsidRPr="009B2080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MB</w:t>
                          </w:r>
                        </w:p>
                      </w:txbxContent>
                    </v:textbox>
                  </v:shape>
                  <v:line id="直線接點 12" o:spid="_x0000_s1036" style="position:absolute;flip:x;visibility:visible;mso-wrap-style:square" from="2685,16183" to="29507,161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" strokecolor="black [3200]" strokeweight="1.25pt">
                    <v:stroke joinstyle="miter"/>
                  </v:line>
                  <v:shape id="文字方塊 13" o:spid="_x0000_s1037" type="#_x0000_t202" style="position:absolute;top:14659;width:2644;height:34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" filled="f" stroked="f" strokeweight=".5pt">
                    <v:textbox>
                      <w:txbxContent>
                        <w:p w14:paraId="0FDC3959" w14:textId="77777777" w:rsidR="00C75FE6" w:rsidRPr="009B2080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</w:t>
                          </w:r>
                        </w:p>
                      </w:txbxContent>
                    </v:textbox>
                  </v:shape>
                  <v:shape id="文字方塊 15" o:spid="_x0000_s1038" type="#_x0000_t202" style="position:absolute;left:13062;top:24674;width:2645;height:3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" filled="f" stroked="f" strokeweight=".5pt">
                    <v:textbox>
                      <w:txbxContent>
                        <w:p w14:paraId="0AFB60DB" w14:textId="77777777" w:rsidR="00C75FE6" w:rsidRPr="009B2080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Q</w:t>
                          </w:r>
                        </w:p>
                      </w:txbxContent>
                    </v:textbox>
                  </v:shape>
                  <v:rect id="矩形 16" o:spid="_x0000_s1039" style="position:absolute;left:2685;top:16368;width:11689;height:85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" fillcolor="#4472c4 [3204]" strokecolor="#1f3763 [1604]" strokeweight="1pt"/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9" o:spid="_x0000_s1040" type="#_x0000_t6" style="position:absolute;left:2685;top:6440;width:11406;height:962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" fillcolor="#ed7d31 [3205]" strokecolor="#823b0b [1605]" strokeweight="1pt"/>
                  <v:shapetype id="_x0000_t88" coordsize="21600,21600" o:spt="88" adj="1800,10800" path="m,qx10800@0l10800@2qy21600@11,10800@3l10800@1qy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0,0;21600,@11;0,21600" textboxrect="0,@4,7637,@5"/>
                    <v:handles>
                      <v:h position="center,#0" yrange="0,@8"/>
                      <v:h position="bottomRight,#1" yrange="@9,@10"/>
                    </v:handles>
                  </v:shapetype>
                  <v:shape id="右大括弧 23" o:spid="_x0000_s1041" type="#_x0000_t88" style="position:absolute;left:32221;top:6458;width:1355;height:93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" adj="261" strokecolor="black [3200]" strokeweight="1.25pt">
                    <v:stroke joinstyle="miter"/>
                  </v:shape>
                  <v:shape id="右大括弧 24" o:spid="_x0000_s1042" type="#_x0000_t88" style="position:absolute;left:32366;top:16909;width:1151;height:7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" adj="274" strokecolor="black [3200]" strokeweight="1.25pt">
                    <v:stroke joinstyle="miter"/>
                  </v:shape>
                  <v:shape id="文字方塊 26" o:spid="_x0000_s1043" type="#_x0000_t202" style="position:absolute;left:35123;top:8300;width:22623;height:63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" filled="f" stroked="f" strokeweight=".5pt">
                    <v:textbox>
                      <w:txbxContent>
                        <w:p w14:paraId="1D877A17" w14:textId="32C1F633" w:rsidR="00C75FE6" w:rsidRPr="009B2080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Paid and bought (MB &gt; P)</w:t>
                          </w:r>
                        </w:p>
                        <w:p w14:paraId="560EDD90" w14:textId="0FDCD6ED" w:rsidR="003C7625" w:rsidRPr="009B2080" w:rsidRDefault="003C7625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已付及購買（邊際利益</w:t>
                          </w:r>
                          <w:r w:rsidRPr="009B208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&gt;</w:t>
                          </w:r>
                          <w:r w:rsidRPr="009B2080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價格）</w:t>
                          </w:r>
                        </w:p>
                      </w:txbxContent>
                    </v:textbox>
                  </v:shape>
                  <v:shape id="文字方塊 27" o:spid="_x0000_s1044" type="#_x0000_t202" style="position:absolute;left:35122;top:17851;width:21324;height:65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" filled="f" stroked="f" strokeweight=".5pt">
                    <v:textbox>
                      <w:txbxContent>
                        <w:p w14:paraId="71F6FBA5" w14:textId="75010B92" w:rsidR="00C75FE6" w:rsidRPr="009B2080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Will not buy (MB &lt; P)</w:t>
                          </w:r>
                        </w:p>
                        <w:p w14:paraId="4425C3C5" w14:textId="7550D866" w:rsidR="003C7625" w:rsidRPr="009B2080" w:rsidRDefault="003C7625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不會購買（邊際利益</w:t>
                          </w:r>
                          <w:r w:rsidRPr="009B208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&lt;</w:t>
                          </w:r>
                          <w:r w:rsidRPr="009B2080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價格）</w:t>
                          </w:r>
                        </w:p>
                      </w:txbxContent>
                    </v:textbox>
                  </v:shape>
                  <v:shape id="直角三角形 28" o:spid="_x0000_s1045" type="#_x0000_t6" style="position:absolute;left:14713;top:16256;width:5011;height:4289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" fillcolor="#70ad47 [3209]" strokecolor="#375623 [1609]" strokeweight="1pt">
                    <v:textbox>
                      <w:txbxContent>
                        <w:p w14:paraId="6250D8BB" w14:textId="77777777" w:rsidR="00C75FE6" w:rsidRPr="009B2080" w:rsidRDefault="00C75FE6" w:rsidP="005C7D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9B2080">
                            <w:rPr>
                              <w:rFonts w:hint="eastAsia"/>
                              <w:sz w:val="20"/>
                              <w:szCs w:val="20"/>
                            </w:rPr>
                            <w:t>x</w:t>
                          </w:r>
                          <w:r w:rsidRPr="009B2080">
                            <w:rPr>
                              <w:sz w:val="20"/>
                              <w:szCs w:val="20"/>
                            </w:rPr>
                            <w:t>c</w:t>
                          </w:r>
                          <w:r w:rsidRPr="009B2080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639B422" wp14:editId="3EC04A81">
                                <wp:extent cx="125730" cy="109855"/>
                                <wp:effectExtent l="0" t="0" r="1270" b="4445"/>
                                <wp:docPr id="36" name="圖片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5730" cy="1098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9689A66" w14:textId="132C58B6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6CF8399B" w14:textId="161065DF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09C6E77F" w14:textId="77777777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2EABB41A" w14:textId="2797B2BE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0C290F6F" w14:textId="77777777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1E41BB77" w14:textId="48B49163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5AC1892A" w14:textId="40F549ED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4DB7EE4B" w14:textId="462CFC09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243D8B83" w14:textId="36646B63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146F5673" w14:textId="5A62B6A3" w:rsidR="001E01CA" w:rsidRPr="00FA65F1" w:rsidRDefault="001E01CA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2CE6ACE9" w14:textId="2FCD8387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28843D57" w14:textId="7A3BAA75" w:rsidR="005C7D3F" w:rsidRPr="00FA65F1" w:rsidRDefault="009B2080" w:rsidP="005C7D3F">
      <w:pPr>
        <w:rPr>
          <w:rFonts w:ascii="Times New Roman" w:hAnsi="Times New Roman" w:cs="Times New Roman"/>
          <w:bCs/>
          <w:color w:val="000000" w:themeColor="text1"/>
        </w:rPr>
      </w:pPr>
      <w:r w:rsidRPr="00FA65F1">
        <w:rPr>
          <w:rFonts w:ascii="Times New Roman" w:hAnsi="Times New Roman" w:cs="Times New Roman"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30CBBDE1" wp14:editId="57A7E88D">
                <wp:simplePos x="0" y="0"/>
                <wp:positionH relativeFrom="column">
                  <wp:posOffset>4091</wp:posOffset>
                </wp:positionH>
                <wp:positionV relativeFrom="paragraph">
                  <wp:posOffset>58736</wp:posOffset>
                </wp:positionV>
                <wp:extent cx="5714993" cy="1178560"/>
                <wp:effectExtent l="0" t="12700" r="0" b="0"/>
                <wp:wrapNone/>
                <wp:docPr id="197024086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993" cy="1178560"/>
                          <a:chOff x="-122555" y="0"/>
                          <a:chExt cx="5715314" cy="1179129"/>
                        </a:xfrm>
                      </wpg:grpSpPr>
                      <wps:wsp>
                        <wps:cNvPr id="18" name="矩形 17"/>
                        <wps:cNvSpPr/>
                        <wps:spPr>
                          <a:xfrm>
                            <a:off x="160256" y="9427"/>
                            <a:ext cx="659364" cy="50908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文字方塊 18"/>
                        <wps:cNvSpPr txBox="1"/>
                        <wps:spPr>
                          <a:xfrm>
                            <a:off x="-122555" y="557932"/>
                            <a:ext cx="1306195" cy="5367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8FBA277" w14:textId="6C0B8011" w:rsidR="00C75FE6" w:rsidRPr="009B2080" w:rsidRDefault="00C75FE6" w:rsidP="005C7D3F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B208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Amount Paid</w:t>
                              </w:r>
                            </w:p>
                            <w:p w14:paraId="103CF0F5" w14:textId="52FC0D81" w:rsidR="003C7625" w:rsidRPr="009B2080" w:rsidRDefault="003C7625" w:rsidP="005C7D3F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B2080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已付總額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直角三角形 20"/>
                        <wps:cNvSpPr/>
                        <wps:spPr>
                          <a:xfrm>
                            <a:off x="2356701" y="3274"/>
                            <a:ext cx="350196" cy="266160"/>
                          </a:xfrm>
                          <a:prstGeom prst="rtTriangl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文字方塊 22"/>
                        <wps:cNvSpPr txBox="1"/>
                        <wps:spPr>
                          <a:xfrm>
                            <a:off x="1894787" y="614279"/>
                            <a:ext cx="1626235" cy="536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74D108" w14:textId="6C361C14" w:rsidR="00C75FE6" w:rsidRPr="009B2080" w:rsidRDefault="00C75FE6" w:rsidP="005C7D3F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B208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Benefit (willing to pay)</w:t>
                              </w:r>
                            </w:p>
                            <w:p w14:paraId="72E00CD2" w14:textId="026C3068" w:rsidR="003C7625" w:rsidRPr="009B2080" w:rsidRDefault="003C7625" w:rsidP="005C7D3F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B2080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利益（願意付款）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直角三角形 30"/>
                        <wps:cNvSpPr/>
                        <wps:spPr>
                          <a:xfrm rot="10800000">
                            <a:off x="4151067" y="0"/>
                            <a:ext cx="683986" cy="572277"/>
                          </a:xfrm>
                          <a:prstGeom prst="rtTriangle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34A897" w14:textId="77777777" w:rsidR="00C75FE6" w:rsidRPr="009B2080" w:rsidRDefault="00C75FE6" w:rsidP="005C7D3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B2080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x</w:t>
                              </w:r>
                              <w:r w:rsidRPr="009B2080">
                                <w:rPr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9B2080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7B433BD" wp14:editId="6731A3B0">
                                    <wp:extent cx="125730" cy="109855"/>
                                    <wp:effectExtent l="0" t="0" r="1270" b="4445"/>
                                    <wp:docPr id="31" name="圖片 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5730" cy="1098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文字方塊 32"/>
                        <wps:cNvSpPr txBox="1"/>
                        <wps:spPr>
                          <a:xfrm>
                            <a:off x="4260916" y="612737"/>
                            <a:ext cx="1331843" cy="5663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618275" w14:textId="4FE34F4C" w:rsidR="00C75FE6" w:rsidRPr="009B2080" w:rsidRDefault="00C75FE6" w:rsidP="005C7D3F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9B208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Loss of CS</w:t>
                              </w:r>
                            </w:p>
                            <w:p w14:paraId="5E65E848" w14:textId="63E0D1F7" w:rsidR="003C7625" w:rsidRPr="009B2080" w:rsidRDefault="003C7625" w:rsidP="005C7D3F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9B2080"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消費者</w:t>
                              </w:r>
                              <w:r w:rsidR="008C6CDC" w:rsidRPr="009B2080"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盈餘</w:t>
                              </w:r>
                              <w:r w:rsidRPr="009B2080"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損失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矩形 17"/>
                        <wps:cNvSpPr/>
                        <wps:spPr>
                          <a:xfrm>
                            <a:off x="2347274" y="282805"/>
                            <a:ext cx="369651" cy="2983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CBBDE1" id="Group 3" o:spid="_x0000_s1046" style="position:absolute;margin-left:.3pt;margin-top:4.6pt;width:450pt;height:92.8pt;z-index:251749376;mso-width-relative:margin;mso-height-relative:margin" coordorigin="-1225" coordsize="57153,117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">
                <v:rect id="矩形 17" o:spid="_x0000_s1047" style="position:absolute;left:1602;top:94;width:6594;height:50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" fillcolor="#4472c4 [3204]" strokecolor="#1f3763 [1604]" strokeweight="1pt"/>
                <v:shape id="文字方塊 18" o:spid="_x0000_s1048" type="#_x0000_t202" style="position:absolute;left:-1225;top:5579;width:13061;height:53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68FBA277" w14:textId="6C0B8011" w:rsidR="00C75FE6" w:rsidRPr="009B2080" w:rsidRDefault="00C75FE6" w:rsidP="005C7D3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B208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Amount Paid</w:t>
                        </w:r>
                      </w:p>
                      <w:p w14:paraId="103CF0F5" w14:textId="52FC0D81" w:rsidR="003C7625" w:rsidRPr="009B2080" w:rsidRDefault="003C7625" w:rsidP="005C7D3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B2080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已付總額</w:t>
                        </w:r>
                      </w:p>
                    </w:txbxContent>
                  </v:textbox>
                </v:shape>
                <v:shape id="直角三角形 20" o:spid="_x0000_s1049" type="#_x0000_t6" style="position:absolute;left:23567;top:32;width:3501;height:26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" fillcolor="#ed7d31 [3205]" strokecolor="#823b0b [1605]" strokeweight="1pt"/>
                <v:shape id="文字方塊 22" o:spid="_x0000_s1050" type="#_x0000_t202" style="position:absolute;left:18947;top:6142;width:16263;height:53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" filled="f" stroked="f" strokeweight=".5pt">
                  <v:textbox>
                    <w:txbxContent>
                      <w:p w14:paraId="1774D108" w14:textId="6C361C14" w:rsidR="00C75FE6" w:rsidRPr="009B2080" w:rsidRDefault="00C75FE6" w:rsidP="005C7D3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B208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Benefit (willing to pay)</w:t>
                        </w:r>
                      </w:p>
                      <w:p w14:paraId="72E00CD2" w14:textId="026C3068" w:rsidR="003C7625" w:rsidRPr="009B2080" w:rsidRDefault="003C7625" w:rsidP="005C7D3F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B2080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利益（願意付款）</w:t>
                        </w:r>
                      </w:p>
                    </w:txbxContent>
                  </v:textbox>
                </v:shape>
                <v:shape id="直角三角形 30" o:spid="_x0000_s1051" type="#_x0000_t6" style="position:absolute;left:41510;width:6840;height:5722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" fillcolor="#70ad47 [3209]" strokecolor="#375623 [1609]" strokeweight="1pt">
                  <v:textbox>
                    <w:txbxContent>
                      <w:p w14:paraId="6834A897" w14:textId="77777777" w:rsidR="00C75FE6" w:rsidRPr="009B2080" w:rsidRDefault="00C75FE6" w:rsidP="005C7D3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B2080">
                          <w:rPr>
                            <w:rFonts w:hint="eastAsia"/>
                            <w:sz w:val="20"/>
                            <w:szCs w:val="20"/>
                          </w:rPr>
                          <w:t>x</w:t>
                        </w:r>
                        <w:r w:rsidRPr="009B2080">
                          <w:rPr>
                            <w:sz w:val="20"/>
                            <w:szCs w:val="20"/>
                          </w:rPr>
                          <w:t>c</w:t>
                        </w:r>
                        <w:r w:rsidRPr="009B2080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47B433BD" wp14:editId="6731A3B0">
                              <wp:extent cx="125730" cy="109855"/>
                              <wp:effectExtent l="0" t="0" r="1270" b="4445"/>
                              <wp:docPr id="31" name="圖片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5730" cy="1098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字方塊 32" o:spid="_x0000_s1052" type="#_x0000_t202" style="position:absolute;left:42609;top:6127;width:13318;height:56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" filled="f" stroked="f" strokeweight=".5pt">
                  <v:textbox>
                    <w:txbxContent>
                      <w:p w14:paraId="76618275" w14:textId="4FE34F4C" w:rsidR="00C75FE6" w:rsidRPr="009B2080" w:rsidRDefault="00C75FE6" w:rsidP="005C7D3F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9B2080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Loss of CS</w:t>
                        </w:r>
                      </w:p>
                      <w:p w14:paraId="5E65E848" w14:textId="63E0D1F7" w:rsidR="003C7625" w:rsidRPr="009B2080" w:rsidRDefault="003C7625" w:rsidP="005C7D3F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9B2080">
                          <w:rPr>
                            <w:rFonts w:ascii="Times New Roman" w:hAnsi="Times New Roman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消費者</w:t>
                        </w:r>
                        <w:r w:rsidR="008C6CDC" w:rsidRPr="009B2080">
                          <w:rPr>
                            <w:rFonts w:ascii="Times New Roman" w:hAnsi="Times New Roman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盈餘</w:t>
                        </w:r>
                        <w:r w:rsidRPr="009B2080">
                          <w:rPr>
                            <w:rFonts w:ascii="Times New Roman" w:hAnsi="Times New Roman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損失</w:t>
                        </w:r>
                      </w:p>
                    </w:txbxContent>
                  </v:textbox>
                </v:shape>
                <v:rect id="矩形 17" o:spid="_x0000_s1053" style="position:absolute;left:23472;top:2828;width:3697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" fillcolor="#4472c4 [3204]" strokecolor="#1f3763 [1604]" strokeweight="1pt"/>
              </v:group>
            </w:pict>
          </mc:Fallback>
        </mc:AlternateContent>
      </w:r>
    </w:p>
    <w:p w14:paraId="7431EC26" w14:textId="35516BFD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0C3CC149" w14:textId="1D090DBE" w:rsidR="00044AB0" w:rsidRPr="00FA65F1" w:rsidRDefault="00044AB0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0B01996D" w14:textId="77777777" w:rsidR="009B2080" w:rsidRPr="00FA65F1" w:rsidRDefault="009B2080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69307AF2" w14:textId="1554155B" w:rsidR="00044AB0" w:rsidRPr="00FA65F1" w:rsidRDefault="00612273" w:rsidP="00044AB0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10.3</w:t>
      </w:r>
      <w:r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Benefit to A Consumer </w:t>
      </w:r>
      <w:r w:rsidR="00044AB0"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03E997EB" w14:textId="334CA10D" w:rsidR="00044AB0" w:rsidRPr="00FA65F1" w:rsidRDefault="00044AB0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Marginal benefit</w:t>
      </w:r>
      <w:r w:rsidR="00094D7A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is calculated by </w:t>
      </w:r>
      <w:r w:rsidR="00094D7A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total </w:t>
      </w:r>
      <w:r w:rsidR="00BD0595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b</w:t>
      </w:r>
      <w:r w:rsidR="00094D7A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enefit for (n) unit – total </w:t>
      </w:r>
      <w:r w:rsidR="00BD0595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b</w:t>
      </w:r>
      <w:r w:rsidR="00094D7A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enefit for (n-1) unit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7F235C6" w14:textId="067224EF" w:rsidR="008C6CDC" w:rsidRPr="00FA65F1" w:rsidRDefault="008C6CDC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邊際利益的計算方法是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(n)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個單位的總</w:t>
      </w:r>
      <w:r w:rsidR="004378EC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利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益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–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(n-1)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個單位的總</w:t>
      </w:r>
      <w:r w:rsidR="004378EC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利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益</w:t>
      </w:r>
    </w:p>
    <w:p w14:paraId="6818003B" w14:textId="1DCB4585" w:rsidR="00044AB0" w:rsidRPr="00FA65F1" w:rsidRDefault="00044AB0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255E4E2" w14:textId="11FB4962" w:rsidR="00832A41" w:rsidRPr="00FA65F1" w:rsidRDefault="00094D7A" w:rsidP="00612273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2.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32A41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Marginal benefit is the minimum amount that the consumer is willing to pay for an extra quantity of good.</w:t>
      </w:r>
      <w:r w:rsidR="00832A41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32A41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832A41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A9D7E24" w14:textId="5CEB036E" w:rsidR="008C6CDC" w:rsidRPr="00FA65F1" w:rsidRDefault="008C6CDC" w:rsidP="00612273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邊際利益是消費者願意為額外數量的商品支付的最低金額。</w:t>
      </w:r>
    </w:p>
    <w:p w14:paraId="220A4312" w14:textId="690733F3" w:rsidR="00044AB0" w:rsidRPr="00FA65F1" w:rsidRDefault="00832A41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38033C2" w14:textId="204D68C6" w:rsidR="00832A41" w:rsidRPr="00FA65F1" w:rsidRDefault="00832A41" w:rsidP="00832A4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3.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If Marginal benefit &lt; price, buyers will most likely purchase more 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FEF5414" w14:textId="63FF9E71" w:rsidR="008C6CDC" w:rsidRPr="00FA65F1" w:rsidRDefault="008C6CDC" w:rsidP="00832A4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如果邊際利益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&lt;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價格，買家可能會購買更多</w:t>
      </w:r>
    </w:p>
    <w:p w14:paraId="06DB6B43" w14:textId="5460D229" w:rsidR="00044AB0" w:rsidRPr="00FA65F1" w:rsidRDefault="00832A41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CC9CD30" w14:textId="61656D35" w:rsidR="00832A41" w:rsidRPr="00FA65F1" w:rsidRDefault="00832A41" w:rsidP="00832A4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4.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If Marginal benefit &gt; price, buyers will most likely purchase fewer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F411FDD" w14:textId="606E490A" w:rsidR="008C6CDC" w:rsidRPr="00FA65F1" w:rsidRDefault="008C6CDC" w:rsidP="00832A4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如果邊際利益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&gt;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價格，買家可能會購買更少</w:t>
      </w:r>
    </w:p>
    <w:p w14:paraId="0807CC7F" w14:textId="216B436A" w:rsidR="00044AB0" w:rsidRPr="00FA65F1" w:rsidRDefault="00832A41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11317A0" w14:textId="35267B07" w:rsidR="00BD0595" w:rsidRPr="00FA65F1" w:rsidRDefault="00832A41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5.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5592A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If Marginal Benefit </w:t>
      </w:r>
      <w:r w:rsidR="00BD0595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= price, buyers will still consume this unit of product</w:t>
      </w:r>
      <w:r w:rsidR="00BD0595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D0595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D0595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D0595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D0595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BD0595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1BA0C96" w14:textId="3484BB94" w:rsidR="008C6CDC" w:rsidRPr="00FA65F1" w:rsidRDefault="008C6CDC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如果邊際收益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價格，買家仍會消費這單位產品</w:t>
      </w:r>
    </w:p>
    <w:p w14:paraId="7184188C" w14:textId="2B060F27" w:rsidR="00044AB0" w:rsidRPr="00FA65F1" w:rsidRDefault="00BD0595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A6A2EA9" w14:textId="324C8DE3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6.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Consumer surplus is </w:t>
      </w:r>
      <w:r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measured by the sum of difference between MB and P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F393250" w14:textId="3AB913FC" w:rsidR="008C6CDC" w:rsidRPr="00FA65F1" w:rsidRDefault="008C6CDC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消費者盈餘用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MB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（邊際利益）和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P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（價格）之差的總和來衡量</w:t>
      </w:r>
    </w:p>
    <w:p w14:paraId="0CD0E453" w14:textId="6940764C" w:rsidR="00044AB0" w:rsidRPr="00FA65F1" w:rsidRDefault="00BD0595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6652241" w14:textId="2366D29B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7.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Consumer surplus is </w:t>
      </w:r>
      <w:r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m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easured </w:t>
      </w:r>
      <w:r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by the difference between MB and TE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581BA77" w14:textId="01F4E55F" w:rsidR="008C6CDC" w:rsidRPr="00FA65F1" w:rsidRDefault="008C6CDC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消費者盈餘用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MB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和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TE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之間的差來衡量</w:t>
      </w:r>
    </w:p>
    <w:p w14:paraId="36C0DB48" w14:textId="34804E43" w:rsidR="002A6033" w:rsidRPr="00FA65F1" w:rsidRDefault="00BD0595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7DD2389" w14:textId="3AAA5B60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8.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Sum of marginal benefit = Total benefit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8417BE1" w14:textId="21EB9CD3" w:rsidR="002A6033" w:rsidRPr="00FA65F1" w:rsidRDefault="002A6033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邊際利益之和</w:t>
      </w:r>
      <w:r w:rsidR="004378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=</w:t>
      </w:r>
      <w:r w:rsidR="004378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總利益</w:t>
      </w:r>
    </w:p>
    <w:p w14:paraId="7BC051B4" w14:textId="394738C2" w:rsidR="00044AB0" w:rsidRPr="00FA65F1" w:rsidRDefault="00BD0595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04924D6" w14:textId="26E248E1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9.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Marginal benefit and quantity demanded are negatively related 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C3E97B7" w14:textId="57D69833" w:rsidR="002A6033" w:rsidRPr="00FA65F1" w:rsidRDefault="002A6033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邊際利益與需求量</w:t>
      </w:r>
      <w:r w:rsidR="004378E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成反比</w:t>
      </w:r>
    </w:p>
    <w:p w14:paraId="7A18E530" w14:textId="2E83CCB2" w:rsidR="00BD0595" w:rsidRPr="00FA65F1" w:rsidRDefault="00BD0595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8BBC5B6" w14:textId="521298FC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10.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At the market equilibrium, MB = P 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9B2080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5D26DAB" w14:textId="7BEA3EE3" w:rsidR="002A6033" w:rsidRPr="00FA65F1" w:rsidRDefault="002A6033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9B20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在市場均衡</w:t>
      </w:r>
      <w:r w:rsidR="004378EC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的水平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時，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MB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（邊際利益）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= P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（價格）</w:t>
      </w:r>
    </w:p>
    <w:p w14:paraId="31656598" w14:textId="1C10E483" w:rsidR="003547F2" w:rsidRPr="00FA65F1" w:rsidRDefault="00BD0595" w:rsidP="00044AB0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</w:p>
    <w:p w14:paraId="62FFE072" w14:textId="77777777" w:rsidR="009B2080" w:rsidRPr="00FA65F1" w:rsidRDefault="009B2080" w:rsidP="00044AB0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05021A0A" w14:textId="4F1B3CFF" w:rsidR="003547F2" w:rsidRPr="00FA65F1" w:rsidRDefault="00612273" w:rsidP="00044AB0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16"/>
          <w:szCs w:val="16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 xml:space="preserve">ANS: </w:t>
      </w:r>
      <w:r w:rsidR="00094D7A" w:rsidRPr="00FA65F1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</w:t>
      </w:r>
      <w:r w:rsidR="00832A41" w:rsidRPr="00FA65F1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FFF</w:t>
      </w:r>
      <w:r w:rsidR="00BD0595" w:rsidRPr="00FA65F1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 TFTTT</w:t>
      </w:r>
    </w:p>
    <w:p w14:paraId="70DDC02D" w14:textId="35E642F9" w:rsidR="003B5882" w:rsidRPr="00FA65F1" w:rsidRDefault="005C7D3F" w:rsidP="003B5882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Cost to A Supplier</w:t>
      </w:r>
      <w:r w:rsidR="002E26C6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生產者</w:t>
      </w:r>
      <w:r w:rsidR="002A6033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成本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2A6033" w:rsidRPr="00FA65F1" w14:paraId="5120BA7F" w14:textId="77777777" w:rsidTr="009B2080">
        <w:tc>
          <w:tcPr>
            <w:tcW w:w="5225" w:type="dxa"/>
          </w:tcPr>
          <w:p w14:paraId="009FB345" w14:textId="77777777" w:rsidR="002A6033" w:rsidRPr="00FA65F1" w:rsidRDefault="002A6033" w:rsidP="002A6033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Variable Cost (VC):</w:t>
            </w:r>
          </w:p>
          <w:p w14:paraId="626035FC" w14:textId="22001CB0" w:rsidR="002A6033" w:rsidRPr="00FA65F1" w:rsidRDefault="002A6033" w:rsidP="003B5882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Cost increase as u it of output increase</w:t>
            </w:r>
          </w:p>
        </w:tc>
        <w:tc>
          <w:tcPr>
            <w:tcW w:w="5225" w:type="dxa"/>
          </w:tcPr>
          <w:p w14:paraId="3F595A42" w14:textId="2D6DC298" w:rsidR="002A6033" w:rsidRPr="00FA65F1" w:rsidRDefault="002A6033" w:rsidP="002A6033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single"/>
              </w:rPr>
              <w:t>可變成本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 xml:space="preserve"> (VC):</w:t>
            </w:r>
          </w:p>
          <w:p w14:paraId="61E86ADE" w14:textId="4DA3564F" w:rsidR="002A6033" w:rsidRPr="00FA65F1" w:rsidRDefault="002A6033" w:rsidP="00393B54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成本隨著產量的增加而增加</w:t>
            </w:r>
          </w:p>
          <w:p w14:paraId="2003E97A" w14:textId="77777777" w:rsidR="002A6033" w:rsidRPr="00FA65F1" w:rsidRDefault="002A6033" w:rsidP="003B58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A6033" w:rsidRPr="00FA65F1" w14:paraId="6CD33522" w14:textId="77777777" w:rsidTr="009B2080">
        <w:tc>
          <w:tcPr>
            <w:tcW w:w="5225" w:type="dxa"/>
          </w:tcPr>
          <w:p w14:paraId="510522D3" w14:textId="77777777" w:rsidR="002A6033" w:rsidRPr="00FA65F1" w:rsidRDefault="002A6033" w:rsidP="002A6033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Fixed Cost (FC):</w:t>
            </w:r>
          </w:p>
          <w:p w14:paraId="5D3AB363" w14:textId="77777777" w:rsidR="00393B54" w:rsidRPr="00FA65F1" w:rsidRDefault="002A6033" w:rsidP="002A6033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Fixed regardless to output change </w:t>
            </w:r>
          </w:p>
          <w:p w14:paraId="07351C6A" w14:textId="77777777" w:rsidR="00393B54" w:rsidRPr="00FA65F1" w:rsidRDefault="002A6033" w:rsidP="002A6033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Unavoidable, sunk cost</w:t>
            </w:r>
          </w:p>
          <w:p w14:paraId="28FE2232" w14:textId="262C2932" w:rsidR="002A6033" w:rsidRPr="00FA65F1" w:rsidRDefault="002A6033" w:rsidP="002A6033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Won’t affect decision making</w:t>
            </w:r>
          </w:p>
          <w:p w14:paraId="6F9F776B" w14:textId="77777777" w:rsidR="002A6033" w:rsidRPr="00FA65F1" w:rsidRDefault="002A6033" w:rsidP="003B58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6770C5A1" w14:textId="22FF4137" w:rsidR="002A6033" w:rsidRPr="00FA65F1" w:rsidRDefault="002A6033" w:rsidP="002A6033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single"/>
              </w:rPr>
              <w:t>固定成本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 xml:space="preserve"> (FC):</w:t>
            </w:r>
          </w:p>
          <w:p w14:paraId="17D60CA5" w14:textId="23F81FE4" w:rsidR="00393B54" w:rsidRPr="00FA65F1" w:rsidRDefault="002A6033" w:rsidP="002A6033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無論</w:t>
            </w:r>
            <w:r w:rsidR="00552110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產</w:t>
            </w:r>
            <w:r w:rsidR="00552110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出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變化如何都是固定不變的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A93DD1A" w14:textId="7596E7A9" w:rsidR="00393B54" w:rsidRPr="00FA65F1" w:rsidRDefault="002A6033" w:rsidP="002A6033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不可避免，</w:t>
            </w:r>
            <w:r w:rsidR="009D3EF1" w:rsidRPr="00FA65F1">
              <w:rPr>
                <w:rFonts w:asciiTheme="majorEastAsia" w:eastAsiaTheme="majorEastAsia" w:hAnsiTheme="majorEastAsia" w:cs="PingFang TC" w:hint="eastAsia"/>
                <w:color w:val="000000" w:themeColor="text1"/>
                <w:sz w:val="20"/>
                <w:szCs w:val="20"/>
                <w:lang w:eastAsia="zh-HK"/>
              </w:rPr>
              <w:t>沉</w:t>
            </w:r>
            <w:r w:rsidR="00EE5ADE" w:rsidRPr="00FA65F1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</w:rPr>
              <w:t>沒成本</w:t>
            </w:r>
          </w:p>
          <w:p w14:paraId="410DCABF" w14:textId="58241058" w:rsidR="002A6033" w:rsidRPr="00FA65F1" w:rsidRDefault="00EE5ADE" w:rsidP="002A6033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不會影響決策</w:t>
            </w:r>
          </w:p>
          <w:p w14:paraId="53B5498B" w14:textId="77777777" w:rsidR="002A6033" w:rsidRPr="00FA65F1" w:rsidRDefault="002A6033" w:rsidP="003B58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A6033" w:rsidRPr="00FA65F1" w14:paraId="1D77B0F7" w14:textId="77777777" w:rsidTr="009B2080">
        <w:tc>
          <w:tcPr>
            <w:tcW w:w="5225" w:type="dxa"/>
          </w:tcPr>
          <w:p w14:paraId="625FC0F2" w14:textId="77777777" w:rsidR="002A6033" w:rsidRPr="00FA65F1" w:rsidRDefault="002A6033" w:rsidP="002A6033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Total Cost (TC):</w:t>
            </w:r>
          </w:p>
          <w:p w14:paraId="0E79E3AD" w14:textId="5087FE5E" w:rsidR="002A6033" w:rsidRPr="00FA65F1" w:rsidRDefault="002A6033" w:rsidP="00393B54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Total Fixed Cost + Total Variable Cost</w:t>
            </w:r>
          </w:p>
          <w:p w14:paraId="7DAA38CF" w14:textId="77777777" w:rsidR="002A6033" w:rsidRPr="00FA65F1" w:rsidRDefault="002A6033" w:rsidP="003B58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39F5FBC4" w14:textId="739A4E08" w:rsidR="00EE5ADE" w:rsidRPr="00FA65F1" w:rsidRDefault="00EE5ADE" w:rsidP="00EE5ADE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single"/>
              </w:rPr>
              <w:t>總成本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(TC):</w:t>
            </w:r>
          </w:p>
          <w:p w14:paraId="2CC87096" w14:textId="73C44138" w:rsidR="00EE5ADE" w:rsidRPr="00FA65F1" w:rsidRDefault="00EE5ADE" w:rsidP="00393B54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總固定成本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+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總可變成本</w:t>
            </w:r>
          </w:p>
          <w:p w14:paraId="065246ED" w14:textId="77777777" w:rsidR="002A6033" w:rsidRPr="00FA65F1" w:rsidRDefault="002A6033" w:rsidP="003B58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A6033" w:rsidRPr="00FA65F1" w14:paraId="433FF451" w14:textId="77777777" w:rsidTr="009B2080">
        <w:tc>
          <w:tcPr>
            <w:tcW w:w="5225" w:type="dxa"/>
          </w:tcPr>
          <w:p w14:paraId="15FAB79D" w14:textId="77777777" w:rsidR="002A6033" w:rsidRPr="00FA65F1" w:rsidRDefault="002A6033" w:rsidP="002A6033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Average Cost = Total Cost / Quantity</w:t>
            </w:r>
          </w:p>
          <w:p w14:paraId="22359A47" w14:textId="77777777" w:rsidR="002A6033" w:rsidRPr="00FA65F1" w:rsidRDefault="002A6033" w:rsidP="002A6033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225" w:type="dxa"/>
          </w:tcPr>
          <w:p w14:paraId="653B321B" w14:textId="011E3CD1" w:rsidR="00EE5ADE" w:rsidRPr="00FA65F1" w:rsidRDefault="00EE5ADE" w:rsidP="00EE5ADE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single"/>
              </w:rPr>
              <w:t>平均成本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 xml:space="preserve"> = 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single"/>
              </w:rPr>
              <w:t>總成本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 xml:space="preserve"> / 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single"/>
              </w:rPr>
              <w:t>數量</w:t>
            </w:r>
          </w:p>
          <w:p w14:paraId="7D6C6A89" w14:textId="77777777" w:rsidR="002A6033" w:rsidRPr="00FA65F1" w:rsidRDefault="002A6033" w:rsidP="003B58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547F2" w:rsidRPr="00FA65F1" w14:paraId="697FD738" w14:textId="77777777" w:rsidTr="009B2080">
        <w:tc>
          <w:tcPr>
            <w:tcW w:w="5225" w:type="dxa"/>
          </w:tcPr>
          <w:p w14:paraId="5FBE8672" w14:textId="77777777" w:rsidR="003547F2" w:rsidRPr="00FA65F1" w:rsidRDefault="003547F2" w:rsidP="003547F2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Sinc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e Fixed Cost incur regardless of output, we will produce when we receive any amount greater than or equal to the additional variable cost to produce the next unit.</w:t>
            </w:r>
          </w:p>
          <w:p w14:paraId="1C97E3E5" w14:textId="77777777" w:rsidR="003547F2" w:rsidRPr="00FA65F1" w:rsidRDefault="003547F2" w:rsidP="003547F2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225" w:type="dxa"/>
          </w:tcPr>
          <w:p w14:paraId="31E83A27" w14:textId="5F0E4366" w:rsidR="003547F2" w:rsidRPr="00FA65F1" w:rsidRDefault="003547F2" w:rsidP="003547F2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無論產量如何</w:t>
            </w:r>
            <w:r w:rsidR="004378E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，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都會產生固定成本</w:t>
            </w:r>
            <w:r w:rsidR="00A759AA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。</w:t>
            </w:r>
            <w:r w:rsidR="00A759AA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所以當不能避免固定成本</w:t>
            </w:r>
            <w:r w:rsidR="00A759AA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時，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我們</w:t>
            </w:r>
            <w:r w:rsidR="00A759AA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只要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收到任何大於或等於生產下一個單位的額外可變成本的金額時，我們就會生產。</w:t>
            </w:r>
          </w:p>
          <w:p w14:paraId="0A0E8137" w14:textId="77777777" w:rsidR="003547F2" w:rsidRPr="00FA65F1" w:rsidRDefault="003547F2" w:rsidP="003547F2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</w:tbl>
    <w:p w14:paraId="345CE5C5" w14:textId="77777777" w:rsidR="005C7D3F" w:rsidRPr="008C0AAD" w:rsidRDefault="005C7D3F" w:rsidP="008C0AAD">
      <w:pPr>
        <w:spacing w:line="276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  <w:u w:val="single"/>
        </w:rPr>
      </w:pPr>
      <w:r w:rsidRPr="008C0AAD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  <w:u w:val="single"/>
        </w:rPr>
        <w:t>E.g. Rent $1000, Salary $200 (will be ignored, won’t affect decision making)</w:t>
      </w:r>
    </w:p>
    <w:p w14:paraId="12BA4FB1" w14:textId="2212B32A" w:rsidR="003547F2" w:rsidRPr="008C0AAD" w:rsidRDefault="0038052A" w:rsidP="008C0AAD">
      <w:pPr>
        <w:spacing w:line="276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  <w:u w:val="single"/>
        </w:rPr>
      </w:pPr>
      <w:r w:rsidRPr="008C0AAD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u w:val="single"/>
        </w:rPr>
        <w:t>例如：租金</w:t>
      </w:r>
      <w:r w:rsidRPr="008C0AAD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u w:val="single"/>
        </w:rPr>
        <w:t>$</w:t>
      </w:r>
      <w:r w:rsidRPr="008C0AAD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  <w:u w:val="single"/>
        </w:rPr>
        <w:t>1000</w:t>
      </w:r>
      <w:r w:rsidRPr="008C0AAD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u w:val="single"/>
        </w:rPr>
        <w:t>，工資</w:t>
      </w:r>
      <w:r w:rsidRPr="008C0AAD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u w:val="single"/>
        </w:rPr>
        <w:t>$</w:t>
      </w:r>
      <w:r w:rsidRPr="008C0AAD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  <w:u w:val="single"/>
        </w:rPr>
        <w:t>200</w:t>
      </w:r>
      <w:r w:rsidRPr="008C0AAD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u w:val="single"/>
        </w:rPr>
        <w:t>（</w:t>
      </w:r>
      <w:r w:rsidR="003547F2" w:rsidRPr="008C0AAD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u w:val="single"/>
        </w:rPr>
        <w:t>因其並不影響決策，故</w:t>
      </w:r>
      <w:r w:rsidRPr="008C0AAD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u w:val="single"/>
        </w:rPr>
        <w:t>將會被</w:t>
      </w:r>
      <w:r w:rsidR="003547F2" w:rsidRPr="008C0AAD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u w:val="single"/>
        </w:rPr>
        <w:t>忽略）</w:t>
      </w:r>
    </w:p>
    <w:p w14:paraId="35BFBEC8" w14:textId="427011DF" w:rsidR="00393B54" w:rsidRPr="00FA65F1" w:rsidRDefault="00393B54" w:rsidP="003547F2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9C6E69" wp14:editId="4195ABE8">
                <wp:simplePos x="0" y="0"/>
                <wp:positionH relativeFrom="column">
                  <wp:posOffset>5216813</wp:posOffset>
                </wp:positionH>
                <wp:positionV relativeFrom="paragraph">
                  <wp:posOffset>822528</wp:posOffset>
                </wp:positionV>
                <wp:extent cx="1371600" cy="565608"/>
                <wp:effectExtent l="0" t="0" r="0" b="6350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65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BE8EDF" w14:textId="7433A225" w:rsidR="00C75FE6" w:rsidRPr="00393B54" w:rsidRDefault="00C75FE6" w:rsidP="00EE5A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3B5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Marginal Cost MC</w:t>
                            </w:r>
                          </w:p>
                          <w:p w14:paraId="7BE060EB" w14:textId="0A8AD820" w:rsidR="00EE5ADE" w:rsidRPr="00393B54" w:rsidRDefault="00EE5ADE" w:rsidP="00EE5A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3B5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邊際成本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C6E69" id="文字方塊 34" o:spid="_x0000_s1054" type="#_x0000_t202" style="position:absolute;margin-left:410.75pt;margin-top:64.75pt;width:108pt;height:44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" fillcolor="white [3201]" stroked="f" strokeweight=".5pt">
                <v:textbox>
                  <w:txbxContent>
                    <w:p w14:paraId="16BE8EDF" w14:textId="7433A225" w:rsidR="00C75FE6" w:rsidRPr="00393B54" w:rsidRDefault="00C75FE6" w:rsidP="00EE5ADE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3B5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Marginal Cost MC</w:t>
                      </w:r>
                    </w:p>
                    <w:p w14:paraId="7BE060EB" w14:textId="0A8AD820" w:rsidR="00EE5ADE" w:rsidRPr="00393B54" w:rsidRDefault="00EE5ADE" w:rsidP="00EE5ADE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3B5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邊際成本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2"/>
        <w:gridCol w:w="3762"/>
      </w:tblGrid>
      <w:tr w:rsidR="00393B54" w:rsidRPr="00FA65F1" w14:paraId="7E4AF4AD" w14:textId="77777777" w:rsidTr="00393B54">
        <w:trPr>
          <w:trHeight w:val="367"/>
        </w:trPr>
        <w:tc>
          <w:tcPr>
            <w:tcW w:w="3762" w:type="dxa"/>
          </w:tcPr>
          <w:p w14:paraId="13B12D51" w14:textId="0936B584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Cup noodle produced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完成製作的杯麵</w:t>
            </w:r>
          </w:p>
        </w:tc>
        <w:tc>
          <w:tcPr>
            <w:tcW w:w="3762" w:type="dxa"/>
          </w:tcPr>
          <w:p w14:paraId="0F244A81" w14:textId="22F67C92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Additional Variable Cost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額外可變成本</w:t>
            </w:r>
          </w:p>
        </w:tc>
      </w:tr>
      <w:tr w:rsidR="00393B54" w:rsidRPr="00FA65F1" w14:paraId="55900348" w14:textId="77777777" w:rsidTr="00393B54">
        <w:trPr>
          <w:trHeight w:val="354"/>
        </w:trPr>
        <w:tc>
          <w:tcPr>
            <w:tcW w:w="3762" w:type="dxa"/>
          </w:tcPr>
          <w:p w14:paraId="1C998B6F" w14:textId="6515B1AC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3762" w:type="dxa"/>
          </w:tcPr>
          <w:p w14:paraId="4986DB18" w14:textId="5D508097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$0</w:t>
            </w:r>
          </w:p>
        </w:tc>
      </w:tr>
      <w:tr w:rsidR="00393B54" w:rsidRPr="00FA65F1" w14:paraId="4BED300E" w14:textId="77777777" w:rsidTr="00393B54">
        <w:trPr>
          <w:trHeight w:val="367"/>
        </w:trPr>
        <w:tc>
          <w:tcPr>
            <w:tcW w:w="3762" w:type="dxa"/>
          </w:tcPr>
          <w:p w14:paraId="10DAB9A6" w14:textId="0C4DFC03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762" w:type="dxa"/>
          </w:tcPr>
          <w:p w14:paraId="3210DCA3" w14:textId="79B86883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$</w:t>
            </w:r>
            <w:r w:rsidR="008C0AAD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</w:t>
            </w:r>
          </w:p>
        </w:tc>
      </w:tr>
      <w:tr w:rsidR="00393B54" w:rsidRPr="00FA65F1" w14:paraId="5A4FA2C3" w14:textId="77777777" w:rsidTr="00393B54">
        <w:trPr>
          <w:trHeight w:val="354"/>
        </w:trPr>
        <w:tc>
          <w:tcPr>
            <w:tcW w:w="3762" w:type="dxa"/>
          </w:tcPr>
          <w:p w14:paraId="655976EE" w14:textId="26C9C17A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762" w:type="dxa"/>
          </w:tcPr>
          <w:p w14:paraId="34346D3E" w14:textId="0041534A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$1</w:t>
            </w:r>
            <w:r w:rsidR="008C0AAD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</w:t>
            </w:r>
          </w:p>
        </w:tc>
      </w:tr>
      <w:tr w:rsidR="00393B54" w:rsidRPr="00FA65F1" w14:paraId="42805E6F" w14:textId="77777777" w:rsidTr="00393B54">
        <w:trPr>
          <w:trHeight w:val="367"/>
        </w:trPr>
        <w:tc>
          <w:tcPr>
            <w:tcW w:w="3762" w:type="dxa"/>
          </w:tcPr>
          <w:p w14:paraId="3C23F85E" w14:textId="25103C9D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762" w:type="dxa"/>
          </w:tcPr>
          <w:p w14:paraId="4AFC0CB5" w14:textId="7F449348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$16</w:t>
            </w:r>
          </w:p>
        </w:tc>
      </w:tr>
      <w:tr w:rsidR="00393B54" w:rsidRPr="00FA65F1" w14:paraId="17029F80" w14:textId="77777777" w:rsidTr="00393B54">
        <w:trPr>
          <w:trHeight w:val="354"/>
        </w:trPr>
        <w:tc>
          <w:tcPr>
            <w:tcW w:w="3762" w:type="dxa"/>
          </w:tcPr>
          <w:p w14:paraId="51B3AAA1" w14:textId="7AF21DF6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762" w:type="dxa"/>
          </w:tcPr>
          <w:p w14:paraId="74A5C850" w14:textId="54F8CBD8" w:rsidR="00393B54" w:rsidRPr="00FA65F1" w:rsidRDefault="00393B54" w:rsidP="00393B5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$1</w:t>
            </w:r>
            <w:r w:rsidR="008C0AAD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9</w:t>
            </w:r>
          </w:p>
        </w:tc>
      </w:tr>
    </w:tbl>
    <w:p w14:paraId="1F586055" w14:textId="77777777" w:rsidR="00393B54" w:rsidRPr="00FA65F1" w:rsidRDefault="00393B54" w:rsidP="00766C18">
      <w:pPr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E3123EE" w14:textId="7E100406" w:rsidR="004F6B69" w:rsidRPr="00FA65F1" w:rsidRDefault="004F6B69" w:rsidP="00766C18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Cost to A Supplier</w:t>
      </w:r>
      <w:r w:rsidR="006D08A0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供應商成本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393B54" w:rsidRPr="00FA65F1" w14:paraId="4F676285" w14:textId="77777777" w:rsidTr="00B81426">
        <w:tc>
          <w:tcPr>
            <w:tcW w:w="10450" w:type="dxa"/>
          </w:tcPr>
          <w:p w14:paraId="0A62C9B7" w14:textId="77777777" w:rsidR="00393B54" w:rsidRPr="00FA65F1" w:rsidRDefault="00393B54" w:rsidP="00393B54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Prove Supply = Marginal cost</w:t>
            </w:r>
          </w:p>
          <w:p w14:paraId="0AE122A3" w14:textId="77777777" w:rsidR="00393B54" w:rsidRPr="00FA65F1" w:rsidRDefault="00393B54" w:rsidP="00393B54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證明供應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=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邊際成本</w:t>
            </w:r>
          </w:p>
          <w:p w14:paraId="3EF308D3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0CA656AE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64580463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1FAD2621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509C837F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1F6D923B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498F94E9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4508052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3F577CD1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1A5C2C27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5D169FEB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4801ECB6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0CE2E301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772B4B84" w14:textId="77777777" w:rsidR="00393B54" w:rsidRPr="00FA65F1" w:rsidRDefault="00393B54" w:rsidP="00B81426">
            <w:pPr>
              <w:spacing w:line="360" w:lineRule="auto"/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sym w:font="Wingdings" w:char="F0E0"/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</w:r>
          </w:p>
          <w:p w14:paraId="52FD02F5" w14:textId="77777777" w:rsidR="00393B54" w:rsidRPr="00FA65F1" w:rsidRDefault="00393B54" w:rsidP="00B81426">
            <w:pPr>
              <w:spacing w:line="360" w:lineRule="auto"/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sym w:font="Wingdings" w:char="F0E0"/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</w:r>
          </w:p>
        </w:tc>
      </w:tr>
      <w:tr w:rsidR="00393B54" w:rsidRPr="00FA65F1" w14:paraId="775AF7BA" w14:textId="77777777" w:rsidTr="00B81426">
        <w:tc>
          <w:tcPr>
            <w:tcW w:w="10450" w:type="dxa"/>
          </w:tcPr>
          <w:p w14:paraId="4F448E6B" w14:textId="77777777" w:rsidR="00393B54" w:rsidRPr="00FA65F1" w:rsidRDefault="00393B54" w:rsidP="00393B54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Prove Supply = Marginal cost</w:t>
            </w:r>
          </w:p>
          <w:p w14:paraId="14187C3C" w14:textId="77777777" w:rsidR="00393B54" w:rsidRPr="00FA65F1" w:rsidRDefault="00393B54" w:rsidP="00393B54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證明供應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=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邊際成本</w:t>
            </w:r>
          </w:p>
          <w:p w14:paraId="77E571E4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384F29A5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4FFD757C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4990E805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5721D6B7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48370E96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03375DBF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7E142646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660D4CFB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74F2C33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35F7366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1FDAE5DA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BB08ED9" w14:textId="77777777" w:rsidR="00393B54" w:rsidRPr="00FA65F1" w:rsidRDefault="00393B54" w:rsidP="00B81426">
            <w:pPr>
              <w:rPr>
                <w:rFonts w:ascii="Algerian" w:hAnsi="Algerian" w:cs="Times New Roman"/>
                <w:sz w:val="20"/>
                <w:szCs w:val="20"/>
              </w:rPr>
            </w:pPr>
          </w:p>
          <w:p w14:paraId="2F64EC95" w14:textId="77777777" w:rsidR="00393B54" w:rsidRPr="00FA65F1" w:rsidRDefault="00393B54" w:rsidP="00B81426">
            <w:pPr>
              <w:spacing w:line="360" w:lineRule="auto"/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sym w:font="Wingdings" w:char="F0E0"/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</w:r>
          </w:p>
          <w:p w14:paraId="4DD4CA1F" w14:textId="77777777" w:rsidR="00393B54" w:rsidRPr="00FA65F1" w:rsidRDefault="00393B54" w:rsidP="00B814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sym w:font="Wingdings" w:char="F0E0"/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</w:r>
          </w:p>
        </w:tc>
      </w:tr>
    </w:tbl>
    <w:p w14:paraId="609FBF97" w14:textId="77777777" w:rsidR="00393B54" w:rsidRPr="00FA65F1" w:rsidRDefault="00393B54" w:rsidP="00766C18">
      <w:pPr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02ED63C0" w14:textId="654C895F" w:rsidR="005C7D3F" w:rsidRPr="00FA65F1" w:rsidRDefault="005C7D3F" w:rsidP="005C7D3F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Cost to A Supplier</w:t>
      </w:r>
      <w:r w:rsidR="006D08A0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供應商成本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6D08A0" w:rsidRPr="00FA65F1" w14:paraId="5540C837" w14:textId="77777777" w:rsidTr="00393B54">
        <w:tc>
          <w:tcPr>
            <w:tcW w:w="5225" w:type="dxa"/>
          </w:tcPr>
          <w:p w14:paraId="436CD058" w14:textId="77777777" w:rsidR="006D08A0" w:rsidRPr="00FA65F1" w:rsidRDefault="006D08A0" w:rsidP="006D08A0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Marginal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Cost 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(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MC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)</w:t>
            </w:r>
          </w:p>
          <w:p w14:paraId="40818FC5" w14:textId="77777777" w:rsidR="006D08A0" w:rsidRPr="00FA65F1" w:rsidRDefault="006D08A0" w:rsidP="006D08A0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= Total Variable Cost for (n) unit – Total Variable Cost for (n-1) unit</w:t>
            </w:r>
          </w:p>
          <w:p w14:paraId="7A29999F" w14:textId="4F665ED7" w:rsidR="00E643CC" w:rsidRPr="00FA65F1" w:rsidRDefault="006D08A0" w:rsidP="00E643CC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Minimum amount required to receive in order to produce an extra unit of good</w:t>
            </w:r>
          </w:p>
          <w:p w14:paraId="3DB9B60E" w14:textId="255132B4" w:rsidR="006D08A0" w:rsidRPr="00FA65F1" w:rsidRDefault="006D08A0" w:rsidP="00E643CC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When you produce more of the good, minimum amount required to produce an extra unit of a good will increase</w:t>
            </w:r>
          </w:p>
          <w:p w14:paraId="29321038" w14:textId="77777777" w:rsidR="006D08A0" w:rsidRPr="00FA65F1" w:rsidRDefault="006D08A0" w:rsidP="005C7D3F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771AB1E1" w14:textId="149A8441" w:rsidR="006519FA" w:rsidRPr="00FA65F1" w:rsidRDefault="006519FA" w:rsidP="006519FA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邊際成本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(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MC</w:t>
            </w:r>
            <w:r w:rsidRPr="00FA65F1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)</w:t>
            </w:r>
          </w:p>
          <w:p w14:paraId="56270E28" w14:textId="4C433383" w:rsidR="006519FA" w:rsidRPr="00FA65F1" w:rsidRDefault="006519FA" w:rsidP="006519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= (n)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個單元的總可變成本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–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(n-1)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個單元的總可變成本</w:t>
            </w:r>
          </w:p>
          <w:p w14:paraId="732761D3" w14:textId="77777777" w:rsidR="00E643CC" w:rsidRPr="00FA65F1" w:rsidRDefault="00E643CC" w:rsidP="006519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EFDA594" w14:textId="66A6B9D1" w:rsidR="00E643CC" w:rsidRPr="00FA65F1" w:rsidRDefault="006519FA" w:rsidP="00E643CC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生產額外單位商品所需</w:t>
            </w:r>
            <w:r w:rsidR="00802345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收取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的最低</w:t>
            </w:r>
            <w:r w:rsidR="00914463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金</w:t>
            </w:r>
            <w:r w:rsidR="00914463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額</w:t>
            </w:r>
          </w:p>
          <w:p w14:paraId="0BC85087" w14:textId="77777777" w:rsidR="00E643CC" w:rsidRPr="00FA65F1" w:rsidRDefault="00E643CC" w:rsidP="00E643CC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9C6FB64" w14:textId="2533711A" w:rsidR="006519FA" w:rsidRPr="00FA65F1" w:rsidRDefault="006519FA" w:rsidP="00E643CC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當你生產更多商品時，生產額外單位商品所需</w:t>
            </w:r>
            <w:r w:rsidR="00802345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收取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的最低</w:t>
            </w:r>
            <w:r w:rsidR="00556274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金額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會增加</w:t>
            </w:r>
          </w:p>
          <w:p w14:paraId="00A501C0" w14:textId="77777777" w:rsidR="006D08A0" w:rsidRPr="00FA65F1" w:rsidRDefault="006D08A0" w:rsidP="005C7D3F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6D08A0" w:rsidRPr="00FA65F1" w14:paraId="0A95F108" w14:textId="77777777" w:rsidTr="00393B54">
        <w:tc>
          <w:tcPr>
            <w:tcW w:w="5225" w:type="dxa"/>
          </w:tcPr>
          <w:p w14:paraId="3A1393AC" w14:textId="77777777" w:rsidR="00E643CC" w:rsidRPr="00FA65F1" w:rsidRDefault="006D08A0" w:rsidP="006D08A0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Marginal Cost (MC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)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&lt; Price: </w:t>
            </w:r>
          </w:p>
          <w:p w14:paraId="37AECADE" w14:textId="6AC18F9C" w:rsidR="006D08A0" w:rsidRPr="00FA65F1" w:rsidRDefault="00E643CC" w:rsidP="006D08A0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K</w:t>
            </w:r>
            <w:r w:rsidR="006D08A0"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eep producing until MC of the last unit equals the price</w:t>
            </w:r>
          </w:p>
          <w:p w14:paraId="47A96823" w14:textId="77777777" w:rsidR="006D08A0" w:rsidRPr="00FA65F1" w:rsidRDefault="006D08A0" w:rsidP="006D08A0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MC curve = Supply Curve</w:t>
            </w:r>
          </w:p>
          <w:p w14:paraId="314DB8EE" w14:textId="77777777" w:rsidR="006D08A0" w:rsidRPr="00FA65F1" w:rsidRDefault="006D08A0" w:rsidP="005C7D3F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4687F1AD" w14:textId="77777777" w:rsidR="00E643CC" w:rsidRPr="00FA65F1" w:rsidRDefault="006519FA" w:rsidP="006519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邊際成本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(MC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)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&lt;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價格：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687BEE84" w14:textId="1EAF4F75" w:rsidR="006519FA" w:rsidRPr="00FA65F1" w:rsidRDefault="006519FA" w:rsidP="006519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持續生產直至最後單位的邊際成本（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MC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）與價格相等</w:t>
            </w:r>
          </w:p>
          <w:p w14:paraId="757A1D69" w14:textId="3AB27D85" w:rsidR="006519FA" w:rsidRPr="00FA65F1" w:rsidRDefault="006519FA" w:rsidP="006519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邊際成本曲線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=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供應曲線</w:t>
            </w:r>
          </w:p>
          <w:p w14:paraId="0DBC4454" w14:textId="77777777" w:rsidR="006D08A0" w:rsidRPr="00FA65F1" w:rsidRDefault="006D08A0" w:rsidP="005C7D3F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6D08A0" w:rsidRPr="00FA65F1" w14:paraId="3F516E7C" w14:textId="77777777" w:rsidTr="00393B54">
        <w:tc>
          <w:tcPr>
            <w:tcW w:w="5225" w:type="dxa"/>
          </w:tcPr>
          <w:p w14:paraId="49C26921" w14:textId="0491D2D5" w:rsidR="006D08A0" w:rsidRPr="00FA65F1" w:rsidRDefault="006D08A0" w:rsidP="006D08A0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Producer surplus: </w:t>
            </w:r>
          </w:p>
          <w:p w14:paraId="4247F76C" w14:textId="77777777" w:rsidR="006D08A0" w:rsidRPr="00FA65F1" w:rsidRDefault="006D08A0" w:rsidP="006D08A0">
            <w:pPr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Measured by the difference between TR and TVC</w:t>
            </w:r>
          </w:p>
          <w:p w14:paraId="5DEBBB4E" w14:textId="77777777" w:rsidR="006D08A0" w:rsidRPr="00FA65F1" w:rsidRDefault="006D08A0" w:rsidP="006D08A0">
            <w:pPr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Measured by the difference between sum of MC and TR</w:t>
            </w:r>
          </w:p>
          <w:p w14:paraId="377D8DB5" w14:textId="18AFA49A" w:rsidR="006D08A0" w:rsidRPr="00FA65F1" w:rsidRDefault="006D08A0" w:rsidP="006D08A0">
            <w:pPr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Measured by the sum of difference between P and MC</w:t>
            </w:r>
          </w:p>
          <w:p w14:paraId="354C8152" w14:textId="77777777" w:rsidR="006D08A0" w:rsidRPr="00FA65F1" w:rsidRDefault="006D08A0" w:rsidP="005C7D3F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5727E6CD" w14:textId="5B97729F" w:rsidR="006519FA" w:rsidRPr="00FA65F1" w:rsidRDefault="006519FA" w:rsidP="006519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生產者盈餘：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1E617396" w14:textId="46870B8F" w:rsidR="006519FA" w:rsidRPr="00FA65F1" w:rsidRDefault="006519FA" w:rsidP="006519FA">
            <w:pPr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以總收入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(TR)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與總可變成本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(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TVC)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之差來衡量</w:t>
            </w:r>
          </w:p>
          <w:p w14:paraId="70232E8A" w14:textId="2B0816AB" w:rsidR="006519FA" w:rsidRPr="00FA65F1" w:rsidRDefault="006519FA" w:rsidP="006519FA">
            <w:pPr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以邊際成本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(MC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)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與總收入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(TR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)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之和的差</w:t>
            </w:r>
            <w:r w:rsidR="00F942F3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距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來衡量</w:t>
            </w:r>
          </w:p>
          <w:p w14:paraId="10BD54E7" w14:textId="19D0FB59" w:rsidR="006519FA" w:rsidRPr="00FA65F1" w:rsidRDefault="006519FA" w:rsidP="006519FA">
            <w:pPr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以價格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(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P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)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與邊際成本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(MC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)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之差</w:t>
            </w:r>
            <w:r w:rsidR="00657071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距的總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和衡量</w:t>
            </w:r>
          </w:p>
          <w:p w14:paraId="5309F038" w14:textId="77777777" w:rsidR="006D08A0" w:rsidRPr="00FA65F1" w:rsidRDefault="006D08A0" w:rsidP="005C7D3F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726235C" w14:textId="6C863BA5" w:rsidR="005C7D3F" w:rsidRPr="00FA65F1" w:rsidRDefault="005C7D3F" w:rsidP="00612273">
      <w:pPr>
        <w:rPr>
          <w:rFonts w:ascii="Times New Roman" w:hAnsi="Times New Roman" w:cs="Times New Roman"/>
          <w:bCs/>
          <w:color w:val="000000" w:themeColor="text1"/>
        </w:rPr>
      </w:pPr>
    </w:p>
    <w:p w14:paraId="74AB0B18" w14:textId="77777777" w:rsidR="006519FA" w:rsidRPr="00FA65F1" w:rsidRDefault="006519FA" w:rsidP="00612273">
      <w:pPr>
        <w:rPr>
          <w:rFonts w:ascii="Times New Roman" w:hAnsi="Times New Roman" w:cs="Times New Roman"/>
          <w:bCs/>
          <w:color w:val="000000" w:themeColor="text1"/>
        </w:rPr>
      </w:pPr>
    </w:p>
    <w:p w14:paraId="578384E1" w14:textId="2264D18B" w:rsidR="00612273" w:rsidRPr="00FA65F1" w:rsidRDefault="00612273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15F080A5" w14:textId="77777777" w:rsidR="00393B54" w:rsidRPr="00FA65F1" w:rsidRDefault="00393B54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50C4762F" w14:textId="77777777" w:rsidR="00393B54" w:rsidRPr="00FA65F1" w:rsidRDefault="00393B54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681894B7" w14:textId="77777777" w:rsidR="00393B54" w:rsidRPr="00FA65F1" w:rsidRDefault="00393B54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4440A8D3" w14:textId="77777777" w:rsidR="00393B54" w:rsidRPr="00FA65F1" w:rsidRDefault="00393B54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406D01BA" w14:textId="77777777" w:rsidR="00393B54" w:rsidRPr="00FA65F1" w:rsidRDefault="00393B54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10C78E87" w14:textId="52B37A07" w:rsidR="006519FA" w:rsidRPr="00FA65F1" w:rsidRDefault="006519FA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482A6303" w14:textId="77777777" w:rsidR="00E643CC" w:rsidRPr="00FA65F1" w:rsidRDefault="00E643CC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39F3AFE6" w14:textId="77777777" w:rsidR="00E643CC" w:rsidRPr="00FA65F1" w:rsidRDefault="00E643CC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6D680027" w14:textId="23733F79" w:rsidR="00E643CC" w:rsidRPr="00FA65F1" w:rsidRDefault="00E643CC" w:rsidP="00E643CC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10.4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Cost to A Supplier</w:t>
      </w:r>
      <w:r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供應商成本</w:t>
      </w:r>
    </w:p>
    <w:p w14:paraId="7C975450" w14:textId="1756CE17" w:rsidR="00E643CC" w:rsidRPr="00FA65F1" w:rsidRDefault="00E643CC" w:rsidP="005C7D3F">
      <w:pPr>
        <w:rPr>
          <w:rFonts w:ascii="Times New Roman" w:hAnsi="Times New Roman" w:cs="Times New Roman"/>
          <w:bCs/>
          <w:color w:val="000000" w:themeColor="text1"/>
        </w:rPr>
      </w:pPr>
      <w:r w:rsidRPr="00FA65F1">
        <w:rPr>
          <w:rFonts w:ascii="Times New Roman" w:hAnsi="Times New Roman" w:cs="Times New Roman"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4CF7F6A2" wp14:editId="4DF778FC">
                <wp:simplePos x="0" y="0"/>
                <wp:positionH relativeFrom="column">
                  <wp:posOffset>-67310</wp:posOffset>
                </wp:positionH>
                <wp:positionV relativeFrom="paragraph">
                  <wp:posOffset>50165</wp:posOffset>
                </wp:positionV>
                <wp:extent cx="5876925" cy="2887980"/>
                <wp:effectExtent l="0" t="0" r="0" b="0"/>
                <wp:wrapNone/>
                <wp:docPr id="190557592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925" cy="2887980"/>
                          <a:chOff x="0" y="0"/>
                          <a:chExt cx="5876930" cy="2888057"/>
                        </a:xfrm>
                      </wpg:grpSpPr>
                      <wps:wsp>
                        <wps:cNvPr id="459" name="直線接點 4"/>
                        <wps:cNvCnPr/>
                        <wps:spPr>
                          <a:xfrm flipH="1" flipV="1">
                            <a:off x="277318" y="2503357"/>
                            <a:ext cx="2796378" cy="11673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78914898" name="Group 4"/>
                        <wpg:cNvGrpSpPr/>
                        <wpg:grpSpPr>
                          <a:xfrm>
                            <a:off x="0" y="0"/>
                            <a:ext cx="5876930" cy="2888057"/>
                            <a:chOff x="0" y="0"/>
                            <a:chExt cx="5876930" cy="2888057"/>
                          </a:xfrm>
                        </wpg:grpSpPr>
                        <wps:wsp>
                          <wps:cNvPr id="61" name="直線接點 3"/>
                          <wps:cNvCnPr/>
                          <wps:spPr>
                            <a:xfrm flipH="1">
                              <a:off x="287677" y="261991"/>
                              <a:ext cx="13123" cy="2221654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直線接點 5"/>
                          <wps:cNvCnPr/>
                          <wps:spPr>
                            <a:xfrm flipH="1">
                              <a:off x="282540" y="775699"/>
                              <a:ext cx="2357120" cy="1709631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0" name="文字方塊 8"/>
                          <wps:cNvSpPr txBox="1"/>
                          <wps:spPr>
                            <a:xfrm>
                              <a:off x="3025740" y="2547991"/>
                              <a:ext cx="748145" cy="3400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580261" w14:textId="77777777" w:rsidR="00C75FE6" w:rsidRPr="00E643CC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Quantity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7" name="文字方塊 10"/>
                          <wps:cNvSpPr txBox="1"/>
                          <wps:spPr>
                            <a:xfrm>
                              <a:off x="2553129" y="472611"/>
                              <a:ext cx="560173" cy="4326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2B9AB4" w14:textId="77777777" w:rsidR="00C75FE6" w:rsidRPr="00E643CC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MC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1" name="直線接點 12"/>
                          <wps:cNvCnPr/>
                          <wps:spPr>
                            <a:xfrm flipH="1">
                              <a:off x="287677" y="1633591"/>
                              <a:ext cx="2682240" cy="212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5" name="文字方塊 13"/>
                          <wps:cNvSpPr txBox="1"/>
                          <wps:spPr>
                            <a:xfrm>
                              <a:off x="0" y="1469204"/>
                              <a:ext cx="264496" cy="3400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305CB7" w14:textId="77777777" w:rsidR="00C75FE6" w:rsidRPr="00E643CC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2" name="直線接點 14"/>
                          <wps:cNvCnPr/>
                          <wps:spPr>
                            <a:xfrm flipH="1">
                              <a:off x="1474342" y="1643865"/>
                              <a:ext cx="4713" cy="862553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8" name="文字方塊 15"/>
                          <wps:cNvSpPr txBox="1"/>
                          <wps:spPr>
                            <a:xfrm>
                              <a:off x="1325367" y="2486346"/>
                              <a:ext cx="264496" cy="3400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9D608B" w14:textId="77777777" w:rsidR="00C75FE6" w:rsidRPr="00E643CC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" name="直角三角形 19"/>
                          <wps:cNvSpPr/>
                          <wps:spPr>
                            <a:xfrm rot="16200000">
                              <a:off x="445428" y="1483117"/>
                              <a:ext cx="851957" cy="1183220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右大括弧 23"/>
                          <wps:cNvSpPr/>
                          <wps:spPr>
                            <a:xfrm>
                              <a:off x="3241497" y="657546"/>
                              <a:ext cx="135467" cy="934297"/>
                            </a:xfrm>
                            <a:prstGeom prst="rightBrac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" name="右大括弧 24"/>
                          <wps:cNvSpPr/>
                          <wps:spPr>
                            <a:xfrm>
                              <a:off x="3262045" y="1700373"/>
                              <a:ext cx="115057" cy="775121"/>
                            </a:xfrm>
                            <a:prstGeom prst="rightBrac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9" name="文字方塊 26"/>
                          <wps:cNvSpPr txBox="1"/>
                          <wps:spPr>
                            <a:xfrm>
                              <a:off x="3441843" y="1808251"/>
                              <a:ext cx="2376805" cy="6556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5CCEE5" w14:textId="42FC74E5" w:rsidR="00C75FE6" w:rsidRPr="00E643CC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Produce and Sold (MC &lt; P)</w:t>
                                </w:r>
                              </w:p>
                              <w:p w14:paraId="6A1D3DCB" w14:textId="3F056B70" w:rsidR="006519FA" w:rsidRPr="00E643CC" w:rsidRDefault="006519FA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生產並售出（邊際成本</w:t>
                                </w:r>
                                <w:r w:rsidR="00802345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E643C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&lt;</w:t>
                                </w:r>
                                <w:r w:rsidR="00802345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E643CC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價格）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6" name="文字方塊 27"/>
                          <wps:cNvSpPr txBox="1"/>
                          <wps:spPr>
                            <a:xfrm>
                              <a:off x="3441843" y="852755"/>
                              <a:ext cx="2435087" cy="735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42925A" w14:textId="7B76947F" w:rsidR="00C75FE6" w:rsidRPr="00E643CC" w:rsidRDefault="00C75FE6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Will not produce (MC &gt; P)</w:t>
                                </w:r>
                              </w:p>
                              <w:p w14:paraId="0F2BD4F6" w14:textId="05427700" w:rsidR="006519FA" w:rsidRPr="00E643CC" w:rsidRDefault="006519FA" w:rsidP="005C7D3F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不會生產（邊際成本</w:t>
                                </w:r>
                                <w:r w:rsidR="00802345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E643C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&gt;</w:t>
                                </w:r>
                                <w:r w:rsidR="00802345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E643CC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價格）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3" name="直角三角形 28"/>
                          <wps:cNvSpPr/>
                          <wps:spPr>
                            <a:xfrm rot="16200000">
                              <a:off x="1560174" y="1180030"/>
                              <a:ext cx="365760" cy="509904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411618" w14:textId="77777777" w:rsidR="00C75FE6" w:rsidRPr="00E643CC" w:rsidRDefault="00C75FE6" w:rsidP="005C7D3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x</w:t>
                                </w:r>
                                <w:r w:rsidRPr="00E643CC">
                                  <w:rPr>
                                    <w:sz w:val="20"/>
                                    <w:szCs w:val="20"/>
                                  </w:rPr>
                                  <w:t>c</w:t>
                                </w:r>
                                <w:r w:rsidRPr="00E643CC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17F372F" wp14:editId="0874AD7D">
                                      <wp:extent cx="125730" cy="109855"/>
                                      <wp:effectExtent l="0" t="0" r="1270" b="4445"/>
                                      <wp:docPr id="965701077" name="Picture 96570107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5730" cy="1098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直角三角形 60"/>
                          <wps:cNvSpPr/>
                          <wps:spPr>
                            <a:xfrm rot="5400000">
                              <a:off x="439913" y="1500576"/>
                              <a:ext cx="816717" cy="1104583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文字方塊 52"/>
                          <wps:cNvSpPr txBox="1"/>
                          <wps:spPr>
                            <a:xfrm>
                              <a:off x="30823" y="0"/>
                              <a:ext cx="521435" cy="3400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722E1D" w14:textId="77777777" w:rsidR="006519FA" w:rsidRPr="00E643CC" w:rsidRDefault="006519FA" w:rsidP="006519FA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E643CC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Price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F7F6A2" id="Group 5" o:spid="_x0000_s1055" style="position:absolute;margin-left:-5.3pt;margin-top:3.95pt;width:462.75pt;height:227.4pt;z-index:251765760" coordsize="58769,2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">
                <v:line id="直線接點 4" o:spid="_x0000_s1056" style="position:absolute;flip:x y;visibility:visible;mso-wrap-style:square" from="2773,25033" to="30736,251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" strokecolor="black [3200]" strokeweight="1.25pt">
                  <v:stroke joinstyle="miter"/>
                </v:line>
                <v:group id="Group 4" o:spid="_x0000_s1057" style="position:absolute;width:58769;height:28880" coordsize="58769,28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">
                  <v:line id="直線接點 3" o:spid="_x0000_s1058" style="position:absolute;flip:x;visibility:visible;mso-wrap-style:square" from="2876,2619" to="3008,24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" strokecolor="black [3200]" strokeweight="1.25pt">
                    <v:stroke joinstyle="miter"/>
                  </v:line>
                  <v:line id="直線接點 5" o:spid="_x0000_s1059" style="position:absolute;flip:x;visibility:visible;mso-wrap-style:square" from="2825,7756" to="26396,248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" strokecolor="black [3200]" strokeweight="1.2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8" o:spid="_x0000_s1060" type="#_x0000_t202" style="position:absolute;left:30257;top:25479;width:7481;height:34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" fillcolor="white [3201]" stroked="f" strokeweight=".5pt">
                    <v:textbox>
                      <w:txbxContent>
                        <w:p w14:paraId="27580261" w14:textId="77777777" w:rsidR="00C75FE6" w:rsidRPr="00E643CC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Quantity</w:t>
                          </w:r>
                        </w:p>
                      </w:txbxContent>
                    </v:textbox>
                  </v:shape>
                  <v:shape id="文字方塊 10" o:spid="_x0000_s1061" type="#_x0000_t202" style="position:absolute;left:25531;top:4726;width:5602;height:43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" filled="f" stroked="f" strokeweight=".5pt">
                    <v:textbox>
                      <w:txbxContent>
                        <w:p w14:paraId="772B9AB4" w14:textId="77777777" w:rsidR="00C75FE6" w:rsidRPr="00E643CC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MC</w:t>
                          </w:r>
                        </w:p>
                      </w:txbxContent>
                    </v:textbox>
                  </v:shape>
                  <v:line id="直線接點 12" o:spid="_x0000_s1062" style="position:absolute;flip:x;visibility:visible;mso-wrap-style:square" from="2876,16335" to="29699,163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" strokecolor="black [3200]" strokeweight="1.25pt">
                    <v:stroke joinstyle="miter"/>
                  </v:line>
                  <v:shape id="文字方塊 13" o:spid="_x0000_s1063" type="#_x0000_t202" style="position:absolute;top:14692;width:2644;height:3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" filled="f" stroked="f" strokeweight=".5pt">
                    <v:textbox>
                      <w:txbxContent>
                        <w:p w14:paraId="7F305CB7" w14:textId="77777777" w:rsidR="00C75FE6" w:rsidRPr="00E643CC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</w:t>
                          </w:r>
                        </w:p>
                      </w:txbxContent>
                    </v:textbox>
                  </v:shape>
                  <v:line id="直線接點 14" o:spid="_x0000_s1064" style="position:absolute;flip:x;visibility:visible;mso-wrap-style:square" from="14743,16438" to="14790,2506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" strokecolor="black [3200]" strokeweight="1.25pt">
                    <v:stroke joinstyle="miter"/>
                  </v:line>
                  <v:shape id="文字方塊 15" o:spid="_x0000_s1065" type="#_x0000_t202" style="position:absolute;left:13253;top:24863;width:2645;height:34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" filled="f" stroked="f" strokeweight=".5pt">
                    <v:textbox>
                      <w:txbxContent>
                        <w:p w14:paraId="3D9D608B" w14:textId="77777777" w:rsidR="00C75FE6" w:rsidRPr="00E643CC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Q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9" o:spid="_x0000_s1066" type="#_x0000_t6" style="position:absolute;left:4454;top:14830;width:8520;height:11833;rotation:-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" fillcolor="#ed7d31 [3205]" strokecolor="#823b0b [1605]" strokeweight="1pt"/>
                  <v:shapetype id="_x0000_t88" coordsize="21600,21600" o:spt="88" adj="1800,10800" path="m,qx10800@0l10800@2qy21600@11,10800@3l10800@1qy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0,0;21600,@11;0,21600" textboxrect="0,@4,7637,@5"/>
                    <v:handles>
                      <v:h position="center,#0" yrange="0,@8"/>
                      <v:h position="bottomRight,#1" yrange="@9,@10"/>
                    </v:handles>
                  </v:shapetype>
                  <v:shape id="右大括弧 23" o:spid="_x0000_s1067" type="#_x0000_t88" style="position:absolute;left:32414;top:6575;width:1355;height:93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" adj="261" strokecolor="black [3200]" strokeweight="1.25pt">
                    <v:stroke joinstyle="miter"/>
                  </v:shape>
                  <v:shape id="右大括弧 24" o:spid="_x0000_s1068" type="#_x0000_t88" style="position:absolute;left:32620;top:17003;width:1151;height:77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" adj="267" strokecolor="black [3200]" strokeweight="1.25pt">
                    <v:stroke joinstyle="miter"/>
                  </v:shape>
                  <v:shape id="文字方塊 26" o:spid="_x0000_s1069" type="#_x0000_t202" style="position:absolute;left:34418;top:18082;width:23768;height:6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" filled="f" stroked="f" strokeweight=".5pt">
                    <v:textbox>
                      <w:txbxContent>
                        <w:p w14:paraId="2B5CCEE5" w14:textId="42FC74E5" w:rsidR="00C75FE6" w:rsidRPr="00E643CC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Produce and Sold (MC &lt; P)</w:t>
                          </w:r>
                        </w:p>
                        <w:p w14:paraId="6A1D3DCB" w14:textId="3F056B70" w:rsidR="006519FA" w:rsidRPr="00E643CC" w:rsidRDefault="006519FA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生產並售出（邊際成本</w:t>
                          </w:r>
                          <w:r w:rsidR="00802345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643C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&lt;</w:t>
                          </w:r>
                          <w:r w:rsidR="00802345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643CC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價格）</w:t>
                          </w:r>
                        </w:p>
                      </w:txbxContent>
                    </v:textbox>
                  </v:shape>
                  <v:shape id="文字方塊 27" o:spid="_x0000_s1070" type="#_x0000_t202" style="position:absolute;left:34418;top:8527;width:24351;height:73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" filled="f" stroked="f" strokeweight=".5pt">
                    <v:textbox>
                      <w:txbxContent>
                        <w:p w14:paraId="0D42925A" w14:textId="7B76947F" w:rsidR="00C75FE6" w:rsidRPr="00E643CC" w:rsidRDefault="00C75FE6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Will not produce (MC &gt; P)</w:t>
                          </w:r>
                        </w:p>
                        <w:p w14:paraId="0F2BD4F6" w14:textId="05427700" w:rsidR="006519FA" w:rsidRPr="00E643CC" w:rsidRDefault="006519FA" w:rsidP="005C7D3F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不會生產（邊際成本</w:t>
                          </w:r>
                          <w:r w:rsidR="00802345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643C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&gt;</w:t>
                          </w:r>
                          <w:r w:rsidR="00802345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643CC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價格）</w:t>
                          </w:r>
                        </w:p>
                      </w:txbxContent>
                    </v:textbox>
                  </v:shape>
                  <v:shape id="直角三角形 28" o:spid="_x0000_s1071" type="#_x0000_t6" style="position:absolute;left:15602;top:11800;width:3657;height:5099;rotation:-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" fillcolor="#70ad47 [3209]" strokecolor="#375623 [1609]" strokeweight="1pt">
                    <v:textbox>
                      <w:txbxContent>
                        <w:p w14:paraId="54411618" w14:textId="77777777" w:rsidR="00C75FE6" w:rsidRPr="00E643CC" w:rsidRDefault="00C75FE6" w:rsidP="005C7D3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hint="eastAsia"/>
                              <w:sz w:val="20"/>
                              <w:szCs w:val="20"/>
                            </w:rPr>
                            <w:t>x</w:t>
                          </w:r>
                          <w:r w:rsidRPr="00E643CC">
                            <w:rPr>
                              <w:sz w:val="20"/>
                              <w:szCs w:val="20"/>
                            </w:rPr>
                            <w:t>c</w:t>
                          </w:r>
                          <w:r w:rsidRPr="00E643CC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17F372F" wp14:editId="0874AD7D">
                                <wp:extent cx="125730" cy="109855"/>
                                <wp:effectExtent l="0" t="0" r="1270" b="4445"/>
                                <wp:docPr id="965701077" name="Picture 96570107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5730" cy="1098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直角三角形 60" o:spid="_x0000_s1072" type="#_x0000_t6" style="position:absolute;left:4398;top:15006;width:8167;height:11046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" fillcolor="#4472c4 [3204]" strokecolor="#1f3763 [1604]" strokeweight="1pt"/>
                  <v:shape id="文字方塊 52" o:spid="_x0000_s1073" type="#_x0000_t202" style="position:absolute;left:308;width:5214;height:3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" filled="f" stroked="f" strokeweight=".5pt">
                    <v:textbox>
                      <w:txbxContent>
                        <w:p w14:paraId="6D722E1D" w14:textId="77777777" w:rsidR="006519FA" w:rsidRPr="00E643CC" w:rsidRDefault="006519FA" w:rsidP="006519FA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643C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Price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B19DDCF" w14:textId="478E9C67" w:rsidR="006519FA" w:rsidRPr="00FA65F1" w:rsidRDefault="006519FA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5ACAD3C6" w14:textId="6DB08F5F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322B480B" w14:textId="0EAD9360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4177A42A" w14:textId="7E5D6B98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25E1B4C1" w14:textId="51466886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5EE00D41" w14:textId="148AD7F1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546958D8" w14:textId="67878D7D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68823553" w14:textId="56BBEED5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6644AFB4" w14:textId="2CE7637A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74158493" w14:textId="77777777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788BE2BA" w14:textId="0D0E56D3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2985E5FE" w14:textId="627F2900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10D514D2" w14:textId="54F7F384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598C8412" w14:textId="4745E2CC" w:rsidR="005C7D3F" w:rsidRPr="00FA65F1" w:rsidRDefault="00802345" w:rsidP="005C7D3F">
      <w:pPr>
        <w:rPr>
          <w:rFonts w:ascii="Times New Roman" w:hAnsi="Times New Roman" w:cs="Times New Roman"/>
          <w:bCs/>
          <w:color w:val="000000" w:themeColor="text1"/>
        </w:rPr>
      </w:pPr>
      <w:r w:rsidRPr="00FA65F1">
        <w:rPr>
          <w:rFonts w:ascii="Times New Roman" w:hAnsi="Times New Roman" w:cs="Times New Roman"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8830300" wp14:editId="33E14F58">
                <wp:simplePos x="0" y="0"/>
                <wp:positionH relativeFrom="column">
                  <wp:posOffset>-76200</wp:posOffset>
                </wp:positionH>
                <wp:positionV relativeFrom="paragraph">
                  <wp:posOffset>36253</wp:posOffset>
                </wp:positionV>
                <wp:extent cx="5361305" cy="1271270"/>
                <wp:effectExtent l="0" t="0" r="0" b="0"/>
                <wp:wrapNone/>
                <wp:docPr id="20306071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1305" cy="1271270"/>
                          <a:chOff x="0" y="0"/>
                          <a:chExt cx="5361591" cy="1271642"/>
                        </a:xfrm>
                      </wpg:grpSpPr>
                      <wps:wsp>
                        <wps:cNvPr id="462" name="直角三角形 20"/>
                        <wps:cNvSpPr/>
                        <wps:spPr>
                          <a:xfrm flipH="1">
                            <a:off x="2276215" y="48957"/>
                            <a:ext cx="682597" cy="542290"/>
                          </a:xfrm>
                          <a:prstGeom prst="rtTriangl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直角三角形 30"/>
                        <wps:cNvSpPr/>
                        <wps:spPr>
                          <a:xfrm rot="16200000">
                            <a:off x="4492542" y="165827"/>
                            <a:ext cx="297954" cy="387449"/>
                          </a:xfrm>
                          <a:prstGeom prst="rtTriangle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B2E0A9" w14:textId="77777777" w:rsidR="00C75FE6" w:rsidRPr="00E643CC" w:rsidRDefault="00C75FE6" w:rsidP="005C7D3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43CC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x</w:t>
                              </w:r>
                              <w:r w:rsidRPr="00E643CC">
                                <w:rPr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E643CC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78C6E22F" wp14:editId="00E02CC6">
                                    <wp:extent cx="125730" cy="109855"/>
                                    <wp:effectExtent l="0" t="0" r="1270" b="4445"/>
                                    <wp:docPr id="468" name="圖片 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5730" cy="1098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直角三角形 60"/>
                        <wps:cNvSpPr/>
                        <wps:spPr>
                          <a:xfrm rot="5400000">
                            <a:off x="527071" y="-98531"/>
                            <a:ext cx="508529" cy="705591"/>
                          </a:xfrm>
                          <a:prstGeom prst="rt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文字方塊 55"/>
                        <wps:cNvSpPr txBox="1"/>
                        <wps:spPr>
                          <a:xfrm>
                            <a:off x="2001187" y="590893"/>
                            <a:ext cx="1221740" cy="5963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4D83E7" w14:textId="6CDFEC68" w:rsidR="00C75FE6" w:rsidRPr="00E643CC" w:rsidRDefault="00C75FE6" w:rsidP="006519F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643C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Cost to produce</w:t>
                              </w:r>
                            </w:p>
                            <w:p w14:paraId="657D313D" w14:textId="1AE49730" w:rsidR="006519FA" w:rsidRPr="00E643CC" w:rsidRDefault="006519FA" w:rsidP="006519F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643CC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生產成本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文字方塊 57"/>
                        <wps:cNvSpPr txBox="1"/>
                        <wps:spPr>
                          <a:xfrm>
                            <a:off x="0" y="575903"/>
                            <a:ext cx="1283335" cy="6957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4837A8" w14:textId="09B081C0" w:rsidR="00C75FE6" w:rsidRPr="00E643CC" w:rsidRDefault="00C75FE6" w:rsidP="006519F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643C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Amount received</w:t>
                              </w:r>
                            </w:p>
                            <w:p w14:paraId="536E4A76" w14:textId="6B58B319" w:rsidR="006519FA" w:rsidRPr="00E643CC" w:rsidRDefault="006519FA" w:rsidP="006519F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643CC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收到的金額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4009869" y="598388"/>
                            <a:ext cx="1351722" cy="586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22599C" w14:textId="70E189AF" w:rsidR="00C75FE6" w:rsidRPr="00E643CC" w:rsidRDefault="00C75FE6" w:rsidP="006519F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643C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Loss of PS</w:t>
                              </w:r>
                            </w:p>
                            <w:p w14:paraId="176BE2AE" w14:textId="7672739D" w:rsidR="006519FA" w:rsidRPr="00E643CC" w:rsidRDefault="006519FA" w:rsidP="006519F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643CC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生產者盈餘損失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30300" id="Group 6" o:spid="_x0000_s1074" style="position:absolute;margin-left:-6pt;margin-top:2.85pt;width:422.15pt;height:100.1pt;z-index:251707392" coordsize="53615,127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">
                <v:shape id="直角三角形 20" o:spid="_x0000_s1075" type="#_x0000_t6" style="position:absolute;left:22762;top:489;width:6826;height:5423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" fillcolor="#ed7d31 [3205]" strokecolor="#823b0b [1605]" strokeweight="1pt"/>
                <v:shape id="直角三角形 30" o:spid="_x0000_s1076" type="#_x0000_t6" style="position:absolute;left:44925;top:1657;width:2980;height:3875;rotation:-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" fillcolor="#70ad47 [3209]" strokecolor="#375623 [1609]" strokeweight="1pt">
                  <v:textbox>
                    <w:txbxContent>
                      <w:p w14:paraId="5FB2E0A9" w14:textId="77777777" w:rsidR="00C75FE6" w:rsidRPr="00E643CC" w:rsidRDefault="00C75FE6" w:rsidP="005C7D3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643CC">
                          <w:rPr>
                            <w:rFonts w:hint="eastAsia"/>
                            <w:sz w:val="20"/>
                            <w:szCs w:val="20"/>
                          </w:rPr>
                          <w:t>x</w:t>
                        </w:r>
                        <w:r w:rsidRPr="00E643CC">
                          <w:rPr>
                            <w:sz w:val="20"/>
                            <w:szCs w:val="20"/>
                          </w:rPr>
                          <w:t>c</w:t>
                        </w:r>
                        <w:r w:rsidRPr="00E643CC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78C6E22F" wp14:editId="00E02CC6">
                              <wp:extent cx="125730" cy="109855"/>
                              <wp:effectExtent l="0" t="0" r="1270" b="4445"/>
                              <wp:docPr id="468" name="圖片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5730" cy="1098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直角三角形 60" o:spid="_x0000_s1077" type="#_x0000_t6" style="position:absolute;left:5270;top:-985;width:5085;height:7056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" fillcolor="#4472c4 [3204]" strokecolor="#1f3763 [1604]" strokeweight="1pt"/>
                <v:shape id="文字方塊 55" o:spid="_x0000_s1078" type="#_x0000_t202" style="position:absolute;left:20011;top:5908;width:12218;height:59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" filled="f" stroked="f" strokeweight=".5pt">
                  <v:textbox>
                    <w:txbxContent>
                      <w:p w14:paraId="134D83E7" w14:textId="6CDFEC68" w:rsidR="00C75FE6" w:rsidRPr="00E643CC" w:rsidRDefault="00C75FE6" w:rsidP="006519FA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643CC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Cost to produce</w:t>
                        </w:r>
                      </w:p>
                      <w:p w14:paraId="657D313D" w14:textId="1AE49730" w:rsidR="006519FA" w:rsidRPr="00E643CC" w:rsidRDefault="006519FA" w:rsidP="006519FA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643CC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生產成本</w:t>
                        </w:r>
                      </w:p>
                    </w:txbxContent>
                  </v:textbox>
                </v:shape>
                <v:shape id="文字方塊 57" o:spid="_x0000_s1079" type="#_x0000_t202" style="position:absolute;top:5759;width:12833;height:69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" filled="f" stroked="f" strokeweight=".5pt">
                  <v:textbox>
                    <w:txbxContent>
                      <w:p w14:paraId="3D4837A8" w14:textId="09B081C0" w:rsidR="00C75FE6" w:rsidRPr="00E643CC" w:rsidRDefault="00C75FE6" w:rsidP="006519FA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643CC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Amount received</w:t>
                        </w:r>
                      </w:p>
                      <w:p w14:paraId="536E4A76" w14:textId="6B58B319" w:rsidR="006519FA" w:rsidRPr="00E643CC" w:rsidRDefault="006519FA" w:rsidP="006519FA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643CC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收到的金額</w:t>
                        </w:r>
                      </w:p>
                    </w:txbxContent>
                  </v:textbox>
                </v:shape>
                <v:shape id="文字方塊 56" o:spid="_x0000_s1080" type="#_x0000_t202" style="position:absolute;left:40098;top:5983;width:13517;height:58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" filled="f" stroked="f" strokeweight=".5pt">
                  <v:textbox>
                    <w:txbxContent>
                      <w:p w14:paraId="3322599C" w14:textId="70E189AF" w:rsidR="00C75FE6" w:rsidRPr="00E643CC" w:rsidRDefault="00C75FE6" w:rsidP="006519FA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643CC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Loss of PS</w:t>
                        </w:r>
                      </w:p>
                      <w:p w14:paraId="176BE2AE" w14:textId="7672739D" w:rsidR="006519FA" w:rsidRPr="00E643CC" w:rsidRDefault="006519FA" w:rsidP="006519FA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643CC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生產者盈餘損失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2487368" wp14:editId="1E7BD567">
                <wp:simplePos x="0" y="0"/>
                <wp:positionH relativeFrom="column">
                  <wp:posOffset>353060</wp:posOffset>
                </wp:positionH>
                <wp:positionV relativeFrom="paragraph">
                  <wp:posOffset>55822</wp:posOffset>
                </wp:positionV>
                <wp:extent cx="704496" cy="492712"/>
                <wp:effectExtent l="25400" t="12700" r="6985" b="15875"/>
                <wp:wrapNone/>
                <wp:docPr id="600523642" name="直角三角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04496" cy="492712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FA1B7" id="直角三角形 20" o:spid="_x0000_s1026" type="#_x0000_t6" style="position:absolute;margin-left:27.8pt;margin-top:4.4pt;width:55.45pt;height:38.8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" fillcolor="#ed7d31 [3205]" strokecolor="#823b0b [1605]" strokeweight="1pt"/>
            </w:pict>
          </mc:Fallback>
        </mc:AlternateContent>
      </w:r>
    </w:p>
    <w:p w14:paraId="7EB380D3" w14:textId="69130D20" w:rsidR="005C7D3F" w:rsidRPr="00FA65F1" w:rsidRDefault="005C7D3F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358D3A0C" w14:textId="3ABD5B74" w:rsidR="003B5882" w:rsidRPr="00FA65F1" w:rsidRDefault="003B5882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0458AA41" w14:textId="58882FA4" w:rsidR="006519FA" w:rsidRPr="00FA65F1" w:rsidRDefault="006519FA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7B9890F9" w14:textId="77777777" w:rsidR="006519FA" w:rsidRPr="00FA65F1" w:rsidRDefault="006519FA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69E879D7" w14:textId="77777777" w:rsidR="00612273" w:rsidRPr="00FA65F1" w:rsidRDefault="00612273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759BC917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333BF502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28515C14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23F04FD9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47E1D8D0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59745523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2DBAE776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395B0834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37EBAD66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1A45DCBB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5CB4BE0A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0EB45FDF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6A8EC4A6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193C5ADE" w14:textId="77777777" w:rsidR="00393B54" w:rsidRPr="00FA65F1" w:rsidRDefault="00393B54" w:rsidP="003B588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2FC50081" w14:textId="7DDB8949" w:rsidR="00BD0595" w:rsidRPr="00FA65F1" w:rsidRDefault="00612273" w:rsidP="00BD0595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10.4</w:t>
      </w:r>
      <w:r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Cost to A Supplier </w:t>
      </w:r>
      <w:r w:rsidR="00BD0595"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33B11F6B" w14:textId="0A75495A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Marginal cost is calculated by 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total cost for (n) unit – total cost for (n-1) unit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840F9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522F05BB" w14:textId="4A9359CC" w:rsidR="006519FA" w:rsidRPr="00FA65F1" w:rsidRDefault="006519FA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邊際成本的計算方法是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(n)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個單位的總成本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–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(n-1)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個單位的總成本</w:t>
      </w:r>
    </w:p>
    <w:p w14:paraId="379CBA82" w14:textId="3B76ADCC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2ABDBC1" w14:textId="6C77AD5B" w:rsidR="00BD0595" w:rsidRPr="00FA65F1" w:rsidRDefault="00BD0595" w:rsidP="00612273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2.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Marginal cost is the minimum amount that the producer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required to receive in order to produce an extra unit of good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</w:p>
    <w:p w14:paraId="7AD7B44E" w14:textId="11E8C4FF" w:rsidR="006519FA" w:rsidRPr="00FA65F1" w:rsidRDefault="006519FA" w:rsidP="006519FA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邊際成本是生產者為了生產額外單位的商品而需要獲得的最低金額。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 / F</w:t>
      </w:r>
    </w:p>
    <w:p w14:paraId="178B10BC" w14:textId="2DE6E5C8" w:rsidR="00BD0595" w:rsidRPr="00FA65F1" w:rsidRDefault="00BD0595" w:rsidP="00393B54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D0DB850" w14:textId="0B230F88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3.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If Marginal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cos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t &lt; price,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sell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ers will most likely p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roduce 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more 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AA25917" w14:textId="29DA34F8" w:rsidR="006519FA" w:rsidRPr="00FA65F1" w:rsidRDefault="006519FA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E118E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如果邊際成本</w:t>
      </w:r>
      <w:r w:rsidR="00CE118E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&lt; </w:t>
      </w:r>
      <w:r w:rsidR="00CE118E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價格，賣家很可能會生產更多</w:t>
      </w:r>
    </w:p>
    <w:p w14:paraId="6B4F33E3" w14:textId="0E09F94F" w:rsidR="006519FA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8F21196" w14:textId="4F68AB24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4.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If Marginal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cost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&gt; price,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produc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ers will most likely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produce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more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4572992" w14:textId="332EC8C4" w:rsidR="00B72944" w:rsidRPr="00FA65F1" w:rsidRDefault="00B72944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如果邊際成本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&gt;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價格，生產者很可能會生產更多</w:t>
      </w:r>
    </w:p>
    <w:p w14:paraId="3C3AE2A5" w14:textId="2FAE0266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A15A431" w14:textId="5B0D0B0F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5.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If Marginal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cos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t = price,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produc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ers will still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produce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this unit of product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7F19A63E" w14:textId="5CA923DB" w:rsidR="00B72944" w:rsidRPr="00FA65F1" w:rsidRDefault="00B72944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如果邊際成本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價格，生產者仍</w:t>
      </w:r>
      <w:r w:rsidR="002E1D4B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會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生產該單位產品</w:t>
      </w:r>
    </w:p>
    <w:p w14:paraId="5F29B4E6" w14:textId="419ECD75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E0DC6A0" w14:textId="01BA9425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6.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Produce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r surplus is </w:t>
      </w:r>
      <w:r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measured by the sum of difference between M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</w:t>
      </w:r>
      <w:r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and P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E9B9E2E" w14:textId="2AC90803" w:rsidR="00B72944" w:rsidRPr="00FA65F1" w:rsidRDefault="00B72944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生產者盈餘用邊際成本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MC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和價格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P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之差的總和來衡量</w:t>
      </w:r>
    </w:p>
    <w:p w14:paraId="3021AD07" w14:textId="043CE982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6F7BD36" w14:textId="2AE99884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7.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Produce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r surplus is </w:t>
      </w:r>
      <w:r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m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easured </w:t>
      </w:r>
      <w:r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by the difference between M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</w:t>
      </w:r>
      <w:r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and T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R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C0CBECF" w14:textId="7D4526EA" w:rsidR="00B72944" w:rsidRPr="00FA65F1" w:rsidRDefault="00B72944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生產者盈餘用邊際成本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MC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和總收入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TR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之間的差值來衡量</w:t>
      </w:r>
    </w:p>
    <w:p w14:paraId="7CC92BFD" w14:textId="2FD6D833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CA972A2" w14:textId="5E8CC39D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8.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Sum of marginal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cos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 = Total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fixed cos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+ total variable cost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1385EA2" w14:textId="60F2D851" w:rsidR="00E643CC" w:rsidRPr="00FA65F1" w:rsidRDefault="00B72944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邊際成本之和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總固定成本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+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總可變成本</w:t>
      </w:r>
    </w:p>
    <w:p w14:paraId="544D6650" w14:textId="4056E913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9BBBC02" w14:textId="77777777" w:rsidR="00E643CC" w:rsidRPr="00FA65F1" w:rsidRDefault="00BD0595" w:rsidP="00E643CC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9.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Marginal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cos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 and quantity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suppli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ed are negatively related 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7D4B3CB" w14:textId="490DEDF2" w:rsidR="00B72944" w:rsidRPr="00FA65F1" w:rsidRDefault="00B72944" w:rsidP="00E643CC">
      <w:pPr>
        <w:spacing w:line="276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邊際成本與供應量</w:t>
      </w:r>
      <w:r w:rsidR="002E1D4B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成反比</w:t>
      </w:r>
    </w:p>
    <w:p w14:paraId="1481A04B" w14:textId="4F997AA4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BEF10A6" w14:textId="6F28588B" w:rsidR="00BD0595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10.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At the market equilibrium, M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= P 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49125747" w14:textId="366E43F1" w:rsidR="00B72944" w:rsidRPr="00FA65F1" w:rsidRDefault="00B72944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市場均衡時，邊際成本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(MC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=</w:t>
      </w:r>
      <w:r w:rsidR="002E1D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P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00AF429E" w14:textId="5C170ACA" w:rsidR="00B72944" w:rsidRPr="00FA65F1" w:rsidRDefault="00BD0595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F879B1F" w14:textId="77777777" w:rsidR="00E643CC" w:rsidRPr="00FA65F1" w:rsidRDefault="00E643CC" w:rsidP="00BD059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483F02C" w14:textId="57909EA2" w:rsidR="00FC4027" w:rsidRPr="00FA65F1" w:rsidRDefault="00612273" w:rsidP="00BD0595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16"/>
          <w:szCs w:val="16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 xml:space="preserve">ANS: 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TTTFT T</w:t>
      </w:r>
      <w:r w:rsidR="00872CFF" w:rsidRPr="00FA65F1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F</w:t>
      </w:r>
      <w:r w:rsidR="00D840F9" w:rsidRPr="00FA65F1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FFT</w:t>
      </w:r>
    </w:p>
    <w:p w14:paraId="47621A22" w14:textId="0372DD6B" w:rsidR="005C7D3F" w:rsidRPr="00FA65F1" w:rsidRDefault="005C7D3F" w:rsidP="005C7D3F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5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Marginal Benefit and Marginal Cost Curv</w:t>
      </w:r>
      <w:r w:rsidR="00B72944" w:rsidRPr="00FA65F1">
        <w:rPr>
          <w:rFonts w:ascii="Times New Roman" w:hAnsi="Times New Roman" w:cs="Times New Roman"/>
          <w:b/>
          <w:color w:val="000000" w:themeColor="text1"/>
          <w:u w:val="single"/>
        </w:rPr>
        <w:t>es</w:t>
      </w:r>
      <w:r w:rsidR="00B72944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邊際利益和邊際成本曲線</w:t>
      </w:r>
    </w:p>
    <w:tbl>
      <w:tblPr>
        <w:tblStyle w:val="TableGrid"/>
        <w:tblpPr w:leftFromText="180" w:rightFromText="180" w:vertAnchor="text" w:horzAnchor="margin" w:tblpY="47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8"/>
        <w:gridCol w:w="2575"/>
        <w:gridCol w:w="2599"/>
        <w:gridCol w:w="2576"/>
      </w:tblGrid>
      <w:tr w:rsidR="005C7D3F" w:rsidRPr="00FA65F1" w14:paraId="45EC311A" w14:textId="77777777" w:rsidTr="00393B54">
        <w:trPr>
          <w:trHeight w:val="201"/>
        </w:trPr>
        <w:tc>
          <w:tcPr>
            <w:tcW w:w="5173" w:type="dxa"/>
            <w:gridSpan w:val="2"/>
            <w:vAlign w:val="center"/>
          </w:tcPr>
          <w:p w14:paraId="041D737D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MB Curve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= Demand Curve</w:t>
            </w:r>
          </w:p>
          <w:p w14:paraId="19917161" w14:textId="5E65E058" w:rsidR="00B72944" w:rsidRPr="00FA65F1" w:rsidRDefault="00280B9D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邊際利益曲線</w:t>
            </w:r>
            <w:r w:rsidR="00E643C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=</w:t>
            </w:r>
            <w:r w:rsidR="00E643CC"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需求曲線</w:t>
            </w:r>
          </w:p>
        </w:tc>
        <w:tc>
          <w:tcPr>
            <w:tcW w:w="5175" w:type="dxa"/>
            <w:gridSpan w:val="2"/>
            <w:vAlign w:val="center"/>
          </w:tcPr>
          <w:p w14:paraId="2C235A66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Curve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= Supply Curve</w:t>
            </w:r>
          </w:p>
          <w:p w14:paraId="7BB766B5" w14:textId="4A2DC401" w:rsidR="00280B9D" w:rsidRPr="00FA65F1" w:rsidRDefault="00280B9D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邊際成本曲線</w:t>
            </w:r>
            <w:r w:rsidR="00E643C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=</w:t>
            </w:r>
            <w:r w:rsidR="00E643CC"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供應曲線</w:t>
            </w:r>
          </w:p>
        </w:tc>
      </w:tr>
      <w:tr w:rsidR="005C7D3F" w:rsidRPr="00FA65F1" w14:paraId="63B03E42" w14:textId="77777777" w:rsidTr="00393B54">
        <w:trPr>
          <w:trHeight w:val="201"/>
        </w:trPr>
        <w:tc>
          <w:tcPr>
            <w:tcW w:w="2598" w:type="dxa"/>
            <w:vAlign w:val="center"/>
          </w:tcPr>
          <w:p w14:paraId="7375DC32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Ou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tput (Unit)</w:t>
            </w:r>
          </w:p>
          <w:p w14:paraId="11249C52" w14:textId="331D7BF2" w:rsidR="00280B9D" w:rsidRPr="00FA65F1" w:rsidRDefault="00280B9D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產出（單位）</w:t>
            </w:r>
          </w:p>
        </w:tc>
        <w:tc>
          <w:tcPr>
            <w:tcW w:w="2575" w:type="dxa"/>
            <w:vAlign w:val="center"/>
          </w:tcPr>
          <w:p w14:paraId="6F8C0D92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MB (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$)</w:t>
            </w:r>
          </w:p>
          <w:p w14:paraId="448DC284" w14:textId="71E412AE" w:rsidR="00280B9D" w:rsidRPr="00FA65F1" w:rsidRDefault="00280B9D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邊際利益（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$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）</w:t>
            </w:r>
          </w:p>
        </w:tc>
        <w:tc>
          <w:tcPr>
            <w:tcW w:w="2599" w:type="dxa"/>
            <w:vAlign w:val="center"/>
          </w:tcPr>
          <w:p w14:paraId="0009C26F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Ou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tput (Unit)</w:t>
            </w:r>
          </w:p>
          <w:p w14:paraId="0D6C1BCC" w14:textId="0DC106E8" w:rsidR="00280B9D" w:rsidRPr="00FA65F1" w:rsidRDefault="00280B9D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產出（單位）</w:t>
            </w:r>
          </w:p>
        </w:tc>
        <w:tc>
          <w:tcPr>
            <w:tcW w:w="2576" w:type="dxa"/>
            <w:vAlign w:val="center"/>
          </w:tcPr>
          <w:p w14:paraId="4F9AAED0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(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$)</w:t>
            </w:r>
          </w:p>
          <w:p w14:paraId="07730C6C" w14:textId="3A1794A9" w:rsidR="00280B9D" w:rsidRPr="00FA65F1" w:rsidRDefault="00280B9D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邊際成本（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$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）</w:t>
            </w:r>
          </w:p>
        </w:tc>
      </w:tr>
      <w:tr w:rsidR="005C7D3F" w:rsidRPr="00FA65F1" w14:paraId="272B63D2" w14:textId="77777777" w:rsidTr="00393B54">
        <w:trPr>
          <w:trHeight w:val="201"/>
        </w:trPr>
        <w:tc>
          <w:tcPr>
            <w:tcW w:w="2598" w:type="dxa"/>
            <w:vAlign w:val="center"/>
          </w:tcPr>
          <w:p w14:paraId="7B515E90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75" w:type="dxa"/>
            <w:vAlign w:val="center"/>
          </w:tcPr>
          <w:p w14:paraId="7BA5AC6D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599" w:type="dxa"/>
            <w:vAlign w:val="center"/>
          </w:tcPr>
          <w:p w14:paraId="1DD4C404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76" w:type="dxa"/>
            <w:vAlign w:val="center"/>
          </w:tcPr>
          <w:p w14:paraId="06708F05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0.5</w:t>
            </w:r>
          </w:p>
        </w:tc>
      </w:tr>
      <w:tr w:rsidR="005C7D3F" w:rsidRPr="00FA65F1" w14:paraId="3C741C87" w14:textId="77777777" w:rsidTr="00393B54">
        <w:trPr>
          <w:trHeight w:val="201"/>
        </w:trPr>
        <w:tc>
          <w:tcPr>
            <w:tcW w:w="2598" w:type="dxa"/>
            <w:vAlign w:val="center"/>
          </w:tcPr>
          <w:p w14:paraId="46A14130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75" w:type="dxa"/>
            <w:vAlign w:val="center"/>
          </w:tcPr>
          <w:p w14:paraId="334E965F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599" w:type="dxa"/>
            <w:vAlign w:val="center"/>
          </w:tcPr>
          <w:p w14:paraId="68EB7C5F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76" w:type="dxa"/>
            <w:vAlign w:val="center"/>
          </w:tcPr>
          <w:p w14:paraId="2D0F3BC1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</w:t>
            </w:r>
          </w:p>
        </w:tc>
      </w:tr>
      <w:tr w:rsidR="005C7D3F" w:rsidRPr="00FA65F1" w14:paraId="6B78B722" w14:textId="77777777" w:rsidTr="00393B54">
        <w:trPr>
          <w:trHeight w:val="201"/>
        </w:trPr>
        <w:tc>
          <w:tcPr>
            <w:tcW w:w="2598" w:type="dxa"/>
            <w:vAlign w:val="center"/>
          </w:tcPr>
          <w:p w14:paraId="4D773079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75" w:type="dxa"/>
            <w:vAlign w:val="center"/>
          </w:tcPr>
          <w:p w14:paraId="708B6C18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599" w:type="dxa"/>
            <w:vAlign w:val="center"/>
          </w:tcPr>
          <w:p w14:paraId="2FBEC244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76" w:type="dxa"/>
            <w:vAlign w:val="center"/>
          </w:tcPr>
          <w:p w14:paraId="442F73C2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1.5</w:t>
            </w:r>
          </w:p>
        </w:tc>
      </w:tr>
      <w:tr w:rsidR="005C7D3F" w:rsidRPr="00FA65F1" w14:paraId="6183177F" w14:textId="77777777" w:rsidTr="00393B54">
        <w:trPr>
          <w:trHeight w:val="201"/>
        </w:trPr>
        <w:tc>
          <w:tcPr>
            <w:tcW w:w="2598" w:type="dxa"/>
            <w:vAlign w:val="center"/>
          </w:tcPr>
          <w:p w14:paraId="11169581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575" w:type="dxa"/>
            <w:vAlign w:val="center"/>
          </w:tcPr>
          <w:p w14:paraId="2A723CF9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599" w:type="dxa"/>
            <w:vAlign w:val="center"/>
          </w:tcPr>
          <w:p w14:paraId="7B99DE64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576" w:type="dxa"/>
            <w:vAlign w:val="center"/>
          </w:tcPr>
          <w:p w14:paraId="58F59C89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</w:t>
            </w:r>
          </w:p>
        </w:tc>
      </w:tr>
      <w:tr w:rsidR="005C7D3F" w:rsidRPr="00FA65F1" w14:paraId="00B707F9" w14:textId="77777777" w:rsidTr="00393B54">
        <w:trPr>
          <w:trHeight w:val="201"/>
        </w:trPr>
        <w:tc>
          <w:tcPr>
            <w:tcW w:w="2598" w:type="dxa"/>
            <w:vAlign w:val="center"/>
          </w:tcPr>
          <w:p w14:paraId="7D295A45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575" w:type="dxa"/>
            <w:vAlign w:val="center"/>
          </w:tcPr>
          <w:p w14:paraId="367901ED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599" w:type="dxa"/>
            <w:vAlign w:val="center"/>
          </w:tcPr>
          <w:p w14:paraId="5B4BBA7C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576" w:type="dxa"/>
            <w:vAlign w:val="center"/>
          </w:tcPr>
          <w:p w14:paraId="033E1BA4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2.5</w:t>
            </w:r>
          </w:p>
        </w:tc>
      </w:tr>
      <w:tr w:rsidR="005C7D3F" w:rsidRPr="00FA65F1" w14:paraId="4F748F29" w14:textId="77777777" w:rsidTr="00393B54">
        <w:trPr>
          <w:trHeight w:val="201"/>
        </w:trPr>
        <w:tc>
          <w:tcPr>
            <w:tcW w:w="2598" w:type="dxa"/>
            <w:vAlign w:val="center"/>
          </w:tcPr>
          <w:p w14:paraId="08B98114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575" w:type="dxa"/>
            <w:vAlign w:val="center"/>
          </w:tcPr>
          <w:p w14:paraId="4F99876B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599" w:type="dxa"/>
            <w:vAlign w:val="center"/>
          </w:tcPr>
          <w:p w14:paraId="4FECF290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576" w:type="dxa"/>
            <w:vAlign w:val="center"/>
          </w:tcPr>
          <w:p w14:paraId="5022506F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</w:t>
            </w:r>
          </w:p>
        </w:tc>
      </w:tr>
      <w:tr w:rsidR="005C7D3F" w:rsidRPr="00FA65F1" w14:paraId="41B70438" w14:textId="77777777" w:rsidTr="00393B54">
        <w:trPr>
          <w:trHeight w:val="208"/>
        </w:trPr>
        <w:tc>
          <w:tcPr>
            <w:tcW w:w="2598" w:type="dxa"/>
            <w:vAlign w:val="center"/>
          </w:tcPr>
          <w:p w14:paraId="45A4F3C2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575" w:type="dxa"/>
            <w:vAlign w:val="center"/>
          </w:tcPr>
          <w:p w14:paraId="6428277A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99" w:type="dxa"/>
            <w:vAlign w:val="center"/>
          </w:tcPr>
          <w:p w14:paraId="737F5087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576" w:type="dxa"/>
            <w:vAlign w:val="center"/>
          </w:tcPr>
          <w:p w14:paraId="764149BE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3.5</w:t>
            </w:r>
          </w:p>
        </w:tc>
      </w:tr>
      <w:tr w:rsidR="005C7D3F" w:rsidRPr="00FA65F1" w14:paraId="4279A896" w14:textId="77777777" w:rsidTr="00393B54">
        <w:trPr>
          <w:trHeight w:val="201"/>
        </w:trPr>
        <w:tc>
          <w:tcPr>
            <w:tcW w:w="2598" w:type="dxa"/>
            <w:vAlign w:val="center"/>
          </w:tcPr>
          <w:p w14:paraId="2529BE79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575" w:type="dxa"/>
            <w:vAlign w:val="center"/>
          </w:tcPr>
          <w:p w14:paraId="4D7CF189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99" w:type="dxa"/>
            <w:vAlign w:val="center"/>
          </w:tcPr>
          <w:p w14:paraId="4D4AFCD8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576" w:type="dxa"/>
            <w:vAlign w:val="center"/>
          </w:tcPr>
          <w:p w14:paraId="50D2CFC5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4</w:t>
            </w:r>
          </w:p>
        </w:tc>
      </w:tr>
      <w:tr w:rsidR="005C7D3F" w:rsidRPr="00FA65F1" w14:paraId="505A3BAB" w14:textId="77777777" w:rsidTr="00393B54">
        <w:trPr>
          <w:trHeight w:val="201"/>
        </w:trPr>
        <w:tc>
          <w:tcPr>
            <w:tcW w:w="2598" w:type="dxa"/>
            <w:vAlign w:val="center"/>
          </w:tcPr>
          <w:p w14:paraId="50454B2C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575" w:type="dxa"/>
            <w:vAlign w:val="center"/>
          </w:tcPr>
          <w:p w14:paraId="0D61B82B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99" w:type="dxa"/>
            <w:vAlign w:val="center"/>
          </w:tcPr>
          <w:p w14:paraId="78E313A6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576" w:type="dxa"/>
            <w:vAlign w:val="center"/>
          </w:tcPr>
          <w:p w14:paraId="3A75B2D4" w14:textId="77777777" w:rsidR="005C7D3F" w:rsidRPr="00FA65F1" w:rsidRDefault="005C7D3F" w:rsidP="0061227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4.5</w:t>
            </w:r>
          </w:p>
        </w:tc>
      </w:tr>
    </w:tbl>
    <w:p w14:paraId="30AFE1FE" w14:textId="125FADCE" w:rsidR="005C7D3F" w:rsidRPr="00FA65F1" w:rsidRDefault="00280B9D" w:rsidP="005C7D3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766784" behindDoc="1" locked="0" layoutInCell="1" allowOverlap="1" wp14:anchorId="3F42ED17" wp14:editId="0FC40D85">
            <wp:simplePos x="0" y="0"/>
            <wp:positionH relativeFrom="column">
              <wp:posOffset>347345</wp:posOffset>
            </wp:positionH>
            <wp:positionV relativeFrom="paragraph">
              <wp:posOffset>3938905</wp:posOffset>
            </wp:positionV>
            <wp:extent cx="5923280" cy="2954655"/>
            <wp:effectExtent l="0" t="0" r="0" b="4445"/>
            <wp:wrapTight wrapText="bothSides">
              <wp:wrapPolygon edited="0">
                <wp:start x="0" y="0"/>
                <wp:lineTo x="0" y="21540"/>
                <wp:lineTo x="21535" y="21540"/>
                <wp:lineTo x="21535" y="0"/>
                <wp:lineTo x="0" y="0"/>
              </wp:wrapPolygon>
            </wp:wrapTight>
            <wp:docPr id="501" name="Picture 501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8"/>
                    <a:stretch/>
                  </pic:blipFill>
                  <pic:spPr bwMode="auto">
                    <a:xfrm>
                      <a:off x="0" y="0"/>
                      <a:ext cx="592328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D3F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Table</w:t>
      </w:r>
      <w:r w:rsidR="00682D93"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表格</w:t>
      </w:r>
      <w:r w:rsidR="005C7D3F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:</w:t>
      </w:r>
    </w:p>
    <w:p w14:paraId="667DA310" w14:textId="6389F902" w:rsidR="005C7D3F" w:rsidRPr="00FA65F1" w:rsidRDefault="005C7D3F" w:rsidP="005C7D3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Graph</w:t>
      </w:r>
      <w:r w:rsidR="00280B9D"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圖表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:</w:t>
      </w:r>
    </w:p>
    <w:p w14:paraId="7CE59C30" w14:textId="070A1771" w:rsidR="005C7D3F" w:rsidRPr="00FA65F1" w:rsidRDefault="005C7D3F" w:rsidP="00612273">
      <w:pPr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0FA5D58D" w14:textId="478ABA35" w:rsidR="005C7D3F" w:rsidRPr="00FA65F1" w:rsidRDefault="005C7D3F" w:rsidP="005C7D3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Marginal Benefit</w:t>
      </w:r>
      <w:r w:rsidR="00280B9D"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= Demand</w:t>
      </w:r>
      <w:r w:rsidR="00280B9D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</w:t>
      </w:r>
      <w:r w:rsidR="002E1D4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2E1D4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280B9D"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邊際利益</w:t>
      </w:r>
      <w:r w:rsidR="00280B9D"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=</w:t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280B9D"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需求</w:t>
      </w:r>
    </w:p>
    <w:p w14:paraId="67FE3C4A" w14:textId="77777777" w:rsidR="005C7D3F" w:rsidRPr="00FA65F1" w:rsidRDefault="005C7D3F" w:rsidP="005C7D3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</w:p>
    <w:p w14:paraId="1F5BDA52" w14:textId="72A5390E" w:rsidR="005C7D3F" w:rsidRPr="00FA65F1" w:rsidRDefault="005C7D3F" w:rsidP="005C7D3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Marginal Cost = Supply</w:t>
      </w:r>
      <w:r w:rsidR="00280B9D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</w:t>
      </w:r>
      <w:r w:rsidR="002E1D4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2E1D4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280B9D"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邊際成本</w:t>
      </w:r>
      <w:r w:rsidR="00280B9D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= </w:t>
      </w:r>
      <w:r w:rsidR="00280B9D" w:rsidRPr="00FA65F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供應</w:t>
      </w:r>
    </w:p>
    <w:p w14:paraId="2BF708E8" w14:textId="74A18E1D" w:rsidR="0050432D" w:rsidRPr="00FA65F1" w:rsidRDefault="005C7D3F" w:rsidP="005C7D3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</w:p>
    <w:p w14:paraId="40DCB1F1" w14:textId="5F0F1829" w:rsidR="005C7D3F" w:rsidRPr="00FA65F1" w:rsidRDefault="005C7D3F" w:rsidP="005C7D3F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5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Marginal Benefit and Marginal Cost Curve</w:t>
      </w:r>
      <w:r w:rsidR="00682D93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邊際利益和邊際成本曲線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82D93" w:rsidRPr="00FA65F1" w14:paraId="54BB3B2E" w14:textId="77777777" w:rsidTr="00DB45D6">
        <w:tc>
          <w:tcPr>
            <w:tcW w:w="5225" w:type="dxa"/>
          </w:tcPr>
          <w:p w14:paraId="23C2A132" w14:textId="77777777" w:rsidR="00682D93" w:rsidRPr="00FA65F1" w:rsidRDefault="00682D93" w:rsidP="00393B54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Demand curve shows the relationship between price and quantity demanded. </w:t>
            </w:r>
          </w:p>
          <w:p w14:paraId="1CEB276E" w14:textId="77777777" w:rsidR="00E44092" w:rsidRPr="00FA65F1" w:rsidRDefault="00682D93" w:rsidP="00393B5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MB &gt; Price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ab/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Consume more can gain</w:t>
            </w:r>
          </w:p>
          <w:p w14:paraId="2BA875B0" w14:textId="77777777" w:rsidR="00E44092" w:rsidRPr="00FA65F1" w:rsidRDefault="00682D93" w:rsidP="00393B5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MB = Price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ab/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Still consume this unit </w:t>
            </w:r>
          </w:p>
          <w:p w14:paraId="14FE3E47" w14:textId="77777777" w:rsidR="00E44092" w:rsidRPr="00FA65F1" w:rsidRDefault="00682D93" w:rsidP="00393B5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MB &lt; Price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ab/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Consume less can gain</w:t>
            </w:r>
          </w:p>
          <w:p w14:paraId="26870430" w14:textId="5E12DEE7" w:rsidR="00682D93" w:rsidRPr="00FA65F1" w:rsidRDefault="00682D93" w:rsidP="00393B5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>To maximize consumer surplus, the consumer will consume unit where MB = P</w:t>
            </w:r>
          </w:p>
        </w:tc>
        <w:tc>
          <w:tcPr>
            <w:tcW w:w="5225" w:type="dxa"/>
          </w:tcPr>
          <w:p w14:paraId="67AD81F9" w14:textId="41A8C5E1" w:rsidR="00471A2C" w:rsidRPr="00FA65F1" w:rsidRDefault="00471A2C" w:rsidP="00393B54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需求曲線表示價格與需求量之間的關係。</w:t>
            </w:r>
          </w:p>
          <w:p w14:paraId="11679D8B" w14:textId="77777777" w:rsidR="00393B54" w:rsidRPr="00FA65F1" w:rsidRDefault="00393B54" w:rsidP="00393B5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CAABEBA" w14:textId="77777777" w:rsidR="00393B54" w:rsidRPr="00FA65F1" w:rsidRDefault="00471A2C" w:rsidP="00393B54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邊際利益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&gt;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消費更多便能獲益</w:t>
            </w:r>
          </w:p>
          <w:p w14:paraId="64556F79" w14:textId="52D1586C" w:rsidR="00393B54" w:rsidRPr="00FA65F1" w:rsidRDefault="00471A2C" w:rsidP="00393B54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邊際利益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=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仍然保持</w:t>
            </w:r>
            <w:r w:rsidR="0028421F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消費水平</w:t>
            </w:r>
          </w:p>
          <w:p w14:paraId="6211325F" w14:textId="266D8699" w:rsidR="00393B54" w:rsidRPr="00FA65F1" w:rsidRDefault="00471A2C" w:rsidP="00393B54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邊際利益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>&lt;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="0028421F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消費更少可以獲益</w:t>
            </w:r>
          </w:p>
          <w:p w14:paraId="24B87DB4" w14:textId="031C66FD" w:rsidR="00682D93" w:rsidRPr="00FA65F1" w:rsidRDefault="00471A2C" w:rsidP="00393B54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為了最大化消費者盈餘，消費者會持續消費至到邊際利益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=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價格的單位</w:t>
            </w:r>
          </w:p>
        </w:tc>
      </w:tr>
      <w:tr w:rsidR="00682D93" w:rsidRPr="00FA65F1" w14:paraId="7F581DE9" w14:textId="77777777" w:rsidTr="00DB45D6">
        <w:tc>
          <w:tcPr>
            <w:tcW w:w="5225" w:type="dxa"/>
          </w:tcPr>
          <w:p w14:paraId="7F811F29" w14:textId="21CE4896" w:rsidR="00682D93" w:rsidRPr="00FA65F1" w:rsidRDefault="00682D93" w:rsidP="00393B54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>Given the Price of a good, we can find the Qd from the MB curve by finding the quantity where MB = P</w:t>
            </w:r>
          </w:p>
          <w:p w14:paraId="179568A0" w14:textId="77777777" w:rsidR="00682D93" w:rsidRPr="00FA65F1" w:rsidRDefault="00682D93" w:rsidP="00393B54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MB curve is also Demand curve </w:t>
            </w:r>
          </w:p>
          <w:p w14:paraId="2DDA36EB" w14:textId="77777777" w:rsidR="00682D93" w:rsidRPr="00FA65F1" w:rsidRDefault="00682D93" w:rsidP="00393B5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59371264" w14:textId="01EE0C13" w:rsidR="00471A2C" w:rsidRPr="00FA65F1" w:rsidRDefault="00471A2C" w:rsidP="00393B54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給予商品的價格，</w:t>
            </w:r>
            <w:r w:rsidR="00DB45D6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透過尋找邊際利益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="00DB45D6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=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="00DB45D6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價格的單位，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我們可以從邊際盈餘曲線中找到需求量</w:t>
            </w:r>
          </w:p>
          <w:p w14:paraId="27799BBB" w14:textId="56AD563B" w:rsidR="00682D93" w:rsidRPr="00FA65F1" w:rsidRDefault="00471A2C" w:rsidP="00393B54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邊際盈餘曲線亦是需求曲線</w:t>
            </w:r>
          </w:p>
        </w:tc>
      </w:tr>
      <w:tr w:rsidR="00682D93" w:rsidRPr="00FA65F1" w14:paraId="269337CB" w14:textId="77777777" w:rsidTr="00DB45D6">
        <w:tc>
          <w:tcPr>
            <w:tcW w:w="5225" w:type="dxa"/>
          </w:tcPr>
          <w:p w14:paraId="5098A12A" w14:textId="77777777" w:rsidR="00682D93" w:rsidRPr="00FA65F1" w:rsidRDefault="00682D93" w:rsidP="00393B54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Supply curve shows the relationship between price and quantity supplied. </w:t>
            </w:r>
          </w:p>
          <w:p w14:paraId="20449E7D" w14:textId="77777777" w:rsidR="00DB45D6" w:rsidRPr="00FA65F1" w:rsidRDefault="00682D93" w:rsidP="00393B54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>MC &lt; Price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ab/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Produce more can gain</w:t>
            </w:r>
          </w:p>
          <w:p w14:paraId="5330FA6F" w14:textId="77777777" w:rsidR="00DB45D6" w:rsidRPr="00FA65F1" w:rsidRDefault="00682D93" w:rsidP="00393B54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MC = Price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ab/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>Still produce this unit</w:t>
            </w:r>
          </w:p>
          <w:p w14:paraId="1D4BE456" w14:textId="77777777" w:rsidR="00DB45D6" w:rsidRPr="00FA65F1" w:rsidRDefault="00682D93" w:rsidP="00393B54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>MC &gt; Price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ab/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Produce less can gain</w:t>
            </w:r>
          </w:p>
          <w:p w14:paraId="5CA3FCDC" w14:textId="1AE9FAEC" w:rsidR="00682D93" w:rsidRPr="00FA65F1" w:rsidRDefault="00682D93" w:rsidP="00393B54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>To maximize producer surplus, the producer will produce unit where MC = P</w:t>
            </w:r>
          </w:p>
          <w:p w14:paraId="728070B2" w14:textId="77777777" w:rsidR="00682D93" w:rsidRPr="00FA65F1" w:rsidRDefault="00682D93" w:rsidP="00393B5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5E880D2" w14:textId="237FD7DF" w:rsidR="00471A2C" w:rsidRPr="00FA65F1" w:rsidRDefault="00471A2C" w:rsidP="00393B54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供應曲線表示價格與供給量之間的關係。</w:t>
            </w:r>
          </w:p>
          <w:p w14:paraId="4CB59356" w14:textId="77777777" w:rsidR="00DB45D6" w:rsidRPr="00FA65F1" w:rsidRDefault="00DB45D6" w:rsidP="00393B54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</w:p>
          <w:p w14:paraId="548B8C14" w14:textId="75E21C2F" w:rsidR="00DB45D6" w:rsidRPr="00FA65F1" w:rsidRDefault="00471A2C" w:rsidP="00393B54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邊際成本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&lt;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生產更多便能獲益</w:t>
            </w:r>
          </w:p>
          <w:p w14:paraId="5451E673" w14:textId="77777777" w:rsidR="00DB45D6" w:rsidRPr="00FA65F1" w:rsidRDefault="00471A2C" w:rsidP="00393B54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邊際成本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=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繼續</w:t>
            </w:r>
            <w:r w:rsidR="0028421F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生產水平</w:t>
            </w:r>
          </w:p>
          <w:p w14:paraId="671A9061" w14:textId="69FBD8D8" w:rsidR="00DB45D6" w:rsidRPr="00FA65F1" w:rsidRDefault="00471A2C" w:rsidP="00393B54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邊際成本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&gt;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生產更少才能獲益</w:t>
            </w:r>
          </w:p>
          <w:p w14:paraId="44706303" w14:textId="7ED98F0E" w:rsidR="00682D93" w:rsidRPr="00FA65F1" w:rsidRDefault="00471A2C" w:rsidP="00393B54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為了最大化生產者盈餘，廠商會持續生產至到邊際成本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=</w:t>
            </w:r>
            <w:r w:rsidR="002E1D4B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價格的單位水平</w:t>
            </w:r>
          </w:p>
        </w:tc>
      </w:tr>
      <w:tr w:rsidR="00682D93" w:rsidRPr="00FA65F1" w14:paraId="32FEBE7A" w14:textId="77777777" w:rsidTr="00DB45D6">
        <w:tc>
          <w:tcPr>
            <w:tcW w:w="5225" w:type="dxa"/>
          </w:tcPr>
          <w:p w14:paraId="62EBD9F6" w14:textId="77777777" w:rsidR="00682D93" w:rsidRPr="00FA65F1" w:rsidRDefault="00682D93" w:rsidP="00393B54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Given the P of a good, we can find the Qs from the MC curve </w:t>
            </w:r>
          </w:p>
          <w:p w14:paraId="0D15A10A" w14:textId="77777777" w:rsidR="00682D93" w:rsidRPr="00FA65F1" w:rsidRDefault="00682D93" w:rsidP="00393B54">
            <w:pPr>
              <w:spacing w:line="276" w:lineRule="auto"/>
              <w:rPr>
                <w:rFonts w:ascii="Segoe UI Symbol" w:hAnsi="Segoe UI Symbol" w:cs="Segoe UI Symbol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>by finding the quantity where MC = P</w:t>
            </w:r>
          </w:p>
          <w:p w14:paraId="11CFBAFA" w14:textId="77777777" w:rsidR="00682D93" w:rsidRPr="00FA65F1" w:rsidRDefault="00682D93" w:rsidP="00DB45D6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Segoe UI Symbol" w:hAnsi="Segoe UI Symbol" w:cs="Segoe UI Symbol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MC curve is also Supply curve </w:t>
            </w:r>
          </w:p>
          <w:p w14:paraId="78D02815" w14:textId="77777777" w:rsidR="00682D93" w:rsidRPr="00FA65F1" w:rsidRDefault="00682D93" w:rsidP="00393B5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4F8D849B" w14:textId="14F3308C" w:rsidR="00471A2C" w:rsidRPr="00FA65F1" w:rsidRDefault="008E6FC8" w:rsidP="00393B54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給予</w:t>
            </w:r>
            <w:r w:rsidR="00471A2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商品的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</w:t>
            </w:r>
            <w:r w:rsidR="00471A2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，我們可以從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邊際成本</w:t>
            </w:r>
            <w:r w:rsidR="00471A2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曲線中找到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數量</w:t>
            </w:r>
          </w:p>
          <w:p w14:paraId="03251C3C" w14:textId="6D67BE1F" w:rsidR="00471A2C" w:rsidRPr="00FA65F1" w:rsidRDefault="008E6FC8" w:rsidP="00393B54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透過</w:t>
            </w:r>
            <w:r w:rsidR="00471A2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找到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邊際成本</w:t>
            </w:r>
            <w:r w:rsidR="00471A2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 xml:space="preserve"> = 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價格</w:t>
            </w:r>
            <w:r w:rsidR="00471A2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的數量</w:t>
            </w:r>
          </w:p>
          <w:p w14:paraId="3748B7CC" w14:textId="60916662" w:rsidR="00471A2C" w:rsidRPr="00FA65F1" w:rsidRDefault="008E6FC8" w:rsidP="00DB45D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邊際成本</w:t>
            </w:r>
            <w:r w:rsidR="00471A2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曲線也是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供應</w:t>
            </w:r>
            <w:r w:rsidR="00471A2C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en-HK"/>
              </w:rPr>
              <w:t>曲線</w:t>
            </w:r>
            <w:r w:rsidR="00471A2C"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en-HK"/>
              </w:rPr>
              <w:t xml:space="preserve">  </w:t>
            </w:r>
          </w:p>
          <w:p w14:paraId="649E9674" w14:textId="77777777" w:rsidR="00682D93" w:rsidRPr="00FA65F1" w:rsidRDefault="00682D93" w:rsidP="00393B5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</w:p>
        </w:tc>
      </w:tr>
    </w:tbl>
    <w:p w14:paraId="4D533D6D" w14:textId="6A73D00B" w:rsidR="005C7D3F" w:rsidRPr="00FA65F1" w:rsidRDefault="005C7D3F" w:rsidP="005C7D3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Tips:</w:t>
      </w:r>
    </w:p>
    <w:p w14:paraId="07D16F2D" w14:textId="4C4B54BC" w:rsidR="00393B54" w:rsidRPr="00FA65F1" w:rsidRDefault="005C7D3F" w:rsidP="00393B54">
      <w:pPr>
        <w:spacing w:line="360" w:lineRule="auto"/>
        <w:rPr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MB = MC = Price = MR</w:t>
      </w:r>
      <w:r w:rsidR="00393B54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393B54" w:rsidRPr="00FA65F1">
        <w:rPr>
          <w:sz w:val="20"/>
          <w:szCs w:val="20"/>
        </w:rPr>
        <w:sym w:font="Wingdings" w:char="F0E0"/>
      </w:r>
      <w:r w:rsidR="00393B54" w:rsidRPr="00FA65F1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邊際利益</w:t>
      </w:r>
      <w:r w:rsidR="002E1D4B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=</w:t>
      </w:r>
      <w:r w:rsidR="002E1D4B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邊際成本</w:t>
      </w:r>
      <w:r w:rsidR="002E1D4B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=</w:t>
      </w:r>
      <w:r w:rsidR="002E1D4B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價格</w:t>
      </w:r>
      <w:r w:rsidR="002E1D4B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=</w:t>
      </w:r>
      <w:r w:rsidR="002E1D4B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邊際回報</w:t>
      </w:r>
    </w:p>
    <w:p w14:paraId="0D68590A" w14:textId="0C20CF38" w:rsidR="005C7D3F" w:rsidRPr="00FA65F1" w:rsidRDefault="005C7D3F" w:rsidP="005C7D3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C2CE958" w14:textId="40063263" w:rsidR="00393B54" w:rsidRPr="00FA65F1" w:rsidRDefault="005C7D3F" w:rsidP="00393B54">
      <w:pPr>
        <w:spacing w:line="360" w:lineRule="auto"/>
        <w:rPr>
          <w:sz w:val="20"/>
          <w:szCs w:val="20"/>
        </w:rPr>
      </w:pP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 xml:space="preserve">MC = Variable cost  </w:t>
      </w:r>
      <w:r w:rsidR="00393B54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393B54" w:rsidRPr="00FA65F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="00393B54" w:rsidRPr="00FA65F1">
        <w:rPr>
          <w:sz w:val="20"/>
          <w:szCs w:val="20"/>
        </w:rPr>
        <w:sym w:font="Wingdings" w:char="F0E0"/>
      </w:r>
      <w:r w:rsidR="00393B54" w:rsidRPr="00FA65F1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邊際成本</w:t>
      </w:r>
      <w:r w:rsidR="002E1D4B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=</w:t>
      </w:r>
      <w:r w:rsidR="002E1D4B">
        <w:rPr>
          <w:sz w:val="20"/>
          <w:szCs w:val="20"/>
        </w:rPr>
        <w:t xml:space="preserve"> </w:t>
      </w:r>
      <w:r w:rsidR="00393B54" w:rsidRPr="00FA65F1">
        <w:rPr>
          <w:rFonts w:hint="eastAsia"/>
          <w:sz w:val="20"/>
          <w:szCs w:val="20"/>
        </w:rPr>
        <w:t>可變成本</w:t>
      </w:r>
    </w:p>
    <w:p w14:paraId="16DD1167" w14:textId="77777777" w:rsidR="00393B54" w:rsidRPr="00FA65F1" w:rsidRDefault="00393B54" w:rsidP="005C7D3F">
      <w:pPr>
        <w:spacing w:line="360" w:lineRule="auto"/>
        <w:rPr>
          <w:rFonts w:ascii="Times New Roman" w:hAnsi="Times New Roman" w:cs="Times New Roman"/>
          <w:bCs/>
          <w:color w:val="000000" w:themeColor="text1"/>
        </w:rPr>
      </w:pPr>
    </w:p>
    <w:p w14:paraId="70CD6C98" w14:textId="77777777" w:rsidR="00393B54" w:rsidRPr="00FA65F1" w:rsidRDefault="00393B54" w:rsidP="005C7D3F">
      <w:pPr>
        <w:spacing w:line="360" w:lineRule="auto"/>
        <w:rPr>
          <w:rFonts w:ascii="Times New Roman" w:hAnsi="Times New Roman" w:cs="Times New Roman"/>
          <w:bCs/>
          <w:color w:val="000000" w:themeColor="text1"/>
        </w:rPr>
      </w:pPr>
    </w:p>
    <w:p w14:paraId="01284462" w14:textId="77777777" w:rsidR="00DB45D6" w:rsidRPr="00FA65F1" w:rsidRDefault="00DB45D6" w:rsidP="005C7D3F">
      <w:pPr>
        <w:rPr>
          <w:rFonts w:ascii="Times New Roman" w:hAnsi="Times New Roman" w:cs="Times New Roman"/>
          <w:bCs/>
          <w:color w:val="000000" w:themeColor="text1"/>
        </w:rPr>
      </w:pPr>
    </w:p>
    <w:p w14:paraId="5D00F77C" w14:textId="21562724" w:rsidR="005C7D3F" w:rsidRPr="00FA65F1" w:rsidRDefault="005C7D3F" w:rsidP="005C7D3F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6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Profit Maximization and Output Determination</w:t>
      </w:r>
      <w:r w:rsidR="008E6FC8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利潤最大化和產出決定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  <w:gridCol w:w="1298"/>
        <w:gridCol w:w="1298"/>
        <w:gridCol w:w="20"/>
        <w:gridCol w:w="1278"/>
        <w:gridCol w:w="1298"/>
        <w:gridCol w:w="1299"/>
        <w:gridCol w:w="1299"/>
        <w:gridCol w:w="40"/>
      </w:tblGrid>
      <w:tr w:rsidR="008E6FC8" w:rsidRPr="00FA65F1" w14:paraId="3DFB9824" w14:textId="77777777" w:rsidTr="00BA1843">
        <w:tc>
          <w:tcPr>
            <w:tcW w:w="5216" w:type="dxa"/>
            <w:gridSpan w:val="5"/>
          </w:tcPr>
          <w:p w14:paraId="78CB2249" w14:textId="77777777" w:rsidR="008E6FC8" w:rsidRPr="00FA65F1" w:rsidRDefault="008E6FC8" w:rsidP="00CF531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The objective of the firm</w:t>
            </w:r>
          </w:p>
          <w:p w14:paraId="23EF44BB" w14:textId="77777777" w:rsidR="008E6FC8" w:rsidRPr="00FA65F1" w:rsidRDefault="008E6FC8" w:rsidP="00CF531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There are many objectives for the firms, while the utmost important is to maximize its profit…</w:t>
            </w:r>
          </w:p>
          <w:p w14:paraId="21861061" w14:textId="77777777" w:rsidR="008E6FC8" w:rsidRPr="00FA65F1" w:rsidRDefault="008E6FC8" w:rsidP="00CF531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14" w:type="dxa"/>
            <w:gridSpan w:val="5"/>
          </w:tcPr>
          <w:p w14:paraId="0FF0F093" w14:textId="1351CE44" w:rsidR="008E6FC8" w:rsidRPr="00FA65F1" w:rsidRDefault="008E6FC8" w:rsidP="00CF531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企業宗旨</w:t>
            </w:r>
          </w:p>
          <w:p w14:paraId="2949EEC7" w14:textId="50D25AC4" w:rsidR="008E6FC8" w:rsidRPr="00FA65F1" w:rsidRDefault="008E6FC8" w:rsidP="00CF531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公司有很多目標，而最重要的是最大化其利潤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  <w:p w14:paraId="2F2F206C" w14:textId="77777777" w:rsidR="008E6FC8" w:rsidRPr="00FA65F1" w:rsidRDefault="008E6FC8" w:rsidP="00CF531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8E6FC8" w:rsidRPr="00FA65F1" w14:paraId="7D789338" w14:textId="77777777" w:rsidTr="00BA1843">
        <w:tc>
          <w:tcPr>
            <w:tcW w:w="5216" w:type="dxa"/>
            <w:gridSpan w:val="5"/>
          </w:tcPr>
          <w:p w14:paraId="66C0D9BE" w14:textId="77777777" w:rsidR="008E6FC8" w:rsidRPr="00FA65F1" w:rsidRDefault="008E6FC8" w:rsidP="00CF5318">
            <w:pPr>
              <w:numPr>
                <w:ilvl w:val="0"/>
                <w:numId w:val="31"/>
              </w:numPr>
              <w:tabs>
                <w:tab w:val="num" w:pos="720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bdr w:val="single" w:sz="4" w:space="0" w:color="auto"/>
                <w:lang w:val="en-HK"/>
              </w:rPr>
              <w:t>Maximizing Profit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major objective </w:t>
            </w:r>
          </w:p>
          <w:p w14:paraId="0F6E40F7" w14:textId="77777777" w:rsidR="008E6FC8" w:rsidRPr="00FA65F1" w:rsidRDefault="008E6FC8" w:rsidP="00CF5318">
            <w:pPr>
              <w:numPr>
                <w:ilvl w:val="0"/>
                <w:numId w:val="31"/>
              </w:numPr>
              <w:tabs>
                <w:tab w:val="num" w:pos="720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Increase market share </w:t>
            </w:r>
          </w:p>
          <w:p w14:paraId="13BF0FA3" w14:textId="77777777" w:rsidR="008E6FC8" w:rsidRPr="00FA65F1" w:rsidRDefault="008E6FC8" w:rsidP="00CF5318">
            <w:pPr>
              <w:numPr>
                <w:ilvl w:val="0"/>
                <w:numId w:val="31"/>
              </w:numPr>
              <w:tabs>
                <w:tab w:val="num" w:pos="720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Providing non-profit making goods and resources </w:t>
            </w:r>
          </w:p>
          <w:p w14:paraId="23C793C4" w14:textId="77777777" w:rsidR="008E6FC8" w:rsidRPr="00FA65F1" w:rsidRDefault="008E6FC8" w:rsidP="00CF5318">
            <w:pPr>
              <w:numPr>
                <w:ilvl w:val="0"/>
                <w:numId w:val="31"/>
              </w:numPr>
              <w:tabs>
                <w:tab w:val="num" w:pos="720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Fulfilling corporate social responsibility </w:t>
            </w:r>
          </w:p>
          <w:p w14:paraId="78086CCC" w14:textId="77777777" w:rsidR="008E6FC8" w:rsidRPr="00FA65F1" w:rsidRDefault="008E6FC8" w:rsidP="00CF531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14" w:type="dxa"/>
            <w:gridSpan w:val="5"/>
          </w:tcPr>
          <w:p w14:paraId="4084215F" w14:textId="05517901" w:rsidR="008E6FC8" w:rsidRPr="00FA65F1" w:rsidRDefault="008E6FC8" w:rsidP="00CF5318">
            <w:pPr>
              <w:pStyle w:val="ListParagraph"/>
              <w:numPr>
                <w:ilvl w:val="0"/>
                <w:numId w:val="42"/>
              </w:numPr>
              <w:tabs>
                <w:tab w:val="num" w:pos="720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bdr w:val="single" w:sz="4" w:space="0" w:color="auto"/>
                <w:lang w:val="en-HK"/>
              </w:rPr>
              <w:t>利潤最大化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→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主要目標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</w:p>
          <w:p w14:paraId="28011C0B" w14:textId="2E042765" w:rsidR="008E6FC8" w:rsidRPr="00FA65F1" w:rsidRDefault="008E6FC8" w:rsidP="00CF5318">
            <w:pPr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增加市場份額</w:t>
            </w:r>
          </w:p>
          <w:p w14:paraId="4D9DA65D" w14:textId="6A787332" w:rsidR="008E6FC8" w:rsidRPr="00FA65F1" w:rsidRDefault="008E6FC8" w:rsidP="00CF5318">
            <w:pPr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提供非牟利商品及資源</w:t>
            </w:r>
          </w:p>
          <w:p w14:paraId="34042BDB" w14:textId="3ED362D5" w:rsidR="008E6FC8" w:rsidRPr="00FA65F1" w:rsidRDefault="00CF5318" w:rsidP="00CF5318">
            <w:pPr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履行企業社會責任</w:t>
            </w:r>
          </w:p>
          <w:p w14:paraId="7642D880" w14:textId="77777777" w:rsidR="008E6FC8" w:rsidRPr="00FA65F1" w:rsidRDefault="008E6FC8" w:rsidP="00CF531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A1843" w:rsidRPr="00FA65F1" w14:paraId="5EF31EB1" w14:textId="77777777" w:rsidTr="004B7B44">
        <w:tc>
          <w:tcPr>
            <w:tcW w:w="10430" w:type="dxa"/>
            <w:gridSpan w:val="10"/>
          </w:tcPr>
          <w:p w14:paraId="1954C79D" w14:textId="77777777" w:rsidR="00BA1843" w:rsidRPr="00FA65F1" w:rsidRDefault="00BA1843" w:rsidP="00BA1843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Profit maximi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zation (under Price-taking model, Perfect competition, Competitive market)</w:t>
            </w:r>
          </w:p>
          <w:p w14:paraId="4FDE9088" w14:textId="35B5E4C3" w:rsidR="00BA1843" w:rsidRPr="00FA65F1" w:rsidRDefault="00BA1843" w:rsidP="00BA1843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利潤最大化（在</w:t>
            </w:r>
            <w:r w:rsidR="002E1D4B"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受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價模式、完全競爭、競爭市場下）</w:t>
            </w:r>
          </w:p>
          <w:p w14:paraId="285B8BFF" w14:textId="2005DD31" w:rsidR="00BA1843" w:rsidRPr="00FA65F1" w:rsidRDefault="00BA1843" w:rsidP="00BA1843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Total Profit (TP) = Total Revenue – Total Cost</w:t>
            </w:r>
          </w:p>
          <w:p w14:paraId="037F97CB" w14:textId="59A8AE45" w:rsidR="00BA1843" w:rsidRPr="00FA65F1" w:rsidRDefault="00BA1843" w:rsidP="00BA1843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Total Profit = (Price x quantity) - (Average cost x quantity)</w:t>
            </w:r>
          </w:p>
          <w:p w14:paraId="011A36FE" w14:textId="77777777" w:rsidR="00BA1843" w:rsidRPr="00FA65F1" w:rsidRDefault="00BA1843" w:rsidP="00BA1843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FA65F1">
              <w:rPr>
                <w:rFonts w:hint="eastAsia"/>
                <w:bCs/>
                <w:sz w:val="20"/>
                <w:szCs w:val="20"/>
              </w:rPr>
              <w:t>總利潤</w:t>
            </w:r>
            <w:r w:rsidRPr="00FA65F1">
              <w:rPr>
                <w:rFonts w:hint="eastAsia"/>
                <w:bCs/>
                <w:sz w:val="20"/>
                <w:szCs w:val="20"/>
              </w:rPr>
              <w:t xml:space="preserve"> </w:t>
            </w:r>
            <w:r w:rsidRPr="00FA65F1">
              <w:rPr>
                <w:bCs/>
                <w:sz w:val="20"/>
                <w:szCs w:val="20"/>
              </w:rPr>
              <w:t xml:space="preserve">= </w:t>
            </w:r>
            <w:r w:rsidRPr="00FA65F1">
              <w:rPr>
                <w:rFonts w:hint="eastAsia"/>
                <w:bCs/>
                <w:sz w:val="20"/>
                <w:szCs w:val="20"/>
              </w:rPr>
              <w:t>總收入</w:t>
            </w:r>
            <w:r w:rsidRPr="00FA65F1">
              <w:rPr>
                <w:rFonts w:hint="eastAsia"/>
                <w:bCs/>
                <w:sz w:val="20"/>
                <w:szCs w:val="20"/>
              </w:rPr>
              <w:t xml:space="preserve"> -</w:t>
            </w:r>
            <w:r w:rsidRPr="00FA65F1">
              <w:rPr>
                <w:bCs/>
                <w:sz w:val="20"/>
                <w:szCs w:val="20"/>
              </w:rPr>
              <w:t xml:space="preserve"> </w:t>
            </w:r>
            <w:r w:rsidRPr="00FA65F1">
              <w:rPr>
                <w:rFonts w:hint="eastAsia"/>
                <w:bCs/>
                <w:sz w:val="20"/>
                <w:szCs w:val="20"/>
              </w:rPr>
              <w:t>總成本</w:t>
            </w:r>
          </w:p>
          <w:p w14:paraId="02CBC938" w14:textId="493C9303" w:rsidR="00BA1843" w:rsidRPr="00FA65F1" w:rsidRDefault="00BA1843" w:rsidP="00BA1843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FA65F1">
              <w:rPr>
                <w:rFonts w:hint="eastAsia"/>
                <w:bCs/>
                <w:sz w:val="20"/>
                <w:szCs w:val="20"/>
              </w:rPr>
              <w:t>總利潤</w:t>
            </w:r>
            <w:r w:rsidRPr="00FA65F1">
              <w:rPr>
                <w:rFonts w:hint="eastAsia"/>
                <w:bCs/>
                <w:sz w:val="20"/>
                <w:szCs w:val="20"/>
              </w:rPr>
              <w:t xml:space="preserve"> </w:t>
            </w:r>
            <w:r w:rsidRPr="00FA65F1">
              <w:rPr>
                <w:bCs/>
                <w:sz w:val="20"/>
                <w:szCs w:val="20"/>
              </w:rPr>
              <w:t xml:space="preserve">= </w:t>
            </w:r>
            <w:r w:rsidRPr="00FA65F1">
              <w:rPr>
                <w:rFonts w:hint="eastAsia"/>
                <w:bCs/>
                <w:sz w:val="20"/>
                <w:szCs w:val="20"/>
              </w:rPr>
              <w:t>（價格</w:t>
            </w:r>
            <w:r w:rsidR="002E1D4B">
              <w:rPr>
                <w:bCs/>
                <w:sz w:val="20"/>
                <w:szCs w:val="20"/>
              </w:rPr>
              <w:t>x</w:t>
            </w:r>
            <w:r w:rsidRPr="00FA65F1">
              <w:rPr>
                <w:rFonts w:hint="eastAsia"/>
                <w:bCs/>
                <w:sz w:val="20"/>
                <w:szCs w:val="20"/>
              </w:rPr>
              <w:t>量）</w:t>
            </w:r>
            <w:r w:rsidRPr="00FA65F1">
              <w:rPr>
                <w:rFonts w:hint="eastAsia"/>
                <w:bCs/>
                <w:sz w:val="20"/>
                <w:szCs w:val="20"/>
              </w:rPr>
              <w:t xml:space="preserve"> -</w:t>
            </w:r>
            <w:r w:rsidRPr="00FA65F1">
              <w:rPr>
                <w:bCs/>
                <w:sz w:val="20"/>
                <w:szCs w:val="20"/>
              </w:rPr>
              <w:t xml:space="preserve"> </w:t>
            </w:r>
            <w:r w:rsidRPr="00FA65F1">
              <w:rPr>
                <w:rFonts w:hint="eastAsia"/>
                <w:bCs/>
                <w:sz w:val="20"/>
                <w:szCs w:val="20"/>
              </w:rPr>
              <w:t>（平均成本</w:t>
            </w:r>
            <w:r w:rsidRPr="00FA65F1">
              <w:rPr>
                <w:rFonts w:hint="eastAsia"/>
                <w:bCs/>
                <w:sz w:val="20"/>
                <w:szCs w:val="20"/>
              </w:rPr>
              <w:t>x</w:t>
            </w:r>
            <w:r w:rsidRPr="00FA65F1">
              <w:rPr>
                <w:rFonts w:hint="eastAsia"/>
                <w:bCs/>
                <w:sz w:val="20"/>
                <w:szCs w:val="20"/>
              </w:rPr>
              <w:t>量）</w:t>
            </w:r>
          </w:p>
        </w:tc>
      </w:tr>
      <w:tr w:rsidR="00BA1843" w:rsidRPr="00FA65F1" w14:paraId="048F5B6A" w14:textId="77777777" w:rsidTr="004B7B44">
        <w:tc>
          <w:tcPr>
            <w:tcW w:w="10430" w:type="dxa"/>
            <w:gridSpan w:val="10"/>
          </w:tcPr>
          <w:p w14:paraId="585C1AC6" w14:textId="77777777" w:rsidR="00BA1843" w:rsidRPr="00FA65F1" w:rsidRDefault="00BA1843" w:rsidP="00BA1843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Price taker cannot affect market price </w:t>
            </w:r>
            <w:r w:rsidRPr="00FA65F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BUT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can determine output level to maximize profit </w:t>
            </w:r>
          </w:p>
          <w:p w14:paraId="264D1079" w14:textId="105CEF7C" w:rsidR="00BA1843" w:rsidRPr="00FA65F1" w:rsidRDefault="00BA1843" w:rsidP="00BA1843">
            <w:pPr>
              <w:ind w:left="48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ab/>
              <w:t>profit-maximization output level (quantity)</w:t>
            </w:r>
          </w:p>
          <w:p w14:paraId="717DDCDF" w14:textId="367E9F3B" w:rsidR="00BA1843" w:rsidRPr="00FA65F1" w:rsidRDefault="00BA1843" w:rsidP="00BA1843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受價者不能影響市場價格，但可以決定利潤最大化的產出水平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利潤最大化的產出水平（數量）</w:t>
            </w:r>
          </w:p>
        </w:tc>
      </w:tr>
      <w:tr w:rsidR="00BA1843" w:rsidRPr="00FA65F1" w14:paraId="297D9E2F" w14:textId="77777777" w:rsidTr="00B81426">
        <w:trPr>
          <w:gridAfter w:val="1"/>
          <w:wAfter w:w="40" w:type="dxa"/>
          <w:trHeight w:val="500"/>
        </w:trPr>
        <w:tc>
          <w:tcPr>
            <w:tcW w:w="1300" w:type="dxa"/>
            <w:vAlign w:val="center"/>
          </w:tcPr>
          <w:p w14:paraId="1259487E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Price</w:t>
            </w:r>
          </w:p>
          <w:p w14:paraId="063ED647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價格</w:t>
            </w:r>
          </w:p>
        </w:tc>
        <w:tc>
          <w:tcPr>
            <w:tcW w:w="1300" w:type="dxa"/>
            <w:vAlign w:val="center"/>
          </w:tcPr>
          <w:p w14:paraId="33AF26BA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Q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uantity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1298" w:type="dxa"/>
            <w:vAlign w:val="center"/>
          </w:tcPr>
          <w:p w14:paraId="616D8B9B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B</w:t>
            </w:r>
          </w:p>
          <w:p w14:paraId="42919193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邊際利益</w:t>
            </w:r>
          </w:p>
        </w:tc>
        <w:tc>
          <w:tcPr>
            <w:tcW w:w="1298" w:type="dxa"/>
            <w:vAlign w:val="center"/>
          </w:tcPr>
          <w:p w14:paraId="658A8D31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MC</w:t>
            </w:r>
          </w:p>
          <w:p w14:paraId="0F577402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邊際成本</w:t>
            </w:r>
          </w:p>
        </w:tc>
        <w:tc>
          <w:tcPr>
            <w:tcW w:w="1298" w:type="dxa"/>
            <w:gridSpan w:val="2"/>
            <w:vAlign w:val="center"/>
          </w:tcPr>
          <w:p w14:paraId="290A3716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TR</w:t>
            </w:r>
          </w:p>
          <w:p w14:paraId="07F00FFA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總收入</w:t>
            </w:r>
          </w:p>
        </w:tc>
        <w:tc>
          <w:tcPr>
            <w:tcW w:w="1298" w:type="dxa"/>
            <w:vAlign w:val="center"/>
          </w:tcPr>
          <w:p w14:paraId="1FA19A27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TC</w:t>
            </w:r>
          </w:p>
          <w:p w14:paraId="15A383B7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總支出</w:t>
            </w:r>
          </w:p>
        </w:tc>
        <w:tc>
          <w:tcPr>
            <w:tcW w:w="1299" w:type="dxa"/>
            <w:vAlign w:val="center"/>
          </w:tcPr>
          <w:p w14:paraId="3D00CA23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TP</w:t>
            </w:r>
          </w:p>
          <w:p w14:paraId="62578591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總利潤</w:t>
            </w:r>
          </w:p>
        </w:tc>
        <w:tc>
          <w:tcPr>
            <w:tcW w:w="1299" w:type="dxa"/>
            <w:vAlign w:val="center"/>
          </w:tcPr>
          <w:p w14:paraId="52ABF83F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MP</w:t>
            </w:r>
          </w:p>
          <w:p w14:paraId="2A5F6A4C" w14:textId="77777777" w:rsidR="00BA1843" w:rsidRPr="00FA65F1" w:rsidRDefault="00BA1843" w:rsidP="00B8142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邊際利潤</w:t>
            </w:r>
          </w:p>
        </w:tc>
      </w:tr>
      <w:tr w:rsidR="00BA1843" w:rsidRPr="00FA65F1" w14:paraId="542B74BF" w14:textId="77777777" w:rsidTr="00B81426">
        <w:trPr>
          <w:gridAfter w:val="1"/>
          <w:wAfter w:w="40" w:type="dxa"/>
          <w:trHeight w:val="500"/>
        </w:trPr>
        <w:tc>
          <w:tcPr>
            <w:tcW w:w="1300" w:type="dxa"/>
            <w:vAlign w:val="center"/>
          </w:tcPr>
          <w:p w14:paraId="532A29DE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300" w:type="dxa"/>
            <w:vAlign w:val="center"/>
          </w:tcPr>
          <w:p w14:paraId="13951DB7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98" w:type="dxa"/>
            <w:vAlign w:val="center"/>
          </w:tcPr>
          <w:p w14:paraId="5AA1B6D1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/</w:t>
            </w:r>
          </w:p>
        </w:tc>
        <w:tc>
          <w:tcPr>
            <w:tcW w:w="1298" w:type="dxa"/>
            <w:vAlign w:val="center"/>
          </w:tcPr>
          <w:p w14:paraId="08EF58C1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/</w:t>
            </w:r>
          </w:p>
        </w:tc>
        <w:tc>
          <w:tcPr>
            <w:tcW w:w="1298" w:type="dxa"/>
            <w:gridSpan w:val="2"/>
            <w:vAlign w:val="center"/>
          </w:tcPr>
          <w:p w14:paraId="612C9C02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98" w:type="dxa"/>
            <w:vAlign w:val="center"/>
          </w:tcPr>
          <w:p w14:paraId="0769E5E7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99" w:type="dxa"/>
            <w:vAlign w:val="center"/>
          </w:tcPr>
          <w:p w14:paraId="04A574FC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99" w:type="dxa"/>
            <w:vAlign w:val="center"/>
          </w:tcPr>
          <w:p w14:paraId="5A85A583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/</w:t>
            </w:r>
          </w:p>
        </w:tc>
      </w:tr>
      <w:tr w:rsidR="00BA1843" w:rsidRPr="00FA65F1" w14:paraId="153B3F29" w14:textId="77777777" w:rsidTr="00B81426">
        <w:trPr>
          <w:gridAfter w:val="1"/>
          <w:wAfter w:w="40" w:type="dxa"/>
          <w:trHeight w:val="500"/>
        </w:trPr>
        <w:tc>
          <w:tcPr>
            <w:tcW w:w="1300" w:type="dxa"/>
            <w:vAlign w:val="center"/>
          </w:tcPr>
          <w:p w14:paraId="222A9B48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300" w:type="dxa"/>
            <w:vAlign w:val="center"/>
          </w:tcPr>
          <w:p w14:paraId="5793CF1A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98" w:type="dxa"/>
            <w:vAlign w:val="center"/>
          </w:tcPr>
          <w:p w14:paraId="5C7D1041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6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98" w:type="dxa"/>
            <w:vAlign w:val="center"/>
          </w:tcPr>
          <w:p w14:paraId="44E57876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298" w:type="dxa"/>
            <w:gridSpan w:val="2"/>
            <w:vAlign w:val="center"/>
          </w:tcPr>
          <w:p w14:paraId="324B2175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298" w:type="dxa"/>
            <w:vAlign w:val="center"/>
          </w:tcPr>
          <w:p w14:paraId="074F5023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299" w:type="dxa"/>
            <w:vAlign w:val="center"/>
          </w:tcPr>
          <w:p w14:paraId="08C1FEE6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1299" w:type="dxa"/>
            <w:vAlign w:val="center"/>
          </w:tcPr>
          <w:p w14:paraId="155C692A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25</w:t>
            </w:r>
          </w:p>
        </w:tc>
      </w:tr>
      <w:tr w:rsidR="00BA1843" w:rsidRPr="00FA65F1" w14:paraId="262994D8" w14:textId="77777777" w:rsidTr="00B81426">
        <w:trPr>
          <w:gridAfter w:val="1"/>
          <w:wAfter w:w="40" w:type="dxa"/>
          <w:trHeight w:val="500"/>
        </w:trPr>
        <w:tc>
          <w:tcPr>
            <w:tcW w:w="1300" w:type="dxa"/>
            <w:vAlign w:val="center"/>
          </w:tcPr>
          <w:p w14:paraId="1CF2C5A3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300" w:type="dxa"/>
            <w:vAlign w:val="center"/>
          </w:tcPr>
          <w:p w14:paraId="2894CB78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98" w:type="dxa"/>
            <w:vAlign w:val="center"/>
          </w:tcPr>
          <w:p w14:paraId="6F4E787B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298" w:type="dxa"/>
            <w:vAlign w:val="center"/>
          </w:tcPr>
          <w:p w14:paraId="3071083C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298" w:type="dxa"/>
            <w:gridSpan w:val="2"/>
            <w:vAlign w:val="center"/>
          </w:tcPr>
          <w:p w14:paraId="7B55C1E1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1298" w:type="dxa"/>
            <w:vAlign w:val="center"/>
          </w:tcPr>
          <w:p w14:paraId="23FBDE02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299" w:type="dxa"/>
            <w:vAlign w:val="center"/>
          </w:tcPr>
          <w:p w14:paraId="1080C394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1299" w:type="dxa"/>
            <w:vAlign w:val="center"/>
          </w:tcPr>
          <w:p w14:paraId="36DBB7DE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BA1843" w:rsidRPr="00FA65F1" w14:paraId="5F73F93C" w14:textId="77777777" w:rsidTr="00B81426">
        <w:trPr>
          <w:gridAfter w:val="1"/>
          <w:wAfter w:w="40" w:type="dxa"/>
          <w:trHeight w:val="500"/>
        </w:trPr>
        <w:tc>
          <w:tcPr>
            <w:tcW w:w="1300" w:type="dxa"/>
            <w:vAlign w:val="center"/>
          </w:tcPr>
          <w:p w14:paraId="243FEA1A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300" w:type="dxa"/>
            <w:vAlign w:val="center"/>
          </w:tcPr>
          <w:p w14:paraId="4304B3CC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98" w:type="dxa"/>
            <w:vAlign w:val="center"/>
          </w:tcPr>
          <w:p w14:paraId="26727679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4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98" w:type="dxa"/>
            <w:vAlign w:val="center"/>
          </w:tcPr>
          <w:p w14:paraId="1037BFE0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298" w:type="dxa"/>
            <w:gridSpan w:val="2"/>
            <w:vAlign w:val="center"/>
          </w:tcPr>
          <w:p w14:paraId="45C8A587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90</w:t>
            </w:r>
          </w:p>
        </w:tc>
        <w:tc>
          <w:tcPr>
            <w:tcW w:w="1298" w:type="dxa"/>
            <w:vAlign w:val="center"/>
          </w:tcPr>
          <w:p w14:paraId="3D830BE0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1299" w:type="dxa"/>
            <w:vAlign w:val="center"/>
          </w:tcPr>
          <w:p w14:paraId="676B766D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42E600D2" wp14:editId="0CBA4BEA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30480</wp:posOffset>
                      </wp:positionV>
                      <wp:extent cx="366395" cy="591185"/>
                      <wp:effectExtent l="0" t="0" r="14605" b="18415"/>
                      <wp:wrapNone/>
                      <wp:docPr id="25" name="文字方塊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6395" cy="591185"/>
                              </a:xfrm>
                              <a:prstGeom prst="rect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680A8A" w14:textId="77777777" w:rsidR="00BA1843" w:rsidRDefault="00BA1843" w:rsidP="00BA184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E600D2" id="文字方塊 25" o:spid="_x0000_s1081" type="#_x0000_t202" style="position:absolute;left:0;text-align:left;margin-left:14.1pt;margin-top:2.4pt;width:28.85pt;height:46.5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" filled="f" strokecolor="black [3200]" strokeweight="1pt">
                      <v:textbox>
                        <w:txbxContent>
                          <w:p w14:paraId="0C680A8A" w14:textId="77777777" w:rsidR="00BA1843" w:rsidRDefault="00BA1843" w:rsidP="00BA1843"/>
                        </w:txbxContent>
                      </v:textbox>
                    </v:shape>
                  </w:pict>
                </mc:Fallback>
              </mc:AlternateConten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1299" w:type="dxa"/>
            <w:vAlign w:val="center"/>
          </w:tcPr>
          <w:p w14:paraId="20AB1C93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20</w:t>
            </w:r>
          </w:p>
        </w:tc>
      </w:tr>
      <w:tr w:rsidR="00BA1843" w:rsidRPr="00FA65F1" w14:paraId="13072988" w14:textId="77777777" w:rsidTr="00B81426">
        <w:trPr>
          <w:gridAfter w:val="1"/>
          <w:wAfter w:w="40" w:type="dxa"/>
          <w:trHeight w:val="500"/>
        </w:trPr>
        <w:tc>
          <w:tcPr>
            <w:tcW w:w="1300" w:type="dxa"/>
            <w:vAlign w:val="center"/>
          </w:tcPr>
          <w:p w14:paraId="7F2D57B9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300" w:type="dxa"/>
            <w:vAlign w:val="center"/>
          </w:tcPr>
          <w:p w14:paraId="098B47C0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98" w:type="dxa"/>
            <w:vAlign w:val="center"/>
          </w:tcPr>
          <w:p w14:paraId="3F4C47D3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298" w:type="dxa"/>
            <w:vAlign w:val="center"/>
          </w:tcPr>
          <w:p w14:paraId="6C6C3088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61FEF864" wp14:editId="0D8C10DD">
                      <wp:simplePos x="0" y="0"/>
                      <wp:positionH relativeFrom="column">
                        <wp:posOffset>-728980</wp:posOffset>
                      </wp:positionH>
                      <wp:positionV relativeFrom="paragraph">
                        <wp:posOffset>62865</wp:posOffset>
                      </wp:positionV>
                      <wp:extent cx="1264920" cy="195580"/>
                      <wp:effectExtent l="0" t="0" r="17780" b="7620"/>
                      <wp:wrapNone/>
                      <wp:docPr id="507" name="文字方塊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4920" cy="195580"/>
                              </a:xfrm>
                              <a:prstGeom prst="rect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691299" w14:textId="77777777" w:rsidR="00BA1843" w:rsidRDefault="00BA1843" w:rsidP="00BA184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EF864" id="文字方塊 11" o:spid="_x0000_s1082" type="#_x0000_t202" style="position:absolute;left:0;text-align:left;margin-left:-57.4pt;margin-top:4.95pt;width:99.6pt;height:15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" filled="f" strokecolor="black [3200]" strokeweight="1pt">
                      <v:textbox>
                        <w:txbxContent>
                          <w:p w14:paraId="0E691299" w14:textId="77777777" w:rsidR="00BA1843" w:rsidRDefault="00BA1843" w:rsidP="00BA1843"/>
                        </w:txbxContent>
                      </v:textbox>
                    </v:shape>
                  </w:pict>
                </mc:Fallback>
              </mc:AlternateConten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298" w:type="dxa"/>
            <w:gridSpan w:val="2"/>
            <w:vAlign w:val="center"/>
          </w:tcPr>
          <w:p w14:paraId="0D8ECB2B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120</w:t>
            </w:r>
          </w:p>
        </w:tc>
        <w:tc>
          <w:tcPr>
            <w:tcW w:w="1298" w:type="dxa"/>
            <w:vAlign w:val="center"/>
          </w:tcPr>
          <w:p w14:paraId="3A14EA8B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65</w:t>
            </w:r>
          </w:p>
        </w:tc>
        <w:tc>
          <w:tcPr>
            <w:tcW w:w="1299" w:type="dxa"/>
            <w:vAlign w:val="center"/>
          </w:tcPr>
          <w:p w14:paraId="4F7699A2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1299" w:type="dxa"/>
            <w:vAlign w:val="center"/>
          </w:tcPr>
          <w:p w14:paraId="13F0AC1A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516F9D6A" wp14:editId="41F6CF03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88265</wp:posOffset>
                      </wp:positionV>
                      <wp:extent cx="611505" cy="179070"/>
                      <wp:effectExtent l="0" t="0" r="10795" b="11430"/>
                      <wp:wrapNone/>
                      <wp:docPr id="29" name="文字方塊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505" cy="179070"/>
                              </a:xfrm>
                              <a:prstGeom prst="rect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FB2F7A" w14:textId="77777777" w:rsidR="00BA1843" w:rsidRDefault="00BA1843" w:rsidP="00BA184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F9D6A" id="文字方塊 21" o:spid="_x0000_s1083" type="#_x0000_t202" style="position:absolute;left:0;text-align:left;margin-left:-.3pt;margin-top:6.95pt;width:48.15pt;height:14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" filled="f" strokecolor="black [3200]" strokeweight="1pt">
                      <v:textbox>
                        <w:txbxContent>
                          <w:p w14:paraId="6FFB2F7A" w14:textId="77777777" w:rsidR="00BA1843" w:rsidRDefault="00BA1843" w:rsidP="00BA1843"/>
                        </w:txbxContent>
                      </v:textbox>
                    </v:shape>
                  </w:pict>
                </mc:Fallback>
              </mc:AlternateConten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BA1843" w:rsidRPr="00FA65F1" w14:paraId="55433298" w14:textId="77777777" w:rsidTr="00B81426">
        <w:trPr>
          <w:gridAfter w:val="1"/>
          <w:wAfter w:w="40" w:type="dxa"/>
          <w:trHeight w:val="500"/>
        </w:trPr>
        <w:tc>
          <w:tcPr>
            <w:tcW w:w="1300" w:type="dxa"/>
            <w:vAlign w:val="center"/>
          </w:tcPr>
          <w:p w14:paraId="14D0EFD8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300" w:type="dxa"/>
            <w:vAlign w:val="center"/>
          </w:tcPr>
          <w:p w14:paraId="2E8DF61B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298" w:type="dxa"/>
            <w:vAlign w:val="center"/>
          </w:tcPr>
          <w:p w14:paraId="17272BF9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298" w:type="dxa"/>
            <w:vAlign w:val="center"/>
          </w:tcPr>
          <w:p w14:paraId="54CEB1D8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298" w:type="dxa"/>
            <w:gridSpan w:val="2"/>
            <w:vAlign w:val="center"/>
          </w:tcPr>
          <w:p w14:paraId="188982C3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150</w:t>
            </w:r>
          </w:p>
        </w:tc>
        <w:tc>
          <w:tcPr>
            <w:tcW w:w="1298" w:type="dxa"/>
            <w:vAlign w:val="center"/>
          </w:tcPr>
          <w:p w14:paraId="6E6A3DC4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65</w:t>
            </w:r>
          </w:p>
        </w:tc>
        <w:tc>
          <w:tcPr>
            <w:tcW w:w="1299" w:type="dxa"/>
            <w:vAlign w:val="center"/>
          </w:tcPr>
          <w:p w14:paraId="7CD07A9E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-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299" w:type="dxa"/>
            <w:vAlign w:val="center"/>
          </w:tcPr>
          <w:p w14:paraId="64FCE752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-70</w:t>
            </w:r>
          </w:p>
        </w:tc>
      </w:tr>
      <w:tr w:rsidR="00BA1843" w:rsidRPr="00FA65F1" w14:paraId="4F56757C" w14:textId="77777777" w:rsidTr="00B81426">
        <w:trPr>
          <w:gridAfter w:val="1"/>
          <w:wAfter w:w="40" w:type="dxa"/>
          <w:trHeight w:val="500"/>
        </w:trPr>
        <w:tc>
          <w:tcPr>
            <w:tcW w:w="1300" w:type="dxa"/>
            <w:vAlign w:val="center"/>
          </w:tcPr>
          <w:p w14:paraId="0DF8CA16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300" w:type="dxa"/>
            <w:vAlign w:val="center"/>
          </w:tcPr>
          <w:p w14:paraId="1C6D71CE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298" w:type="dxa"/>
            <w:vAlign w:val="center"/>
          </w:tcPr>
          <w:p w14:paraId="2DB3AE13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298" w:type="dxa"/>
            <w:vAlign w:val="center"/>
          </w:tcPr>
          <w:p w14:paraId="6129D841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135</w:t>
            </w:r>
          </w:p>
        </w:tc>
        <w:tc>
          <w:tcPr>
            <w:tcW w:w="1298" w:type="dxa"/>
            <w:gridSpan w:val="2"/>
            <w:vAlign w:val="center"/>
          </w:tcPr>
          <w:p w14:paraId="1D5A2F26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180</w:t>
            </w:r>
          </w:p>
        </w:tc>
        <w:tc>
          <w:tcPr>
            <w:tcW w:w="1298" w:type="dxa"/>
            <w:vAlign w:val="center"/>
          </w:tcPr>
          <w:p w14:paraId="27CF901C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3</w:t>
            </w: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1299" w:type="dxa"/>
            <w:vAlign w:val="center"/>
          </w:tcPr>
          <w:p w14:paraId="60D84AB3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-</w:t>
            </w: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120</w:t>
            </w:r>
          </w:p>
        </w:tc>
        <w:tc>
          <w:tcPr>
            <w:tcW w:w="1299" w:type="dxa"/>
            <w:vAlign w:val="center"/>
          </w:tcPr>
          <w:p w14:paraId="64B6AEA2" w14:textId="77777777" w:rsidR="00BA1843" w:rsidRPr="00FA65F1" w:rsidRDefault="00BA1843" w:rsidP="00B814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-115</w:t>
            </w:r>
          </w:p>
        </w:tc>
      </w:tr>
    </w:tbl>
    <w:p w14:paraId="5F2C0E69" w14:textId="793C0C58" w:rsidR="005C7D3F" w:rsidRPr="00FA65F1" w:rsidRDefault="005C7D3F" w:rsidP="00BA1843">
      <w:pPr>
        <w:pStyle w:val="ListParagraph"/>
        <w:numPr>
          <w:ilvl w:val="0"/>
          <w:numId w:val="66"/>
        </w:numPr>
        <w:spacing w:line="360" w:lineRule="auto"/>
        <w:rPr>
          <w:rFonts w:asciiTheme="minorEastAsia" w:hAnsiTheme="minorEastAsia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Method 1: MB = MC</w:t>
      </w:r>
      <w:r w:rsidR="00BA1843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1843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A1843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Theme="minorEastAsia" w:hAnsiTheme="minorEastAsia" w:hint="eastAsia"/>
          <w:sz w:val="20"/>
          <w:szCs w:val="20"/>
        </w:rPr>
        <w:t>方法一：邊際利益</w:t>
      </w:r>
      <w:r w:rsidR="00F8718D">
        <w:rPr>
          <w:rFonts w:asciiTheme="minorEastAsia" w:hAnsiTheme="minorEastAsia"/>
          <w:sz w:val="20"/>
          <w:szCs w:val="20"/>
        </w:rPr>
        <w:t xml:space="preserve"> </w:t>
      </w:r>
      <w:r w:rsidR="00DB45D6" w:rsidRPr="00FA65F1">
        <w:rPr>
          <w:rFonts w:asciiTheme="minorEastAsia" w:hAnsiTheme="minorEastAsia" w:hint="eastAsia"/>
          <w:sz w:val="20"/>
          <w:szCs w:val="20"/>
        </w:rPr>
        <w:t>=</w:t>
      </w:r>
      <w:r w:rsidR="00F8718D">
        <w:rPr>
          <w:rFonts w:asciiTheme="minorEastAsia" w:hAnsiTheme="minorEastAsia"/>
          <w:sz w:val="20"/>
          <w:szCs w:val="20"/>
        </w:rPr>
        <w:t xml:space="preserve"> </w:t>
      </w:r>
      <w:r w:rsidR="00DB45D6" w:rsidRPr="00FA65F1">
        <w:rPr>
          <w:rFonts w:asciiTheme="minorEastAsia" w:hAnsiTheme="minorEastAsia" w:hint="eastAsia"/>
          <w:sz w:val="20"/>
          <w:szCs w:val="20"/>
        </w:rPr>
        <w:t>邊際成本</w:t>
      </w:r>
    </w:p>
    <w:p w14:paraId="0CC2E1F3" w14:textId="53E50AA8" w:rsidR="00DB45D6" w:rsidRPr="00FA65F1" w:rsidRDefault="005C7D3F" w:rsidP="005C7D3F">
      <w:pPr>
        <w:pStyle w:val="ListParagraph"/>
        <w:numPr>
          <w:ilvl w:val="0"/>
          <w:numId w:val="44"/>
        </w:numPr>
        <w:spacing w:line="360" w:lineRule="auto"/>
        <w:rPr>
          <w:rFonts w:asciiTheme="minorEastAsia" w:hAnsiTheme="minorEastAsia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Method 2: Marginal Profit = 0 </w:t>
      </w:r>
      <w:r w:rsidR="00BA1843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Theme="minorEastAsia" w:hAnsiTheme="minorEastAsia" w:hint="eastAsia"/>
          <w:sz w:val="20"/>
          <w:szCs w:val="20"/>
        </w:rPr>
        <w:t>方法二：邊際利潤=</w:t>
      </w:r>
      <w:r w:rsidR="00DB45D6" w:rsidRPr="00FA65F1">
        <w:rPr>
          <w:rFonts w:asciiTheme="minorEastAsia" w:hAnsiTheme="minorEastAsia"/>
          <w:sz w:val="20"/>
          <w:szCs w:val="20"/>
        </w:rPr>
        <w:t xml:space="preserve"> 0</w:t>
      </w:r>
    </w:p>
    <w:p w14:paraId="1AE4A864" w14:textId="77777777" w:rsidR="00DB45D6" w:rsidRPr="00FA65F1" w:rsidRDefault="00DB45D6" w:rsidP="00DB45D6">
      <w:pPr>
        <w:spacing w:line="360" w:lineRule="auto"/>
        <w:rPr>
          <w:rFonts w:asciiTheme="minorEastAsia" w:hAnsiTheme="minorEastAsia"/>
          <w:sz w:val="20"/>
          <w:szCs w:val="20"/>
        </w:rPr>
      </w:pPr>
    </w:p>
    <w:p w14:paraId="6903A1A6" w14:textId="1F153C9C" w:rsidR="005C7D3F" w:rsidRPr="00FA65F1" w:rsidRDefault="005C7D3F" w:rsidP="005C7D3F">
      <w:pPr>
        <w:rPr>
          <w:rFonts w:ascii="Times New Roman" w:hAnsi="Times New Roman" w:cs="Times New Roman"/>
          <w:color w:val="000000" w:themeColor="text1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6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Profit Maximization and Output Determination</w:t>
      </w:r>
      <w:r w:rsidR="00E55346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利潤最大化和產出決定</w:t>
      </w:r>
    </w:p>
    <w:p w14:paraId="4B5D5CFB" w14:textId="77777777" w:rsidR="005C7D3F" w:rsidRPr="00FA65F1" w:rsidRDefault="005C7D3F" w:rsidP="005C7D3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In the DSE Exam, the question may ask you about the profit maximizing point, profit, cost…</w:t>
      </w:r>
    </w:p>
    <w:p w14:paraId="3A3D0CB6" w14:textId="091C7134" w:rsidR="005C7D3F" w:rsidRPr="00FA65F1" w:rsidRDefault="005C7D3F" w:rsidP="005C7D3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Formula in the below are important…</w:t>
      </w:r>
    </w:p>
    <w:p w14:paraId="531D6DB8" w14:textId="77777777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Price = Marginal Cost = Marginal Benefit = Marginal Revenue</w:t>
      </w:r>
    </w:p>
    <w:p w14:paraId="2B071040" w14:textId="7BDC3AF5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Cost &gt;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Produce less</w:t>
      </w:r>
    </w:p>
    <w:p w14:paraId="49072A03" w14:textId="77777777" w:rsidR="005C7D3F" w:rsidRPr="00FA65F1" w:rsidRDefault="005C7D3F" w:rsidP="005C7D3F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Cost =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Still Produce this unit</w:t>
      </w:r>
    </w:p>
    <w:p w14:paraId="32E388DC" w14:textId="77777777" w:rsidR="005C7D3F" w:rsidRPr="00FA65F1" w:rsidRDefault="005C7D3F" w:rsidP="005C7D3F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Cost &lt;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Produce more</w:t>
      </w:r>
    </w:p>
    <w:p w14:paraId="5E063C9B" w14:textId="77777777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Benefit &gt;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Buy more</w:t>
      </w:r>
    </w:p>
    <w:p w14:paraId="304FFA99" w14:textId="77777777" w:rsidR="005C7D3F" w:rsidRPr="00FA65F1" w:rsidRDefault="005C7D3F" w:rsidP="005C7D3F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Benefit =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Still buy this unit</w:t>
      </w:r>
    </w:p>
    <w:p w14:paraId="074D95D4" w14:textId="77777777" w:rsidR="005C7D3F" w:rsidRPr="00FA65F1" w:rsidRDefault="005C7D3F" w:rsidP="005C7D3F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Benefit &lt;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Buy less</w:t>
      </w:r>
    </w:p>
    <w:p w14:paraId="46799C1D" w14:textId="77777777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Profit &gt; 0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Produce more</w:t>
      </w:r>
    </w:p>
    <w:p w14:paraId="4266E3EB" w14:textId="77777777" w:rsidR="005C7D3F" w:rsidRPr="00FA65F1" w:rsidRDefault="005C7D3F" w:rsidP="005C7D3F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Marginal Profit = 0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Still Produce this unit</w:t>
      </w:r>
    </w:p>
    <w:p w14:paraId="004290FB" w14:textId="77777777" w:rsidR="005C7D3F" w:rsidRPr="00FA65F1" w:rsidRDefault="005C7D3F" w:rsidP="005C7D3F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Marginal Profit &lt; 0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Produce less</w:t>
      </w:r>
    </w:p>
    <w:p w14:paraId="14C0A229" w14:textId="77777777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Total Revenue – Total Cost = Total Profit</w:t>
      </w:r>
    </w:p>
    <w:p w14:paraId="3D19C27B" w14:textId="77777777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Total Cost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>2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Total Cost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>1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Marginal Cost</w:t>
      </w:r>
    </w:p>
    <w:p w14:paraId="2046CAC0" w14:textId="77777777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Total Revenue = Price x Quantity </w:t>
      </w:r>
    </w:p>
    <w:p w14:paraId="56DCDA2D" w14:textId="77777777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Total Cost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= Total Variable Cost + Total Fixed Cost </w:t>
      </w:r>
    </w:p>
    <w:p w14:paraId="71AAD38D" w14:textId="77777777" w:rsidR="005C7D3F" w:rsidRPr="00FA65F1" w:rsidRDefault="005C7D3F" w:rsidP="005C7D3F">
      <w:pPr>
        <w:pStyle w:val="ListParagraph"/>
        <w:spacing w:line="360" w:lineRule="auto"/>
        <w:ind w:left="19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= Average Cost x Quantity</w:t>
      </w:r>
    </w:p>
    <w:p w14:paraId="4182B4F2" w14:textId="5351FC4E" w:rsidR="005C7D3F" w:rsidRPr="00FA65F1" w:rsidRDefault="005C7D3F" w:rsidP="005C7D3F">
      <w:pPr>
        <w:spacing w:line="360" w:lineRule="auto"/>
        <w:ind w:left="1440"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= Σ Marginal Cost</w:t>
      </w:r>
      <w:r w:rsidR="007610E7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Total Fixed Cost </w:t>
      </w:r>
    </w:p>
    <w:p w14:paraId="4E6470F8" w14:textId="77777777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Total Variable Cost = Average Variable Cost x Quantity</w:t>
      </w:r>
    </w:p>
    <w:p w14:paraId="2CEC42E7" w14:textId="72DB25CE" w:rsidR="005C7D3F" w:rsidRPr="00FA65F1" w:rsidRDefault="005C7D3F" w:rsidP="005C7D3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Average x Quantity = Total</w:t>
      </w:r>
    </w:p>
    <w:p w14:paraId="7ECF5F05" w14:textId="30A05572" w:rsidR="005C7D3F" w:rsidRPr="00FA65F1" w:rsidRDefault="005C7D3F" w:rsidP="005C7D3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Fixed cost won’t affect the quantity provided, only affected the profit…</w:t>
      </w:r>
    </w:p>
    <w:p w14:paraId="747D517A" w14:textId="56119BBB" w:rsidR="005C7D3F" w:rsidRPr="00FA65F1" w:rsidRDefault="007610E7" w:rsidP="005C7D3F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A65F1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B1F11BB" wp14:editId="40B34B27">
                <wp:simplePos x="0" y="0"/>
                <wp:positionH relativeFrom="column">
                  <wp:posOffset>-10867</wp:posOffset>
                </wp:positionH>
                <wp:positionV relativeFrom="paragraph">
                  <wp:posOffset>49987</wp:posOffset>
                </wp:positionV>
                <wp:extent cx="6654114" cy="1193931"/>
                <wp:effectExtent l="12700" t="12700" r="1397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114" cy="1193931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59757460" w14:textId="77777777" w:rsidR="007610E7" w:rsidRPr="00DB45D6" w:rsidRDefault="007610E7" w:rsidP="007610E7">
                            <w:pP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DB45D6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F11BB" id="Text Box 38" o:spid="_x0000_s1084" type="#_x0000_t202" style="position:absolute;margin-left:-.85pt;margin-top:3.95pt;width:523.95pt;height:9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" filled="f" strokeweight="1.75pt">
                <v:stroke dashstyle="dash"/>
                <v:textbox>
                  <w:txbxContent>
                    <w:p w14:paraId="59757460" w14:textId="77777777" w:rsidR="007610E7" w:rsidRPr="00DB45D6" w:rsidRDefault="007610E7" w:rsidP="007610E7">
                      <w:pPr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r w:rsidRPr="00DB45D6">
                        <w:rPr>
                          <w:rFonts w:ascii="Algerian" w:hAnsi="Algeri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1B788285" w14:textId="772B6012" w:rsidR="00CE0E40" w:rsidRPr="00FA65F1" w:rsidRDefault="00CE0E40" w:rsidP="005C7D3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C82A92E" w14:textId="77777777" w:rsidR="00FF5340" w:rsidRPr="00FA65F1" w:rsidRDefault="00FF5340" w:rsidP="00195065">
      <w:pPr>
        <w:rPr>
          <w:rFonts w:ascii="Times New Roman" w:hAnsi="Times New Roman" w:cs="Times New Roman"/>
          <w:color w:val="000000" w:themeColor="text1"/>
        </w:rPr>
      </w:pPr>
    </w:p>
    <w:p w14:paraId="75A7324E" w14:textId="77777777" w:rsidR="00DB45D6" w:rsidRPr="00FA65F1" w:rsidRDefault="00DB45D6" w:rsidP="002E7694">
      <w:pPr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5523DEEF" w14:textId="77777777" w:rsidR="00E643CC" w:rsidRPr="00FA65F1" w:rsidRDefault="00E643CC" w:rsidP="00E643CC">
      <w:pPr>
        <w:rPr>
          <w:rFonts w:ascii="Times New Roman" w:hAnsi="Times New Roman" w:cs="Times New Roman"/>
          <w:color w:val="000000" w:themeColor="text1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10.6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Profit Maximization and Output Determination</w:t>
      </w:r>
      <w:r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利潤最大化和產出決定</w:t>
      </w:r>
    </w:p>
    <w:p w14:paraId="5C2C5DC6" w14:textId="024C74AE" w:rsidR="00E643CC" w:rsidRPr="00FA65F1" w:rsidRDefault="00E643CC" w:rsidP="00E643CC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在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DSE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考試中，問題可能會問你利潤最大化、利潤、成本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2D1664CD" w14:textId="77777777" w:rsidR="00E643CC" w:rsidRPr="00FA65F1" w:rsidRDefault="00E643CC" w:rsidP="00E643CC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以下的公式十分重要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4F25C737" w14:textId="4A24FA59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="00BC5EB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邊際收入</w:t>
      </w:r>
    </w:p>
    <w:p w14:paraId="5CF931AF" w14:textId="77777777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生產更少</w:t>
      </w:r>
    </w:p>
    <w:p w14:paraId="1729C910" w14:textId="5CDB1D20" w:rsidR="00E643CC" w:rsidRPr="00FA65F1" w:rsidRDefault="00E643CC" w:rsidP="00E643CC">
      <w:pPr>
        <w:pStyle w:val="ListParagraph"/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仍然保持生產水平</w:t>
      </w:r>
    </w:p>
    <w:p w14:paraId="3913372A" w14:textId="77777777" w:rsidR="00E643CC" w:rsidRPr="00FA65F1" w:rsidRDefault="00E643CC" w:rsidP="00E643CC">
      <w:pPr>
        <w:spacing w:line="360" w:lineRule="auto"/>
        <w:ind w:firstLineChars="250" w:firstLine="5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生產更多</w:t>
      </w:r>
    </w:p>
    <w:p w14:paraId="3138239F" w14:textId="5EF3F757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消費更多</w:t>
      </w:r>
    </w:p>
    <w:p w14:paraId="51BB4AAD" w14:textId="77777777" w:rsidR="00E643CC" w:rsidRPr="00FA65F1" w:rsidRDefault="00E643CC" w:rsidP="00E643CC">
      <w:pPr>
        <w:spacing w:line="360" w:lineRule="auto"/>
        <w:ind w:firstLineChars="250" w:firstLine="5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仍然保持消費水平</w:t>
      </w:r>
    </w:p>
    <w:p w14:paraId="192CA65E" w14:textId="77777777" w:rsidR="00E643CC" w:rsidRPr="00FA65F1" w:rsidRDefault="00E643CC" w:rsidP="00E643CC">
      <w:pPr>
        <w:spacing w:line="360" w:lineRule="auto"/>
        <w:ind w:firstLineChars="250" w:firstLine="5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消費更少</w:t>
      </w:r>
    </w:p>
    <w:p w14:paraId="60F71D9E" w14:textId="5064AC9B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邊際利潤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0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生產更多</w:t>
      </w:r>
    </w:p>
    <w:p w14:paraId="633A9A26" w14:textId="77777777" w:rsidR="00E643CC" w:rsidRPr="00FA65F1" w:rsidRDefault="00E643CC" w:rsidP="00E643CC">
      <w:pPr>
        <w:spacing w:line="360" w:lineRule="auto"/>
        <w:ind w:firstLineChars="250" w:firstLine="5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邊際利潤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仍然保持生產水平</w:t>
      </w:r>
    </w:p>
    <w:p w14:paraId="1AA850C1" w14:textId="78C595E3" w:rsidR="00E643CC" w:rsidRPr="00FA65F1" w:rsidRDefault="00E643CC" w:rsidP="00E643CC">
      <w:pPr>
        <w:spacing w:line="360" w:lineRule="auto"/>
        <w:ind w:firstLineChars="250" w:firstLine="5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邊際利潤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0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生產更少</w:t>
      </w:r>
    </w:p>
    <w:p w14:paraId="462EC1F3" w14:textId="77777777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總收入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總支出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總利潤</w:t>
      </w:r>
    </w:p>
    <w:p w14:paraId="0AD35CD9" w14:textId="77777777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>2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>1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</w:p>
    <w:p w14:paraId="699DB4F1" w14:textId="110EF736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總收入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x </w:t>
      </w:r>
      <w:r w:rsidR="00AF1107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</w:p>
    <w:p w14:paraId="62335FA9" w14:textId="77777777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總可變成本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總固定成本</w:t>
      </w:r>
    </w:p>
    <w:p w14:paraId="67E9B5A0" w14:textId="38CB24A2" w:rsidR="00E643CC" w:rsidRPr="00FA65F1" w:rsidRDefault="00E643CC" w:rsidP="00E643CC">
      <w:pPr>
        <w:spacing w:line="360" w:lineRule="auto"/>
        <w:ind w:left="960"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平均</w:t>
      </w:r>
      <w:r w:rsidR="00C971C4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 </w:t>
      </w:r>
      <w:r w:rsidR="00AF1107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</w:p>
    <w:p w14:paraId="0BE9B629" w14:textId="77777777" w:rsidR="00E643CC" w:rsidRPr="00FA65F1" w:rsidRDefault="00E643CC" w:rsidP="00E643CC">
      <w:pPr>
        <w:spacing w:line="360" w:lineRule="auto"/>
        <w:ind w:left="960"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Σ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總固定成本</w:t>
      </w:r>
    </w:p>
    <w:p w14:paraId="1FFE001D" w14:textId="6C0915FC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總可變成本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平均可變成本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 </w:t>
      </w:r>
      <w:r w:rsidR="00AF1107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="00AF1107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</w:p>
    <w:p w14:paraId="6E571B5E" w14:textId="043B63ED" w:rsidR="00E643CC" w:rsidRPr="00FA65F1" w:rsidRDefault="00E643C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平均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x </w:t>
      </w:r>
      <w:r w:rsidR="00C971C4">
        <w:rPr>
          <w:rFonts w:ascii="Times New Roman" w:hAnsi="Times New Roman" w:cs="Times New Roman"/>
          <w:color w:val="000000" w:themeColor="text1"/>
          <w:sz w:val="20"/>
          <w:szCs w:val="20"/>
          <w:lang w:eastAsia="zh-HK"/>
        </w:rPr>
        <w:t>_____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</w:t>
      </w:r>
      <w:r w:rsidR="00C971C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_____</w:t>
      </w:r>
    </w:p>
    <w:p w14:paraId="1EC1E641" w14:textId="77777777" w:rsidR="00E643CC" w:rsidRPr="00FA65F1" w:rsidRDefault="00E643CC" w:rsidP="00E643C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固定成本不會影響提供的數量，只會影響利潤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…</w:t>
      </w:r>
    </w:p>
    <w:p w14:paraId="0FAAFDE5" w14:textId="133BC6EF" w:rsidR="00E643CC" w:rsidRPr="00FA65F1" w:rsidRDefault="00BA1843" w:rsidP="00E643CC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74B87BA" wp14:editId="7A626475">
                <wp:simplePos x="0" y="0"/>
                <wp:positionH relativeFrom="column">
                  <wp:posOffset>0</wp:posOffset>
                </wp:positionH>
                <wp:positionV relativeFrom="paragraph">
                  <wp:posOffset>46525</wp:posOffset>
                </wp:positionV>
                <wp:extent cx="6654114" cy="1193931"/>
                <wp:effectExtent l="12700" t="12700" r="13970" b="12700"/>
                <wp:wrapNone/>
                <wp:docPr id="1538326118" name="Text Box 153832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114" cy="1193931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7C5991D0" w14:textId="77777777" w:rsidR="00BA1843" w:rsidRPr="00DB45D6" w:rsidRDefault="00BA1843" w:rsidP="00BA1843">
                            <w:pP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DB45D6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87BA" id="Text Box 1538326118" o:spid="_x0000_s1085" type="#_x0000_t202" style="position:absolute;margin-left:0;margin-top:3.65pt;width:523.95pt;height:9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" filled="f" strokeweight="1.75pt">
                <v:stroke dashstyle="dash"/>
                <v:textbox>
                  <w:txbxContent>
                    <w:p w14:paraId="7C5991D0" w14:textId="77777777" w:rsidR="00BA1843" w:rsidRPr="00DB45D6" w:rsidRDefault="00BA1843" w:rsidP="00BA1843">
                      <w:pPr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r w:rsidRPr="00DB45D6">
                        <w:rPr>
                          <w:rFonts w:ascii="Algerian" w:hAnsi="Algeri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2DDAE919" w14:textId="77777777" w:rsidR="00E643CC" w:rsidRPr="00FA65F1" w:rsidRDefault="00E643CC" w:rsidP="00E643CC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</w:p>
    <w:p w14:paraId="422D32AF" w14:textId="77777777" w:rsidR="00E643CC" w:rsidRPr="00FA65F1" w:rsidRDefault="00E643CC" w:rsidP="00E643CC">
      <w:pPr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</w:p>
    <w:p w14:paraId="1EC9A7C9" w14:textId="77777777" w:rsidR="00E643CC" w:rsidRPr="00FA65F1" w:rsidRDefault="00E643CC" w:rsidP="00E643CC">
      <w:pPr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</w:p>
    <w:p w14:paraId="74E0CE12" w14:textId="3CA734F3" w:rsidR="002E7694" w:rsidRPr="00FA65F1" w:rsidRDefault="002E7694" w:rsidP="002E7694">
      <w:pPr>
        <w:rPr>
          <w:rFonts w:ascii="Times New Roman" w:hAnsi="Times New Roman" w:cs="Times New Roman"/>
          <w:color w:val="000000" w:themeColor="text1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10.6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Profit Maximization and Output Determination</w:t>
      </w:r>
      <w:r w:rsidR="007C60B4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利潤最大化和產出決定</w:t>
      </w:r>
    </w:p>
    <w:p w14:paraId="6F4E7868" w14:textId="77777777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Price = Marginal Cost = Marginal Benefit = Marginal Revenue</w:t>
      </w:r>
    </w:p>
    <w:p w14:paraId="306E0EF7" w14:textId="3A18ADE3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Cost &gt;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</w:t>
      </w:r>
    </w:p>
    <w:p w14:paraId="0940E3D7" w14:textId="5FD3C0D1" w:rsidR="002E7694" w:rsidRPr="00FA65F1" w:rsidRDefault="002E7694" w:rsidP="002E7694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Cost =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97154DF" w14:textId="59990C95" w:rsidR="002E7694" w:rsidRPr="00FA65F1" w:rsidRDefault="002E7694" w:rsidP="002E7694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Cost &lt;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BD1B778" w14:textId="5F84973B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Benefit &gt;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77842DF" w14:textId="7CAA89DF" w:rsidR="002E7694" w:rsidRPr="00FA65F1" w:rsidRDefault="002E7694" w:rsidP="002E7694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Benefit =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BAA3B67" w14:textId="35782F3E" w:rsidR="002E7694" w:rsidRPr="00FA65F1" w:rsidRDefault="002E7694" w:rsidP="002E7694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Benefit &lt; Price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5CB5C8D1" w14:textId="199667CC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Marginal Profit &gt; 0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4E5D111" w14:textId="794650CB" w:rsidR="002E7694" w:rsidRPr="00FA65F1" w:rsidRDefault="002E7694" w:rsidP="002E7694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Marginal Profit = 0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3F925C88" w14:textId="4ACEC41C" w:rsidR="002E7694" w:rsidRPr="00FA65F1" w:rsidRDefault="002E7694" w:rsidP="002E7694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Marginal Profit &lt; 0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CF4A1B3" w14:textId="1DA77D49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Total Revenue –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= Total Profit</w:t>
      </w:r>
    </w:p>
    <w:p w14:paraId="7FEC3720" w14:textId="3D7E24BF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Total Cost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>2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Total Cost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>1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</w:p>
    <w:p w14:paraId="240BC46E" w14:textId="08C627C4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Total Revenue =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x Quantity </w:t>
      </w:r>
    </w:p>
    <w:p w14:paraId="727B88E6" w14:textId="34F04D44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Total Cost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= Total Variable Cost + </w:t>
      </w:r>
    </w:p>
    <w:p w14:paraId="083FD0B3" w14:textId="3DDDABED" w:rsidR="002E7694" w:rsidRPr="00FA65F1" w:rsidRDefault="002E7694" w:rsidP="002E7694">
      <w:pPr>
        <w:pStyle w:val="ListParagraph"/>
        <w:spacing w:line="360" w:lineRule="auto"/>
        <w:ind w:left="19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Cost x Quantity</w:t>
      </w:r>
    </w:p>
    <w:p w14:paraId="1336214C" w14:textId="7C198ACC" w:rsidR="002E7694" w:rsidRPr="00FA65F1" w:rsidRDefault="002E7694" w:rsidP="002E7694">
      <w:pPr>
        <w:spacing w:line="360" w:lineRule="auto"/>
        <w:ind w:left="1440"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Σ Marginal Cost + </w:t>
      </w:r>
    </w:p>
    <w:p w14:paraId="1EA811EA" w14:textId="5AF099A5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Total Variable Cost =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x Quantity</w:t>
      </w:r>
    </w:p>
    <w:p w14:paraId="30C4056A" w14:textId="77777777" w:rsidR="002E7694" w:rsidRPr="00FA65F1" w:rsidRDefault="002E7694" w:rsidP="002E769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Average x Quantity = Total</w:t>
      </w:r>
    </w:p>
    <w:p w14:paraId="6B109151" w14:textId="2EEC63AD" w:rsidR="002E7694" w:rsidRPr="00FA65F1" w:rsidRDefault="002E7694" w:rsidP="002E7694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DB8C089" w14:textId="73BF15B1" w:rsidR="002E7694" w:rsidRPr="00FA65F1" w:rsidRDefault="002E7694" w:rsidP="002E7694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D3243F" w14:textId="70B4CDE8" w:rsidR="002E7694" w:rsidRPr="00FA65F1" w:rsidRDefault="002E7694" w:rsidP="002E7694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454F7B" w14:textId="4706C0FB" w:rsidR="002E7694" w:rsidRPr="00FA65F1" w:rsidRDefault="00DB45D6" w:rsidP="002E7694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B156C67" wp14:editId="37EABE75">
                <wp:simplePos x="0" y="0"/>
                <wp:positionH relativeFrom="column">
                  <wp:posOffset>0</wp:posOffset>
                </wp:positionH>
                <wp:positionV relativeFrom="paragraph">
                  <wp:posOffset>54073</wp:posOffset>
                </wp:positionV>
                <wp:extent cx="6654114" cy="1193931"/>
                <wp:effectExtent l="12700" t="12700" r="13970" b="12700"/>
                <wp:wrapNone/>
                <wp:docPr id="383517209" name="Text Box 383517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114" cy="1193931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8C6B40F" w14:textId="77777777" w:rsidR="00DB45D6" w:rsidRPr="00DB45D6" w:rsidRDefault="00DB45D6" w:rsidP="00DB45D6">
                            <w:pP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DB45D6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56C67" id="Text Box 383517209" o:spid="_x0000_s1086" type="#_x0000_t202" style="position:absolute;margin-left:0;margin-top:4.25pt;width:523.95pt;height:9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" filled="f" strokeweight="1.75pt">
                <v:stroke dashstyle="dash"/>
                <v:textbox>
                  <w:txbxContent>
                    <w:p w14:paraId="08C6B40F" w14:textId="77777777" w:rsidR="00DB45D6" w:rsidRPr="00DB45D6" w:rsidRDefault="00DB45D6" w:rsidP="00DB45D6">
                      <w:pPr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r w:rsidRPr="00DB45D6">
                        <w:rPr>
                          <w:rFonts w:ascii="Algerian" w:hAnsi="Algeri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2E10F124" w14:textId="049E4697" w:rsidR="002E7694" w:rsidRPr="00FA65F1" w:rsidRDefault="002E7694" w:rsidP="002E769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BA8DFE" w14:textId="376DBE21" w:rsidR="002E7694" w:rsidRPr="00FA65F1" w:rsidRDefault="002E7694" w:rsidP="002E769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DB901CC" w14:textId="77777777" w:rsidR="00DB45D6" w:rsidRPr="00FA65F1" w:rsidRDefault="00DB45D6" w:rsidP="000A7286">
      <w:pPr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</w:p>
    <w:p w14:paraId="4B863072" w14:textId="13E4DB2D" w:rsidR="000A7286" w:rsidRPr="00FA65F1" w:rsidRDefault="000A7286" w:rsidP="000A7286">
      <w:pPr>
        <w:rPr>
          <w:rFonts w:ascii="Times New Roman" w:hAnsi="Times New Roman" w:cs="Times New Roman"/>
          <w:color w:val="000000" w:themeColor="text1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10.6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Profit Maximization and Output Determination</w:t>
      </w:r>
    </w:p>
    <w:p w14:paraId="4F890AF9" w14:textId="75752714" w:rsidR="00E643CC" w:rsidRPr="00FA65F1" w:rsidRDefault="00F12B7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="00C971C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邊際收入</w:t>
      </w:r>
    </w:p>
    <w:p w14:paraId="70429269" w14:textId="77777777" w:rsidR="00E643CC" w:rsidRPr="00FA65F1" w:rsidRDefault="00F12B7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1E3923F" w14:textId="77777777" w:rsidR="00E643CC" w:rsidRPr="00FA65F1" w:rsidRDefault="00F12B7C" w:rsidP="00E643CC">
      <w:pPr>
        <w:pStyle w:val="ListParagraph"/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D0F293B" w14:textId="6D946B41" w:rsidR="00F12B7C" w:rsidRPr="00FA65F1" w:rsidRDefault="00F12B7C" w:rsidP="00E643CC">
      <w:pPr>
        <w:pStyle w:val="ListParagraph"/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9ADACFA" w14:textId="426E81FC" w:rsidR="00F12B7C" w:rsidRPr="00FA65F1" w:rsidRDefault="00F12B7C" w:rsidP="00F12B7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6D1C611" w14:textId="5BB08DFE" w:rsidR="00F12B7C" w:rsidRPr="00FA65F1" w:rsidRDefault="00F12B7C" w:rsidP="00F12B7C">
      <w:pPr>
        <w:spacing w:line="360" w:lineRule="auto"/>
        <w:ind w:firstLineChars="250" w:firstLine="5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58A84C72" w14:textId="51ACEF97" w:rsidR="00F12B7C" w:rsidRPr="00FA65F1" w:rsidRDefault="00F12B7C" w:rsidP="00F12B7C">
      <w:pPr>
        <w:spacing w:line="360" w:lineRule="auto"/>
        <w:ind w:firstLineChars="250" w:firstLine="5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3AE413E" w14:textId="4F098891" w:rsidR="00E643CC" w:rsidRPr="00FA65F1" w:rsidRDefault="00F12B7C" w:rsidP="00E643C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邊際利潤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&gt; 0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</w:p>
    <w:p w14:paraId="334C3A2C" w14:textId="77777777" w:rsidR="00E643CC" w:rsidRPr="00FA65F1" w:rsidRDefault="00F12B7C" w:rsidP="00E643CC">
      <w:pPr>
        <w:pStyle w:val="ListParagraph"/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邊際利潤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354A5B33" w14:textId="0A09C160" w:rsidR="00F12B7C" w:rsidRPr="00FA65F1" w:rsidRDefault="00F12B7C" w:rsidP="00E643CC">
      <w:pPr>
        <w:pStyle w:val="ListParagraph"/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邊際利潤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 0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sz w:val="20"/>
          <w:szCs w:val="20"/>
        </w:rPr>
        <w:sym w:font="Wingdings" w:char="F0E0"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09989C6" w14:textId="671E9A96" w:rsidR="00F12B7C" w:rsidRPr="00FA65F1" w:rsidRDefault="00F12B7C" w:rsidP="00F12B7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總收入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總利潤</w:t>
      </w:r>
    </w:p>
    <w:p w14:paraId="1D472708" w14:textId="1C1D6308" w:rsidR="00F12B7C" w:rsidRPr="00FA65F1" w:rsidRDefault="00F12B7C" w:rsidP="00F12B7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>2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  <w:vertAlign w:val="subscript"/>
        </w:rPr>
        <w:t>1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</w:p>
    <w:p w14:paraId="4DB116ED" w14:textId="203E63B0" w:rsidR="00F12B7C" w:rsidRPr="00FA65F1" w:rsidRDefault="00F12B7C" w:rsidP="00F12B7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總收入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FFFFFF" w:themeColor="background1"/>
          <w:sz w:val="20"/>
          <w:szCs w:val="20"/>
        </w:rPr>
        <w:t>價格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x </w:t>
      </w:r>
      <w:r w:rsidR="00865DC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="00865DC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</w:p>
    <w:p w14:paraId="1DC97035" w14:textId="77777777" w:rsidR="00F12B7C" w:rsidRPr="00FA65F1" w:rsidRDefault="00F12B7C" w:rsidP="00F12B7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總可變成本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</w:t>
      </w:r>
      <w:r w:rsidRPr="00FA65F1">
        <w:rPr>
          <w:rFonts w:ascii="Times New Roman" w:hAnsi="Times New Roman" w:cs="Times New Roman" w:hint="eastAsia"/>
          <w:color w:val="FFFFFF" w:themeColor="background1"/>
          <w:sz w:val="20"/>
          <w:szCs w:val="20"/>
        </w:rPr>
        <w:t>總固定成本</w:t>
      </w:r>
    </w:p>
    <w:p w14:paraId="53E264D7" w14:textId="7147D060" w:rsidR="00F12B7C" w:rsidRPr="00FA65F1" w:rsidRDefault="00F12B7C" w:rsidP="00F12B7C">
      <w:pPr>
        <w:pStyle w:val="ListParagraph"/>
        <w:spacing w:line="360" w:lineRule="auto"/>
        <w:ind w:left="19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FA65F1">
        <w:rPr>
          <w:rFonts w:ascii="Times New Roman" w:hAnsi="Times New Roman" w:cs="Times New Roman" w:hint="eastAsia"/>
          <w:color w:val="FFFFFF" w:themeColor="background1"/>
          <w:sz w:val="20"/>
          <w:szCs w:val="20"/>
        </w:rPr>
        <w:t>平均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 </w:t>
      </w:r>
      <w:r w:rsidR="00865DC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="00865DC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</w:p>
    <w:p w14:paraId="2F435FCD" w14:textId="77777777" w:rsidR="00F12B7C" w:rsidRPr="00FA65F1" w:rsidRDefault="00F12B7C" w:rsidP="00F12B7C">
      <w:pPr>
        <w:spacing w:line="360" w:lineRule="auto"/>
        <w:ind w:left="1440" w:firstLine="480"/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Σ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</w:t>
      </w:r>
      <w:r w:rsidRPr="00FA65F1">
        <w:rPr>
          <w:rFonts w:ascii="Times New Roman" w:hAnsi="Times New Roman" w:cs="Times New Roman" w:hint="eastAsia"/>
          <w:color w:val="FFFFFF" w:themeColor="background1"/>
          <w:sz w:val="20"/>
          <w:szCs w:val="20"/>
        </w:rPr>
        <w:t>總固定成本</w:t>
      </w:r>
    </w:p>
    <w:p w14:paraId="46BF1131" w14:textId="03B4B9B8" w:rsidR="00F12B7C" w:rsidRPr="00FA65F1" w:rsidRDefault="00F12B7C" w:rsidP="00F12B7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總可變成本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FFFFFF" w:themeColor="background1"/>
          <w:sz w:val="20"/>
          <w:szCs w:val="20"/>
        </w:rPr>
        <w:t>平均可變成本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 </w:t>
      </w:r>
      <w:r w:rsidR="00865DC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="00865DC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</w:p>
    <w:p w14:paraId="2B0356D9" w14:textId="7C13A600" w:rsidR="00F12B7C" w:rsidRPr="00FA65F1" w:rsidRDefault="00F12B7C" w:rsidP="00F12B7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平均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x </w:t>
      </w:r>
      <w:r w:rsidR="00C971C4">
        <w:rPr>
          <w:rFonts w:ascii="Times New Roman" w:hAnsi="Times New Roman" w:cs="Times New Roman"/>
          <w:color w:val="000000" w:themeColor="text1"/>
          <w:sz w:val="20"/>
          <w:szCs w:val="20"/>
          <w:lang w:eastAsia="zh-HK"/>
        </w:rPr>
        <w:t xml:space="preserve">_____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</w:t>
      </w:r>
      <w:r w:rsidR="00C971C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_____</w:t>
      </w:r>
    </w:p>
    <w:p w14:paraId="7A29B968" w14:textId="77777777" w:rsidR="000A7286" w:rsidRPr="00FA65F1" w:rsidRDefault="000A7286" w:rsidP="000A728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BAB8C7" w14:textId="77777777" w:rsidR="000A7286" w:rsidRPr="00FA65F1" w:rsidRDefault="000A7286" w:rsidP="000A728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909FB1" w14:textId="77777777" w:rsidR="00E643CC" w:rsidRPr="00FA65F1" w:rsidRDefault="00E643CC" w:rsidP="000A728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4F76A4" w14:textId="6408CAAA" w:rsidR="000A7286" w:rsidRPr="00FA65F1" w:rsidRDefault="00E643CC" w:rsidP="000A728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053C781" wp14:editId="321250F0">
                <wp:simplePos x="0" y="0"/>
                <wp:positionH relativeFrom="column">
                  <wp:posOffset>5715</wp:posOffset>
                </wp:positionH>
                <wp:positionV relativeFrom="paragraph">
                  <wp:posOffset>40640</wp:posOffset>
                </wp:positionV>
                <wp:extent cx="6642652" cy="1193931"/>
                <wp:effectExtent l="12700" t="12700" r="12700" b="12700"/>
                <wp:wrapNone/>
                <wp:docPr id="1575615558" name="Text Box 1575615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652" cy="1193931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77A25CC" w14:textId="77777777" w:rsidR="00E643CC" w:rsidRPr="00DB45D6" w:rsidRDefault="00E643CC" w:rsidP="00E643CC">
                            <w:pP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DB45D6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3C781" id="Text Box 1575615558" o:spid="_x0000_s1087" type="#_x0000_t202" style="position:absolute;margin-left:.45pt;margin-top:3.2pt;width:523.05pt;height:9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" filled="f" strokeweight="1.75pt">
                <v:stroke dashstyle="dash"/>
                <v:textbox>
                  <w:txbxContent>
                    <w:p w14:paraId="377A25CC" w14:textId="77777777" w:rsidR="00E643CC" w:rsidRPr="00DB45D6" w:rsidRDefault="00E643CC" w:rsidP="00E643CC">
                      <w:pPr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r w:rsidRPr="00DB45D6">
                        <w:rPr>
                          <w:rFonts w:ascii="Algerian" w:hAnsi="Algeri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5687754D" w14:textId="35632473" w:rsidR="000A7286" w:rsidRPr="00FA65F1" w:rsidRDefault="000A7286" w:rsidP="000A728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ECFD5BA" w14:textId="77777777" w:rsidR="000A7286" w:rsidRPr="00FA65F1" w:rsidRDefault="000A7286" w:rsidP="002E7694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</w:p>
    <w:p w14:paraId="520371D9" w14:textId="77777777" w:rsidR="000A7286" w:rsidRPr="00FA65F1" w:rsidRDefault="000A7286" w:rsidP="002E7694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2E757590" w14:textId="03B7E7A0" w:rsidR="002E7694" w:rsidRPr="00FA65F1" w:rsidRDefault="00612273" w:rsidP="002E7694">
      <w:pPr>
        <w:spacing w:line="276" w:lineRule="auto"/>
        <w:rPr>
          <w:rFonts w:ascii="Copperplate Gothic Bold" w:hAnsi="Copperplate Gothic Bold" w:cs="Times New Roman"/>
          <w:color w:val="000000" w:themeColor="text1"/>
          <w:sz w:val="20"/>
          <w:szCs w:val="20"/>
        </w:rPr>
      </w:pPr>
      <w:r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lastRenderedPageBreak/>
        <w:t>10.6</w:t>
      </w:r>
      <w:r w:rsidR="00E643CC"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</w:r>
      <w:r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tab/>
        <w:t xml:space="preserve">Profit Maximization and Output Determination </w:t>
      </w:r>
      <w:r w:rsidR="002E7694" w:rsidRPr="00FA65F1">
        <w:rPr>
          <w:rFonts w:ascii="Copperplate Gothic Bold" w:hAnsi="Copperplate Gothic Bold" w:cs="Times New Roman"/>
          <w:color w:val="000000" w:themeColor="text1"/>
          <w:sz w:val="20"/>
          <w:szCs w:val="20"/>
        </w:rPr>
        <w:t xml:space="preserve">Concept Corner: </w:t>
      </w:r>
    </w:p>
    <w:p w14:paraId="6B2BDA9E" w14:textId="4D42FBC7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Total revenue = Price x Quantity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248C568" w14:textId="036752AE" w:rsidR="004715B1" w:rsidRPr="00FA65F1" w:rsidRDefault="004715B1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總收入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=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x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</w:p>
    <w:p w14:paraId="2A5687CE" w14:textId="57667168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F85251B" w14:textId="1DC1D4B1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Sum of marginal cost = total cost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2086953" w14:textId="5DC00549" w:rsidR="00924ADD" w:rsidRPr="00FA65F1" w:rsidRDefault="00924ADD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邊際成本總和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=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總成本</w:t>
      </w:r>
    </w:p>
    <w:p w14:paraId="4EB763BF" w14:textId="10198D7B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DD1B842" w14:textId="6E8821F8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Average variable cost x quantity = Total cost – total fixed cost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35AD4A5B" w14:textId="61E33502" w:rsidR="006D651C" w:rsidRPr="00FA65F1" w:rsidRDefault="006D651C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平均可變成本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x 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–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總固定成本</w:t>
      </w:r>
    </w:p>
    <w:p w14:paraId="67CD9575" w14:textId="3F557456" w:rsidR="002E7694" w:rsidRPr="00FA65F1" w:rsidRDefault="002E7694" w:rsidP="002A53D6">
      <w:pPr>
        <w:rPr>
          <w:rFonts w:ascii="Cambria Math" w:hAnsi="Cambria Math" w:cs="Cambria Math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</w:p>
    <w:p w14:paraId="5924A8BC" w14:textId="55FA89DF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Marginal profit &gt; 0, the firm will choose to produce more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107420F" w14:textId="38A6DEE3" w:rsidR="006D651C" w:rsidRPr="00FA65F1" w:rsidRDefault="006D651C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邊際利潤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&gt; 0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，廠商會選擇生產更多</w:t>
      </w:r>
    </w:p>
    <w:p w14:paraId="34FA1DE1" w14:textId="4C5CDA1D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61552EC" w14:textId="0A0E34F0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MB = MC, the firm will still produce this unit of output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3DF57A8" w14:textId="06FD6475" w:rsidR="006D651C" w:rsidRPr="00FA65F1" w:rsidRDefault="006D651C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=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邊際成本，企業仍將生產該單位產出</w:t>
      </w:r>
    </w:p>
    <w:p w14:paraId="7532F075" w14:textId="25044F88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89302FE" w14:textId="316F3093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If P = MC, there is no profit for firm to earn, the firm won’t produce any output,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976930F" w14:textId="17D92B72" w:rsidR="006D651C" w:rsidRPr="00FA65F1" w:rsidRDefault="006D651C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當價格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=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邊際成本，公司沒有利潤可賺，</w:t>
      </w:r>
      <w:r w:rsidR="002A53D6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並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不會生產任何產品，</w:t>
      </w:r>
    </w:p>
    <w:p w14:paraId="2E4A41BE" w14:textId="21286055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16B84E7" w14:textId="7D1E73A9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Price x quantity – (Total variable cost + Total fixed cost) = Total profit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26C3F186" w14:textId="115BB502" w:rsidR="002A53D6" w:rsidRPr="00FA65F1" w:rsidRDefault="002A53D6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x 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–（總可變成本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+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總固定成本）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總利潤</w:t>
      </w:r>
    </w:p>
    <w:p w14:paraId="43117531" w14:textId="316BE627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B1E1CBC" w14:textId="77777777" w:rsidR="00E643CC" w:rsidRPr="00FA65F1" w:rsidRDefault="002E7694" w:rsidP="00E643C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Total fixed cost / quantity = average fixed cost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1891D828" w14:textId="48DB2384" w:rsidR="002A53D6" w:rsidRPr="00FA65F1" w:rsidRDefault="002A53D6" w:rsidP="00E643CC">
      <w:pPr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總固定成本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=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平均固定成本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8A04632" w14:textId="13694687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82BBB20" w14:textId="5E385FC9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9.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MB &gt; P, consumer will choose to consume less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86B8742" w14:textId="7D971505" w:rsidR="002A53D6" w:rsidRPr="00FA65F1" w:rsidRDefault="002A53D6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邊際利益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&gt;</w:t>
      </w:r>
      <w:r w:rsidR="00986BF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價格，消費者會選擇少消費</w:t>
      </w:r>
    </w:p>
    <w:p w14:paraId="0CB7C700" w14:textId="48C37326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045DA5A" w14:textId="33BF9290" w:rsidR="009E3A9B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10.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Average cost x quantity = Total cost </w:t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B45D6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E3A9B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T / F</w:t>
      </w:r>
    </w:p>
    <w:p w14:paraId="64714CCB" w14:textId="4DFFF543" w:rsidR="002A53D6" w:rsidRPr="00FA65F1" w:rsidRDefault="002A53D6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643CC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平均成本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x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交易</w:t>
      </w:r>
      <w:r w:rsidR="00864259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量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</w:t>
      </w:r>
      <w:r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總成本</w:t>
      </w:r>
    </w:p>
    <w:p w14:paraId="27A70F1F" w14:textId="203CDA68" w:rsidR="002E7694" w:rsidRPr="00FA65F1" w:rsidRDefault="009E3A9B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Cambria Math" w:hAnsi="Cambria Math" w:cs="Cambria Math"/>
          <w:color w:val="000000" w:themeColor="text1"/>
          <w:sz w:val="20"/>
          <w:szCs w:val="20"/>
        </w:rPr>
        <w:t>∵</w:t>
      </w: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224C563" w14:textId="77777777" w:rsidR="002E7694" w:rsidRPr="00FA65F1" w:rsidRDefault="002E7694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D24D47" w14:textId="77777777" w:rsidR="00DB45D6" w:rsidRPr="00FA65F1" w:rsidRDefault="00DB45D6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EEA6BB8" w14:textId="77777777" w:rsidR="00DB45D6" w:rsidRPr="00FA65F1" w:rsidRDefault="00DB45D6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1A6CFE1" w14:textId="77777777" w:rsidR="00DB45D6" w:rsidRPr="00FA65F1" w:rsidRDefault="00DB45D6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9CC4304" w14:textId="77777777" w:rsidR="00DB45D6" w:rsidRPr="00FA65F1" w:rsidRDefault="00DB45D6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217C3D" w14:textId="77777777" w:rsidR="00DB45D6" w:rsidRPr="00FA65F1" w:rsidRDefault="00DB45D6" w:rsidP="002A53D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823BCC7" w14:textId="41842912" w:rsidR="002E7694" w:rsidRPr="00FA65F1" w:rsidRDefault="00612273" w:rsidP="002A53D6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FA65F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2E7694" w:rsidRPr="00FA65F1">
        <w:rPr>
          <w:rFonts w:ascii="Times New Roman" w:hAnsi="Times New Roman" w:cs="Times New Roman"/>
          <w:color w:val="000000" w:themeColor="text1"/>
          <w:sz w:val="16"/>
          <w:szCs w:val="16"/>
        </w:rPr>
        <w:t>TFTTT FTTF</w:t>
      </w:r>
      <w:r w:rsidR="009E3A9B" w:rsidRPr="00FA65F1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</w:p>
    <w:p w14:paraId="06ABAF88" w14:textId="05E5FCF3" w:rsidR="005C7D3F" w:rsidRPr="00FA65F1" w:rsidRDefault="005C7D3F" w:rsidP="005C7D3F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Objectives other than Profit Maximizing</w:t>
      </w:r>
      <w:r w:rsidR="002A53D6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利潤最大化以外的目標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2A53D6" w:rsidRPr="00FA65F1" w14:paraId="75FFD284" w14:textId="77777777" w:rsidTr="00DB45D6">
        <w:tc>
          <w:tcPr>
            <w:tcW w:w="5216" w:type="dxa"/>
          </w:tcPr>
          <w:p w14:paraId="4CAD35AD" w14:textId="77777777" w:rsidR="002A53D6" w:rsidRPr="00FA65F1" w:rsidRDefault="002A53D6" w:rsidP="002A53D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There are many objectives that the firm care other than the profit…</w:t>
            </w:r>
          </w:p>
          <w:p w14:paraId="555C0EBA" w14:textId="075EDEB8" w:rsidR="002A53D6" w:rsidRPr="00FA65F1" w:rsidRDefault="002A53D6" w:rsidP="005C7D3F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Especially public enterprise / Public Corporation …</w:t>
            </w:r>
          </w:p>
        </w:tc>
        <w:tc>
          <w:tcPr>
            <w:tcW w:w="5214" w:type="dxa"/>
          </w:tcPr>
          <w:p w14:paraId="2A2A6069" w14:textId="74955AC1" w:rsidR="002A53D6" w:rsidRPr="00FA65F1" w:rsidRDefault="002A53D6" w:rsidP="002A53D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除了利潤之外，公司還關心許多目標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  <w:p w14:paraId="55690639" w14:textId="77777777" w:rsidR="00DB45D6" w:rsidRPr="00FA65F1" w:rsidRDefault="00DB45D6" w:rsidP="00DB45D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7ADEA3C" w14:textId="56C1D532" w:rsidR="002A53D6" w:rsidRPr="00FA65F1" w:rsidRDefault="002A53D6" w:rsidP="005C7D3F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特別是</w:t>
            </w:r>
            <w:r w:rsidR="00D61BB6" w:rsidRPr="00D61BB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公營公司</w:t>
            </w:r>
            <w:r w:rsidR="00D61B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61655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D61BB6" w:rsidRPr="00D61BB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公營企業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</w:tr>
      <w:tr w:rsidR="002A53D6" w:rsidRPr="00FA65F1" w14:paraId="523DF077" w14:textId="77777777" w:rsidTr="00DB45D6">
        <w:tc>
          <w:tcPr>
            <w:tcW w:w="5216" w:type="dxa"/>
          </w:tcPr>
          <w:p w14:paraId="28B60B07" w14:textId="77777777" w:rsidR="002A53D6" w:rsidRPr="00FA65F1" w:rsidRDefault="002A53D6" w:rsidP="002A53D6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Increasing Market Share</w:t>
            </w:r>
          </w:p>
          <w:p w14:paraId="19E22841" w14:textId="77777777" w:rsidR="00DB45D6" w:rsidRPr="00FA65F1" w:rsidRDefault="002A53D6" w:rsidP="002A53D6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Enjoy economies of scale</w:t>
            </w:r>
          </w:p>
          <w:p w14:paraId="17503C31" w14:textId="77777777" w:rsidR="00DB45D6" w:rsidRPr="00FA65F1" w:rsidRDefault="002A53D6" w:rsidP="002A53D6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More influence on market price</w:t>
            </w:r>
          </w:p>
          <w:p w14:paraId="381ECCC0" w14:textId="77777777" w:rsidR="00DB45D6" w:rsidRPr="00FA65F1" w:rsidRDefault="002A53D6" w:rsidP="00853956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Reduce competitors </w:t>
            </w:r>
          </w:p>
          <w:p w14:paraId="723C002B" w14:textId="61E56349" w:rsidR="002A53D6" w:rsidRPr="00FA65F1" w:rsidRDefault="002A53D6" w:rsidP="00853956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 force other competitors to follow your marketing strategy</w:t>
            </w:r>
          </w:p>
        </w:tc>
        <w:tc>
          <w:tcPr>
            <w:tcW w:w="5214" w:type="dxa"/>
          </w:tcPr>
          <w:p w14:paraId="3EDA8174" w14:textId="01638B18" w:rsidR="002A53D6" w:rsidRPr="00FA65F1" w:rsidRDefault="002A53D6" w:rsidP="002A53D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1.   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增加市場份額</w:t>
            </w:r>
          </w:p>
          <w:p w14:paraId="5A762ED2" w14:textId="77777777" w:rsidR="00DB45D6" w:rsidRPr="00FA65F1" w:rsidRDefault="00853956" w:rsidP="002A53D6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享受規模經濟</w:t>
            </w:r>
          </w:p>
          <w:p w14:paraId="38690AC4" w14:textId="079DA0A9" w:rsidR="00DB45D6" w:rsidRPr="00FA65F1" w:rsidRDefault="00853956" w:rsidP="002A53D6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對市場價格的</w:t>
            </w:r>
            <w:r w:rsidR="001149B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影響力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更大</w:t>
            </w:r>
          </w:p>
          <w:p w14:paraId="3819D1C4" w14:textId="77777777" w:rsidR="00DB45D6" w:rsidRPr="00FA65F1" w:rsidRDefault="00853956" w:rsidP="002A53D6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減少競爭對手</w:t>
            </w:r>
            <w:r w:rsidR="002A53D6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2D076259" w14:textId="2A090BE3" w:rsidR="002A53D6" w:rsidRPr="00FA65F1" w:rsidRDefault="00853956" w:rsidP="002A53D6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迫使其他競爭對手遵循己方的營銷策略</w:t>
            </w:r>
          </w:p>
          <w:p w14:paraId="02DF7952" w14:textId="77777777" w:rsidR="002A53D6" w:rsidRPr="00FA65F1" w:rsidRDefault="002A53D6" w:rsidP="005C7D3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B45D6" w:rsidRPr="00FA65F1" w14:paraId="46AC9375" w14:textId="77777777" w:rsidTr="00016D90">
        <w:tc>
          <w:tcPr>
            <w:tcW w:w="10430" w:type="dxa"/>
            <w:gridSpan w:val="2"/>
          </w:tcPr>
          <w:p w14:paraId="7B784776" w14:textId="77777777" w:rsidR="00DB45D6" w:rsidRPr="00FA65F1" w:rsidRDefault="00DB45D6" w:rsidP="002A53D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C10119F" w14:textId="77777777" w:rsidR="00DB45D6" w:rsidRPr="00FA65F1" w:rsidRDefault="00DB45D6" w:rsidP="002A53D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A75DD02" w14:textId="77777777" w:rsidR="00DB45D6" w:rsidRPr="00FA65F1" w:rsidRDefault="00DB45D6" w:rsidP="002A53D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B45D6" w:rsidRPr="00FA65F1" w14:paraId="41336D14" w14:textId="77777777" w:rsidTr="00DB45D6">
        <w:tc>
          <w:tcPr>
            <w:tcW w:w="5216" w:type="dxa"/>
          </w:tcPr>
          <w:p w14:paraId="3A1ABECA" w14:textId="77777777" w:rsidR="00DB45D6" w:rsidRPr="00FA65F1" w:rsidRDefault="00DB45D6" w:rsidP="00DB45D6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Providing non-profit making goods or services</w:t>
            </w:r>
          </w:p>
          <w:p w14:paraId="44CD4812" w14:textId="64B9E47C" w:rsidR="002C19E9" w:rsidRPr="00FA65F1" w:rsidRDefault="00DB45D6" w:rsidP="00DB45D6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Goods / services in a relatively low price or f</w:t>
            </w:r>
            <w:r w:rsidR="002C19E9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or f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ree</w:t>
            </w:r>
          </w:p>
          <w:p w14:paraId="2C15E15B" w14:textId="77777777" w:rsidR="002C19E9" w:rsidRPr="00FA65F1" w:rsidRDefault="00DB45D6" w:rsidP="00DB45D6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Provide discounts for the low-income group</w:t>
            </w:r>
          </w:p>
          <w:p w14:paraId="30474BF3" w14:textId="77777777" w:rsidR="002C19E9" w:rsidRPr="00FA65F1" w:rsidRDefault="00DB45D6" w:rsidP="002C19E9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Help people in need</w:t>
            </w:r>
          </w:p>
          <w:p w14:paraId="797ACE8D" w14:textId="4B5FAB9C" w:rsidR="00DB45D6" w:rsidRPr="00FA65F1" w:rsidRDefault="00DB45D6" w:rsidP="002C19E9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Increase goodwill</w:t>
            </w:r>
          </w:p>
        </w:tc>
        <w:tc>
          <w:tcPr>
            <w:tcW w:w="5214" w:type="dxa"/>
          </w:tcPr>
          <w:p w14:paraId="6BEA818B" w14:textId="77777777" w:rsidR="00DB45D6" w:rsidRPr="00FA65F1" w:rsidRDefault="00DB45D6" w:rsidP="00DB45D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.   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提供非牟利商品或服務</w:t>
            </w:r>
          </w:p>
          <w:p w14:paraId="0C62AA08" w14:textId="1A1D4B19" w:rsidR="002C19E9" w:rsidRPr="00FA65F1" w:rsidRDefault="00DB45D6" w:rsidP="00DB45D6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價格相對較低或免費的商品</w:t>
            </w:r>
            <w:r w:rsidR="00D61B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D61B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服務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ABE9A5C" w14:textId="77777777" w:rsidR="002C19E9" w:rsidRPr="00FA65F1" w:rsidRDefault="00DB45D6" w:rsidP="00DB45D6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為低收入群體提供折扣</w:t>
            </w:r>
          </w:p>
          <w:p w14:paraId="42AB4A86" w14:textId="77777777" w:rsidR="002C19E9" w:rsidRPr="00FA65F1" w:rsidRDefault="00DB45D6" w:rsidP="00DB45D6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幫助有需要的人</w:t>
            </w:r>
          </w:p>
          <w:p w14:paraId="7752DE9F" w14:textId="3C271707" w:rsidR="00DB45D6" w:rsidRPr="00FA65F1" w:rsidRDefault="00DB45D6" w:rsidP="00DB45D6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增加商譽</w:t>
            </w:r>
          </w:p>
        </w:tc>
      </w:tr>
      <w:tr w:rsidR="002C19E9" w:rsidRPr="00FA65F1" w14:paraId="6D2BB690" w14:textId="77777777" w:rsidTr="00DB45D6">
        <w:tc>
          <w:tcPr>
            <w:tcW w:w="5216" w:type="dxa"/>
          </w:tcPr>
          <w:p w14:paraId="3C854E6B" w14:textId="77777777" w:rsidR="002C19E9" w:rsidRPr="00FA65F1" w:rsidRDefault="002C19E9" w:rsidP="002C19E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Fulling Corporate Social Responsibility</w:t>
            </w:r>
          </w:p>
          <w:p w14:paraId="3B122F22" w14:textId="77777777" w:rsidR="002C19E9" w:rsidRPr="00FA65F1" w:rsidRDefault="002C19E9" w:rsidP="002C19E9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Provide good quality, safety, environmental-friendly products</w:t>
            </w:r>
          </w:p>
          <w:p w14:paraId="6DEE8C42" w14:textId="77777777" w:rsidR="002C19E9" w:rsidRPr="00FA65F1" w:rsidRDefault="002C19E9" w:rsidP="002C19E9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Ensure welfare of labor</w:t>
            </w:r>
          </w:p>
          <w:p w14:paraId="7080269C" w14:textId="77777777" w:rsidR="002C19E9" w:rsidRPr="00FA65F1" w:rsidRDefault="002C19E9" w:rsidP="002C19E9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Provide job opportunities to the disable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d</w:t>
            </w:r>
          </w:p>
          <w:p w14:paraId="6CD51DAC" w14:textId="77777777" w:rsidR="002C19E9" w:rsidRPr="00FA65F1" w:rsidRDefault="002C19E9" w:rsidP="002C19E9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Meet desire and ethical standard of society</w:t>
            </w:r>
          </w:p>
          <w:p w14:paraId="1BE37D9B" w14:textId="2E181472" w:rsidR="002C19E9" w:rsidRPr="00FA65F1" w:rsidRDefault="002C19E9" w:rsidP="002C19E9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Increase goodwill</w:t>
            </w:r>
          </w:p>
        </w:tc>
        <w:tc>
          <w:tcPr>
            <w:tcW w:w="5214" w:type="dxa"/>
          </w:tcPr>
          <w:p w14:paraId="57B802BD" w14:textId="77777777" w:rsidR="002C19E9" w:rsidRPr="00FA65F1" w:rsidRDefault="002C19E9" w:rsidP="002C19E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3.   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履行企業社會責任</w:t>
            </w:r>
          </w:p>
          <w:p w14:paraId="707BCBC7" w14:textId="77777777" w:rsidR="002C19E9" w:rsidRPr="00FA65F1" w:rsidRDefault="002C19E9" w:rsidP="002C19E9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提供優質、安全、環保的產品</w:t>
            </w:r>
          </w:p>
          <w:p w14:paraId="27A97D19" w14:textId="77777777" w:rsidR="002C19E9" w:rsidRPr="00FA65F1" w:rsidRDefault="002C19E9" w:rsidP="002C19E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FC4626F" w14:textId="77777777" w:rsidR="002C19E9" w:rsidRPr="00FA65F1" w:rsidRDefault="002C19E9" w:rsidP="002C19E9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確保勞工福利</w:t>
            </w:r>
          </w:p>
          <w:p w14:paraId="144C29D6" w14:textId="77777777" w:rsidR="002C19E9" w:rsidRPr="00FA65F1" w:rsidRDefault="002C19E9" w:rsidP="002C19E9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為殘疾人提供就業機會</w:t>
            </w:r>
          </w:p>
          <w:p w14:paraId="5F9FF0E6" w14:textId="77777777" w:rsidR="002C19E9" w:rsidRPr="00FA65F1" w:rsidRDefault="002C19E9" w:rsidP="002C19E9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滿足社會的願望和道德標準</w:t>
            </w:r>
          </w:p>
          <w:p w14:paraId="0156774F" w14:textId="6DDA0287" w:rsidR="002C19E9" w:rsidRPr="00FA65F1" w:rsidRDefault="002C19E9" w:rsidP="002C19E9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增加商譽</w:t>
            </w:r>
          </w:p>
        </w:tc>
      </w:tr>
    </w:tbl>
    <w:p w14:paraId="455FBD32" w14:textId="155B9CB7" w:rsidR="005C7D3F" w:rsidRPr="00FA65F1" w:rsidRDefault="005C7D3F" w:rsidP="005C7D3F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8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Total Social Surplus and Marginal Social Surplus</w:t>
      </w:r>
      <w:r w:rsidR="00662ED7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總</w:t>
      </w:r>
      <w:r w:rsidR="00777DED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社會盈餘和</w:t>
      </w:r>
      <w:r w:rsidR="00662ED7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邊際</w:t>
      </w:r>
      <w:r w:rsidR="00777DED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社會盈餘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777DED" w:rsidRPr="00FA65F1" w14:paraId="258F1536" w14:textId="77777777" w:rsidTr="002C19E9">
        <w:tc>
          <w:tcPr>
            <w:tcW w:w="5225" w:type="dxa"/>
          </w:tcPr>
          <w:p w14:paraId="1D29F773" w14:textId="77777777" w:rsidR="00777DED" w:rsidRPr="00FA65F1" w:rsidRDefault="00777DED" w:rsidP="00777DED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Total Social Surplus (TSS)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br/>
              <w:t xml:space="preserve">= Consumer Surplus + Producer Surplus (CS + PS) </w:t>
            </w:r>
          </w:p>
          <w:p w14:paraId="1EEBBB59" w14:textId="666544C4" w:rsidR="00777DED" w:rsidRPr="00FA65F1" w:rsidRDefault="00777DED" w:rsidP="005C7D3F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Marginal Social Surplus (MSS)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br/>
              <w:t xml:space="preserve">= Marginal Benefit – Marginal Cost </w:t>
            </w:r>
          </w:p>
        </w:tc>
        <w:tc>
          <w:tcPr>
            <w:tcW w:w="5225" w:type="dxa"/>
          </w:tcPr>
          <w:p w14:paraId="30904E96" w14:textId="6A7B5844" w:rsidR="00662ED7" w:rsidRPr="00FA65F1" w:rsidRDefault="00662ED7" w:rsidP="00662ED7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總社會盈餘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(TSS)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br/>
              <w:t xml:space="preserve">=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消費者盈餘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+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生產者盈餘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(CS + PS) </w:t>
            </w:r>
          </w:p>
          <w:p w14:paraId="547EF523" w14:textId="70D6C004" w:rsidR="00777DED" w:rsidRPr="00FA65F1" w:rsidRDefault="00662ED7" w:rsidP="005C7D3F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邊際社會盈餘</w:t>
            </w:r>
            <w:r w:rsidR="00D61BB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(MSS)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br/>
              <w:t xml:space="preserve">=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邊際利益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–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邊際成本</w:t>
            </w:r>
          </w:p>
        </w:tc>
      </w:tr>
      <w:tr w:rsidR="00777DED" w:rsidRPr="00FA65F1" w14:paraId="56AF7FB0" w14:textId="77777777" w:rsidTr="002C19E9">
        <w:tc>
          <w:tcPr>
            <w:tcW w:w="5225" w:type="dxa"/>
          </w:tcPr>
          <w:p w14:paraId="388E4E5B" w14:textId="77777777" w:rsidR="00777DED" w:rsidRPr="00FA65F1" w:rsidRDefault="00777DED" w:rsidP="00777DED">
            <w:pPr>
              <w:spacing w:line="360" w:lineRule="auto"/>
              <w:rPr>
                <w:rFonts w:ascii="Segoe UI Symbol" w:hAnsi="Segoe UI Symbol" w:cs="Segoe UI Symbol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Total social surplus is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HK"/>
              </w:rPr>
              <w:t>MAXMIZED</w:t>
            </w:r>
          </w:p>
          <w:p w14:paraId="4660CD21" w14:textId="77777777" w:rsidR="00777DED" w:rsidRPr="00FA65F1" w:rsidRDefault="00777DED" w:rsidP="00777DED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When MB = MC and no additional Social surplus can attain</w:t>
            </w:r>
          </w:p>
          <w:p w14:paraId="7D2D75C1" w14:textId="52E22D8E" w:rsidR="00777DED" w:rsidRPr="00FA65F1" w:rsidRDefault="00777DED" w:rsidP="00B55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ab/>
              <w:t>Efficiency is attained</w:t>
            </w:r>
          </w:p>
        </w:tc>
        <w:tc>
          <w:tcPr>
            <w:tcW w:w="5225" w:type="dxa"/>
          </w:tcPr>
          <w:p w14:paraId="4A1D20FD" w14:textId="551EFF54" w:rsidR="00662ED7" w:rsidRPr="00FA65F1" w:rsidRDefault="00662ED7" w:rsidP="00662ED7">
            <w:pPr>
              <w:spacing w:line="360" w:lineRule="auto"/>
              <w:rPr>
                <w:rFonts w:ascii="Segoe UI Symbol" w:hAnsi="Segoe UI Symbol" w:cs="Segoe UI Symbol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總社會盈餘已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val="en-HK"/>
              </w:rPr>
              <w:t>最大化</w:t>
            </w:r>
          </w:p>
          <w:p w14:paraId="5A875A4F" w14:textId="5EA16AB3" w:rsidR="00662ED7" w:rsidRPr="00FA65F1" w:rsidRDefault="00662ED7" w:rsidP="00662ED7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當邊際利益</w:t>
            </w:r>
            <w:r w:rsidR="00B55080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=</w:t>
            </w:r>
            <w:r w:rsidR="00B55080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邊際成本且無法獲得額外的社會盈餘時</w:t>
            </w:r>
          </w:p>
          <w:p w14:paraId="540B75B5" w14:textId="49FA89DC" w:rsidR="00777DED" w:rsidRPr="00FA65F1" w:rsidRDefault="00662ED7" w:rsidP="00B55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ab/>
            </w:r>
            <w:r w:rsidR="00B40497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達到效率</w:t>
            </w:r>
          </w:p>
        </w:tc>
      </w:tr>
    </w:tbl>
    <w:p w14:paraId="1771FC4B" w14:textId="77777777" w:rsidR="00777DED" w:rsidRPr="00FA65F1" w:rsidRDefault="00777DED" w:rsidP="005C7D3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</w:p>
    <w:p w14:paraId="31ADBC59" w14:textId="60818ADB" w:rsidR="005C7D3F" w:rsidRPr="00FA65F1" w:rsidRDefault="005C7D3F" w:rsidP="00777DE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 xml:space="preserve">*** </w:t>
      </w:r>
      <w:r w:rsidR="002C19E9" w:rsidRPr="00FA65F1">
        <w:rPr>
          <w:rFonts w:ascii="Times New Roman" w:hAnsi="Times New Roman" w:cs="Times New Roman"/>
          <w:color w:val="000000" w:themeColor="text1"/>
          <w:sz w:val="20"/>
          <w:szCs w:val="20"/>
          <w:lang w:val="en-HK"/>
        </w:rPr>
        <w:t>DSE Reminder: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777DED" w:rsidRPr="00FA65F1" w14:paraId="47908134" w14:textId="77777777" w:rsidTr="002C19E9">
        <w:tc>
          <w:tcPr>
            <w:tcW w:w="5225" w:type="dxa"/>
          </w:tcPr>
          <w:p w14:paraId="6888F36D" w14:textId="2B486D65" w:rsidR="00D57038" w:rsidRDefault="00777DED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Case 1:</w:t>
            </w:r>
            <w:r w:rsidR="00785F22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When CS &gt; PS or PS &gt; CS </w:t>
            </w:r>
          </w:p>
          <w:p w14:paraId="04792E8A" w14:textId="77777777" w:rsidR="00D61BB6" w:rsidRPr="00FA65F1" w:rsidRDefault="00D61BB6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</w:p>
          <w:p w14:paraId="3C015CF7" w14:textId="41817C1C" w:rsidR="00777DED" w:rsidRPr="00FA65F1" w:rsidRDefault="00777DED" w:rsidP="002C19E9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it may still lead to a maximized TSS</w:t>
            </w:r>
          </w:p>
          <w:p w14:paraId="6F9D5A9B" w14:textId="04B8CA08" w:rsidR="00E85D80" w:rsidRPr="00FA65F1" w:rsidRDefault="00E85D80" w:rsidP="00E85D80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</w:p>
        </w:tc>
        <w:tc>
          <w:tcPr>
            <w:tcW w:w="5225" w:type="dxa"/>
          </w:tcPr>
          <w:p w14:paraId="62C0D68F" w14:textId="44D85F26" w:rsidR="00F570BE" w:rsidRPr="00FA65F1" w:rsidRDefault="00F570BE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案例一：</w:t>
            </w:r>
            <w:r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>當消費者盈餘</w:t>
            </w:r>
            <w:r w:rsidRPr="00FA65F1">
              <w:rPr>
                <w:rFonts w:ascii="Algerian" w:hAnsi="Algerian" w:cs="Times New Roman"/>
                <w:color w:val="000000" w:themeColor="text1"/>
                <w:sz w:val="20"/>
                <w:szCs w:val="20"/>
                <w:lang w:val="en-HK"/>
              </w:rPr>
              <w:t xml:space="preserve"> &gt; </w:t>
            </w:r>
            <w:r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>生產者盈餘</w:t>
            </w:r>
            <w:r w:rsidRPr="00FA65F1">
              <w:rPr>
                <w:rFonts w:ascii="Algerian" w:hAnsi="Algeri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="00BC56E9"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>或</w:t>
            </w:r>
            <w:r w:rsidR="000F683F"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>生產者盈餘</w:t>
            </w:r>
            <w:r w:rsidRPr="00FA65F1">
              <w:rPr>
                <w:rFonts w:ascii="Algerian" w:hAnsi="Algerian" w:cs="Times New Roman"/>
                <w:color w:val="000000" w:themeColor="text1"/>
                <w:sz w:val="20"/>
                <w:szCs w:val="20"/>
                <w:lang w:val="en-HK"/>
              </w:rPr>
              <w:t xml:space="preserve">&gt; </w:t>
            </w:r>
            <w:r w:rsidR="000F683F"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>消費者盈餘</w:t>
            </w:r>
            <w:r w:rsidRPr="00FA65F1">
              <w:rPr>
                <w:rFonts w:ascii="Algerian" w:hAnsi="Algeri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</w:p>
          <w:p w14:paraId="02A9CFAB" w14:textId="28EB94AB" w:rsidR="00777DED" w:rsidRPr="00FA65F1" w:rsidRDefault="00BC56E9" w:rsidP="002C19E9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它可能仍然會導致最大化的總社會盈餘</w:t>
            </w:r>
          </w:p>
        </w:tc>
      </w:tr>
      <w:tr w:rsidR="00777DED" w:rsidRPr="00FA65F1" w14:paraId="573E4E49" w14:textId="77777777" w:rsidTr="002C19E9">
        <w:tc>
          <w:tcPr>
            <w:tcW w:w="5225" w:type="dxa"/>
          </w:tcPr>
          <w:p w14:paraId="07E2AFF3" w14:textId="0C084240" w:rsidR="00D57038" w:rsidRDefault="00777DED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Case 2:</w:t>
            </w:r>
            <w:r w:rsidR="00785F22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 xml:space="preserve">CS = PS may not imply a maximized TSS </w:t>
            </w:r>
          </w:p>
          <w:p w14:paraId="37C281F7" w14:textId="77777777" w:rsidR="00D61BB6" w:rsidRPr="00FA65F1" w:rsidRDefault="00D61BB6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</w:p>
          <w:p w14:paraId="0DB97692" w14:textId="59EFB791" w:rsidR="00777DED" w:rsidRPr="00FA65F1" w:rsidRDefault="00777DED" w:rsidP="002C19E9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Since they may not be maximized</w:t>
            </w:r>
          </w:p>
        </w:tc>
        <w:tc>
          <w:tcPr>
            <w:tcW w:w="5225" w:type="dxa"/>
          </w:tcPr>
          <w:p w14:paraId="0E97D4AA" w14:textId="3F24D48C" w:rsidR="000F683F" w:rsidRPr="00FA65F1" w:rsidRDefault="00BC56E9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案例二：</w:t>
            </w:r>
            <w:r w:rsidR="000F683F"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>消費者盈餘</w:t>
            </w:r>
            <w:r w:rsidR="00D57038"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="000F683F"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>=</w:t>
            </w:r>
            <w:r w:rsidR="00D57038" w:rsidRPr="00FA65F1">
              <w:rPr>
                <w:rFonts w:ascii="Algerian" w:hAnsi="Algerian" w:cs="Times New Roman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="000F683F"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>生產者盈餘未必能夠實行</w:t>
            </w:r>
            <w:r w:rsidR="00832D64"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  <w:lang w:val="en-HK"/>
              </w:rPr>
              <w:t>總社會盈餘最大化</w:t>
            </w:r>
          </w:p>
          <w:p w14:paraId="22A9D321" w14:textId="4F73AA23" w:rsidR="00777DED" w:rsidRPr="00FA65F1" w:rsidRDefault="00BC56E9" w:rsidP="00D57038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因為它們可能</w:t>
            </w:r>
            <w:r w:rsidR="00D61BB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 w:eastAsia="zh-HK"/>
              </w:rPr>
              <w:t>並未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最大化</w:t>
            </w:r>
          </w:p>
          <w:p w14:paraId="1F067EE1" w14:textId="503A292B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</w:p>
        </w:tc>
      </w:tr>
      <w:tr w:rsidR="00777DED" w:rsidRPr="00FA65F1" w14:paraId="44D5B859" w14:textId="77777777" w:rsidTr="002C19E9">
        <w:tc>
          <w:tcPr>
            <w:tcW w:w="5225" w:type="dxa"/>
          </w:tcPr>
          <w:p w14:paraId="33B03D98" w14:textId="028ED327" w:rsidR="00777DED" w:rsidRPr="00FA65F1" w:rsidRDefault="00777DED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Case 3:</w:t>
            </w:r>
            <w:r w:rsidR="00785F22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CS is maximized,</w:t>
            </w:r>
          </w:p>
          <w:p w14:paraId="46D80B8C" w14:textId="77777777" w:rsidR="00D57038" w:rsidRPr="00FA65F1" w:rsidRDefault="00777DED" w:rsidP="00D57038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It may not imply a maximized TSS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ab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ab/>
            </w:r>
          </w:p>
          <w:p w14:paraId="0B37B947" w14:textId="14D32165" w:rsidR="00777DED" w:rsidRPr="00FA65F1" w:rsidRDefault="00777DED" w:rsidP="00D57038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We do not know </w:t>
            </w:r>
            <w:r w:rsidR="00E85D80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surplus</w:t>
            </w:r>
          </w:p>
          <w:p w14:paraId="0C4E2A7A" w14:textId="77777777" w:rsidR="00777DED" w:rsidRPr="00FA65F1" w:rsidRDefault="00777DED" w:rsidP="002C19E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</w:p>
        </w:tc>
        <w:tc>
          <w:tcPr>
            <w:tcW w:w="5225" w:type="dxa"/>
          </w:tcPr>
          <w:p w14:paraId="00CB4E22" w14:textId="737C7FFC" w:rsidR="00BC56E9" w:rsidRPr="00FA65F1" w:rsidRDefault="00BC56E9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案例三：</w:t>
            </w:r>
            <w:r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</w:rPr>
              <w:t>當消費者盈餘最大化時，</w:t>
            </w:r>
          </w:p>
          <w:p w14:paraId="1729DA58" w14:textId="4AC3544F" w:rsidR="00D57038" w:rsidRPr="00FA65F1" w:rsidRDefault="00BC56E9" w:rsidP="00D57038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它可能並不意味著總社會盈餘</w:t>
            </w:r>
            <w:r w:rsidR="00D61BB6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最大化</w:t>
            </w:r>
          </w:p>
          <w:p w14:paraId="128126DA" w14:textId="09C2E889" w:rsidR="00BC56E9" w:rsidRPr="00FA65F1" w:rsidRDefault="00BC56E9" w:rsidP="00D57038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我們不知道生產者盈餘</w:t>
            </w:r>
          </w:p>
          <w:p w14:paraId="2DC049A3" w14:textId="77777777" w:rsidR="00777DED" w:rsidRPr="00FA65F1" w:rsidRDefault="00777DED" w:rsidP="002C19E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</w:p>
        </w:tc>
      </w:tr>
      <w:tr w:rsidR="00777DED" w:rsidRPr="00FA65F1" w14:paraId="29E8C28C" w14:textId="77777777" w:rsidTr="002C19E9">
        <w:tc>
          <w:tcPr>
            <w:tcW w:w="5225" w:type="dxa"/>
          </w:tcPr>
          <w:p w14:paraId="7CD2E668" w14:textId="35BB0030" w:rsidR="00777DED" w:rsidRPr="00FA65F1" w:rsidRDefault="00777DED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Case 4:</w:t>
            </w:r>
            <w:r w:rsidR="00785F22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PS is maximized,</w:t>
            </w:r>
          </w:p>
          <w:p w14:paraId="2D48279D" w14:textId="77777777" w:rsidR="00785F22" w:rsidRPr="00FA65F1" w:rsidRDefault="00777DED" w:rsidP="00785F22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>It may not imply a maximized TSS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ab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  <w:tab/>
            </w:r>
          </w:p>
          <w:p w14:paraId="41DE10BA" w14:textId="6EF62DDC" w:rsidR="00777DED" w:rsidRPr="00FA65F1" w:rsidRDefault="00777DED" w:rsidP="00785F22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We do not know</w:t>
            </w:r>
            <w:r w:rsidR="00E85D80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="00E85D80"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onsumer surplus </w:t>
            </w:r>
          </w:p>
          <w:p w14:paraId="560E08C5" w14:textId="77777777" w:rsidR="00777DED" w:rsidRPr="00FA65F1" w:rsidRDefault="00777DED" w:rsidP="002C19E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HK"/>
              </w:rPr>
            </w:pPr>
          </w:p>
        </w:tc>
        <w:tc>
          <w:tcPr>
            <w:tcW w:w="5225" w:type="dxa"/>
          </w:tcPr>
          <w:p w14:paraId="0A03A4F2" w14:textId="7F6A55AA" w:rsidR="00BC56E9" w:rsidRPr="00FA65F1" w:rsidRDefault="00BC56E9" w:rsidP="00785F2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案例四：</w:t>
            </w:r>
            <w:r w:rsidRPr="00FA65F1">
              <w:rPr>
                <w:rFonts w:ascii="Algerian" w:hAnsi="Algerian" w:cs="Times New Roman" w:hint="eastAsia"/>
                <w:color w:val="000000" w:themeColor="text1"/>
                <w:sz w:val="20"/>
                <w:szCs w:val="20"/>
              </w:rPr>
              <w:t>當生產者盈餘最大化時，</w:t>
            </w:r>
          </w:p>
          <w:p w14:paraId="67E2CCD6" w14:textId="046C5346" w:rsidR="00785F22" w:rsidRPr="00FA65F1" w:rsidRDefault="00BC56E9" w:rsidP="00785F22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它可能並不意味著總社會盈餘</w:t>
            </w:r>
            <w:r w:rsidR="00D61BB6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en-HK"/>
              </w:rPr>
              <w:t>最大化</w:t>
            </w:r>
          </w:p>
          <w:p w14:paraId="48DB956E" w14:textId="75F234DC" w:rsidR="00BC56E9" w:rsidRPr="00FA65F1" w:rsidRDefault="00BC56E9" w:rsidP="00785F22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我們不知道消費者盈餘</w:t>
            </w:r>
          </w:p>
          <w:p w14:paraId="7373509E" w14:textId="77777777" w:rsidR="00777DED" w:rsidRPr="00FA65F1" w:rsidRDefault="00777DED" w:rsidP="002C19E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5AF1BE8F" w14:textId="1DFE93BF" w:rsidR="005C7D3F" w:rsidRPr="00FA65F1" w:rsidRDefault="005C7D3F" w:rsidP="005C7D3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B626E9C" w14:textId="77777777" w:rsidR="00DA70D2" w:rsidRPr="00FA65F1" w:rsidRDefault="00DA70D2" w:rsidP="005C7D3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97EBCD7" w14:textId="77777777" w:rsidR="00785F22" w:rsidRPr="00FA65F1" w:rsidRDefault="005C7D3F" w:rsidP="00785F22">
      <w:pPr>
        <w:spacing w:line="276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9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785F22"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>Change in Total Social Surplus, Consumer Surplus &amp;</w:t>
      </w:r>
      <w:r w:rsidR="00B82686" w:rsidRPr="00FA65F1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>Producer Surplus</w:t>
      </w:r>
    </w:p>
    <w:p w14:paraId="72C53B38" w14:textId="1807303B" w:rsidR="00E85D80" w:rsidRPr="00FA65F1" w:rsidRDefault="00785F22" w:rsidP="00E85D80">
      <w:pPr>
        <w:spacing w:line="276" w:lineRule="auto"/>
        <w:ind w:left="480" w:firstLine="480"/>
        <w:rPr>
          <w:rFonts w:ascii="Times New Roman" w:hAnsi="Times New Roman" w:cs="Times New Roman"/>
          <w:b/>
          <w:color w:val="000000" w:themeColor="text1"/>
        </w:rPr>
      </w:pPr>
      <w:r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總社會盈餘，消費者盈餘和生產者盈餘的變化</w:t>
      </w:r>
      <w:r w:rsidRPr="00FA65F1">
        <w:rPr>
          <w:rFonts w:ascii="Times New Roman" w:hAnsi="Times New Roman" w:cs="Times New Roman" w:hint="eastAsia"/>
          <w:b/>
          <w:color w:val="000000" w:themeColor="text1"/>
        </w:rPr>
        <w:t xml:space="preserve"> </w:t>
      </w:r>
      <w:r w:rsidRPr="00FA65F1">
        <w:rPr>
          <w:rFonts w:ascii="Times New Roman" w:hAnsi="Times New Roman" w:cs="Times New Roman"/>
          <w:b/>
          <w:color w:val="000000" w:themeColor="text1"/>
        </w:rPr>
        <w:t xml:space="preserve"> 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E85D80" w:rsidRPr="00FA65F1" w14:paraId="23E909EA" w14:textId="77777777" w:rsidTr="00E85D80">
        <w:tc>
          <w:tcPr>
            <w:tcW w:w="5225" w:type="dxa"/>
          </w:tcPr>
          <w:p w14:paraId="3CB6D88A" w14:textId="46DC57A3" w:rsidR="00E85D80" w:rsidRPr="00FA65F1" w:rsidRDefault="00E85D80" w:rsidP="00E85D80">
            <w:pPr>
              <w:rPr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Case 1: Increase in demand</w:t>
            </w:r>
            <w:r w:rsidRPr="00FA65F1">
              <w:rPr>
                <w:rFonts w:hint="eastAsia"/>
                <w:sz w:val="20"/>
                <w:szCs w:val="20"/>
              </w:rPr>
              <w:t>需求上升</w:t>
            </w:r>
          </w:p>
          <w:p w14:paraId="70048CC2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7C7C076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3E24408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1BD87AB0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3F2AED8B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14B70A52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051C8204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2093D82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3950548D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90D7985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C7D6A68" w14:textId="77777777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06151D3B" w14:textId="4D9E0870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5E955768" w14:textId="0E1AD4CC" w:rsidR="00E85D80" w:rsidRPr="00FA65F1" w:rsidRDefault="00E85D80" w:rsidP="00E85D80">
            <w:pPr>
              <w:rPr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Case 2: Increase in Supply</w:t>
            </w:r>
            <w:r w:rsidRPr="00FA65F1">
              <w:rPr>
                <w:rFonts w:hint="eastAsia"/>
                <w:sz w:val="20"/>
                <w:szCs w:val="20"/>
              </w:rPr>
              <w:t>供應上升</w:t>
            </w:r>
          </w:p>
          <w:p w14:paraId="730F1016" w14:textId="22471663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E85D80" w:rsidRPr="00FA65F1" w14:paraId="2E04D97E" w14:textId="77777777" w:rsidTr="00E85D80">
        <w:tc>
          <w:tcPr>
            <w:tcW w:w="5225" w:type="dxa"/>
          </w:tcPr>
          <w:p w14:paraId="1CFFE0A5" w14:textId="6A5480C1" w:rsidR="00E85D80" w:rsidRPr="00FA65F1" w:rsidRDefault="00E85D80" w:rsidP="00E85D80">
            <w:pPr>
              <w:spacing w:line="276" w:lineRule="auto"/>
              <w:rPr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Case 3: Decrease in demand </w:t>
            </w:r>
            <w:r w:rsidRPr="00FA65F1">
              <w:rPr>
                <w:rFonts w:hint="eastAsia"/>
                <w:sz w:val="20"/>
                <w:szCs w:val="20"/>
              </w:rPr>
              <w:t>需求下降</w:t>
            </w:r>
          </w:p>
          <w:p w14:paraId="56CDA9A4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1B305864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418062C0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1D010653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3491072A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5687438B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76C89D32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0017229B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4E9033E0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7B08E744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6F2921EB" w14:textId="77777777" w:rsidR="00E85D80" w:rsidRPr="00FA65F1" w:rsidRDefault="00E85D80" w:rsidP="00E85D80">
            <w:pPr>
              <w:spacing w:line="276" w:lineRule="auto"/>
              <w:rPr>
                <w:bCs/>
                <w:sz w:val="20"/>
                <w:szCs w:val="20"/>
              </w:rPr>
            </w:pPr>
          </w:p>
          <w:p w14:paraId="0681D0FF" w14:textId="4B0792E8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3D3B7BB0" w14:textId="59B1B334" w:rsidR="00E85D80" w:rsidRPr="00FA65F1" w:rsidRDefault="00E85D80" w:rsidP="00E85D80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Case 4: Decrease in Supply </w:t>
            </w:r>
            <w:r w:rsidRPr="00FA65F1">
              <w:rPr>
                <w:rFonts w:hint="eastAsia"/>
                <w:sz w:val="20"/>
                <w:szCs w:val="20"/>
              </w:rPr>
              <w:t>需求下降</w:t>
            </w:r>
          </w:p>
        </w:tc>
      </w:tr>
    </w:tbl>
    <w:p w14:paraId="5B81916A" w14:textId="7A961E8B" w:rsidR="005C7D3F" w:rsidRPr="00FA65F1" w:rsidRDefault="003869B0" w:rsidP="00E85D80">
      <w:pPr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52F27BE" wp14:editId="240E18EB">
                <wp:simplePos x="0" y="0"/>
                <wp:positionH relativeFrom="column">
                  <wp:posOffset>3646120</wp:posOffset>
                </wp:positionH>
                <wp:positionV relativeFrom="paragraph">
                  <wp:posOffset>7068378</wp:posOffset>
                </wp:positionV>
                <wp:extent cx="2832514" cy="308113"/>
                <wp:effectExtent l="0" t="0" r="0" b="0"/>
                <wp:wrapNone/>
                <wp:docPr id="480" name="文字方塊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514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29BFB" w14:textId="77777777" w:rsidR="003869B0" w:rsidRPr="00E67579" w:rsidRDefault="003869B0" w:rsidP="003869B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消費者盈餘，生產者盈餘和總社會盈餘下降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F27BE" id="文字方塊 480" o:spid="_x0000_s1088" type="#_x0000_t202" style="position:absolute;margin-left:287.1pt;margin-top:556.55pt;width:223.05pt;height:24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" filled="f" stroked="f">
                <v:textbox>
                  <w:txbxContent>
                    <w:p w14:paraId="17B29BFB" w14:textId="77777777" w:rsidR="003869B0" w:rsidRPr="00E67579" w:rsidRDefault="003869B0" w:rsidP="003869B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消費者盈餘，生產者盈餘和總社會盈餘下降</w:t>
                      </w:r>
                    </w:p>
                  </w:txbxContent>
                </v:textbox>
              </v:shape>
            </w:pict>
          </mc:Fallback>
        </mc:AlternateContent>
      </w:r>
      <w:r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5938AF5" wp14:editId="1EFA2A89">
                <wp:simplePos x="0" y="0"/>
                <wp:positionH relativeFrom="column">
                  <wp:posOffset>362778</wp:posOffset>
                </wp:positionH>
                <wp:positionV relativeFrom="paragraph">
                  <wp:posOffset>7068721</wp:posOffset>
                </wp:positionV>
                <wp:extent cx="2832514" cy="308113"/>
                <wp:effectExtent l="0" t="0" r="0" b="0"/>
                <wp:wrapNone/>
                <wp:docPr id="479" name="文字方塊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514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52ED0" w14:textId="1ACB7BE3" w:rsidR="003869B0" w:rsidRPr="00E67579" w:rsidRDefault="003869B0" w:rsidP="003869B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消費者盈餘，生產者盈餘和總社會盈餘下降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38AF5" id="文字方塊 479" o:spid="_x0000_s1089" type="#_x0000_t202" style="position:absolute;margin-left:28.55pt;margin-top:556.6pt;width:223.05pt;height:24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" filled="f" stroked="f">
                <v:textbox>
                  <w:txbxContent>
                    <w:p w14:paraId="1C652ED0" w14:textId="1ACB7BE3" w:rsidR="003869B0" w:rsidRPr="00E67579" w:rsidRDefault="003869B0" w:rsidP="003869B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消費者盈餘，生產者盈餘和總社會盈餘下降</w:t>
                      </w:r>
                    </w:p>
                  </w:txbxContent>
                </v:textbox>
              </v:shape>
            </w:pict>
          </mc:Fallback>
        </mc:AlternateContent>
      </w:r>
      <w:r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4B7213A" wp14:editId="2113A6C3">
                <wp:simplePos x="0" y="0"/>
                <wp:positionH relativeFrom="column">
                  <wp:posOffset>5027673</wp:posOffset>
                </wp:positionH>
                <wp:positionV relativeFrom="paragraph">
                  <wp:posOffset>6701726</wp:posOffset>
                </wp:positionV>
                <wp:extent cx="1451113" cy="308113"/>
                <wp:effectExtent l="0" t="0" r="0" b="0"/>
                <wp:wrapNone/>
                <wp:docPr id="478" name="文字方塊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113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78894" w14:textId="565A285E" w:rsidR="003869B0" w:rsidRPr="00E67579" w:rsidRDefault="003869B0" w:rsidP="003869B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價格上身，量下降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7213A" id="文字方塊 478" o:spid="_x0000_s1090" type="#_x0000_t202" style="position:absolute;margin-left:395.9pt;margin-top:527.7pt;width:114.25pt;height:24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" filled="f" stroked="f">
                <v:textbox>
                  <w:txbxContent>
                    <w:p w14:paraId="5BE78894" w14:textId="565A285E" w:rsidR="003869B0" w:rsidRPr="00E67579" w:rsidRDefault="003869B0" w:rsidP="003869B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價格上身，量下降</w:t>
                      </w:r>
                    </w:p>
                  </w:txbxContent>
                </v:textbox>
              </v:shape>
            </w:pict>
          </mc:Fallback>
        </mc:AlternateContent>
      </w:r>
      <w:r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B88AC80" wp14:editId="4B8D3899">
                <wp:simplePos x="0" y="0"/>
                <wp:positionH relativeFrom="column">
                  <wp:posOffset>1801495</wp:posOffset>
                </wp:positionH>
                <wp:positionV relativeFrom="paragraph">
                  <wp:posOffset>6700052</wp:posOffset>
                </wp:positionV>
                <wp:extent cx="1451113" cy="308113"/>
                <wp:effectExtent l="0" t="0" r="0" b="0"/>
                <wp:wrapNone/>
                <wp:docPr id="477" name="文字方塊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113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5396F" w14:textId="3EEA9B17" w:rsidR="003869B0" w:rsidRPr="00E67579" w:rsidRDefault="003869B0" w:rsidP="003869B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價格和量下降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8AC80" id="文字方塊 477" o:spid="_x0000_s1091" type="#_x0000_t202" style="position:absolute;margin-left:141.85pt;margin-top:527.55pt;width:114.25pt;height:24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" filled="f" stroked="f">
                <v:textbox>
                  <w:txbxContent>
                    <w:p w14:paraId="04A5396F" w14:textId="3EEA9B17" w:rsidR="003869B0" w:rsidRPr="00E67579" w:rsidRDefault="003869B0" w:rsidP="003869B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價格和量下降</w:t>
                      </w:r>
                    </w:p>
                  </w:txbxContent>
                </v:textbox>
              </v:shape>
            </w:pict>
          </mc:Fallback>
        </mc:AlternateContent>
      </w:r>
      <w:r w:rsidR="00E67579"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A6FF48E" wp14:editId="3FD00F1A">
                <wp:simplePos x="0" y="0"/>
                <wp:positionH relativeFrom="column">
                  <wp:posOffset>4392903</wp:posOffset>
                </wp:positionH>
                <wp:positionV relativeFrom="paragraph">
                  <wp:posOffset>6483295</wp:posOffset>
                </wp:positionV>
                <wp:extent cx="1033670" cy="308113"/>
                <wp:effectExtent l="0" t="0" r="0" b="0"/>
                <wp:wrapNone/>
                <wp:docPr id="476" name="文字方塊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670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61439" w14:textId="1FAAB506" w:rsidR="00E67579" w:rsidRPr="00E67579" w:rsidRDefault="00E67579" w:rsidP="00E67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供應</w:t>
                            </w:r>
                            <w:r w:rsidRPr="00E6757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上升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FF48E" id="文字方塊 476" o:spid="_x0000_s1092" type="#_x0000_t202" style="position:absolute;margin-left:345.9pt;margin-top:510.5pt;width:81.4pt;height:24.25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" filled="f" stroked="f">
                <v:textbox>
                  <w:txbxContent>
                    <w:p w14:paraId="08061439" w14:textId="1FAAB506" w:rsidR="00E67579" w:rsidRPr="00E67579" w:rsidRDefault="00E67579" w:rsidP="00E6757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供應</w:t>
                      </w:r>
                      <w:r w:rsidRPr="00E67579">
                        <w:rPr>
                          <w:rFonts w:hint="eastAsia"/>
                          <w:sz w:val="20"/>
                          <w:szCs w:val="20"/>
                        </w:rPr>
                        <w:t>上升</w:t>
                      </w:r>
                    </w:p>
                  </w:txbxContent>
                </v:textbox>
              </v:shape>
            </w:pict>
          </mc:Fallback>
        </mc:AlternateContent>
      </w:r>
      <w:r w:rsidR="00E67579"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0B0DF6E" wp14:editId="5DE521C1">
                <wp:simplePos x="0" y="0"/>
                <wp:positionH relativeFrom="column">
                  <wp:posOffset>884389</wp:posOffset>
                </wp:positionH>
                <wp:positionV relativeFrom="paragraph">
                  <wp:posOffset>6483294</wp:posOffset>
                </wp:positionV>
                <wp:extent cx="1033670" cy="308113"/>
                <wp:effectExtent l="0" t="0" r="0" b="0"/>
                <wp:wrapNone/>
                <wp:docPr id="475" name="文字方塊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670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2F7BE" w14:textId="77777777" w:rsidR="00E67579" w:rsidRPr="00E67579" w:rsidRDefault="00E67579" w:rsidP="00E67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需求</w:t>
                            </w:r>
                            <w:r w:rsidRPr="00E6757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上升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0DF6E" id="文字方塊 475" o:spid="_x0000_s1093" type="#_x0000_t202" style="position:absolute;margin-left:69.65pt;margin-top:510.5pt;width:81.4pt;height:24.25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" filled="f" stroked="f">
                <v:textbox>
                  <w:txbxContent>
                    <w:p w14:paraId="4012F7BE" w14:textId="77777777" w:rsidR="00E67579" w:rsidRPr="00E67579" w:rsidRDefault="00E67579" w:rsidP="00E6757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需求</w:t>
                      </w:r>
                      <w:r w:rsidRPr="00E67579">
                        <w:rPr>
                          <w:rFonts w:hint="eastAsia"/>
                          <w:sz w:val="20"/>
                          <w:szCs w:val="20"/>
                        </w:rPr>
                        <w:t>上升</w:t>
                      </w:r>
                    </w:p>
                  </w:txbxContent>
                </v:textbox>
              </v:shape>
            </w:pict>
          </mc:Fallback>
        </mc:AlternateContent>
      </w:r>
      <w:r w:rsidR="00E67579"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D8D7358" wp14:editId="0A28A08D">
                <wp:simplePos x="0" y="0"/>
                <wp:positionH relativeFrom="column">
                  <wp:posOffset>3571488</wp:posOffset>
                </wp:positionH>
                <wp:positionV relativeFrom="paragraph">
                  <wp:posOffset>3385958</wp:posOffset>
                </wp:positionV>
                <wp:extent cx="2832514" cy="308113"/>
                <wp:effectExtent l="0" t="0" r="0" b="0"/>
                <wp:wrapNone/>
                <wp:docPr id="474" name="文字方塊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514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5FD0B" w14:textId="77777777" w:rsidR="00E67579" w:rsidRPr="00E67579" w:rsidRDefault="00E67579" w:rsidP="00E67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消費者盈餘，生產者盈餘和總社會盈餘上升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D7358" id="文字方塊 474" o:spid="_x0000_s1094" type="#_x0000_t202" style="position:absolute;margin-left:281.2pt;margin-top:266.6pt;width:223.05pt;height:24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" filled="f" stroked="f">
                <v:textbox>
                  <w:txbxContent>
                    <w:p w14:paraId="28C5FD0B" w14:textId="77777777" w:rsidR="00E67579" w:rsidRPr="00E67579" w:rsidRDefault="00E67579" w:rsidP="00E6757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消費者盈餘，生產者盈餘和總社會盈餘上升</w:t>
                      </w:r>
                    </w:p>
                  </w:txbxContent>
                </v:textbox>
              </v:shape>
            </w:pict>
          </mc:Fallback>
        </mc:AlternateContent>
      </w:r>
      <w:r w:rsidR="00E67579"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C44756E" wp14:editId="2A00B0F9">
                <wp:simplePos x="0" y="0"/>
                <wp:positionH relativeFrom="column">
                  <wp:posOffset>5029200</wp:posOffset>
                </wp:positionH>
                <wp:positionV relativeFrom="paragraph">
                  <wp:posOffset>3044079</wp:posOffset>
                </wp:positionV>
                <wp:extent cx="1612900" cy="308113"/>
                <wp:effectExtent l="0" t="0" r="0" b="0"/>
                <wp:wrapNone/>
                <wp:docPr id="473" name="文字方塊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FD6B1" w14:textId="45D18A3C" w:rsidR="00E67579" w:rsidRPr="00E67579" w:rsidRDefault="00E67579" w:rsidP="00E67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價格下降，量上升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4756E" id="文字方塊 473" o:spid="_x0000_s1095" type="#_x0000_t202" style="position:absolute;margin-left:396pt;margin-top:239.7pt;width:127pt;height:2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1VWeZwIAADcFAAAOAAAAZHJzL2Uyb0RvYy54bWysVEtPGzEQvlfqf7B8L5sNlELEBqUgqkqo&#13;&#10;oELF2fHayapejzueZDf99R1786C0F6pedu15zzff+O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" filled="f" stroked="f">
                <v:textbox>
                  <w:txbxContent>
                    <w:p w14:paraId="779FD6B1" w14:textId="45D18A3C" w:rsidR="00E67579" w:rsidRPr="00E67579" w:rsidRDefault="00E67579" w:rsidP="00E6757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價格下降，量上升</w:t>
                      </w:r>
                    </w:p>
                  </w:txbxContent>
                </v:textbox>
              </v:shape>
            </w:pict>
          </mc:Fallback>
        </mc:AlternateContent>
      </w:r>
      <w:r w:rsidR="00E67579"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1C2231D" wp14:editId="44E727FD">
                <wp:simplePos x="0" y="0"/>
                <wp:positionH relativeFrom="column">
                  <wp:posOffset>4392875</wp:posOffset>
                </wp:positionH>
                <wp:positionV relativeFrom="paragraph">
                  <wp:posOffset>2822188</wp:posOffset>
                </wp:positionV>
                <wp:extent cx="1033670" cy="308113"/>
                <wp:effectExtent l="0" t="0" r="0" b="0"/>
                <wp:wrapNone/>
                <wp:docPr id="472" name="文字方塊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670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5EF2E" w14:textId="77777777" w:rsidR="00E67579" w:rsidRPr="00E67579" w:rsidRDefault="00E67579" w:rsidP="00E67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6757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供應上升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2231D" id="文字方塊 472" o:spid="_x0000_s1096" type="#_x0000_t202" style="position:absolute;margin-left:345.9pt;margin-top:222.2pt;width:81.4pt;height:24.2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" filled="f" stroked="f">
                <v:textbox>
                  <w:txbxContent>
                    <w:p w14:paraId="5055EF2E" w14:textId="77777777" w:rsidR="00E67579" w:rsidRPr="00E67579" w:rsidRDefault="00E67579" w:rsidP="00E67579">
                      <w:pPr>
                        <w:rPr>
                          <w:sz w:val="20"/>
                          <w:szCs w:val="20"/>
                        </w:rPr>
                      </w:pPr>
                      <w:r w:rsidRPr="00E67579">
                        <w:rPr>
                          <w:rFonts w:hint="eastAsia"/>
                          <w:sz w:val="20"/>
                          <w:szCs w:val="20"/>
                        </w:rPr>
                        <w:t>供應上升</w:t>
                      </w:r>
                    </w:p>
                  </w:txbxContent>
                </v:textbox>
              </v:shape>
            </w:pict>
          </mc:Fallback>
        </mc:AlternateContent>
      </w:r>
      <w:r w:rsidR="00E67579"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479F590" wp14:editId="5F66CA8B">
                <wp:simplePos x="0" y="0"/>
                <wp:positionH relativeFrom="column">
                  <wp:posOffset>1749287</wp:posOffset>
                </wp:positionH>
                <wp:positionV relativeFrom="paragraph">
                  <wp:posOffset>3024919</wp:posOffset>
                </wp:positionV>
                <wp:extent cx="1451113" cy="308113"/>
                <wp:effectExtent l="0" t="0" r="0" b="0"/>
                <wp:wrapNone/>
                <wp:docPr id="470" name="文字方塊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113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989B0" w14:textId="04969C4A" w:rsidR="00E67579" w:rsidRPr="00E67579" w:rsidRDefault="00E67579" w:rsidP="00E67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價格和量上升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9F590" id="文字方塊 470" o:spid="_x0000_s1097" type="#_x0000_t202" style="position:absolute;margin-left:137.75pt;margin-top:238.2pt;width:114.25pt;height:24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" filled="f" stroked="f">
                <v:textbox>
                  <w:txbxContent>
                    <w:p w14:paraId="0DD989B0" w14:textId="04969C4A" w:rsidR="00E67579" w:rsidRPr="00E67579" w:rsidRDefault="00E67579" w:rsidP="00E6757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價格和量上升</w:t>
                      </w:r>
                    </w:p>
                  </w:txbxContent>
                </v:textbox>
              </v:shape>
            </w:pict>
          </mc:Fallback>
        </mc:AlternateContent>
      </w:r>
      <w:r w:rsidR="00E67579" w:rsidRPr="00FA65F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019513F" wp14:editId="24705280">
                <wp:simplePos x="0" y="0"/>
                <wp:positionH relativeFrom="column">
                  <wp:posOffset>824865</wp:posOffset>
                </wp:positionH>
                <wp:positionV relativeFrom="paragraph">
                  <wp:posOffset>2805899</wp:posOffset>
                </wp:positionV>
                <wp:extent cx="1033670" cy="308113"/>
                <wp:effectExtent l="0" t="0" r="0" b="0"/>
                <wp:wrapNone/>
                <wp:docPr id="469" name="文字方塊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670" cy="30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D0518" w14:textId="03BFFED5" w:rsidR="00E67579" w:rsidRPr="00E67579" w:rsidRDefault="00E67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需求</w:t>
                            </w:r>
                            <w:r w:rsidRPr="00E6757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上升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9513F" id="文字方塊 469" o:spid="_x0000_s1098" type="#_x0000_t202" style="position:absolute;margin-left:64.95pt;margin-top:220.95pt;width:81.4pt;height:24.2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" filled="f" stroked="f">
                <v:textbox>
                  <w:txbxContent>
                    <w:p w14:paraId="257D0518" w14:textId="03BFFED5" w:rsidR="00E67579" w:rsidRPr="00E67579" w:rsidRDefault="00E6757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需求</w:t>
                      </w:r>
                      <w:r w:rsidRPr="00E67579">
                        <w:rPr>
                          <w:rFonts w:hint="eastAsia"/>
                          <w:sz w:val="20"/>
                          <w:szCs w:val="20"/>
                        </w:rPr>
                        <w:t>上升</w:t>
                      </w:r>
                    </w:p>
                  </w:txbxContent>
                </v:textbox>
              </v:shape>
            </w:pict>
          </mc:Fallback>
        </mc:AlternateContent>
      </w:r>
    </w:p>
    <w:p w14:paraId="6F8D17D8" w14:textId="77777777" w:rsidR="00785F22" w:rsidRPr="00FA65F1" w:rsidRDefault="00785F22" w:rsidP="00785F22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4B487D8" w14:textId="49918AF8" w:rsidR="005C7D3F" w:rsidRPr="00FA65F1" w:rsidRDefault="005C7D3F" w:rsidP="00785F22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*****Reminders:</w:t>
      </w:r>
    </w:p>
    <w:p w14:paraId="6CCC385E" w14:textId="132EF506" w:rsidR="005C7D3F" w:rsidRPr="00FA65F1" w:rsidRDefault="005C7D3F" w:rsidP="00785F22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Clearly show the increase or decrease in the area</w:t>
      </w:r>
      <w:r w:rsidR="003869B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A3644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E85D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85D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3644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CA3644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3869B0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清楚地顯示面積的增加或面積的減少</w:t>
      </w:r>
    </w:p>
    <w:p w14:paraId="08C87C66" w14:textId="0B7AA167" w:rsidR="00B82686" w:rsidRPr="00FA65F1" w:rsidRDefault="005C7D3F" w:rsidP="00785F22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>Mind the arrows</w:t>
      </w:r>
      <w:r w:rsidR="003869B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</w:t>
      </w:r>
      <w:r w:rsidR="00E85D80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3644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CA3644" w:rsidRPr="00FA65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3869B0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留意</w:t>
      </w:r>
      <w:r w:rsidR="0040074C" w:rsidRPr="00FA65F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箭嘴</w:t>
      </w:r>
    </w:p>
    <w:p w14:paraId="5757869D" w14:textId="4011C49A" w:rsidR="005C7D3F" w:rsidRPr="00FA65F1" w:rsidRDefault="005C7D3F" w:rsidP="00B82686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</w:t>
      </w:r>
      <w:r w:rsidR="00766C18" w:rsidRPr="00FA65F1">
        <w:rPr>
          <w:rFonts w:ascii="Times New Roman" w:hAnsi="Times New Roman" w:cs="Times New Roman"/>
          <w:b/>
          <w:color w:val="000000" w:themeColor="text1"/>
          <w:u w:val="single"/>
        </w:rPr>
        <w:t>10</w:t>
      </w:r>
      <w:r w:rsidR="00785F22" w:rsidRPr="00FA65F1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 xml:space="preserve">More About Change in </w:t>
      </w:r>
      <w:r w:rsidR="00B82686" w:rsidRPr="00FA65F1">
        <w:rPr>
          <w:rFonts w:ascii="Times New Roman" w:hAnsi="Times New Roman" w:cs="Times New Roman"/>
          <w:b/>
          <w:color w:val="000000" w:themeColor="text1"/>
          <w:u w:val="single"/>
        </w:rPr>
        <w:t>TSS, CS &amp; P</w:t>
      </w:r>
      <w:r w:rsidR="00785F22" w:rsidRPr="00FA65F1">
        <w:rPr>
          <w:rFonts w:ascii="Times New Roman" w:hAnsi="Times New Roman" w:cs="Times New Roman"/>
          <w:b/>
          <w:color w:val="000000" w:themeColor="text1"/>
          <w:u w:val="single"/>
        </w:rPr>
        <w:t xml:space="preserve">S </w:t>
      </w:r>
      <w:r w:rsidR="001A2F23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更多關於總社會盈餘、消費者盈餘和生產者盈餘的變化</w:t>
      </w:r>
    </w:p>
    <w:p w14:paraId="1821FE46" w14:textId="5E145B2C" w:rsidR="001A2F23" w:rsidRPr="00FA65F1" w:rsidRDefault="005C7D3F" w:rsidP="001A2F2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When both demand and supply change,</w:t>
      </w:r>
      <w:r w:rsidR="001A2F23" w:rsidRPr="00FA65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1A2F23" w:rsidRPr="00FA65F1" w14:paraId="13354293" w14:textId="77777777" w:rsidTr="00785F22">
        <w:tc>
          <w:tcPr>
            <w:tcW w:w="10450" w:type="dxa"/>
          </w:tcPr>
          <w:p w14:paraId="31E2576E" w14:textId="3F2C6008" w:rsidR="001A2F23" w:rsidRPr="00FA65F1" w:rsidRDefault="001A2F23" w:rsidP="001A2F2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If the quantity transacted increases,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>then TSS increase</w:t>
            </w:r>
          </w:p>
          <w:p w14:paraId="5340F7B1" w14:textId="246CFA76" w:rsidR="001A2F23" w:rsidRPr="00FA65F1" w:rsidRDefault="001A2F23" w:rsidP="001A2F2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If the quantity transacted decrease,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>then TSS decrease</w:t>
            </w:r>
          </w:p>
          <w:p w14:paraId="7FF91F5D" w14:textId="6B5369B6" w:rsidR="001A2F23" w:rsidRPr="00FA65F1" w:rsidRDefault="001A2F23" w:rsidP="005C7D3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iii)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If the quantity transacted remains unchanged,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="00785F22"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785F22" w:rsidRPr="00FA65F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.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then TSS remain unchanged</w:t>
            </w:r>
          </w:p>
        </w:tc>
      </w:tr>
    </w:tbl>
    <w:p w14:paraId="343C0C31" w14:textId="77777777" w:rsidR="001A2F23" w:rsidRPr="00FA65F1" w:rsidRDefault="001A2F23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2650935F" w14:textId="469098A0" w:rsidR="001A2F23" w:rsidRPr="00FA65F1" w:rsidRDefault="001A2F23">
      <w:pPr>
        <w:rPr>
          <w:sz w:val="20"/>
          <w:szCs w:val="20"/>
        </w:rPr>
      </w:pPr>
      <w:r w:rsidRPr="00FA65F1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當需求和供應都發生變化時，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1A2F23" w:rsidRPr="00FA65F1" w14:paraId="463A47A6" w14:textId="77777777" w:rsidTr="00E85D80">
        <w:tc>
          <w:tcPr>
            <w:tcW w:w="10430" w:type="dxa"/>
            <w:gridSpan w:val="2"/>
          </w:tcPr>
          <w:p w14:paraId="2C08AD9D" w14:textId="3BE8A493" w:rsidR="001A2F23" w:rsidRPr="00FA65F1" w:rsidRDefault="001A2F23" w:rsidP="001A2F2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如果交易量增加，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="00785F22"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總社會盈餘增加</w:t>
            </w:r>
          </w:p>
          <w:p w14:paraId="63F9336E" w14:textId="712BB212" w:rsidR="001A2F23" w:rsidRPr="00FA65F1" w:rsidRDefault="001A2F23" w:rsidP="001A2F2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如果交易量減少，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="00785F22"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總社會盈餘下降</w:t>
            </w:r>
          </w:p>
          <w:p w14:paraId="7D47CAC1" w14:textId="345B5F11" w:rsidR="001A2F23" w:rsidRPr="00FA65F1" w:rsidRDefault="001A2F23" w:rsidP="005C7D3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iii)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如果交易量維持不變，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        </w:t>
            </w:r>
            <w:r w:rsidR="00785F22" w:rsidRPr="00FA65F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="00785F22"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 w:rsidR="00785F22" w:rsidRPr="00FA65F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.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總社會盈餘維持不變</w:t>
            </w:r>
          </w:p>
        </w:tc>
      </w:tr>
      <w:tr w:rsidR="00E85D80" w:rsidRPr="00FA65F1" w14:paraId="717A220D" w14:textId="77777777" w:rsidTr="00E85D80">
        <w:tc>
          <w:tcPr>
            <w:tcW w:w="5216" w:type="dxa"/>
          </w:tcPr>
          <w:p w14:paraId="655C8059" w14:textId="77777777" w:rsidR="00E85D80" w:rsidRPr="00FA65F1" w:rsidRDefault="00E85D80" w:rsidP="00B8142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Demand increase &gt; Supply decrease </w:t>
            </w:r>
          </w:p>
          <w:p w14:paraId="28B4C6F3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CS Increase &amp;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PS increase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</w:p>
          <w:p w14:paraId="3A413258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TSS increase </w:t>
            </w:r>
          </w:p>
          <w:p w14:paraId="72351A2E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Q increase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 increase</w:t>
            </w:r>
          </w:p>
          <w:p w14:paraId="7A3A4A19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14" w:type="dxa"/>
          </w:tcPr>
          <w:p w14:paraId="293996CC" w14:textId="77777777" w:rsidR="00E85D80" w:rsidRPr="00FA65F1" w:rsidRDefault="00E85D80" w:rsidP="00B8142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需求上升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&gt;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供應下降</w:t>
            </w:r>
          </w:p>
          <w:p w14:paraId="215AD160" w14:textId="65E73C5B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消費者盈餘上升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&amp;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生產者盈餘上升</w:t>
            </w:r>
          </w:p>
          <w:p w14:paraId="341F0B5E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總社會盈餘上升</w:t>
            </w:r>
          </w:p>
          <w:p w14:paraId="2603F788" w14:textId="726B0B9E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784F5F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交易</w:t>
            </w:r>
            <w:r w:rsidR="00784F5F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量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上升，價格上升</w:t>
            </w:r>
          </w:p>
          <w:p w14:paraId="013BE2D8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85D80" w:rsidRPr="00FA65F1" w14:paraId="4DEEA941" w14:textId="77777777" w:rsidTr="00E85D80">
        <w:tc>
          <w:tcPr>
            <w:tcW w:w="5216" w:type="dxa"/>
          </w:tcPr>
          <w:p w14:paraId="757945A8" w14:textId="77777777" w:rsidR="00E85D80" w:rsidRPr="00FA65F1" w:rsidRDefault="00E85D80" w:rsidP="00B8142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Demand increase &lt; S decrease </w:t>
            </w:r>
          </w:p>
          <w:p w14:paraId="487229DA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CS decrease &amp;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PS decrease</w:t>
            </w:r>
          </w:p>
          <w:p w14:paraId="5EBC78B8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TSS decrease </w:t>
            </w:r>
          </w:p>
          <w:p w14:paraId="7F701397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Q decrease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 decrease</w:t>
            </w:r>
          </w:p>
          <w:p w14:paraId="09AC8584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14" w:type="dxa"/>
          </w:tcPr>
          <w:p w14:paraId="3A8ABD98" w14:textId="77777777" w:rsidR="00E85D80" w:rsidRPr="00FA65F1" w:rsidRDefault="00E85D80" w:rsidP="00B8142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需求上升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&lt;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供應下降</w:t>
            </w:r>
          </w:p>
          <w:p w14:paraId="7798433C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消費者盈餘下降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&amp;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生產者盈餘下降</w:t>
            </w:r>
          </w:p>
          <w:p w14:paraId="27585EE4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總社會盈餘下降</w:t>
            </w:r>
          </w:p>
          <w:p w14:paraId="043D21AE" w14:textId="4D1891BD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10472E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交易</w:t>
            </w:r>
            <w:r w:rsidR="0010472E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量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下降，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價格下降</w:t>
            </w:r>
          </w:p>
          <w:p w14:paraId="3841C350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2A5170A3" w14:textId="31BED494" w:rsidR="001A2F23" w:rsidRPr="00FA65F1" w:rsidRDefault="001A2F23" w:rsidP="005C7D3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7A6B19FC" w14:textId="77777777" w:rsidR="004D5363" w:rsidRPr="00FA65F1" w:rsidRDefault="004D5363">
      <w:pPr>
        <w:rPr>
          <w:sz w:val="20"/>
          <w:szCs w:val="20"/>
        </w:rPr>
      </w:pPr>
    </w:p>
    <w:p w14:paraId="4B2BF50E" w14:textId="77777777" w:rsidR="00785F22" w:rsidRPr="00FA65F1" w:rsidRDefault="00785F22">
      <w:pPr>
        <w:rPr>
          <w:sz w:val="20"/>
          <w:szCs w:val="20"/>
        </w:rPr>
      </w:pPr>
    </w:p>
    <w:p w14:paraId="27573668" w14:textId="77777777" w:rsidR="00785F22" w:rsidRPr="00FA65F1" w:rsidRDefault="00785F22">
      <w:pPr>
        <w:rPr>
          <w:sz w:val="20"/>
          <w:szCs w:val="20"/>
        </w:rPr>
      </w:pPr>
    </w:p>
    <w:p w14:paraId="3C0E2CA9" w14:textId="77777777" w:rsidR="00785F22" w:rsidRPr="00FA65F1" w:rsidRDefault="00785F22">
      <w:pPr>
        <w:rPr>
          <w:sz w:val="20"/>
          <w:szCs w:val="20"/>
        </w:rPr>
      </w:pPr>
    </w:p>
    <w:p w14:paraId="131F4168" w14:textId="77777777" w:rsidR="00785F22" w:rsidRPr="00FA65F1" w:rsidRDefault="00785F22">
      <w:pPr>
        <w:rPr>
          <w:sz w:val="20"/>
          <w:szCs w:val="20"/>
        </w:rPr>
      </w:pPr>
    </w:p>
    <w:p w14:paraId="3B2D957F" w14:textId="77777777" w:rsidR="00785F22" w:rsidRPr="00FA65F1" w:rsidRDefault="00785F22">
      <w:pPr>
        <w:rPr>
          <w:sz w:val="20"/>
          <w:szCs w:val="20"/>
        </w:rPr>
      </w:pPr>
    </w:p>
    <w:p w14:paraId="69F4B387" w14:textId="77777777" w:rsidR="00785F22" w:rsidRPr="00FA65F1" w:rsidRDefault="00785F22">
      <w:pPr>
        <w:rPr>
          <w:sz w:val="20"/>
          <w:szCs w:val="20"/>
        </w:rPr>
      </w:pPr>
    </w:p>
    <w:p w14:paraId="35086D87" w14:textId="68F2DC21" w:rsidR="004D5363" w:rsidRPr="00FA65F1" w:rsidRDefault="004D5363" w:rsidP="004D5363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10.10</w:t>
      </w:r>
      <w:r w:rsidR="00785F22" w:rsidRPr="00FA65F1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>More About Change in TSS, CS &amp; PS</w:t>
      </w:r>
      <w:r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更多關於總社會盈餘、消費者盈餘和生產者盈餘的變化</w:t>
      </w:r>
    </w:p>
    <w:p w14:paraId="44538CAD" w14:textId="77777777" w:rsidR="00BA1843" w:rsidRPr="00FA65F1" w:rsidRDefault="00BA1843" w:rsidP="00BA184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FA65F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When both demand and supply change,         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BA1843" w:rsidRPr="00FA65F1" w14:paraId="6A2E269A" w14:textId="77777777" w:rsidTr="00B81426">
        <w:tc>
          <w:tcPr>
            <w:tcW w:w="10450" w:type="dxa"/>
          </w:tcPr>
          <w:p w14:paraId="5448A1C9" w14:textId="77777777" w:rsidR="00BA1843" w:rsidRPr="00FA65F1" w:rsidRDefault="00BA1843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If the quantity transacted increases,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>then TSS increase</w:t>
            </w:r>
          </w:p>
          <w:p w14:paraId="01738D2A" w14:textId="77777777" w:rsidR="00BA1843" w:rsidRPr="00FA65F1" w:rsidRDefault="00BA1843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If the quantity transacted decrease,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>then TSS decrease</w:t>
            </w:r>
          </w:p>
          <w:p w14:paraId="48FB4260" w14:textId="77777777" w:rsidR="00BA1843" w:rsidRPr="00FA65F1" w:rsidRDefault="00BA1843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iii)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If the quantity transacted remains unchanged,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    </w:t>
            </w:r>
            <w:r w:rsidRPr="00FA65F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.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then TSS remain unchanged</w:t>
            </w:r>
          </w:p>
        </w:tc>
      </w:tr>
    </w:tbl>
    <w:p w14:paraId="078BE36D" w14:textId="77777777" w:rsidR="00BA1843" w:rsidRPr="00FA65F1" w:rsidRDefault="00BA1843" w:rsidP="00BA1843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1CA07B48" w14:textId="77777777" w:rsidR="00BA1843" w:rsidRPr="00FA65F1" w:rsidRDefault="00BA1843" w:rsidP="00BA1843">
      <w:pPr>
        <w:rPr>
          <w:sz w:val="20"/>
          <w:szCs w:val="20"/>
        </w:rPr>
      </w:pPr>
      <w:r w:rsidRPr="00FA65F1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當需求和供應都發生變化時，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07"/>
        <w:gridCol w:w="5223"/>
      </w:tblGrid>
      <w:tr w:rsidR="00BA1843" w:rsidRPr="00FA65F1" w14:paraId="3E8EAB98" w14:textId="77777777" w:rsidTr="00E85D80">
        <w:tc>
          <w:tcPr>
            <w:tcW w:w="10430" w:type="dxa"/>
            <w:gridSpan w:val="2"/>
          </w:tcPr>
          <w:p w14:paraId="53A632DA" w14:textId="77777777" w:rsidR="00BA1843" w:rsidRPr="00FA65F1" w:rsidRDefault="00BA1843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如果交易量增加，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              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總社會盈餘增加</w:t>
            </w:r>
          </w:p>
          <w:p w14:paraId="29F9A9CB" w14:textId="77777777" w:rsidR="00BA1843" w:rsidRPr="00FA65F1" w:rsidRDefault="00BA1843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如果交易量減少，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              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總社會盈餘下降</w:t>
            </w:r>
          </w:p>
          <w:p w14:paraId="69F386FE" w14:textId="77777777" w:rsidR="00BA1843" w:rsidRPr="00FA65F1" w:rsidRDefault="00BA1843" w:rsidP="00B8142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iii)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如果交易量維持不變，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ab/>
              <w:t xml:space="preserve">        </w:t>
            </w:r>
            <w:r w:rsidRPr="00FA65F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 w:rsidRPr="00FA65F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.</w:t>
            </w:r>
            <w:r w:rsidRPr="00FA65F1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總社會盈餘維持不變</w:t>
            </w:r>
          </w:p>
        </w:tc>
      </w:tr>
      <w:tr w:rsidR="00E85D80" w:rsidRPr="00FA65F1" w14:paraId="4DDEAEE4" w14:textId="77777777" w:rsidTr="00E85D80">
        <w:tc>
          <w:tcPr>
            <w:tcW w:w="5207" w:type="dxa"/>
          </w:tcPr>
          <w:p w14:paraId="0109F379" w14:textId="77777777" w:rsidR="00E85D80" w:rsidRPr="00FA65F1" w:rsidRDefault="00E85D80" w:rsidP="00B8142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Supply increase &gt; Demand decrease </w:t>
            </w:r>
          </w:p>
          <w:p w14:paraId="75CE299E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CS increase &amp;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PS increase</w:t>
            </w:r>
          </w:p>
          <w:p w14:paraId="011F893D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TSS increase </w:t>
            </w:r>
          </w:p>
          <w:p w14:paraId="31E0AB53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Q increase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 decrease</w:t>
            </w:r>
          </w:p>
          <w:p w14:paraId="1319518B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3" w:type="dxa"/>
          </w:tcPr>
          <w:p w14:paraId="4D59FDED" w14:textId="77777777" w:rsidR="00E85D80" w:rsidRPr="00FA65F1" w:rsidRDefault="00E85D80" w:rsidP="00B8142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供應上升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&gt;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需求下降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106F46AD" w14:textId="34238E51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消費者盈餘</w:t>
            </w:r>
            <w:r w:rsidR="008142DB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上升</w:t>
            </w:r>
            <w:r w:rsidR="00814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&amp;</w:t>
            </w:r>
            <w:r w:rsidR="00814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生產者盈餘</w:t>
            </w:r>
            <w:r w:rsidR="008142DB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上升</w:t>
            </w:r>
          </w:p>
          <w:p w14:paraId="17F72747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總社會盈餘上升</w:t>
            </w:r>
          </w:p>
          <w:p w14:paraId="7FAA8CC1" w14:textId="5899AF2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10472E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交易</w:t>
            </w:r>
            <w:r w:rsidR="0010472E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量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上升，價格下降</w:t>
            </w:r>
          </w:p>
          <w:p w14:paraId="4CE6D0A2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85D80" w:rsidRPr="00FA65F1" w14:paraId="2165B61E" w14:textId="77777777" w:rsidTr="00E85D80">
        <w:tc>
          <w:tcPr>
            <w:tcW w:w="5207" w:type="dxa"/>
          </w:tcPr>
          <w:p w14:paraId="72E84B13" w14:textId="77777777" w:rsidR="00E85D80" w:rsidRPr="00FA65F1" w:rsidRDefault="00E85D80" w:rsidP="00B8142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Supply increase &lt; Demand decrease </w:t>
            </w:r>
          </w:p>
          <w:p w14:paraId="54950778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CS decrease &amp;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PS decrease</w:t>
            </w:r>
          </w:p>
          <w:p w14:paraId="744C7243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TSS decrease </w:t>
            </w:r>
          </w:p>
          <w:p w14:paraId="33C87538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Q decrease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 decrease</w:t>
            </w:r>
          </w:p>
          <w:p w14:paraId="2C45A901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3" w:type="dxa"/>
          </w:tcPr>
          <w:p w14:paraId="07716608" w14:textId="77777777" w:rsidR="00E85D80" w:rsidRPr="00FA65F1" w:rsidRDefault="00E85D80" w:rsidP="00B8142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供應上升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&lt;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需求下降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2463EC24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消費者盈餘下降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&amp; 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生產者盈餘下降</w:t>
            </w:r>
          </w:p>
          <w:p w14:paraId="2866F380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總社會盈餘下降</w:t>
            </w:r>
          </w:p>
          <w:p w14:paraId="109847D9" w14:textId="3CAD6C6A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FA65F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="0010472E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交易</w:t>
            </w:r>
            <w:r w:rsidR="0010472E"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量</w:t>
            </w:r>
            <w:r w:rsidRPr="00FA65F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下降，價格下降</w:t>
            </w:r>
          </w:p>
          <w:p w14:paraId="3D091B36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85D80" w:rsidRPr="00FA65F1" w14:paraId="7ABB4E5B" w14:textId="77777777" w:rsidTr="00B81426">
        <w:tc>
          <w:tcPr>
            <w:tcW w:w="10430" w:type="dxa"/>
            <w:gridSpan w:val="2"/>
          </w:tcPr>
          <w:p w14:paraId="56086C06" w14:textId="77777777" w:rsidR="00E85D80" w:rsidRPr="00FA65F1" w:rsidRDefault="00E85D80" w:rsidP="00B81426">
            <w:pPr>
              <w:rPr>
                <w:rFonts w:ascii="Algerian" w:hAnsi="Algerian"/>
                <w:sz w:val="20"/>
                <w:szCs w:val="20"/>
              </w:rPr>
            </w:pPr>
            <w:r w:rsidRPr="00FA65F1">
              <w:rPr>
                <w:rFonts w:ascii="Algerian" w:hAnsi="Algerian"/>
                <w:sz w:val="20"/>
                <w:szCs w:val="20"/>
              </w:rPr>
              <w:t>Tips:</w:t>
            </w:r>
          </w:p>
          <w:p w14:paraId="1C24F4D4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0D129E7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341684D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F4AFC3B" w14:textId="77777777" w:rsidR="00E85D80" w:rsidRPr="00FA65F1" w:rsidRDefault="00E85D80" w:rsidP="00B814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6C062F5A" w14:textId="77777777" w:rsidR="00BA1843" w:rsidRPr="00FA65F1" w:rsidRDefault="00BA1843" w:rsidP="004D5363">
      <w:pPr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126CA70D" w14:textId="3B1B77A5" w:rsidR="00C5385B" w:rsidRPr="00FA65F1" w:rsidRDefault="00B82686" w:rsidP="00B82686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10.10</w:t>
      </w:r>
      <w:r w:rsidR="00785F22" w:rsidRPr="00FA65F1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>More About Change in TSS, CS &amp; P</w:t>
      </w:r>
      <w:r w:rsidR="00785F22" w:rsidRPr="00FA65F1">
        <w:rPr>
          <w:rFonts w:ascii="Times New Roman" w:hAnsi="Times New Roman" w:cs="Times New Roman"/>
          <w:b/>
          <w:color w:val="000000" w:themeColor="text1"/>
          <w:u w:val="single"/>
        </w:rPr>
        <w:t>S</w:t>
      </w:r>
      <w:r w:rsidR="00C5385B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更多關於總社會盈餘、消費者盈餘和生產者盈餘的變化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BA1843" w:rsidRPr="00FA65F1" w14:paraId="6543669A" w14:textId="77777777" w:rsidTr="00BC13FF">
        <w:tc>
          <w:tcPr>
            <w:tcW w:w="10430" w:type="dxa"/>
            <w:gridSpan w:val="2"/>
          </w:tcPr>
          <w:p w14:paraId="0BDE59E2" w14:textId="77777777" w:rsidR="00BA1843" w:rsidRPr="00FA65F1" w:rsidRDefault="00BA1843" w:rsidP="00785F22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Case 1: Normal Situation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正常情況</w:t>
            </w:r>
          </w:p>
          <w:p w14:paraId="6C2AD7BD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42A3670B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1B4F4BB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661D5457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E398678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4FE85C8B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A951B42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785F22" w:rsidRPr="00FA65F1" w14:paraId="60BD7C45" w14:textId="77777777" w:rsidTr="00BA1843">
        <w:tc>
          <w:tcPr>
            <w:tcW w:w="5215" w:type="dxa"/>
          </w:tcPr>
          <w:p w14:paraId="4B67BFC8" w14:textId="2074F047" w:rsidR="00785F22" w:rsidRPr="00FA65F1" w:rsidRDefault="00785F22" w:rsidP="00785F22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Case 2: Increase in Demand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需求增加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 xml:space="preserve"> 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  <w:t xml:space="preserve">   </w:t>
            </w:r>
          </w:p>
          <w:p w14:paraId="1733962B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30EE1BC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3D4C5648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A12B4B3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667D04C5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4E3F0EB4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52217DCF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65C4018D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215" w:type="dxa"/>
          </w:tcPr>
          <w:p w14:paraId="2B7C75BC" w14:textId="4132A6BD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Case 3: Decrease in Demand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需求下降</w:t>
            </w:r>
          </w:p>
        </w:tc>
      </w:tr>
      <w:tr w:rsidR="00785F22" w:rsidRPr="00FA65F1" w14:paraId="7313C9E1" w14:textId="77777777" w:rsidTr="00BA1843">
        <w:tc>
          <w:tcPr>
            <w:tcW w:w="5215" w:type="dxa"/>
          </w:tcPr>
          <w:p w14:paraId="1225A097" w14:textId="200B44C6" w:rsidR="00785F22" w:rsidRPr="00FA65F1" w:rsidRDefault="00785F22" w:rsidP="00785F22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Case 4: Increase in Supply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供應增加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ab/>
              <w:t xml:space="preserve">   </w:t>
            </w:r>
          </w:p>
          <w:p w14:paraId="78475B4C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55122EA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6590A73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6E629573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DCB5837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754A4D0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27BAB9C2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60554E23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215" w:type="dxa"/>
          </w:tcPr>
          <w:p w14:paraId="43A38435" w14:textId="6B5A11E8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Case 5: Decrease in supply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供應下降</w:t>
            </w:r>
          </w:p>
        </w:tc>
      </w:tr>
      <w:tr w:rsidR="00785F22" w:rsidRPr="00FA65F1" w14:paraId="7E959401" w14:textId="77777777" w:rsidTr="00BA1843">
        <w:tc>
          <w:tcPr>
            <w:tcW w:w="5215" w:type="dxa"/>
          </w:tcPr>
          <w:p w14:paraId="67118B70" w14:textId="2B9C555A" w:rsidR="00785F22" w:rsidRPr="00FA65F1" w:rsidRDefault="00785F22" w:rsidP="00785F22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 xml:space="preserve">Case 6: </w:t>
            </w:r>
            <w:r w:rsidRPr="00FA65F1">
              <w:rPr>
                <w:rFonts w:ascii="Times New Roman" w:hAnsi="Times New Roman" w:cs="Times New Roman"/>
                <w:sz w:val="20"/>
                <w:szCs w:val="20"/>
              </w:rPr>
              <w:t xml:space="preserve">↑ </w:t>
            </w:r>
            <w:r w:rsidRPr="00FA65F1">
              <w:rPr>
                <w:rFonts w:ascii="Algerian" w:hAnsi="Algerian" w:cs="Cambria Math"/>
                <w:sz w:val="20"/>
                <w:szCs w:val="20"/>
              </w:rPr>
              <w:t xml:space="preserve">in 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 xml:space="preserve">Demand &amp; </w:t>
            </w:r>
            <w:r w:rsidRPr="00FA65F1">
              <w:rPr>
                <w:rFonts w:ascii="Times New Roman" w:hAnsi="Times New Roman" w:cs="Times New Roman"/>
                <w:sz w:val="20"/>
                <w:szCs w:val="20"/>
              </w:rPr>
              <w:t xml:space="preserve">↓ 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>in Supply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需求上升，供應下降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 xml:space="preserve"> 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 xml:space="preserve">                         </w:t>
            </w:r>
          </w:p>
          <w:p w14:paraId="41925FE1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51BA4267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2C45067A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9EB7DED" w14:textId="77777777" w:rsidR="00BA1843" w:rsidRPr="00FA65F1" w:rsidRDefault="00BA1843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4303099D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3E8C41E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33A6C946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5934BAC4" w14:textId="77777777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215" w:type="dxa"/>
          </w:tcPr>
          <w:p w14:paraId="56EDDF1F" w14:textId="6A17F282" w:rsidR="00785F22" w:rsidRPr="00FA65F1" w:rsidRDefault="00785F22" w:rsidP="00B82686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Case 7: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↓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 xml:space="preserve">in Demand &amp; </w:t>
            </w:r>
            <w:r w:rsidRPr="00FA65F1">
              <w:rPr>
                <w:rFonts w:ascii="Times New Roman" w:hAnsi="Times New Roman" w:cs="Times New Roman"/>
                <w:sz w:val="20"/>
                <w:szCs w:val="20"/>
              </w:rPr>
              <w:t xml:space="preserve">↑ </w:t>
            </w:r>
            <w:r w:rsidRPr="00FA65F1">
              <w:rPr>
                <w:rFonts w:ascii="Algerian" w:hAnsi="Algerian" w:cs="Cambria Math"/>
                <w:sz w:val="20"/>
                <w:szCs w:val="20"/>
              </w:rPr>
              <w:t>in</w:t>
            </w:r>
            <w:r w:rsidRPr="00FA65F1">
              <w:rPr>
                <w:rFonts w:ascii="Algerian" w:hAnsi="Algerian" w:cs="Times New Roman"/>
                <w:sz w:val="20"/>
                <w:szCs w:val="20"/>
              </w:rPr>
              <w:t xml:space="preserve"> Supply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需求下降，供應上升</w:t>
            </w:r>
          </w:p>
        </w:tc>
      </w:tr>
    </w:tbl>
    <w:p w14:paraId="6C508694" w14:textId="6694A9C5" w:rsidR="00513520" w:rsidRPr="00FA65F1" w:rsidRDefault="00513520" w:rsidP="00513520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10.11</w:t>
      </w:r>
      <w:r w:rsidRPr="00FA65F1">
        <w:rPr>
          <w:rFonts w:ascii="Times New Roman" w:hAnsi="Times New Roman" w:cs="Times New Roman"/>
          <w:b/>
          <w:color w:val="000000" w:themeColor="text1"/>
          <w:u w:val="single"/>
        </w:rPr>
        <w:tab/>
        <w:t>More About Change in TSS, CS &amp; PS with market intervention</w:t>
      </w:r>
    </w:p>
    <w:p w14:paraId="1C2CD24E" w14:textId="39C8B2B8" w:rsidR="00C5385B" w:rsidRPr="00FA65F1" w:rsidRDefault="00C5385B" w:rsidP="00785F22">
      <w:pPr>
        <w:ind w:left="960"/>
        <w:rPr>
          <w:rFonts w:ascii="Times New Roman" w:hAnsi="Times New Roman" w:cs="Times New Roman"/>
          <w:b/>
          <w:color w:val="000000" w:themeColor="text1"/>
          <w:u w:val="single"/>
        </w:rPr>
      </w:pPr>
      <w:r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更多關於</w:t>
      </w:r>
      <w:r w:rsidR="009C011A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通過市場干預</w:t>
      </w:r>
      <w:r w:rsidR="0066577A"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之</w:t>
      </w:r>
      <w:r w:rsidRPr="00FA65F1">
        <w:rPr>
          <w:rFonts w:ascii="Times New Roman" w:hAnsi="Times New Roman" w:cs="Times New Roman" w:hint="eastAsia"/>
          <w:b/>
          <w:color w:val="000000" w:themeColor="text1"/>
          <w:u w:val="single"/>
        </w:rPr>
        <w:t>總社會盈餘、消費者盈餘和生產者盈餘的變化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785F22" w:rsidRPr="00FA65F1" w14:paraId="2800935B" w14:textId="77777777" w:rsidTr="00785F22">
        <w:tc>
          <w:tcPr>
            <w:tcW w:w="10450" w:type="dxa"/>
          </w:tcPr>
          <w:p w14:paraId="2615D55B" w14:textId="2230C73F" w:rsidR="00785F22" w:rsidRPr="00FA65F1" w:rsidRDefault="00785F22" w:rsidP="00785F22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Case 1: Perfectly Inelastic Supply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完全無彈性供</w:t>
            </w:r>
            <w:r w:rsidR="0010472E" w:rsidRPr="00FA65F1">
              <w:rPr>
                <w:rFonts w:ascii="Algerian" w:hAnsi="Algerian" w:cs="Times New Roman" w:hint="eastAsia"/>
                <w:sz w:val="20"/>
                <w:szCs w:val="20"/>
                <w:lang w:eastAsia="zh-HK"/>
              </w:rPr>
              <w:t>應</w:t>
            </w:r>
          </w:p>
          <w:p w14:paraId="1CE646CC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52C530F7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453F40FA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D2EFE9C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6065EBE8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749BA98B" w14:textId="77777777" w:rsidR="00A51F1C" w:rsidRPr="00FA65F1" w:rsidRDefault="00A51F1C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508FDD59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40160668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785F22" w:rsidRPr="00FA65F1" w14:paraId="63A106B1" w14:textId="77777777" w:rsidTr="00785F22">
        <w:tc>
          <w:tcPr>
            <w:tcW w:w="10450" w:type="dxa"/>
          </w:tcPr>
          <w:p w14:paraId="3DDE0353" w14:textId="30CAA5B7" w:rsidR="00785F22" w:rsidRPr="00FA65F1" w:rsidRDefault="00785F22" w:rsidP="00785F22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 xml:space="preserve">Case 2: Perfectly elastic Supply 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完</w:t>
            </w:r>
            <w:r w:rsidR="00A51F1C" w:rsidRPr="00FA65F1">
              <w:rPr>
                <w:rFonts w:ascii="Algerian" w:hAnsi="Algerian" w:cs="Times New Roman" w:hint="eastAsia"/>
                <w:sz w:val="20"/>
                <w:szCs w:val="20"/>
              </w:rPr>
              <w:t>全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彈性供應</w:t>
            </w:r>
          </w:p>
          <w:p w14:paraId="2FE8A943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508348D5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7BBE0468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390D8A11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7A6F260F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3E28A84F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990A043" w14:textId="77777777" w:rsidR="00A51F1C" w:rsidRPr="00FA65F1" w:rsidRDefault="00A51F1C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3921E027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785F22" w:rsidRPr="00FA65F1" w14:paraId="678CB4F4" w14:textId="77777777" w:rsidTr="00785F22">
        <w:tc>
          <w:tcPr>
            <w:tcW w:w="10450" w:type="dxa"/>
          </w:tcPr>
          <w:p w14:paraId="2D900F50" w14:textId="77777777" w:rsidR="00785F22" w:rsidRPr="00FA65F1" w:rsidRDefault="00785F22" w:rsidP="00785F22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>Case 3: Perfectly Inelastic Demand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完全無彈性需求</w:t>
            </w:r>
          </w:p>
          <w:p w14:paraId="45980A0A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6B1379B4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ED12AE7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77B362A9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7CA2FBA7" w14:textId="77777777" w:rsidR="00A51F1C" w:rsidRPr="00FA65F1" w:rsidRDefault="00A51F1C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A6F80A4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61D7402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338A9BED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785F22" w:rsidRPr="00FA65F1" w14:paraId="4D73C79D" w14:textId="77777777" w:rsidTr="00785F22">
        <w:tc>
          <w:tcPr>
            <w:tcW w:w="10450" w:type="dxa"/>
          </w:tcPr>
          <w:p w14:paraId="67E38C2E" w14:textId="77777777" w:rsidR="00785F22" w:rsidRPr="00FA65F1" w:rsidRDefault="00785F22" w:rsidP="00785F22">
            <w:pPr>
              <w:rPr>
                <w:rFonts w:ascii="Algerian" w:hAnsi="Algerian" w:cs="Times New Roman"/>
                <w:sz w:val="20"/>
                <w:szCs w:val="20"/>
              </w:rPr>
            </w:pPr>
            <w:r w:rsidRPr="00FA65F1">
              <w:rPr>
                <w:rFonts w:ascii="Algerian" w:hAnsi="Algerian" w:cs="Times New Roman"/>
                <w:sz w:val="20"/>
                <w:szCs w:val="20"/>
              </w:rPr>
              <w:t xml:space="preserve">Case 4: Perfectly elastic Demand </w:t>
            </w:r>
            <w:r w:rsidRPr="00FA65F1">
              <w:rPr>
                <w:rFonts w:ascii="Algerian" w:hAnsi="Algerian" w:cs="Times New Roman" w:hint="eastAsia"/>
                <w:sz w:val="20"/>
                <w:szCs w:val="20"/>
              </w:rPr>
              <w:t>完全彈性需求</w:t>
            </w:r>
          </w:p>
          <w:p w14:paraId="744CB3AA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29030BD3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3BB3CD48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06A2B2C3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51CE86C1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5C82D45C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C06D706" w14:textId="77777777" w:rsidR="00785F22" w:rsidRPr="00FA65F1" w:rsidRDefault="00785F22" w:rsidP="00785F2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</w:tr>
    </w:tbl>
    <w:p w14:paraId="0601D521" w14:textId="60F66EAD" w:rsidR="003B5882" w:rsidRPr="00FA65F1" w:rsidRDefault="003B5882" w:rsidP="003B5882">
      <w:pPr>
        <w:widowControl/>
        <w:spacing w:line="276" w:lineRule="auto"/>
        <w:rPr>
          <w:rFonts w:ascii="PMingLiU" w:eastAsia="PMingLiU" w:hAnsi="PMingLiU" w:cs="PMingLiU"/>
          <w:b/>
          <w:kern w:val="0"/>
          <w:u w:val="single"/>
          <w:lang w:val="en-HK"/>
        </w:rPr>
      </w:pPr>
      <w:r w:rsidRPr="00FA65F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10.1</w:t>
      </w:r>
      <w:r w:rsidR="00513520" w:rsidRPr="00FA65F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>2</w:t>
      </w:r>
      <w:r w:rsidRPr="00FA65F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</w:r>
      <w:r w:rsidRPr="00FA65F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  <w:t>Multiple Choice Question Flow</w:t>
      </w:r>
      <w:r w:rsidR="00357C28" w:rsidRPr="00FA65F1">
        <w:rPr>
          <w:rFonts w:ascii="PMingLiU" w:eastAsia="PMingLiU" w:hAnsi="PMingLiU" w:cs="PMingLiU" w:hint="eastAsia"/>
          <w:b/>
          <w:kern w:val="0"/>
          <w:u w:val="single"/>
          <w:lang w:val="en-HK"/>
        </w:rPr>
        <w:t>選擇題框架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785F22" w:rsidRPr="00FA65F1" w14:paraId="10C1D610" w14:textId="77777777" w:rsidTr="00785F22">
        <w:tc>
          <w:tcPr>
            <w:tcW w:w="10450" w:type="dxa"/>
          </w:tcPr>
          <w:p w14:paraId="766B33A6" w14:textId="77777777" w:rsidR="00785F22" w:rsidRPr="00FA65F1" w:rsidRDefault="00785F22" w:rsidP="00785F22">
            <w:pPr>
              <w:spacing w:line="276" w:lineRule="auto"/>
              <w:rPr>
                <w:rFonts w:ascii="Copperplate Gothic Bold" w:hAnsi="Copperplate Gothic Bold"/>
              </w:rPr>
            </w:pPr>
            <w:r w:rsidRPr="00FA65F1">
              <w:rPr>
                <w:rFonts w:ascii="Copperplate Gothic Bold" w:hAnsi="Copperplate Gothic Bold"/>
              </w:rPr>
              <w:t xml:space="preserve">Type 1 </w:t>
            </w:r>
          </w:p>
          <w:p w14:paraId="6DD1C855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131E5EB2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628471BD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0729081D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5AF1FF94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7E3F960D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23DE9E4B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66FEE7F9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5797A6A2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0FF4EE9F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5371FBEA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2CC08D5E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08076C8B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024AF5BC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</w:tc>
      </w:tr>
      <w:tr w:rsidR="00785F22" w:rsidRPr="00FA65F1" w14:paraId="196526FA" w14:textId="77777777" w:rsidTr="00785F22">
        <w:tc>
          <w:tcPr>
            <w:tcW w:w="10450" w:type="dxa"/>
          </w:tcPr>
          <w:p w14:paraId="09A964BD" w14:textId="4E707361" w:rsidR="00785F22" w:rsidRPr="00FA65F1" w:rsidRDefault="00785F22" w:rsidP="00785F22">
            <w:pPr>
              <w:spacing w:line="276" w:lineRule="auto"/>
              <w:rPr>
                <w:rFonts w:ascii="Copperplate Gothic Bold" w:hAnsi="Copperplate Gothic Bold"/>
              </w:rPr>
            </w:pPr>
            <w:r w:rsidRPr="00FA65F1">
              <w:rPr>
                <w:rFonts w:ascii="Copperplate Gothic Bold" w:hAnsi="Copperplate Gothic Bold"/>
              </w:rPr>
              <w:t>Type 2</w:t>
            </w:r>
          </w:p>
          <w:p w14:paraId="4C19C337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578D27A6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1CD0DBD3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472A67D4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2343902E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5B29CA97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62544517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41B39537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6923E341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35DD45AD" w14:textId="71B783D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2E0E1036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58B82A5A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5610E366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  <w:p w14:paraId="773DD018" w14:textId="77777777" w:rsidR="00785F22" w:rsidRPr="00FA65F1" w:rsidRDefault="00785F22" w:rsidP="003B588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en-HK"/>
              </w:rPr>
            </w:pPr>
          </w:p>
        </w:tc>
      </w:tr>
    </w:tbl>
    <w:p w14:paraId="21FC1AC9" w14:textId="35E7EF8E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AEBD8AE" w14:textId="687F46AA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  <w:r w:rsidRPr="00FA65F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10.1</w:t>
      </w:r>
      <w:r w:rsidR="00513520" w:rsidRPr="00FA65F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>3</w:t>
      </w:r>
      <w:r w:rsidRPr="00FA65F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  <w:t>Long Question Flow</w:t>
      </w:r>
      <w:r w:rsidR="00357C28" w:rsidRPr="00FA65F1">
        <w:rPr>
          <w:rFonts w:ascii="PMingLiU" w:eastAsia="PMingLiU" w:hAnsi="PMingLiU" w:cs="PMingLiU" w:hint="eastAsia"/>
          <w:b/>
          <w:kern w:val="0"/>
          <w:u w:val="single"/>
          <w:lang w:val="en-HK"/>
        </w:rPr>
        <w:t>長題目框架</w:t>
      </w:r>
    </w:p>
    <w:p w14:paraId="24E4772F" w14:textId="75C6E4BC" w:rsidR="003B5882" w:rsidRPr="00FA65F1" w:rsidRDefault="003B5882" w:rsidP="00357C28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FA65F1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1: Effect of The </w:t>
      </w:r>
      <w:r w:rsidR="00D44410" w:rsidRPr="00FA65F1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Consumer Surplus and Producer Surplus</w:t>
      </w:r>
      <w:r w:rsidRPr="00FA65F1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 </w:t>
      </w:r>
    </w:p>
    <w:p w14:paraId="6A41FF99" w14:textId="03148700" w:rsidR="00357C28" w:rsidRPr="00FA65F1" w:rsidRDefault="00357C28" w:rsidP="00357C28">
      <w:pPr>
        <w:widowControl/>
        <w:jc w:val="center"/>
        <w:rPr>
          <w:rFonts w:asciiTheme="minorEastAsia" w:hAnsiTheme="minorEastAsia" w:cs="Microsoft JhengHei"/>
          <w:kern w:val="0"/>
          <w:sz w:val="20"/>
          <w:szCs w:val="20"/>
          <w:lang w:val="en-HK"/>
        </w:rPr>
      </w:pPr>
      <w:r w:rsidRPr="00FA65F1">
        <w:rPr>
          <w:rFonts w:asciiTheme="minorEastAsia" w:hAnsiTheme="minorEastAsia" w:cs="Microsoft JhengHei" w:hint="eastAsia"/>
          <w:kern w:val="0"/>
          <w:sz w:val="20"/>
          <w:szCs w:val="20"/>
          <w:lang w:val="en-HK"/>
        </w:rPr>
        <w:t>類</w:t>
      </w:r>
      <w:r w:rsidRPr="00FA65F1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 xml:space="preserve"> 1</w:t>
      </w:r>
      <w:r w:rsidRPr="00FA65F1">
        <w:rPr>
          <w:rFonts w:asciiTheme="minorEastAsia" w:hAnsiTheme="minorEastAsia" w:cs="Microsoft JhengHei" w:hint="eastAsia"/>
          <w:kern w:val="0"/>
          <w:sz w:val="20"/>
          <w:szCs w:val="20"/>
          <w:lang w:val="en-HK"/>
        </w:rPr>
        <w:t>：消費者盈餘和生產者盈餘的影響</w:t>
      </w:r>
    </w:p>
    <w:p w14:paraId="11D2D421" w14:textId="77777777" w:rsidR="00357C28" w:rsidRPr="00FA65F1" w:rsidRDefault="00357C28" w:rsidP="00357C28">
      <w:pPr>
        <w:widowControl/>
        <w:jc w:val="center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</w:p>
    <w:p w14:paraId="01702E01" w14:textId="4B1EF13B" w:rsidR="003B5882" w:rsidRPr="00FA65F1" w:rsidRDefault="00D44410" w:rsidP="00D44410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FA65F1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en-HK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E0B6DC" wp14:editId="3DE2CBDA">
                <wp:simplePos x="0" y="0"/>
                <wp:positionH relativeFrom="column">
                  <wp:posOffset>4143080</wp:posOffset>
                </wp:positionH>
                <wp:positionV relativeFrom="paragraph">
                  <wp:posOffset>220993</wp:posOffset>
                </wp:positionV>
                <wp:extent cx="2648873" cy="1566473"/>
                <wp:effectExtent l="0" t="0" r="18415" b="8890"/>
                <wp:wrapNone/>
                <wp:docPr id="3248" name="Text Box 3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873" cy="156647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DC76C" w14:textId="77777777" w:rsidR="003B5882" w:rsidRPr="00785F22" w:rsidRDefault="003B5882" w:rsidP="003B588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Graph: </w:t>
                            </w:r>
                          </w:p>
                          <w:p w14:paraId="76F84DDA" w14:textId="77777777" w:rsidR="003B5882" w:rsidRPr="00785F22" w:rsidRDefault="003B5882" w:rsidP="003B588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1.</w:t>
                            </w: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X axis: Quantity</w:t>
                            </w:r>
                          </w:p>
                          <w:p w14:paraId="2ECFA4D0" w14:textId="77777777" w:rsidR="003B5882" w:rsidRPr="00785F22" w:rsidRDefault="003B5882" w:rsidP="003B588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2.</w:t>
                            </w: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Y axis: Price</w:t>
                            </w:r>
                          </w:p>
                          <w:p w14:paraId="6EF27E20" w14:textId="611E775C" w:rsidR="003B5882" w:rsidRPr="00785F22" w:rsidRDefault="003B5882" w:rsidP="003B588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3.</w:t>
                            </w: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Show the change in </w:t>
                            </w:r>
                            <w:r w:rsidR="00D44410"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CSPS</w:t>
                            </w:r>
                          </w:p>
                          <w:p w14:paraId="67DD852A" w14:textId="77777777" w:rsidR="003B5882" w:rsidRPr="00785F22" w:rsidRDefault="003B5882" w:rsidP="003B588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4.</w:t>
                            </w: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Show the arrows</w:t>
                            </w:r>
                          </w:p>
                          <w:p w14:paraId="384A79B2" w14:textId="77777777" w:rsidR="003B5882" w:rsidRPr="00785F22" w:rsidRDefault="003B5882" w:rsidP="003B588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5.</w:t>
                            </w:r>
                            <w:r w:rsidRPr="00785F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Show the shortage / surplus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0B6DC" id="Text Box 3248" o:spid="_x0000_s1099" type="#_x0000_t202" style="position:absolute;margin-left:326.25pt;margin-top:17.4pt;width:208.55pt;height:123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" fillcolor="window" strokeweight=".5pt">
                <v:textbox>
                  <w:txbxContent>
                    <w:p w14:paraId="239DC76C" w14:textId="77777777" w:rsidR="003B5882" w:rsidRPr="00785F22" w:rsidRDefault="003B5882" w:rsidP="003B588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Graph: </w:t>
                      </w:r>
                    </w:p>
                    <w:p w14:paraId="76F84DDA" w14:textId="77777777" w:rsidR="003B5882" w:rsidRPr="00785F22" w:rsidRDefault="003B5882" w:rsidP="003B588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1.</w:t>
                      </w: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X axis: Quantity</w:t>
                      </w:r>
                    </w:p>
                    <w:p w14:paraId="2ECFA4D0" w14:textId="77777777" w:rsidR="003B5882" w:rsidRPr="00785F22" w:rsidRDefault="003B5882" w:rsidP="003B588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2.</w:t>
                      </w: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Y axis: Price</w:t>
                      </w:r>
                    </w:p>
                    <w:p w14:paraId="6EF27E20" w14:textId="611E775C" w:rsidR="003B5882" w:rsidRPr="00785F22" w:rsidRDefault="003B5882" w:rsidP="003B588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3.</w:t>
                      </w: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Show the change in </w:t>
                      </w:r>
                      <w:r w:rsidR="00D44410"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CSPS</w:t>
                      </w:r>
                    </w:p>
                    <w:p w14:paraId="67DD852A" w14:textId="77777777" w:rsidR="003B5882" w:rsidRPr="00785F22" w:rsidRDefault="003B5882" w:rsidP="003B588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4.</w:t>
                      </w: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Show the arrows</w:t>
                      </w:r>
                    </w:p>
                    <w:p w14:paraId="384A79B2" w14:textId="77777777" w:rsidR="003B5882" w:rsidRPr="00785F22" w:rsidRDefault="003B5882" w:rsidP="003B588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5.</w:t>
                      </w:r>
                      <w:r w:rsidRPr="00785F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Show the shortage / surplus</w:t>
                      </w:r>
                    </w:p>
                  </w:txbxContent>
                </v:textbox>
              </v:shape>
            </w:pict>
          </mc:Fallback>
        </mc:AlternateContent>
      </w:r>
      <w:r w:rsidR="003B5882" w:rsidRPr="00FA65F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1.</w:t>
      </w:r>
      <w:r w:rsidR="003B5882" w:rsidRPr="00FA65F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Sh</w:t>
      </w:r>
      <w:r w:rsidRPr="00FA65F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ow the effect / change on CSPS</w:t>
      </w:r>
    </w:p>
    <w:p w14:paraId="54155FEE" w14:textId="5EB6CCFE" w:rsidR="00357C28" w:rsidRPr="00FA65F1" w:rsidRDefault="00357C28" w:rsidP="00D44410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FA65F1">
        <w:rPr>
          <w:rFonts w:ascii="Times New Roman" w:eastAsia="Times New Roman" w:hAnsi="Times New Roman" w:cs="Times New Roman" w:hint="eastAsia"/>
          <w:kern w:val="0"/>
          <w:sz w:val="20"/>
          <w:szCs w:val="20"/>
          <w:lang w:val="en-HK"/>
        </w:rPr>
        <w:t>1</w:t>
      </w:r>
      <w:r w:rsidRPr="00FA65F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.   </w:t>
      </w:r>
      <w:r w:rsidRPr="00FA65F1">
        <w:rPr>
          <w:rFonts w:ascii="PMingLiU" w:eastAsia="PMingLiU" w:hAnsi="PMingLiU" w:cs="PMingLiU" w:hint="eastAsia"/>
          <w:kern w:val="0"/>
          <w:sz w:val="20"/>
          <w:szCs w:val="20"/>
          <w:lang w:val="en-HK"/>
        </w:rPr>
        <w:t>顯示對消費者盈餘或生產者盈餘的影響</w:t>
      </w:r>
      <w:r w:rsidRPr="00FA65F1">
        <w:rPr>
          <w:rFonts w:ascii="Times New Roman" w:eastAsia="Times New Roman" w:hAnsi="Times New Roman" w:cs="Times New Roman" w:hint="eastAsia"/>
          <w:kern w:val="0"/>
          <w:sz w:val="20"/>
          <w:szCs w:val="20"/>
          <w:lang w:val="en-HK"/>
        </w:rPr>
        <w:t>/</w:t>
      </w:r>
      <w:r w:rsidRPr="00FA65F1">
        <w:rPr>
          <w:rFonts w:ascii="PMingLiU" w:eastAsia="PMingLiU" w:hAnsi="PMingLiU" w:cs="PMingLiU" w:hint="eastAsia"/>
          <w:kern w:val="0"/>
          <w:sz w:val="20"/>
          <w:szCs w:val="20"/>
          <w:lang w:val="en-HK"/>
        </w:rPr>
        <w:t>變化</w:t>
      </w:r>
    </w:p>
    <w:p w14:paraId="772A94E4" w14:textId="119ECC35" w:rsidR="00D44410" w:rsidRPr="00FA65F1" w:rsidRDefault="00D44410" w:rsidP="00D44410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711C5EB" w14:textId="1E48412C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9CA2604" w14:textId="2CA47102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B213D05" w14:textId="0E1FDF5F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52ED34A" w14:textId="7D1935A7" w:rsidR="003B5882" w:rsidRPr="00FA65F1" w:rsidRDefault="004F2E51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FA65F1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en-HK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23D25FA" wp14:editId="44587EDF">
                <wp:simplePos x="0" y="0"/>
                <wp:positionH relativeFrom="column">
                  <wp:posOffset>4143080</wp:posOffset>
                </wp:positionH>
                <wp:positionV relativeFrom="paragraph">
                  <wp:posOffset>208503</wp:posOffset>
                </wp:positionV>
                <wp:extent cx="2648873" cy="1545995"/>
                <wp:effectExtent l="0" t="0" r="18415" b="16510"/>
                <wp:wrapNone/>
                <wp:docPr id="481" name="Text Box 3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873" cy="15459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F2E64E" w14:textId="1E61E7AF" w:rsidR="004F2E51" w:rsidRPr="008142DB" w:rsidRDefault="004F2E51" w:rsidP="004F2E5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圖表：</w:t>
                            </w: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379F76F" w14:textId="5BCE4542" w:rsidR="004F2E51" w:rsidRPr="008142DB" w:rsidRDefault="004F2E51" w:rsidP="004F2E5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1.</w:t>
                            </w: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X</w:t>
                            </w: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軸：</w:t>
                            </w:r>
                            <w:r w:rsidR="0010472E" w:rsidRPr="008142DB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  <w:lang w:eastAsia="zh-HK"/>
                              </w:rPr>
                              <w:t>交易</w:t>
                            </w:r>
                            <w:r w:rsidR="0010472E" w:rsidRPr="008142DB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量</w:t>
                            </w:r>
                          </w:p>
                          <w:p w14:paraId="1916208A" w14:textId="1B43D3CD" w:rsidR="004F2E51" w:rsidRPr="008142DB" w:rsidRDefault="004F2E51" w:rsidP="004F2E5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2.</w:t>
                            </w: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Y</w:t>
                            </w: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軸：價格</w:t>
                            </w:r>
                          </w:p>
                          <w:p w14:paraId="00EAFEFE" w14:textId="384BEF38" w:rsidR="004F2E51" w:rsidRPr="008142DB" w:rsidRDefault="004F2E51" w:rsidP="004F2E51">
                            <w:pPr>
                              <w:ind w:left="400" w:hangingChars="200" w:hanging="4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3.</w:t>
                            </w: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="00785F22"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顯示</w:t>
                            </w:r>
                            <w:r w:rsidRPr="008142DB">
                              <w:rPr>
                                <w:rFonts w:ascii="PMingLiU" w:eastAsia="PMingLiU" w:hAnsi="PMingLiU" w:cs="PMingLiU" w:hint="eastAsia"/>
                                <w:kern w:val="0"/>
                                <w:sz w:val="20"/>
                                <w:szCs w:val="20"/>
                                <w:lang w:val="en-HK"/>
                              </w:rPr>
                              <w:t>消費者盈餘或生產者盈餘</w:t>
                            </w: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的變化</w:t>
                            </w:r>
                          </w:p>
                          <w:p w14:paraId="5244F3DF" w14:textId="2979B890" w:rsidR="004F2E51" w:rsidRPr="008142DB" w:rsidRDefault="004F2E51" w:rsidP="004F2E5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4.</w:t>
                            </w: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顯示箭嘴</w:t>
                            </w:r>
                          </w:p>
                          <w:p w14:paraId="3A4C8230" w14:textId="4B0EE2A6" w:rsidR="004F2E51" w:rsidRPr="00785F22" w:rsidRDefault="004F2E51" w:rsidP="004F2E5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5.</w:t>
                            </w:r>
                            <w:r w:rsidRP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顯示短缺</w:t>
                            </w:r>
                            <w:r w:rsid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/</w:t>
                            </w:r>
                            <w:r w:rsidR="008142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0472E" w:rsidRPr="008142DB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盈餘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D25FA" id="_x0000_s1100" type="#_x0000_t202" style="position:absolute;margin-left:326.25pt;margin-top:16.4pt;width:208.55pt;height:121.7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" fillcolor="window" strokeweight=".5pt">
                <v:textbox>
                  <w:txbxContent>
                    <w:p w14:paraId="0AF2E64E" w14:textId="1E61E7AF" w:rsidR="004F2E51" w:rsidRPr="008142DB" w:rsidRDefault="004F2E51" w:rsidP="004F2E5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圖表：</w:t>
                      </w: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379F76F" w14:textId="5BCE4542" w:rsidR="004F2E51" w:rsidRPr="008142DB" w:rsidRDefault="004F2E51" w:rsidP="004F2E5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1.</w:t>
                      </w: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X</w:t>
                      </w: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軸：</w:t>
                      </w:r>
                      <w:r w:rsidR="0010472E" w:rsidRPr="008142DB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  <w:lang w:eastAsia="zh-HK"/>
                        </w:rPr>
                        <w:t>交易</w:t>
                      </w:r>
                      <w:r w:rsidR="0010472E" w:rsidRPr="008142DB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量</w:t>
                      </w:r>
                    </w:p>
                    <w:p w14:paraId="1916208A" w14:textId="1B43D3CD" w:rsidR="004F2E51" w:rsidRPr="008142DB" w:rsidRDefault="004F2E51" w:rsidP="004F2E5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2.</w:t>
                      </w: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Y</w:t>
                      </w: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軸：價格</w:t>
                      </w:r>
                    </w:p>
                    <w:p w14:paraId="00EAFEFE" w14:textId="384BEF38" w:rsidR="004F2E51" w:rsidRPr="008142DB" w:rsidRDefault="004F2E51" w:rsidP="004F2E51">
                      <w:pPr>
                        <w:ind w:left="400" w:hangingChars="200" w:hanging="40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3.</w:t>
                      </w: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="00785F22"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顯示</w:t>
                      </w:r>
                      <w:r w:rsidRPr="008142DB">
                        <w:rPr>
                          <w:rFonts w:ascii="PMingLiU" w:eastAsia="PMingLiU" w:hAnsi="PMingLiU" w:cs="PMingLiU" w:hint="eastAsia"/>
                          <w:kern w:val="0"/>
                          <w:sz w:val="20"/>
                          <w:szCs w:val="20"/>
                          <w:lang w:val="en-HK"/>
                        </w:rPr>
                        <w:t>消費者盈餘或生產者盈餘</w:t>
                      </w: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的變化</w:t>
                      </w:r>
                    </w:p>
                    <w:p w14:paraId="5244F3DF" w14:textId="2979B890" w:rsidR="004F2E51" w:rsidRPr="008142DB" w:rsidRDefault="004F2E51" w:rsidP="004F2E5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4.</w:t>
                      </w: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顯示箭嘴</w:t>
                      </w:r>
                    </w:p>
                    <w:p w14:paraId="3A4C8230" w14:textId="4B0EE2A6" w:rsidR="004F2E51" w:rsidRPr="00785F22" w:rsidRDefault="004F2E51" w:rsidP="004F2E5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5.</w:t>
                      </w:r>
                      <w:r w:rsidRP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顯示短缺</w:t>
                      </w:r>
                      <w:r w:rsid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/</w:t>
                      </w:r>
                      <w:r w:rsidR="008142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10472E" w:rsidRPr="008142DB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盈餘</w:t>
                      </w:r>
                    </w:p>
                  </w:txbxContent>
                </v:textbox>
              </v:shape>
            </w:pict>
          </mc:Fallback>
        </mc:AlternateContent>
      </w:r>
    </w:p>
    <w:p w14:paraId="006C9BFF" w14:textId="5625573F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1A93E81" w14:textId="77777777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4CFD5E6" w14:textId="77777777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44DA13D" w14:textId="77777777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12F5BFA" w14:textId="77777777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0E87637" w14:textId="77777777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944A0BC" w14:textId="77777777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8D74B4E" w14:textId="77777777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6709E3E" w14:textId="77777777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9737F1F" w14:textId="2D17E503" w:rsidR="003B5882" w:rsidRPr="00FA65F1" w:rsidRDefault="003B588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8B97098" w14:textId="4D213C27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F0D8235" w14:textId="1448DD29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A592052" w14:textId="5839CCFE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C7A18FF" w14:textId="331DB79E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619FF18" w14:textId="7E5BF543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8DCF85D" w14:textId="4030C65A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A3637E0" w14:textId="7D0A434B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DC499EC" w14:textId="4A51A802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9A73430" w14:textId="5E89D8A6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9492F85" w14:textId="37B0EBA4" w:rsidR="00D44410" w:rsidRPr="00FA65F1" w:rsidRDefault="00D44410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5EE65C3" w14:textId="77777777" w:rsidR="00785F22" w:rsidRPr="00FA65F1" w:rsidRDefault="00785F22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7F96E5E" w14:textId="570BBC8D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9A02BFB" w14:textId="77777777" w:rsidR="00612273" w:rsidRPr="00FA65F1" w:rsidRDefault="00612273" w:rsidP="00612273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FA65F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784D5419" w14:textId="376C71EC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65B2C5F" w14:textId="02C216DA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AF3509B" w14:textId="136838FC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05ECA87" w14:textId="6F8C729C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A15B524" w14:textId="2DD32AA1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9172268" w14:textId="278FA0F0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C1DD0A8" w14:textId="2EDAA316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4AF459B" w14:textId="230E1125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DB47701" w14:textId="3F4654E7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833FF5B" w14:textId="4DD80CF1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4754CF1" w14:textId="5315C01F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47847CC" w14:textId="15670B1E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D22459B" w14:textId="16D51EA2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904DFBB" w14:textId="1B07C93A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4BF63B4" w14:textId="0D60BB9F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30A8453" w14:textId="55833B85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68F2F37" w14:textId="5E1318E9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DAF8ADF" w14:textId="726F59E3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4D8413E" w14:textId="674BB107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DD33AA6" w14:textId="0B7DDBBB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6635E36" w14:textId="5D22302E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39F4A94" w14:textId="10FCB888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A3FE5B0" w14:textId="105B7831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01EAED1" w14:textId="5425588C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7C2DDC8" w14:textId="49C32336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E2ABB7D" w14:textId="28678154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5D941F8" w14:textId="1AC48164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FA498F0" w14:textId="688C378E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63C32E7" w14:textId="2E79AC79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CDA6EA9" w14:textId="32D3EE8F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773C163" w14:textId="7ECEB9D8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DAF473C" w14:textId="77777777" w:rsidR="00612273" w:rsidRPr="00FA65F1" w:rsidRDefault="00612273" w:rsidP="00612273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FA65F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5BBC8D3A" w14:textId="6B82CA5A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399C833" w14:textId="0DA1F66A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9770897" w14:textId="069158A8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102E9AB" w14:textId="37CB0749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2E33DE9" w14:textId="62CAC492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7E40656" w14:textId="3A2E8BC0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6B42183" w14:textId="6776737B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6392E2B" w14:textId="1AAD0476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A90D85D" w14:textId="21C95C27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4E0FB17" w14:textId="060D80AB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F0DD565" w14:textId="60C06326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FA89261" w14:textId="11046A75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174CE76" w14:textId="29217B68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488060C" w14:textId="715CB5DA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CB94E94" w14:textId="3C084A46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5163659" w14:textId="602FC2C8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3505351" w14:textId="5B990A0A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92303A4" w14:textId="6F4F7488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63669F6" w14:textId="008BD338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F32BE73" w14:textId="28C0F09C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CDB63CF" w14:textId="5790B0D6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4DCDF83" w14:textId="08779DFA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FF43D2F" w14:textId="07DC2B37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4728944" w14:textId="5908B697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E51A43C" w14:textId="5D16626B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ECA8DCB" w14:textId="7BAE864D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16324D7" w14:textId="03894977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4D4095C" w14:textId="77777777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590289C" w14:textId="1672B9E6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A525C22" w14:textId="54A56B4D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91258D7" w14:textId="7FE71135" w:rsidR="00612273" w:rsidRPr="00FA65F1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577F1EE" w14:textId="77777777" w:rsidR="00612273" w:rsidRPr="00785F22" w:rsidRDefault="00612273" w:rsidP="00612273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FA65F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5E8C2E0A" w14:textId="42CF255A" w:rsidR="00612273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FD8C0DE" w14:textId="596BCFF3" w:rsidR="00612273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8158C2D" w14:textId="77777777" w:rsidR="00612273" w:rsidRPr="002D7058" w:rsidRDefault="00612273" w:rsidP="003B588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sectPr w:rsidR="00612273" w:rsidRPr="002D7058" w:rsidSect="00612273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720" w:right="720" w:bottom="720" w:left="720" w:header="0" w:footer="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2049EE" w14:textId="77777777" w:rsidR="00A2575D" w:rsidRDefault="00A2575D" w:rsidP="000E1344">
      <w:r>
        <w:separator/>
      </w:r>
    </w:p>
  </w:endnote>
  <w:endnote w:type="continuationSeparator" w:id="0">
    <w:p w14:paraId="06771F4E" w14:textId="77777777" w:rsidR="00A2575D" w:rsidRDefault="00A2575D" w:rsidP="000E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Times New Roman,Bold">
    <w:altName w:val="Times New Roman"/>
    <w:panose1 w:val="00000800000000020000"/>
    <w:charset w:val="00"/>
    <w:family w:val="auto"/>
    <w:pitch w:val="variable"/>
    <w:sig w:usb0="E00002FF" w:usb1="5000205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4D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42273587"/>
      <w:docPartObj>
        <w:docPartGallery w:val="Page Numbers (Bottom of Page)"/>
        <w:docPartUnique/>
      </w:docPartObj>
    </w:sdtPr>
    <w:sdtContent>
      <w:p w14:paraId="2C210BDA" w14:textId="77777777" w:rsidR="00C75FE6" w:rsidRDefault="00C75FE6" w:rsidP="004852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D06341" w14:textId="77777777" w:rsidR="00C75FE6" w:rsidRDefault="00C75FE6" w:rsidP="000E13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07144548"/>
      <w:docPartObj>
        <w:docPartGallery w:val="Page Numbers (Bottom of Page)"/>
        <w:docPartUnique/>
      </w:docPartObj>
    </w:sdtPr>
    <w:sdtContent>
      <w:p w14:paraId="7C64187F" w14:textId="77777777" w:rsidR="00C75FE6" w:rsidRDefault="00C75FE6" w:rsidP="00612273">
        <w:pPr>
          <w:pStyle w:val="Footer"/>
          <w:framePr w:wrap="none" w:vAnchor="text" w:hAnchor="margin" w:xAlign="right" w:y="45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4EDCF4" w14:textId="280ECD2A" w:rsidR="00C75FE6" w:rsidRPr="0089169E" w:rsidRDefault="00612273" w:rsidP="00612273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  <w:noProof/>
      </w:rPr>
      <w:drawing>
        <wp:inline distT="0" distB="0" distL="0" distR="0" wp14:anchorId="5AE18572" wp14:editId="1D2773BF">
          <wp:extent cx="6642100" cy="695325"/>
          <wp:effectExtent l="0" t="0" r="0" b="0"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Picture 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180" w14:textId="77777777" w:rsidR="00C75FE6" w:rsidRDefault="00C75FE6" w:rsidP="00805B7A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</w:rPr>
      <w:t>All Rights Reserved by Mastery Economics</w:t>
    </w:r>
  </w:p>
  <w:p w14:paraId="79B4B8A3" w14:textId="77777777" w:rsidR="00C75FE6" w:rsidRPr="00805B7A" w:rsidRDefault="00C75FE6" w:rsidP="00805B7A">
    <w:pPr>
      <w:pStyle w:val="Footer"/>
      <w:ind w:right="360"/>
      <w:jc w:val="center"/>
      <w:rPr>
        <w:rFonts w:ascii="Baskerville" w:hAnsi="Baskervill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AA1B3" w14:textId="77777777" w:rsidR="00A2575D" w:rsidRDefault="00A2575D" w:rsidP="000E1344">
      <w:r>
        <w:separator/>
      </w:r>
    </w:p>
  </w:footnote>
  <w:footnote w:type="continuationSeparator" w:id="0">
    <w:p w14:paraId="648008D3" w14:textId="77777777" w:rsidR="00A2575D" w:rsidRDefault="00A2575D" w:rsidP="000E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D8ECC" w14:textId="5E7A49F4" w:rsidR="00C75FE6" w:rsidRPr="00612273" w:rsidRDefault="00612273" w:rsidP="00612273">
    <w:pPr>
      <w:pStyle w:val="Header"/>
    </w:pPr>
    <w:r>
      <w:rPr>
        <w:rFonts w:ascii="Copperplate Gothic Bold" w:hAnsi="Copperplate Gothic Bold"/>
        <w:noProof/>
      </w:rPr>
      <w:drawing>
        <wp:inline distT="0" distB="0" distL="0" distR="0" wp14:anchorId="14740D61" wp14:editId="16769AE7">
          <wp:extent cx="6642100" cy="1328420"/>
          <wp:effectExtent l="0" t="0" r="0" b="0"/>
          <wp:docPr id="49" name="Picture 4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" name="Picture 449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A96162" w14:textId="6761377C" w:rsidR="00C75FE6" w:rsidRPr="000E1344" w:rsidRDefault="00C75FE6" w:rsidP="00BD2AFA">
    <w:pPr>
      <w:pStyle w:val="Header"/>
      <w:ind w:right="1210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E17B2"/>
    <w:multiLevelType w:val="hybridMultilevel"/>
    <w:tmpl w:val="69403F82"/>
    <w:lvl w:ilvl="0" w:tplc="0CCC2A48">
      <w:start w:val="1"/>
      <w:numFmt w:val="bullet"/>
      <w:lvlText w:val="–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177A8"/>
    <w:multiLevelType w:val="hybridMultilevel"/>
    <w:tmpl w:val="68DA0388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324F08"/>
    <w:multiLevelType w:val="hybridMultilevel"/>
    <w:tmpl w:val="3CE44844"/>
    <w:lvl w:ilvl="0" w:tplc="83C0F4D6">
      <w:start w:val="1"/>
      <w:numFmt w:val="decimal"/>
      <w:lvlText w:val="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06DDA"/>
    <w:multiLevelType w:val="hybridMultilevel"/>
    <w:tmpl w:val="8F18044E"/>
    <w:lvl w:ilvl="0" w:tplc="3F6A1E9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5E6307"/>
    <w:multiLevelType w:val="multilevel"/>
    <w:tmpl w:val="D67CE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Roman"/>
      <w:lvlText w:val="%2)"/>
      <w:lvlJc w:val="left"/>
      <w:pPr>
        <w:ind w:left="144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840265A"/>
    <w:multiLevelType w:val="hybridMultilevel"/>
    <w:tmpl w:val="8AFEA1C4"/>
    <w:lvl w:ilvl="0" w:tplc="25405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8944A78"/>
    <w:multiLevelType w:val="hybridMultilevel"/>
    <w:tmpl w:val="6952E80E"/>
    <w:lvl w:ilvl="0" w:tplc="13B0BA2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AB3CC8"/>
    <w:multiLevelType w:val="multilevel"/>
    <w:tmpl w:val="43F0A206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lowerRoman"/>
      <w:lvlText w:val="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EB84A34"/>
    <w:multiLevelType w:val="multilevel"/>
    <w:tmpl w:val="CEC6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D42D98"/>
    <w:multiLevelType w:val="hybridMultilevel"/>
    <w:tmpl w:val="3C725660"/>
    <w:lvl w:ilvl="0" w:tplc="61A0AF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38B7ED2"/>
    <w:multiLevelType w:val="hybridMultilevel"/>
    <w:tmpl w:val="2C225902"/>
    <w:lvl w:ilvl="0" w:tplc="8AF68414">
      <w:start w:val="1"/>
      <w:numFmt w:val="bullet"/>
      <w:lvlText w:val="–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53545D"/>
    <w:multiLevelType w:val="hybridMultilevel"/>
    <w:tmpl w:val="8140F088"/>
    <w:lvl w:ilvl="0" w:tplc="D638BF5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D0466B"/>
    <w:multiLevelType w:val="hybridMultilevel"/>
    <w:tmpl w:val="231A119C"/>
    <w:lvl w:ilvl="0" w:tplc="89146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B693692"/>
    <w:multiLevelType w:val="multilevel"/>
    <w:tmpl w:val="A52C21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360" w:hanging="360"/>
      </w:pPr>
      <w:rPr>
        <w:rFonts w:hint="default"/>
        <w:color w:val="020202"/>
        <w:sz w:val="24"/>
        <w:u w:val="none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020202"/>
        <w:sz w:val="24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color w:val="020202"/>
        <w:sz w:val="24"/>
        <w:u w:val="none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020202"/>
        <w:sz w:val="24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color w:val="020202"/>
        <w:sz w:val="24"/>
        <w:u w:val="none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color w:val="020202"/>
        <w:sz w:val="24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color w:val="020202"/>
        <w:sz w:val="24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color w:val="020202"/>
        <w:sz w:val="24"/>
        <w:u w:val="none"/>
      </w:rPr>
    </w:lvl>
  </w:abstractNum>
  <w:abstractNum w:abstractNumId="14" w15:restartNumberingAfterBreak="0">
    <w:nsid w:val="1D2964E7"/>
    <w:multiLevelType w:val="hybridMultilevel"/>
    <w:tmpl w:val="E40E73E6"/>
    <w:lvl w:ilvl="0" w:tplc="8AF68414">
      <w:start w:val="1"/>
      <w:numFmt w:val="bullet"/>
      <w:lvlText w:val="–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8B0D91"/>
    <w:multiLevelType w:val="hybridMultilevel"/>
    <w:tmpl w:val="25DE1358"/>
    <w:lvl w:ilvl="0" w:tplc="25405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7B797E"/>
    <w:multiLevelType w:val="hybridMultilevel"/>
    <w:tmpl w:val="4EA81558"/>
    <w:lvl w:ilvl="0" w:tplc="B352F598">
      <w:start w:val="1"/>
      <w:numFmt w:val="lowerRoman"/>
      <w:lvlText w:val="%1)"/>
      <w:lvlJc w:val="left"/>
      <w:pPr>
        <w:ind w:left="-1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" w:hanging="480"/>
      </w:pPr>
    </w:lvl>
    <w:lvl w:ilvl="2" w:tplc="0409001B" w:tentative="1">
      <w:start w:val="1"/>
      <w:numFmt w:val="lowerRoman"/>
      <w:lvlText w:val="%3."/>
      <w:lvlJc w:val="right"/>
      <w:pPr>
        <w:ind w:left="600" w:hanging="480"/>
      </w:pPr>
    </w:lvl>
    <w:lvl w:ilvl="3" w:tplc="0409000F" w:tentative="1">
      <w:start w:val="1"/>
      <w:numFmt w:val="decimal"/>
      <w:lvlText w:val="%4."/>
      <w:lvlJc w:val="left"/>
      <w:pPr>
        <w:ind w:left="1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560" w:hanging="480"/>
      </w:pPr>
    </w:lvl>
    <w:lvl w:ilvl="5" w:tplc="0409001B" w:tentative="1">
      <w:start w:val="1"/>
      <w:numFmt w:val="lowerRoman"/>
      <w:lvlText w:val="%6."/>
      <w:lvlJc w:val="right"/>
      <w:pPr>
        <w:ind w:left="2040" w:hanging="480"/>
      </w:pPr>
    </w:lvl>
    <w:lvl w:ilvl="6" w:tplc="0409000F" w:tentative="1">
      <w:start w:val="1"/>
      <w:numFmt w:val="decimal"/>
      <w:lvlText w:val="%7."/>
      <w:lvlJc w:val="left"/>
      <w:pPr>
        <w:ind w:left="2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00" w:hanging="480"/>
      </w:pPr>
    </w:lvl>
    <w:lvl w:ilvl="8" w:tplc="0409001B" w:tentative="1">
      <w:start w:val="1"/>
      <w:numFmt w:val="lowerRoman"/>
      <w:lvlText w:val="%9."/>
      <w:lvlJc w:val="right"/>
      <w:pPr>
        <w:ind w:left="3480" w:hanging="480"/>
      </w:pPr>
    </w:lvl>
  </w:abstractNum>
  <w:abstractNum w:abstractNumId="17" w15:restartNumberingAfterBreak="0">
    <w:nsid w:val="268C77BE"/>
    <w:multiLevelType w:val="hybridMultilevel"/>
    <w:tmpl w:val="53820B58"/>
    <w:lvl w:ilvl="0" w:tplc="0EB0EDDE">
      <w:start w:val="10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B26D1"/>
    <w:multiLevelType w:val="hybridMultilevel"/>
    <w:tmpl w:val="3088626E"/>
    <w:lvl w:ilvl="0" w:tplc="1B8C2FE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B71852"/>
    <w:multiLevelType w:val="hybridMultilevel"/>
    <w:tmpl w:val="836C3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6F7DCE"/>
    <w:multiLevelType w:val="hybridMultilevel"/>
    <w:tmpl w:val="EC229746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BF6425F"/>
    <w:multiLevelType w:val="hybridMultilevel"/>
    <w:tmpl w:val="75C4586C"/>
    <w:lvl w:ilvl="0" w:tplc="C1E2B7A6">
      <w:start w:val="1"/>
      <w:numFmt w:val="lowerRoman"/>
      <w:lvlText w:val="%1)"/>
      <w:lvlJc w:val="left"/>
      <w:pPr>
        <w:ind w:left="480" w:hanging="480"/>
      </w:pPr>
      <w:rPr>
        <w:rFonts w:ascii="Times New Roman" w:eastAsiaTheme="minorEastAsia" w:hAnsi="Times New Roman" w:cs="Times New Roman"/>
        <w:i/>
        <w:i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CFC6D06"/>
    <w:multiLevelType w:val="hybridMultilevel"/>
    <w:tmpl w:val="AF389394"/>
    <w:lvl w:ilvl="0" w:tplc="ACA6104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907499"/>
    <w:multiLevelType w:val="hybridMultilevel"/>
    <w:tmpl w:val="FA9AA784"/>
    <w:lvl w:ilvl="0" w:tplc="25405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6F10B5E"/>
    <w:multiLevelType w:val="hybridMultilevel"/>
    <w:tmpl w:val="6D0A8EB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37E20B63"/>
    <w:multiLevelType w:val="hybridMultilevel"/>
    <w:tmpl w:val="14EE5A78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8345418"/>
    <w:multiLevelType w:val="hybridMultilevel"/>
    <w:tmpl w:val="2546706E"/>
    <w:lvl w:ilvl="0" w:tplc="8AF68414">
      <w:start w:val="1"/>
      <w:numFmt w:val="bullet"/>
      <w:lvlText w:val="–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0068F6"/>
    <w:multiLevelType w:val="hybridMultilevel"/>
    <w:tmpl w:val="E8B04EF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3D8C7043"/>
    <w:multiLevelType w:val="multilevel"/>
    <w:tmpl w:val="F1B8D5D6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DB758D3"/>
    <w:multiLevelType w:val="hybridMultilevel"/>
    <w:tmpl w:val="E5E64C14"/>
    <w:lvl w:ilvl="0" w:tplc="878EE05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B43CA8"/>
    <w:multiLevelType w:val="hybridMultilevel"/>
    <w:tmpl w:val="1B7A8C90"/>
    <w:lvl w:ilvl="0" w:tplc="0EB0EDDE">
      <w:start w:val="10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02927C1"/>
    <w:multiLevelType w:val="hybridMultilevel"/>
    <w:tmpl w:val="9CEC9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A01694"/>
    <w:multiLevelType w:val="hybridMultilevel"/>
    <w:tmpl w:val="B5C4CB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8896CDD"/>
    <w:multiLevelType w:val="hybridMultilevel"/>
    <w:tmpl w:val="486A89DC"/>
    <w:lvl w:ilvl="0" w:tplc="0CCC2A48">
      <w:start w:val="1"/>
      <w:numFmt w:val="bullet"/>
      <w:lvlText w:val="–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AA7490"/>
    <w:multiLevelType w:val="hybridMultilevel"/>
    <w:tmpl w:val="31AE6B26"/>
    <w:lvl w:ilvl="0" w:tplc="8AF68414">
      <w:start w:val="1"/>
      <w:numFmt w:val="bullet"/>
      <w:lvlText w:val="–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AE62FFC"/>
    <w:multiLevelType w:val="hybridMultilevel"/>
    <w:tmpl w:val="216A4492"/>
    <w:lvl w:ilvl="0" w:tplc="79D8D69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9E2E14"/>
    <w:multiLevelType w:val="hybridMultilevel"/>
    <w:tmpl w:val="01F44E62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C0512BD"/>
    <w:multiLevelType w:val="hybridMultilevel"/>
    <w:tmpl w:val="0ECC20FC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DA85DDF"/>
    <w:multiLevelType w:val="hybridMultilevel"/>
    <w:tmpl w:val="9DDA6240"/>
    <w:lvl w:ilvl="0" w:tplc="658077E8">
      <w:start w:val="10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EFD186F"/>
    <w:multiLevelType w:val="hybridMultilevel"/>
    <w:tmpl w:val="019887CE"/>
    <w:lvl w:ilvl="0" w:tplc="25405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F48510F"/>
    <w:multiLevelType w:val="hybridMultilevel"/>
    <w:tmpl w:val="F20EB614"/>
    <w:lvl w:ilvl="0" w:tplc="2B7EEB28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1E510AE"/>
    <w:multiLevelType w:val="hybridMultilevel"/>
    <w:tmpl w:val="F00C8D24"/>
    <w:lvl w:ilvl="0" w:tplc="3B3A7A28">
      <w:start w:val="1"/>
      <w:numFmt w:val="lowerRoman"/>
      <w:lvlText w:val="%1)"/>
      <w:lvlJc w:val="left"/>
      <w:pPr>
        <w:ind w:left="10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80" w:hanging="480"/>
      </w:pPr>
    </w:lvl>
    <w:lvl w:ilvl="2" w:tplc="0409001B" w:tentative="1">
      <w:start w:val="1"/>
      <w:numFmt w:val="lowerRoman"/>
      <w:lvlText w:val="%3."/>
      <w:lvlJc w:val="right"/>
      <w:pPr>
        <w:ind w:left="1760" w:hanging="480"/>
      </w:pPr>
    </w:lvl>
    <w:lvl w:ilvl="3" w:tplc="0409000F" w:tentative="1">
      <w:start w:val="1"/>
      <w:numFmt w:val="decimal"/>
      <w:lvlText w:val="%4."/>
      <w:lvlJc w:val="left"/>
      <w:pPr>
        <w:ind w:left="2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20" w:hanging="480"/>
      </w:pPr>
    </w:lvl>
    <w:lvl w:ilvl="5" w:tplc="0409001B" w:tentative="1">
      <w:start w:val="1"/>
      <w:numFmt w:val="lowerRoman"/>
      <w:lvlText w:val="%6."/>
      <w:lvlJc w:val="right"/>
      <w:pPr>
        <w:ind w:left="3200" w:hanging="480"/>
      </w:pPr>
    </w:lvl>
    <w:lvl w:ilvl="6" w:tplc="0409000F" w:tentative="1">
      <w:start w:val="1"/>
      <w:numFmt w:val="decimal"/>
      <w:lvlText w:val="%7."/>
      <w:lvlJc w:val="left"/>
      <w:pPr>
        <w:ind w:left="3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60" w:hanging="480"/>
      </w:pPr>
    </w:lvl>
    <w:lvl w:ilvl="8" w:tplc="0409001B" w:tentative="1">
      <w:start w:val="1"/>
      <w:numFmt w:val="lowerRoman"/>
      <w:lvlText w:val="%9."/>
      <w:lvlJc w:val="right"/>
      <w:pPr>
        <w:ind w:left="4640" w:hanging="480"/>
      </w:pPr>
    </w:lvl>
  </w:abstractNum>
  <w:abstractNum w:abstractNumId="42" w15:restartNumberingAfterBreak="0">
    <w:nsid w:val="52D500A0"/>
    <w:multiLevelType w:val="multilevel"/>
    <w:tmpl w:val="45A057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14E57"/>
    <w:multiLevelType w:val="hybridMultilevel"/>
    <w:tmpl w:val="6E30A200"/>
    <w:lvl w:ilvl="0" w:tplc="B38A272E">
      <w:start w:val="1"/>
      <w:numFmt w:val="lowerRoman"/>
      <w:lvlText w:val="%1)"/>
      <w:lvlJc w:val="left"/>
      <w:pPr>
        <w:ind w:left="10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80" w:hanging="480"/>
      </w:pPr>
    </w:lvl>
    <w:lvl w:ilvl="2" w:tplc="0409001B" w:tentative="1">
      <w:start w:val="1"/>
      <w:numFmt w:val="lowerRoman"/>
      <w:lvlText w:val="%3."/>
      <w:lvlJc w:val="right"/>
      <w:pPr>
        <w:ind w:left="1760" w:hanging="480"/>
      </w:pPr>
    </w:lvl>
    <w:lvl w:ilvl="3" w:tplc="0409000F" w:tentative="1">
      <w:start w:val="1"/>
      <w:numFmt w:val="decimal"/>
      <w:lvlText w:val="%4."/>
      <w:lvlJc w:val="left"/>
      <w:pPr>
        <w:ind w:left="2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20" w:hanging="480"/>
      </w:pPr>
    </w:lvl>
    <w:lvl w:ilvl="5" w:tplc="0409001B" w:tentative="1">
      <w:start w:val="1"/>
      <w:numFmt w:val="lowerRoman"/>
      <w:lvlText w:val="%6."/>
      <w:lvlJc w:val="right"/>
      <w:pPr>
        <w:ind w:left="3200" w:hanging="480"/>
      </w:pPr>
    </w:lvl>
    <w:lvl w:ilvl="6" w:tplc="0409000F" w:tentative="1">
      <w:start w:val="1"/>
      <w:numFmt w:val="decimal"/>
      <w:lvlText w:val="%7."/>
      <w:lvlJc w:val="left"/>
      <w:pPr>
        <w:ind w:left="3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60" w:hanging="480"/>
      </w:pPr>
    </w:lvl>
    <w:lvl w:ilvl="8" w:tplc="0409001B" w:tentative="1">
      <w:start w:val="1"/>
      <w:numFmt w:val="lowerRoman"/>
      <w:lvlText w:val="%9."/>
      <w:lvlJc w:val="right"/>
      <w:pPr>
        <w:ind w:left="4640" w:hanging="480"/>
      </w:pPr>
    </w:lvl>
  </w:abstractNum>
  <w:abstractNum w:abstractNumId="44" w15:restartNumberingAfterBreak="0">
    <w:nsid w:val="56275152"/>
    <w:multiLevelType w:val="hybridMultilevel"/>
    <w:tmpl w:val="AC3047E6"/>
    <w:lvl w:ilvl="0" w:tplc="8AF68414">
      <w:start w:val="1"/>
      <w:numFmt w:val="bullet"/>
      <w:lvlText w:val="–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90A26E9"/>
    <w:multiLevelType w:val="hybridMultilevel"/>
    <w:tmpl w:val="DC82F9AC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AB22DD6"/>
    <w:multiLevelType w:val="hybridMultilevel"/>
    <w:tmpl w:val="56625810"/>
    <w:lvl w:ilvl="0" w:tplc="5120BF1E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D1532F4"/>
    <w:multiLevelType w:val="hybridMultilevel"/>
    <w:tmpl w:val="40B82A3C"/>
    <w:lvl w:ilvl="0" w:tplc="878EE05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C15AB8"/>
    <w:multiLevelType w:val="multilevel"/>
    <w:tmpl w:val="3C7A673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616A7375"/>
    <w:multiLevelType w:val="hybridMultilevel"/>
    <w:tmpl w:val="3F7254A6"/>
    <w:lvl w:ilvl="0" w:tplc="DF8CC23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21167FC"/>
    <w:multiLevelType w:val="hybridMultilevel"/>
    <w:tmpl w:val="BAA046DE"/>
    <w:lvl w:ilvl="0" w:tplc="ACA6104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2A04E13"/>
    <w:multiLevelType w:val="hybridMultilevel"/>
    <w:tmpl w:val="0A1C4E42"/>
    <w:lvl w:ilvl="0" w:tplc="B100F7C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4E15EBC"/>
    <w:multiLevelType w:val="hybridMultilevel"/>
    <w:tmpl w:val="864223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65AD7B6C"/>
    <w:multiLevelType w:val="hybridMultilevel"/>
    <w:tmpl w:val="8350F636"/>
    <w:lvl w:ilvl="0" w:tplc="1B8C2FE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6952C44"/>
    <w:multiLevelType w:val="hybridMultilevel"/>
    <w:tmpl w:val="5CA8EAEA"/>
    <w:lvl w:ilvl="0" w:tplc="9F0E6238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73F2ED3"/>
    <w:multiLevelType w:val="hybridMultilevel"/>
    <w:tmpl w:val="FE76B8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93B4D7D"/>
    <w:multiLevelType w:val="hybridMultilevel"/>
    <w:tmpl w:val="35A8D63C"/>
    <w:lvl w:ilvl="0" w:tplc="8D36E91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FCD51EC"/>
    <w:multiLevelType w:val="hybridMultilevel"/>
    <w:tmpl w:val="D76009D8"/>
    <w:lvl w:ilvl="0" w:tplc="D136A0B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733342B7"/>
    <w:multiLevelType w:val="hybridMultilevel"/>
    <w:tmpl w:val="59C07488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4890AEC"/>
    <w:multiLevelType w:val="hybridMultilevel"/>
    <w:tmpl w:val="6368E5B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786D386E"/>
    <w:multiLevelType w:val="hybridMultilevel"/>
    <w:tmpl w:val="A160699A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ADA5BFD"/>
    <w:multiLevelType w:val="hybridMultilevel"/>
    <w:tmpl w:val="6F383B1E"/>
    <w:lvl w:ilvl="0" w:tplc="9A3A1BC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B0C4ED6"/>
    <w:multiLevelType w:val="hybridMultilevel"/>
    <w:tmpl w:val="755CDE3C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B8743B1"/>
    <w:multiLevelType w:val="hybridMultilevel"/>
    <w:tmpl w:val="6204B56E"/>
    <w:lvl w:ilvl="0" w:tplc="245423F8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D056D4B"/>
    <w:multiLevelType w:val="hybridMultilevel"/>
    <w:tmpl w:val="A80C406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7F0A0071"/>
    <w:multiLevelType w:val="hybridMultilevel"/>
    <w:tmpl w:val="2578E3C8"/>
    <w:lvl w:ilvl="0" w:tplc="A19A33B6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7079573">
    <w:abstractNumId w:val="32"/>
  </w:num>
  <w:num w:numId="2" w16cid:durableId="1853184888">
    <w:abstractNumId w:val="48"/>
  </w:num>
  <w:num w:numId="3" w16cid:durableId="1668358105">
    <w:abstractNumId w:val="65"/>
  </w:num>
  <w:num w:numId="4" w16cid:durableId="444547649">
    <w:abstractNumId w:val="35"/>
  </w:num>
  <w:num w:numId="5" w16cid:durableId="140275958">
    <w:abstractNumId w:val="19"/>
  </w:num>
  <w:num w:numId="6" w16cid:durableId="1268729359">
    <w:abstractNumId w:val="54"/>
  </w:num>
  <w:num w:numId="7" w16cid:durableId="175315126">
    <w:abstractNumId w:val="23"/>
  </w:num>
  <w:num w:numId="8" w16cid:durableId="984242953">
    <w:abstractNumId w:val="51"/>
  </w:num>
  <w:num w:numId="9" w16cid:durableId="1600064534">
    <w:abstractNumId w:val="15"/>
  </w:num>
  <w:num w:numId="10" w16cid:durableId="17975151">
    <w:abstractNumId w:val="43"/>
  </w:num>
  <w:num w:numId="11" w16cid:durableId="117338421">
    <w:abstractNumId w:val="16"/>
  </w:num>
  <w:num w:numId="12" w16cid:durableId="1153527502">
    <w:abstractNumId w:val="41"/>
  </w:num>
  <w:num w:numId="13" w16cid:durableId="1038093290">
    <w:abstractNumId w:val="40"/>
  </w:num>
  <w:num w:numId="14" w16cid:durableId="953632294">
    <w:abstractNumId w:val="57"/>
  </w:num>
  <w:num w:numId="15" w16cid:durableId="637927601">
    <w:abstractNumId w:val="53"/>
  </w:num>
  <w:num w:numId="16" w16cid:durableId="1265991424">
    <w:abstractNumId w:val="3"/>
  </w:num>
  <w:num w:numId="17" w16cid:durableId="1402099503">
    <w:abstractNumId w:val="12"/>
  </w:num>
  <w:num w:numId="18" w16cid:durableId="1835800608">
    <w:abstractNumId w:val="46"/>
  </w:num>
  <w:num w:numId="19" w16cid:durableId="1531451702">
    <w:abstractNumId w:val="11"/>
  </w:num>
  <w:num w:numId="20" w16cid:durableId="1205094772">
    <w:abstractNumId w:val="50"/>
  </w:num>
  <w:num w:numId="21" w16cid:durableId="1700201205">
    <w:abstractNumId w:val="13"/>
  </w:num>
  <w:num w:numId="22" w16cid:durableId="1407844846">
    <w:abstractNumId w:val="52"/>
  </w:num>
  <w:num w:numId="23" w16cid:durableId="1051614720">
    <w:abstractNumId w:val="22"/>
  </w:num>
  <w:num w:numId="24" w16cid:durableId="1018317104">
    <w:abstractNumId w:val="2"/>
  </w:num>
  <w:num w:numId="25" w16cid:durableId="1707556163">
    <w:abstractNumId w:val="18"/>
  </w:num>
  <w:num w:numId="26" w16cid:durableId="1569224879">
    <w:abstractNumId w:val="28"/>
  </w:num>
  <w:num w:numId="27" w16cid:durableId="1901478999">
    <w:abstractNumId w:val="9"/>
  </w:num>
  <w:num w:numId="28" w16cid:durableId="960111306">
    <w:abstractNumId w:val="39"/>
  </w:num>
  <w:num w:numId="29" w16cid:durableId="1662469361">
    <w:abstractNumId w:val="30"/>
  </w:num>
  <w:num w:numId="30" w16cid:durableId="569312654">
    <w:abstractNumId w:val="5"/>
  </w:num>
  <w:num w:numId="31" w16cid:durableId="1511144511">
    <w:abstractNumId w:val="7"/>
  </w:num>
  <w:num w:numId="32" w16cid:durableId="792089798">
    <w:abstractNumId w:val="61"/>
  </w:num>
  <w:num w:numId="33" w16cid:durableId="857736769">
    <w:abstractNumId w:val="49"/>
  </w:num>
  <w:num w:numId="34" w16cid:durableId="2109960076">
    <w:abstractNumId w:val="47"/>
  </w:num>
  <w:num w:numId="35" w16cid:durableId="476185572">
    <w:abstractNumId w:val="29"/>
  </w:num>
  <w:num w:numId="36" w16cid:durableId="1315570178">
    <w:abstractNumId w:val="56"/>
  </w:num>
  <w:num w:numId="37" w16cid:durableId="1983733436">
    <w:abstractNumId w:val="42"/>
  </w:num>
  <w:num w:numId="38" w16cid:durableId="486171543">
    <w:abstractNumId w:val="8"/>
  </w:num>
  <w:num w:numId="39" w16cid:durableId="47190660">
    <w:abstractNumId w:val="38"/>
  </w:num>
  <w:num w:numId="40" w16cid:durableId="1114709570">
    <w:abstractNumId w:val="59"/>
  </w:num>
  <w:num w:numId="41" w16cid:durableId="265768757">
    <w:abstractNumId w:val="64"/>
  </w:num>
  <w:num w:numId="42" w16cid:durableId="685062758">
    <w:abstractNumId w:val="6"/>
  </w:num>
  <w:num w:numId="43" w16cid:durableId="1425421326">
    <w:abstractNumId w:val="24"/>
  </w:num>
  <w:num w:numId="44" w16cid:durableId="450511991">
    <w:abstractNumId w:val="27"/>
  </w:num>
  <w:num w:numId="45" w16cid:durableId="1858040088">
    <w:abstractNumId w:val="4"/>
  </w:num>
  <w:num w:numId="46" w16cid:durableId="1960143302">
    <w:abstractNumId w:val="21"/>
  </w:num>
  <w:num w:numId="47" w16cid:durableId="611589329">
    <w:abstractNumId w:val="31"/>
  </w:num>
  <w:num w:numId="48" w16cid:durableId="1053886406">
    <w:abstractNumId w:val="55"/>
  </w:num>
  <w:num w:numId="49" w16cid:durableId="1154948714">
    <w:abstractNumId w:val="0"/>
  </w:num>
  <w:num w:numId="50" w16cid:durableId="788209640">
    <w:abstractNumId w:val="33"/>
  </w:num>
  <w:num w:numId="51" w16cid:durableId="1495602888">
    <w:abstractNumId w:val="26"/>
  </w:num>
  <w:num w:numId="52" w16cid:durableId="2146465641">
    <w:abstractNumId w:val="45"/>
  </w:num>
  <w:num w:numId="53" w16cid:durableId="1117260930">
    <w:abstractNumId w:val="10"/>
  </w:num>
  <w:num w:numId="54" w16cid:durableId="897520987">
    <w:abstractNumId w:val="60"/>
  </w:num>
  <w:num w:numId="55" w16cid:durableId="1157914054">
    <w:abstractNumId w:val="34"/>
  </w:num>
  <w:num w:numId="56" w16cid:durableId="1260722485">
    <w:abstractNumId w:val="36"/>
  </w:num>
  <w:num w:numId="57" w16cid:durableId="1072654400">
    <w:abstractNumId w:val="14"/>
  </w:num>
  <w:num w:numId="58" w16cid:durableId="533687541">
    <w:abstractNumId w:val="37"/>
  </w:num>
  <w:num w:numId="59" w16cid:durableId="1654947169">
    <w:abstractNumId w:val="25"/>
  </w:num>
  <w:num w:numId="60" w16cid:durableId="2088306017">
    <w:abstractNumId w:val="62"/>
  </w:num>
  <w:num w:numId="61" w16cid:durableId="1035228708">
    <w:abstractNumId w:val="63"/>
  </w:num>
  <w:num w:numId="62" w16cid:durableId="915212254">
    <w:abstractNumId w:val="1"/>
  </w:num>
  <w:num w:numId="63" w16cid:durableId="1352995999">
    <w:abstractNumId w:val="44"/>
  </w:num>
  <w:num w:numId="64" w16cid:durableId="1116172800">
    <w:abstractNumId w:val="20"/>
  </w:num>
  <w:num w:numId="65" w16cid:durableId="1052971174">
    <w:abstractNumId w:val="58"/>
  </w:num>
  <w:num w:numId="66" w16cid:durableId="7061762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bordersDoNotSurroundHeader/>
  <w:bordersDoNotSurroundFooter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E"/>
    <w:rsid w:val="00013E65"/>
    <w:rsid w:val="00013F90"/>
    <w:rsid w:val="00025B23"/>
    <w:rsid w:val="00031B17"/>
    <w:rsid w:val="00043CD3"/>
    <w:rsid w:val="00044AB0"/>
    <w:rsid w:val="00045277"/>
    <w:rsid w:val="00064B86"/>
    <w:rsid w:val="00075AB6"/>
    <w:rsid w:val="00082903"/>
    <w:rsid w:val="00092E25"/>
    <w:rsid w:val="00094D7A"/>
    <w:rsid w:val="00095AB1"/>
    <w:rsid w:val="000A36D6"/>
    <w:rsid w:val="000A7286"/>
    <w:rsid w:val="000E1344"/>
    <w:rsid w:val="000F07D9"/>
    <w:rsid w:val="000F683F"/>
    <w:rsid w:val="000F6BFB"/>
    <w:rsid w:val="0010118F"/>
    <w:rsid w:val="0010472E"/>
    <w:rsid w:val="001149B2"/>
    <w:rsid w:val="0012168B"/>
    <w:rsid w:val="00134C74"/>
    <w:rsid w:val="001357D6"/>
    <w:rsid w:val="0014142E"/>
    <w:rsid w:val="00151399"/>
    <w:rsid w:val="00156827"/>
    <w:rsid w:val="00162540"/>
    <w:rsid w:val="00195065"/>
    <w:rsid w:val="001A2F23"/>
    <w:rsid w:val="001B5CD4"/>
    <w:rsid w:val="001C0E02"/>
    <w:rsid w:val="001D2C0E"/>
    <w:rsid w:val="001D7E96"/>
    <w:rsid w:val="001E01CA"/>
    <w:rsid w:val="001E55F0"/>
    <w:rsid w:val="002062A5"/>
    <w:rsid w:val="0021009A"/>
    <w:rsid w:val="002127E0"/>
    <w:rsid w:val="0022087A"/>
    <w:rsid w:val="00221C56"/>
    <w:rsid w:val="00222C75"/>
    <w:rsid w:val="0024060C"/>
    <w:rsid w:val="0024567A"/>
    <w:rsid w:val="002462A8"/>
    <w:rsid w:val="002522FE"/>
    <w:rsid w:val="002615CC"/>
    <w:rsid w:val="00272141"/>
    <w:rsid w:val="00280B9D"/>
    <w:rsid w:val="0028332C"/>
    <w:rsid w:val="0028421F"/>
    <w:rsid w:val="0028694F"/>
    <w:rsid w:val="002A53D6"/>
    <w:rsid w:val="002A6033"/>
    <w:rsid w:val="002B049A"/>
    <w:rsid w:val="002C0685"/>
    <w:rsid w:val="002C104C"/>
    <w:rsid w:val="002C19E9"/>
    <w:rsid w:val="002C2D35"/>
    <w:rsid w:val="002C7C57"/>
    <w:rsid w:val="002D6AA4"/>
    <w:rsid w:val="002E1D4B"/>
    <w:rsid w:val="002E26C6"/>
    <w:rsid w:val="002E7694"/>
    <w:rsid w:val="00304CF5"/>
    <w:rsid w:val="00315EB8"/>
    <w:rsid w:val="00315FFF"/>
    <w:rsid w:val="00345B94"/>
    <w:rsid w:val="00354597"/>
    <w:rsid w:val="003547F2"/>
    <w:rsid w:val="00357C28"/>
    <w:rsid w:val="00364126"/>
    <w:rsid w:val="00364456"/>
    <w:rsid w:val="00370B65"/>
    <w:rsid w:val="0037201B"/>
    <w:rsid w:val="0038052A"/>
    <w:rsid w:val="00381CC9"/>
    <w:rsid w:val="003869B0"/>
    <w:rsid w:val="00390435"/>
    <w:rsid w:val="00393B54"/>
    <w:rsid w:val="003B4599"/>
    <w:rsid w:val="003B5882"/>
    <w:rsid w:val="003C35E5"/>
    <w:rsid w:val="003C710B"/>
    <w:rsid w:val="003C7625"/>
    <w:rsid w:val="003D6BF2"/>
    <w:rsid w:val="0040074C"/>
    <w:rsid w:val="004178E5"/>
    <w:rsid w:val="00433E3E"/>
    <w:rsid w:val="004341B9"/>
    <w:rsid w:val="00436A7C"/>
    <w:rsid w:val="004378EC"/>
    <w:rsid w:val="00440B93"/>
    <w:rsid w:val="00441EED"/>
    <w:rsid w:val="004715B1"/>
    <w:rsid w:val="00471A2C"/>
    <w:rsid w:val="004852B1"/>
    <w:rsid w:val="00492466"/>
    <w:rsid w:val="004A3747"/>
    <w:rsid w:val="004B0371"/>
    <w:rsid w:val="004C2AE8"/>
    <w:rsid w:val="004D1BB7"/>
    <w:rsid w:val="004D223F"/>
    <w:rsid w:val="004D5363"/>
    <w:rsid w:val="004D7BB1"/>
    <w:rsid w:val="004F2E51"/>
    <w:rsid w:val="004F5431"/>
    <w:rsid w:val="004F6B69"/>
    <w:rsid w:val="0050432D"/>
    <w:rsid w:val="00513520"/>
    <w:rsid w:val="005161BC"/>
    <w:rsid w:val="005165AE"/>
    <w:rsid w:val="0052480F"/>
    <w:rsid w:val="0053638D"/>
    <w:rsid w:val="005413F9"/>
    <w:rsid w:val="00552110"/>
    <w:rsid w:val="00554338"/>
    <w:rsid w:val="0055444F"/>
    <w:rsid w:val="00554B27"/>
    <w:rsid w:val="00556274"/>
    <w:rsid w:val="00560B24"/>
    <w:rsid w:val="00591E01"/>
    <w:rsid w:val="005A74DB"/>
    <w:rsid w:val="005B6FBD"/>
    <w:rsid w:val="005C7D3F"/>
    <w:rsid w:val="005D0718"/>
    <w:rsid w:val="005D7A44"/>
    <w:rsid w:val="005E4D89"/>
    <w:rsid w:val="005F153A"/>
    <w:rsid w:val="00605671"/>
    <w:rsid w:val="0061030A"/>
    <w:rsid w:val="00612273"/>
    <w:rsid w:val="00616550"/>
    <w:rsid w:val="00616EC7"/>
    <w:rsid w:val="00630D7F"/>
    <w:rsid w:val="006519FA"/>
    <w:rsid w:val="00657071"/>
    <w:rsid w:val="00657EC1"/>
    <w:rsid w:val="00662ED7"/>
    <w:rsid w:val="0066577A"/>
    <w:rsid w:val="00682D93"/>
    <w:rsid w:val="0068492E"/>
    <w:rsid w:val="00693D09"/>
    <w:rsid w:val="00696AF7"/>
    <w:rsid w:val="006B1D7E"/>
    <w:rsid w:val="006D08A0"/>
    <w:rsid w:val="006D651C"/>
    <w:rsid w:val="006F53EE"/>
    <w:rsid w:val="00744733"/>
    <w:rsid w:val="00747ED7"/>
    <w:rsid w:val="007610E7"/>
    <w:rsid w:val="00764B76"/>
    <w:rsid w:val="00766C18"/>
    <w:rsid w:val="007733C0"/>
    <w:rsid w:val="00777DED"/>
    <w:rsid w:val="00782B7B"/>
    <w:rsid w:val="00784F5F"/>
    <w:rsid w:val="00785F22"/>
    <w:rsid w:val="007A6162"/>
    <w:rsid w:val="007B7439"/>
    <w:rsid w:val="007C60B4"/>
    <w:rsid w:val="007D5A98"/>
    <w:rsid w:val="007F57AC"/>
    <w:rsid w:val="0080095D"/>
    <w:rsid w:val="00802345"/>
    <w:rsid w:val="0080348E"/>
    <w:rsid w:val="00805B7A"/>
    <w:rsid w:val="0080707C"/>
    <w:rsid w:val="00813351"/>
    <w:rsid w:val="008142DB"/>
    <w:rsid w:val="00823566"/>
    <w:rsid w:val="008261DC"/>
    <w:rsid w:val="00832A41"/>
    <w:rsid w:val="00832D64"/>
    <w:rsid w:val="00852868"/>
    <w:rsid w:val="00853956"/>
    <w:rsid w:val="00864259"/>
    <w:rsid w:val="00865DC9"/>
    <w:rsid w:val="00872CFF"/>
    <w:rsid w:val="00875443"/>
    <w:rsid w:val="00877BC8"/>
    <w:rsid w:val="008806A3"/>
    <w:rsid w:val="00886790"/>
    <w:rsid w:val="0089169E"/>
    <w:rsid w:val="00894BA1"/>
    <w:rsid w:val="008A0738"/>
    <w:rsid w:val="008A710D"/>
    <w:rsid w:val="008B1EC8"/>
    <w:rsid w:val="008C0AAD"/>
    <w:rsid w:val="008C6CDC"/>
    <w:rsid w:val="008D0859"/>
    <w:rsid w:val="008D36CB"/>
    <w:rsid w:val="008E0874"/>
    <w:rsid w:val="008E6FC8"/>
    <w:rsid w:val="008E784A"/>
    <w:rsid w:val="00906608"/>
    <w:rsid w:val="00914463"/>
    <w:rsid w:val="00924ADD"/>
    <w:rsid w:val="0095150C"/>
    <w:rsid w:val="00963BD9"/>
    <w:rsid w:val="00971214"/>
    <w:rsid w:val="00986BFA"/>
    <w:rsid w:val="00996024"/>
    <w:rsid w:val="009A7273"/>
    <w:rsid w:val="009B1533"/>
    <w:rsid w:val="009B2080"/>
    <w:rsid w:val="009B46A3"/>
    <w:rsid w:val="009C011A"/>
    <w:rsid w:val="009D3EF1"/>
    <w:rsid w:val="009D4127"/>
    <w:rsid w:val="009D4F32"/>
    <w:rsid w:val="009E3A9B"/>
    <w:rsid w:val="009E4069"/>
    <w:rsid w:val="009F4327"/>
    <w:rsid w:val="00A079BF"/>
    <w:rsid w:val="00A2575D"/>
    <w:rsid w:val="00A34F48"/>
    <w:rsid w:val="00A436D4"/>
    <w:rsid w:val="00A43822"/>
    <w:rsid w:val="00A44303"/>
    <w:rsid w:val="00A46340"/>
    <w:rsid w:val="00A51F1C"/>
    <w:rsid w:val="00A70AD6"/>
    <w:rsid w:val="00A73FE9"/>
    <w:rsid w:val="00A759AA"/>
    <w:rsid w:val="00A85559"/>
    <w:rsid w:val="00A91EEB"/>
    <w:rsid w:val="00AA6B28"/>
    <w:rsid w:val="00AC0E39"/>
    <w:rsid w:val="00AC46DE"/>
    <w:rsid w:val="00AF1107"/>
    <w:rsid w:val="00B130C4"/>
    <w:rsid w:val="00B3068E"/>
    <w:rsid w:val="00B40497"/>
    <w:rsid w:val="00B41814"/>
    <w:rsid w:val="00B41834"/>
    <w:rsid w:val="00B55080"/>
    <w:rsid w:val="00B57855"/>
    <w:rsid w:val="00B64159"/>
    <w:rsid w:val="00B72944"/>
    <w:rsid w:val="00B82686"/>
    <w:rsid w:val="00B8663E"/>
    <w:rsid w:val="00BA1843"/>
    <w:rsid w:val="00BA457B"/>
    <w:rsid w:val="00BA45B5"/>
    <w:rsid w:val="00BB0062"/>
    <w:rsid w:val="00BB3437"/>
    <w:rsid w:val="00BC0BDD"/>
    <w:rsid w:val="00BC56E9"/>
    <w:rsid w:val="00BC5EB8"/>
    <w:rsid w:val="00BC7D4C"/>
    <w:rsid w:val="00BD0595"/>
    <w:rsid w:val="00BD2AFA"/>
    <w:rsid w:val="00BD3BB0"/>
    <w:rsid w:val="00BE014C"/>
    <w:rsid w:val="00BF6CF7"/>
    <w:rsid w:val="00C10A79"/>
    <w:rsid w:val="00C1449C"/>
    <w:rsid w:val="00C15268"/>
    <w:rsid w:val="00C5385B"/>
    <w:rsid w:val="00C6433B"/>
    <w:rsid w:val="00C7296C"/>
    <w:rsid w:val="00C75FE6"/>
    <w:rsid w:val="00C80D38"/>
    <w:rsid w:val="00C829E3"/>
    <w:rsid w:val="00C90024"/>
    <w:rsid w:val="00C95831"/>
    <w:rsid w:val="00C971C4"/>
    <w:rsid w:val="00CA3644"/>
    <w:rsid w:val="00CB181E"/>
    <w:rsid w:val="00CC185F"/>
    <w:rsid w:val="00CD1AEA"/>
    <w:rsid w:val="00CE0AC2"/>
    <w:rsid w:val="00CE0E40"/>
    <w:rsid w:val="00CE118E"/>
    <w:rsid w:val="00CF5318"/>
    <w:rsid w:val="00CF7D8D"/>
    <w:rsid w:val="00D22427"/>
    <w:rsid w:val="00D23538"/>
    <w:rsid w:val="00D44410"/>
    <w:rsid w:val="00D528ED"/>
    <w:rsid w:val="00D5592A"/>
    <w:rsid w:val="00D57038"/>
    <w:rsid w:val="00D61BB6"/>
    <w:rsid w:val="00D67904"/>
    <w:rsid w:val="00D840F9"/>
    <w:rsid w:val="00D8525D"/>
    <w:rsid w:val="00D952BA"/>
    <w:rsid w:val="00D97DE9"/>
    <w:rsid w:val="00DA354E"/>
    <w:rsid w:val="00DA36BD"/>
    <w:rsid w:val="00DA70D2"/>
    <w:rsid w:val="00DB2121"/>
    <w:rsid w:val="00DB45D6"/>
    <w:rsid w:val="00DB6A41"/>
    <w:rsid w:val="00DD317C"/>
    <w:rsid w:val="00DE5630"/>
    <w:rsid w:val="00DF3B59"/>
    <w:rsid w:val="00DF6EC1"/>
    <w:rsid w:val="00E019BB"/>
    <w:rsid w:val="00E076EB"/>
    <w:rsid w:val="00E13AB7"/>
    <w:rsid w:val="00E163FF"/>
    <w:rsid w:val="00E178C2"/>
    <w:rsid w:val="00E44092"/>
    <w:rsid w:val="00E51534"/>
    <w:rsid w:val="00E55346"/>
    <w:rsid w:val="00E643CC"/>
    <w:rsid w:val="00E67579"/>
    <w:rsid w:val="00E85D80"/>
    <w:rsid w:val="00E942B7"/>
    <w:rsid w:val="00EA42D2"/>
    <w:rsid w:val="00EB3A4B"/>
    <w:rsid w:val="00EB4434"/>
    <w:rsid w:val="00EE5ADE"/>
    <w:rsid w:val="00F06F08"/>
    <w:rsid w:val="00F12B7C"/>
    <w:rsid w:val="00F20AE6"/>
    <w:rsid w:val="00F23766"/>
    <w:rsid w:val="00F32E1E"/>
    <w:rsid w:val="00F355B5"/>
    <w:rsid w:val="00F449B5"/>
    <w:rsid w:val="00F570BE"/>
    <w:rsid w:val="00F82F47"/>
    <w:rsid w:val="00F8718D"/>
    <w:rsid w:val="00F942F3"/>
    <w:rsid w:val="00FA65F1"/>
    <w:rsid w:val="00FB309F"/>
    <w:rsid w:val="00FB3E7C"/>
    <w:rsid w:val="00FC0F00"/>
    <w:rsid w:val="00FC4027"/>
    <w:rsid w:val="00FE4BE1"/>
    <w:rsid w:val="00FF3002"/>
    <w:rsid w:val="00FF5340"/>
    <w:rsid w:val="00FF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95FE0"/>
  <w15:chartTrackingRefBased/>
  <w15:docId w15:val="{93E1E312-1309-FC46-AAFA-218CF9FB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5CC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1344"/>
    <w:rPr>
      <w:rFonts w:eastAsia="Microsoft JhengHei UI"/>
      <w:kern w:val="0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1344"/>
    <w:rPr>
      <w:rFonts w:eastAsia="Microsoft JhengHei UI"/>
      <w:kern w:val="0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134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1344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E1344"/>
  </w:style>
  <w:style w:type="paragraph" w:styleId="ListParagraph">
    <w:name w:val="List Paragraph"/>
    <w:basedOn w:val="Normal"/>
    <w:uiPriority w:val="34"/>
    <w:qFormat/>
    <w:rsid w:val="00FE4BE1"/>
    <w:pPr>
      <w:ind w:left="720"/>
      <w:contextualSpacing/>
    </w:pPr>
  </w:style>
  <w:style w:type="table" w:styleId="TableGrid">
    <w:name w:val="Table Grid"/>
    <w:basedOn w:val="TableNormal"/>
    <w:uiPriority w:val="39"/>
    <w:rsid w:val="00FE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2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2A8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D3BB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37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son/Dropbox/Econ/Carson_Aggregate%20Record/2021%20DSE%20regular/2021%20dse%20regular%20Tenplate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B5C294-D29E-BE40-A22E-C2F0D4FA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2021 dse regular Tenplate.dotx</Template>
  <TotalTime>83</TotalTime>
  <Pages>32</Pages>
  <Words>3103</Words>
  <Characters>17692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Economy Concept</vt:lpstr>
    </vt:vector>
  </TitlesOfParts>
  <Company/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Economy Concept</dc:title>
  <dc:subject>Chapter 1</dc:subject>
  <dc:creator>Microsoft Office 使用者</dc:creator>
  <cp:keywords/>
  <dc:description/>
  <cp:lastModifiedBy>Chun Kai MA</cp:lastModifiedBy>
  <cp:revision>22</cp:revision>
  <cp:lastPrinted>2024-11-16T06:34:00Z</cp:lastPrinted>
  <dcterms:created xsi:type="dcterms:W3CDTF">2024-07-14T03:22:00Z</dcterms:created>
  <dcterms:modified xsi:type="dcterms:W3CDTF">2024-11-16T06:35:00Z</dcterms:modified>
</cp:coreProperties>
</file>
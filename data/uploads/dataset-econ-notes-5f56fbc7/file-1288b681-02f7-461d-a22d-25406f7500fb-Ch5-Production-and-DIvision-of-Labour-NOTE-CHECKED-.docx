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3EFDB" w14:textId="77777777" w:rsidR="00016265" w:rsidRPr="000C2894" w:rsidRDefault="00016265" w:rsidP="00016265">
      <w:pPr>
        <w:rPr>
          <w:rFonts w:ascii="Copperplate Gothic Bold" w:hAnsi="Copperplate Gothic Bold" w:cs="Courier New"/>
          <w:b/>
          <w:u w:val="single"/>
        </w:rPr>
      </w:pPr>
      <w:r w:rsidRPr="000C2894">
        <w:rPr>
          <w:rFonts w:ascii="Copperplate Gothic Bold" w:hAnsi="Copperplate Gothic Bold" w:cs="Courier New"/>
          <w:b/>
          <w:u w:val="single"/>
        </w:rPr>
        <w:t>Learning Focus: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191"/>
        <w:gridCol w:w="1223"/>
      </w:tblGrid>
      <w:tr w:rsidR="00016265" w:rsidRPr="000C2894" w14:paraId="2D1FDB4F" w14:textId="77777777" w:rsidTr="00937968">
        <w:tc>
          <w:tcPr>
            <w:tcW w:w="9191" w:type="dxa"/>
          </w:tcPr>
          <w:p w14:paraId="64628886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5.1 DSE Compulsory Part Syllabus </w:t>
            </w:r>
          </w:p>
          <w:p w14:paraId="77E58EA7" w14:textId="3B6B376E" w:rsidR="00B43304" w:rsidRPr="000C2894" w:rsidRDefault="00B43304" w:rsidP="005F4F6E">
            <w:pPr>
              <w:spacing w:line="300" w:lineRule="auto"/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</w:pPr>
            <w:r w:rsidRPr="000C2894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0C2894">
              <w:rPr>
                <w:rFonts w:asciiTheme="majorEastAsia" w:eastAsiaTheme="majorEastAsia" w:hAnsiTheme="majorEastAsia" w:hint="eastAsia"/>
                <w:bCs/>
                <w:sz w:val="20"/>
                <w:szCs w:val="20"/>
              </w:rPr>
              <w:t>D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</w:rPr>
              <w:t>SE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必修部份課程</w:t>
            </w:r>
          </w:p>
        </w:tc>
        <w:tc>
          <w:tcPr>
            <w:tcW w:w="1223" w:type="dxa"/>
          </w:tcPr>
          <w:p w14:paraId="3C9EA4AA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P.1 </w:t>
            </w:r>
          </w:p>
        </w:tc>
      </w:tr>
      <w:tr w:rsidR="00016265" w:rsidRPr="000C2894" w14:paraId="16F3E856" w14:textId="77777777" w:rsidTr="00937968">
        <w:tc>
          <w:tcPr>
            <w:tcW w:w="9191" w:type="dxa"/>
          </w:tcPr>
          <w:p w14:paraId="271AFB92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5.2 Definition List</w:t>
            </w:r>
          </w:p>
          <w:p w14:paraId="3A2D3F77" w14:textId="09666721" w:rsidR="00B43304" w:rsidRPr="000C2894" w:rsidRDefault="00B43304" w:rsidP="005F4F6E">
            <w:pPr>
              <w:spacing w:line="300" w:lineRule="auto"/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</w:pPr>
            <w:r w:rsidRPr="000C2894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定義列表</w:t>
            </w:r>
            <w:r w:rsidRPr="000C2894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 </w:t>
            </w:r>
          </w:p>
        </w:tc>
        <w:tc>
          <w:tcPr>
            <w:tcW w:w="1223" w:type="dxa"/>
          </w:tcPr>
          <w:p w14:paraId="74E882EE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P.4</w:t>
            </w:r>
          </w:p>
        </w:tc>
      </w:tr>
      <w:tr w:rsidR="00016265" w:rsidRPr="000C2894" w14:paraId="654EDCDB" w14:textId="77777777" w:rsidTr="00937968">
        <w:tc>
          <w:tcPr>
            <w:tcW w:w="9191" w:type="dxa"/>
          </w:tcPr>
          <w:p w14:paraId="1CB28E68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5.3 Classification of Output</w:t>
            </w:r>
          </w:p>
          <w:p w14:paraId="2624F918" w14:textId="3E164517" w:rsidR="00B43304" w:rsidRPr="000C2894" w:rsidRDefault="00F93283" w:rsidP="00F93283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 </w:t>
            </w:r>
            <w:r>
              <w:rPr>
                <w:rFonts w:asciiTheme="majorEastAsia" w:eastAsiaTheme="majorEastAsia" w:hAnsiTheme="majorEastAsia"/>
                <w:bCs/>
                <w:sz w:val="20"/>
                <w:szCs w:val="20"/>
              </w:rPr>
              <w:t xml:space="preserve">   </w:t>
            </w:r>
            <w:r w:rsidR="00B43304"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產出的分類</w:t>
            </w:r>
          </w:p>
        </w:tc>
        <w:tc>
          <w:tcPr>
            <w:tcW w:w="1223" w:type="dxa"/>
          </w:tcPr>
          <w:p w14:paraId="7374DCFD" w14:textId="0920B6B5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D2643"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</w:t>
            </w:r>
          </w:p>
        </w:tc>
      </w:tr>
      <w:tr w:rsidR="00016265" w:rsidRPr="000C2894" w14:paraId="54FFAE4E" w14:textId="77777777" w:rsidTr="00937968">
        <w:tc>
          <w:tcPr>
            <w:tcW w:w="9191" w:type="dxa"/>
          </w:tcPr>
          <w:p w14:paraId="14EC9940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5.4 Types of Production</w:t>
            </w:r>
          </w:p>
          <w:p w14:paraId="1D7B9CA5" w14:textId="542D87CF" w:rsidR="00B43304" w:rsidRPr="000C2894" w:rsidRDefault="00B43304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生產的類型</w:t>
            </w:r>
          </w:p>
        </w:tc>
        <w:tc>
          <w:tcPr>
            <w:tcW w:w="1223" w:type="dxa"/>
          </w:tcPr>
          <w:p w14:paraId="2A352CAD" w14:textId="470DF174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D2643"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9</w:t>
            </w:r>
          </w:p>
        </w:tc>
      </w:tr>
      <w:tr w:rsidR="00016265" w:rsidRPr="000C2894" w14:paraId="054051F7" w14:textId="77777777" w:rsidTr="00937968">
        <w:tc>
          <w:tcPr>
            <w:tcW w:w="9191" w:type="dxa"/>
          </w:tcPr>
          <w:p w14:paraId="2CA8EC9E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5.5 Division of Labour</w:t>
            </w:r>
          </w:p>
          <w:p w14:paraId="6FCECEC9" w14:textId="0400584F" w:rsidR="00B43304" w:rsidRPr="000C2894" w:rsidRDefault="00B43304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分工</w:t>
            </w:r>
          </w:p>
        </w:tc>
        <w:tc>
          <w:tcPr>
            <w:tcW w:w="1223" w:type="dxa"/>
          </w:tcPr>
          <w:p w14:paraId="6BDFD6CC" w14:textId="57B7C0DE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D2643"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11</w:t>
            </w:r>
          </w:p>
        </w:tc>
      </w:tr>
      <w:tr w:rsidR="00016265" w:rsidRPr="000C2894" w14:paraId="57F29B83" w14:textId="77777777" w:rsidTr="00937968">
        <w:tc>
          <w:tcPr>
            <w:tcW w:w="9191" w:type="dxa"/>
          </w:tcPr>
          <w:p w14:paraId="04D793C7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5.6 Advantage of Division of Labour</w:t>
            </w:r>
          </w:p>
          <w:p w14:paraId="0F951BF8" w14:textId="716AE219" w:rsidR="00B43304" w:rsidRPr="000C2894" w:rsidRDefault="00B43304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分工的好處</w:t>
            </w:r>
          </w:p>
        </w:tc>
        <w:tc>
          <w:tcPr>
            <w:tcW w:w="1223" w:type="dxa"/>
          </w:tcPr>
          <w:p w14:paraId="665EA526" w14:textId="1F8782FA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D2643"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13</w:t>
            </w:r>
          </w:p>
        </w:tc>
      </w:tr>
      <w:tr w:rsidR="00016265" w:rsidRPr="000C2894" w14:paraId="461AA65D" w14:textId="77777777" w:rsidTr="00937968">
        <w:tc>
          <w:tcPr>
            <w:tcW w:w="9191" w:type="dxa"/>
          </w:tcPr>
          <w:p w14:paraId="05FFBAFD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5.7 Disadvantage of Division of Labour</w:t>
            </w:r>
          </w:p>
          <w:p w14:paraId="1144E256" w14:textId="28A4DC7D" w:rsidR="00B43304" w:rsidRPr="000C2894" w:rsidRDefault="00B43304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分工的壞處</w:t>
            </w:r>
          </w:p>
        </w:tc>
        <w:tc>
          <w:tcPr>
            <w:tcW w:w="1223" w:type="dxa"/>
          </w:tcPr>
          <w:p w14:paraId="1AABA661" w14:textId="3914C779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D2643"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15</w:t>
            </w:r>
          </w:p>
        </w:tc>
      </w:tr>
      <w:tr w:rsidR="00016265" w:rsidRPr="000C2894" w14:paraId="1AE583FF" w14:textId="77777777" w:rsidTr="00937968">
        <w:tc>
          <w:tcPr>
            <w:tcW w:w="9191" w:type="dxa"/>
          </w:tcPr>
          <w:p w14:paraId="78F72DC0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5.8 Limitation of Division of Labour</w:t>
            </w:r>
          </w:p>
          <w:p w14:paraId="076D106F" w14:textId="5C91F370" w:rsidR="00B43304" w:rsidRPr="000C2894" w:rsidRDefault="00B43304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分工的限制</w:t>
            </w:r>
          </w:p>
        </w:tc>
        <w:tc>
          <w:tcPr>
            <w:tcW w:w="1223" w:type="dxa"/>
          </w:tcPr>
          <w:p w14:paraId="7E1C3335" w14:textId="2CF2F3ED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D2643"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17</w:t>
            </w:r>
          </w:p>
        </w:tc>
      </w:tr>
      <w:tr w:rsidR="00016265" w:rsidRPr="000C2894" w14:paraId="5161A700" w14:textId="77777777" w:rsidTr="00937968">
        <w:tc>
          <w:tcPr>
            <w:tcW w:w="9191" w:type="dxa"/>
          </w:tcPr>
          <w:p w14:paraId="586CED0C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5.9 Multiple Choice Question Flow</w:t>
            </w:r>
          </w:p>
          <w:p w14:paraId="72059E55" w14:textId="2B597A2D" w:rsidR="00B43304" w:rsidRPr="000C2894" w:rsidRDefault="00B43304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MC框架</w:t>
            </w:r>
          </w:p>
        </w:tc>
        <w:tc>
          <w:tcPr>
            <w:tcW w:w="1223" w:type="dxa"/>
          </w:tcPr>
          <w:p w14:paraId="5C9814C5" w14:textId="1AFE07CC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P</w:t>
            </w:r>
            <w:r w:rsidR="005D2643"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19</w:t>
            </w:r>
          </w:p>
        </w:tc>
      </w:tr>
      <w:tr w:rsidR="00016265" w:rsidRPr="000C2894" w14:paraId="61C5B65D" w14:textId="77777777" w:rsidTr="00937968">
        <w:tc>
          <w:tcPr>
            <w:tcW w:w="9191" w:type="dxa"/>
          </w:tcPr>
          <w:p w14:paraId="63EA71BA" w14:textId="77777777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5.10 Long Question Flow</w:t>
            </w:r>
          </w:p>
          <w:p w14:paraId="2A50983F" w14:textId="0C3D5A0C" w:rsidR="00B43304" w:rsidRPr="000C2894" w:rsidRDefault="00B43304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 w:hint="eastAsia"/>
                <w:bCs/>
                <w:sz w:val="20"/>
                <w:szCs w:val="20"/>
              </w:rPr>
              <w:t xml:space="preserve"> </w:t>
            </w: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</w:t>
            </w:r>
            <w:r w:rsidRPr="000C2894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長題目框架</w:t>
            </w:r>
          </w:p>
        </w:tc>
        <w:tc>
          <w:tcPr>
            <w:tcW w:w="1223" w:type="dxa"/>
          </w:tcPr>
          <w:p w14:paraId="70ED7C47" w14:textId="5F7DB0B5" w:rsidR="00016265" w:rsidRPr="000C2894" w:rsidRDefault="0001626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5D2643" w:rsidRPr="000C2894">
              <w:rPr>
                <w:rFonts w:ascii="Copperplate Gothic Bold" w:hAnsi="Copperplate Gothic Bold"/>
                <w:bCs/>
                <w:sz w:val="20"/>
                <w:szCs w:val="20"/>
              </w:rPr>
              <w:t>20</w:t>
            </w:r>
          </w:p>
        </w:tc>
      </w:tr>
    </w:tbl>
    <w:p w14:paraId="6E5B6C25" w14:textId="77777777" w:rsidR="00016265" w:rsidRPr="00FA05A8" w:rsidRDefault="00016265" w:rsidP="00016265"/>
    <w:p w14:paraId="0CF7208E" w14:textId="77777777" w:rsidR="00046F5D" w:rsidRPr="000E1344" w:rsidRDefault="00046F5D" w:rsidP="00046F5D"/>
    <w:p w14:paraId="7FA88FF8" w14:textId="77777777" w:rsidR="00046F5D" w:rsidRPr="000E1344" w:rsidRDefault="00046F5D" w:rsidP="00046F5D"/>
    <w:p w14:paraId="00A819A1" w14:textId="77777777" w:rsidR="00046F5D" w:rsidRPr="000E1344" w:rsidRDefault="00046F5D" w:rsidP="00046F5D"/>
    <w:p w14:paraId="4BEBE4C5" w14:textId="77777777" w:rsidR="00046F5D" w:rsidRPr="000E1344" w:rsidRDefault="00046F5D" w:rsidP="00046F5D"/>
    <w:p w14:paraId="33B424A6" w14:textId="666DA120" w:rsidR="00046F5D" w:rsidRDefault="00046F5D" w:rsidP="00046F5D"/>
    <w:p w14:paraId="16CB2EE8" w14:textId="77777777" w:rsidR="00937968" w:rsidRPr="000E1344" w:rsidRDefault="00937968" w:rsidP="00046F5D"/>
    <w:p w14:paraId="20EEB366" w14:textId="77777777" w:rsidR="00046F5D" w:rsidRPr="000E1344" w:rsidRDefault="00046F5D" w:rsidP="00046F5D"/>
    <w:p w14:paraId="00650149" w14:textId="7F54EA93" w:rsidR="00046F5D" w:rsidRDefault="00046F5D" w:rsidP="00046F5D"/>
    <w:p w14:paraId="77B7F6B8" w14:textId="77777777" w:rsidR="000C2894" w:rsidRPr="000E1344" w:rsidRDefault="000C2894" w:rsidP="00046F5D"/>
    <w:p w14:paraId="290F3590" w14:textId="28B44519" w:rsidR="00046F5D" w:rsidRDefault="00046F5D" w:rsidP="00046F5D">
      <w:pPr>
        <w:widowControl/>
      </w:pPr>
    </w:p>
    <w:p w14:paraId="4AD7FE3C" w14:textId="3B0620B8" w:rsidR="00614864" w:rsidRPr="000C2894" w:rsidRDefault="00614864" w:rsidP="00614864">
      <w:pPr>
        <w:widowControl/>
        <w:jc w:val="center"/>
        <w:rPr>
          <w:rFonts w:ascii="Copperplate Gothic Bold" w:eastAsia="Times New Roman" w:hAnsi="Copperplate Gothic Bold" w:cs="Times New Roman"/>
          <w:kern w:val="0"/>
          <w:lang w:val="en-HK"/>
        </w:rPr>
      </w:pPr>
      <w:r w:rsidRPr="000C2894">
        <w:rPr>
          <w:rFonts w:ascii="Copperplate Gothic Bold" w:eastAsia="Times New Roman" w:hAnsi="Copperplate Gothic Bold" w:cs="Times New Roman"/>
          <w:kern w:val="0"/>
          <w:lang w:val="en-HK"/>
        </w:rPr>
        <w:lastRenderedPageBreak/>
        <w:t>Chapter</w:t>
      </w:r>
      <w:r w:rsidR="00833CBD" w:rsidRPr="000C2894">
        <w:rPr>
          <w:rFonts w:ascii="Copperplate Gothic Bold" w:eastAsia="Times New Roman" w:hAnsi="Copperplate Gothic Bold" w:cs="Times New Roman"/>
          <w:kern w:val="0"/>
          <w:lang w:val="en-HK"/>
        </w:rPr>
        <w:t xml:space="preserve"> </w:t>
      </w:r>
      <w:r w:rsidR="00315D1B" w:rsidRPr="000C2894">
        <w:rPr>
          <w:rFonts w:ascii="Copperplate Gothic Bold" w:eastAsia="Times New Roman" w:hAnsi="Copperplate Gothic Bold" w:cs="Times New Roman"/>
          <w:kern w:val="0"/>
          <w:lang w:val="en-HK"/>
        </w:rPr>
        <w:t>5</w:t>
      </w:r>
      <w:r w:rsidRPr="000C2894">
        <w:rPr>
          <w:rFonts w:ascii="Copperplate Gothic Bold" w:eastAsia="Times New Roman" w:hAnsi="Copperplate Gothic Bold" w:cs="Times New Roman"/>
          <w:kern w:val="0"/>
          <w:lang w:val="en-HK"/>
        </w:rPr>
        <w:t xml:space="preserve"> _ </w:t>
      </w:r>
      <w:r w:rsidR="00315D1B" w:rsidRPr="000C2894">
        <w:rPr>
          <w:rFonts w:ascii="Copperplate Gothic Bold" w:eastAsia="Times New Roman" w:hAnsi="Copperplate Gothic Bold" w:cs="Times New Roman"/>
          <w:kern w:val="0"/>
          <w:lang w:val="en-HK"/>
        </w:rPr>
        <w:t>Production and Division of labour</w:t>
      </w:r>
    </w:p>
    <w:p w14:paraId="5B412F64" w14:textId="77777777" w:rsidR="00614864" w:rsidRPr="000C2894" w:rsidRDefault="00614864" w:rsidP="00614864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</w:pPr>
      <w:r w:rsidRPr="000C2894"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  <w:t xml:space="preserve">DSE Compulsory Part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21"/>
        <w:gridCol w:w="1559"/>
        <w:gridCol w:w="2977"/>
        <w:gridCol w:w="3969"/>
        <w:gridCol w:w="1524"/>
      </w:tblGrid>
      <w:tr w:rsidR="00614864" w:rsidRPr="000C2894" w14:paraId="2E074C11" w14:textId="77777777" w:rsidTr="005F4F6E">
        <w:tc>
          <w:tcPr>
            <w:tcW w:w="421" w:type="dxa"/>
            <w:vMerge w:val="restart"/>
          </w:tcPr>
          <w:p w14:paraId="6EC4093C" w14:textId="4597A580" w:rsidR="00614864" w:rsidRPr="000C2894" w:rsidRDefault="00AC755F" w:rsidP="0061486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B</w:t>
            </w:r>
          </w:p>
        </w:tc>
        <w:tc>
          <w:tcPr>
            <w:tcW w:w="1559" w:type="dxa"/>
          </w:tcPr>
          <w:p w14:paraId="71A330F0" w14:textId="77777777" w:rsidR="00614864" w:rsidRPr="000C2894" w:rsidRDefault="00614864" w:rsidP="0061486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Topic</w:t>
            </w:r>
          </w:p>
        </w:tc>
        <w:tc>
          <w:tcPr>
            <w:tcW w:w="2977" w:type="dxa"/>
          </w:tcPr>
          <w:p w14:paraId="1C9967FE" w14:textId="77777777" w:rsidR="00614864" w:rsidRPr="000C2894" w:rsidRDefault="00614864" w:rsidP="0061486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Key points</w:t>
            </w:r>
          </w:p>
        </w:tc>
        <w:tc>
          <w:tcPr>
            <w:tcW w:w="3969" w:type="dxa"/>
          </w:tcPr>
          <w:p w14:paraId="4437380A" w14:textId="77777777" w:rsidR="00614864" w:rsidRPr="000C2894" w:rsidRDefault="00614864" w:rsidP="0061486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Elaboration of the curriculum contents</w:t>
            </w:r>
          </w:p>
        </w:tc>
        <w:tc>
          <w:tcPr>
            <w:tcW w:w="1524" w:type="dxa"/>
          </w:tcPr>
          <w:p w14:paraId="156DBD63" w14:textId="77777777" w:rsidR="00614864" w:rsidRPr="000C2894" w:rsidRDefault="00614864" w:rsidP="0061486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Fine-tunings</w:t>
            </w:r>
          </w:p>
        </w:tc>
      </w:tr>
      <w:tr w:rsidR="00614864" w:rsidRPr="000C2894" w14:paraId="23FA2502" w14:textId="77777777" w:rsidTr="005F4F6E">
        <w:tc>
          <w:tcPr>
            <w:tcW w:w="421" w:type="dxa"/>
            <w:vMerge/>
          </w:tcPr>
          <w:p w14:paraId="68FDFE7E" w14:textId="77777777" w:rsidR="00614864" w:rsidRPr="000C2894" w:rsidRDefault="00614864" w:rsidP="0061486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1559" w:type="dxa"/>
            <w:vMerge w:val="restart"/>
          </w:tcPr>
          <w:p w14:paraId="73190B33" w14:textId="0899EBB3" w:rsidR="00614864" w:rsidRPr="000C2894" w:rsidRDefault="00AC755F" w:rsidP="0061486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Firms and Production</w:t>
            </w:r>
            <w:r w:rsidR="00614864"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</w:p>
        </w:tc>
        <w:tc>
          <w:tcPr>
            <w:tcW w:w="2977" w:type="dxa"/>
          </w:tcPr>
          <w:p w14:paraId="6812FBCC" w14:textId="1705F0C6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Types/stages of production </w:t>
            </w:r>
          </w:p>
          <w:p w14:paraId="5E173955" w14:textId="7777777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Wingdings" w:char="F09F"/>
            </w: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Primary, secondary and tertiary production and their inter-relationship </w:t>
            </w:r>
          </w:p>
          <w:p w14:paraId="59F29DB7" w14:textId="7777777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C322B5F" w14:textId="7777777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C8BA187" w14:textId="137F55FA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7120CCC" w14:textId="2A81B1B2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C8ACD5C" w14:textId="03F51825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CABEF1F" w14:textId="1B01747F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1DEE5E9" w14:textId="7F26D0D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F26C6F6" w14:textId="5DAB92C6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A2A93BE" w14:textId="6E72A362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EF2CBC1" w14:textId="4133AE18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6AA99F2" w14:textId="77777777" w:rsidR="001D2618" w:rsidRPr="000C2894" w:rsidRDefault="001D2618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E545CBB" w14:textId="7777777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Types of goods and services produced</w:t>
            </w:r>
          </w:p>
          <w:p w14:paraId="75762D80" w14:textId="7777777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(i) Producer and consumer</w:t>
            </w:r>
          </w:p>
          <w:p w14:paraId="4F5E47D4" w14:textId="51BC70D9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goods</w:t>
            </w:r>
          </w:p>
          <w:p w14:paraId="7E088B12" w14:textId="7150801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84EDCFB" w14:textId="44804EF1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9615184" w14:textId="7580DFE2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C19E460" w14:textId="385B19B5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9F5FEB6" w14:textId="19F106BA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E9BD161" w14:textId="77777777" w:rsidR="001D2618" w:rsidRPr="000C2894" w:rsidRDefault="001D2618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9E48965" w14:textId="7F77D994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3E30691" w14:textId="6155F5F0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(ii) Private and public goods (N.B. Modelling regrading public goods NOT required)</w:t>
            </w:r>
          </w:p>
          <w:p w14:paraId="50809C0E" w14:textId="528E6DD3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D180C3F" w14:textId="5E9AA97F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E655A74" w14:textId="414C14DE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EC964E3" w14:textId="2F3022F2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4B96685" w14:textId="379ED688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398ED8E" w14:textId="7CDE4BBB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70C3B64" w14:textId="2B4F724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1DFC684" w14:textId="20CF7CB0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2EF3165" w14:textId="3D46D824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1DEBEDC" w14:textId="394CD956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1A312B3" w14:textId="7777777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Division of labour</w:t>
            </w:r>
          </w:p>
          <w:p w14:paraId="287E084B" w14:textId="5513E0CB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(i) Types: simple, complex and regional</w:t>
            </w:r>
          </w:p>
          <w:p w14:paraId="4495F977" w14:textId="7777777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(ii) Advantages and disadvantages</w:t>
            </w:r>
          </w:p>
          <w:p w14:paraId="543A82CC" w14:textId="0610FF04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(iii) Limitations</w:t>
            </w:r>
          </w:p>
          <w:p w14:paraId="3C395EAB" w14:textId="7FF194A4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1E06591" w14:textId="7777777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E7D4DE4" w14:textId="43C0A4D7" w:rsidR="00AC755F" w:rsidRPr="000C2894" w:rsidRDefault="00AC755F" w:rsidP="00AC755F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3969" w:type="dxa"/>
          </w:tcPr>
          <w:p w14:paraId="3BF89EF3" w14:textId="77777777" w:rsidR="00614864" w:rsidRPr="000C2894" w:rsidRDefault="00614864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sym w:font="Symbol" w:char="F0B7"/>
            </w: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Students are expected to</w:t>
            </w:r>
            <w:r w:rsidR="00AC755F"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</w:p>
          <w:p w14:paraId="658C75A1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(i) understand the meaning of primary, secondary and tertiary production,</w:t>
            </w:r>
          </w:p>
          <w:p w14:paraId="0FE7437D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(ii) give examples of different types of production, </w:t>
            </w:r>
          </w:p>
          <w:p w14:paraId="727D4CB7" w14:textId="5E2307BF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(iii) classify a given industry into primary, secondary or tertiary production </w:t>
            </w:r>
          </w:p>
          <w:p w14:paraId="26FAE40F" w14:textId="2155C543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(iv) describe their inter-relationship, and</w:t>
            </w:r>
          </w:p>
          <w:p w14:paraId="1FB6B785" w14:textId="74D0AAEB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(v) recognise the contributions of each type of production</w:t>
            </w:r>
            <w:r w:rsidR="0005072F"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to the Hong Kong economy.</w:t>
            </w:r>
          </w:p>
          <w:p w14:paraId="261FCB05" w14:textId="09E0C0D8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E52CF8D" w14:textId="77777777" w:rsidR="001D2618" w:rsidRPr="000C2894" w:rsidRDefault="001D2618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ADD7956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Students are expected to </w:t>
            </w:r>
          </w:p>
          <w:p w14:paraId="1D84E064" w14:textId="688F330A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(i) understand that production involves production of </w:t>
            </w:r>
          </w:p>
          <w:p w14:paraId="0DA11175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goods and / or provision of services, </w:t>
            </w:r>
          </w:p>
          <w:p w14:paraId="772760A9" w14:textId="3171A56D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(ii) understand the meaning of producer and consumer </w:t>
            </w:r>
          </w:p>
          <w:p w14:paraId="3CB42536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goods, and </w:t>
            </w:r>
          </w:p>
          <w:p w14:paraId="66045F28" w14:textId="1111C21D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(iii) give examples of producer and consumer goods. </w:t>
            </w:r>
          </w:p>
          <w:p w14:paraId="6E1C59A9" w14:textId="4ABC5ED6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78F2776" w14:textId="77777777" w:rsidR="001D2618" w:rsidRPr="000C2894" w:rsidRDefault="001D2618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AC05680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Students are expected to </w:t>
            </w:r>
          </w:p>
          <w:p w14:paraId="4956EF35" w14:textId="58274888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(i) understand the definition of private good,</w:t>
            </w:r>
          </w:p>
          <w:p w14:paraId="489016F5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(ii) understand that public good is defined as a good which is non-rival and non-excludable in consumption, and</w:t>
            </w:r>
          </w:p>
          <w:p w14:paraId="4F92D234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(iii) give examples and distinguish whether a given good is private good or public good.</w:t>
            </w:r>
          </w:p>
          <w:p w14:paraId="71F12066" w14:textId="4E96E31D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[Note: Impure public good is NOT required.]</w:t>
            </w:r>
          </w:p>
          <w:p w14:paraId="7E17A97B" w14:textId="0D93C1A8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878EFA4" w14:textId="23C9EE1F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Students are expected to </w:t>
            </w:r>
          </w:p>
          <w:p w14:paraId="4B403362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t>(i) understand the meaning of simple, complex and regional division of labour,</w:t>
            </w:r>
          </w:p>
          <w:p w14:paraId="790006D9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(ii) give examples of simple, complex and regional division of labour,</w:t>
            </w:r>
          </w:p>
          <w:p w14:paraId="1113A148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(iii) identify the advantages and disadvantages of division of labour, and</w:t>
            </w:r>
          </w:p>
          <w:p w14:paraId="3007149F" w14:textId="391EF0BE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(iv) recognise the limitations of division of labour.</w:t>
            </w:r>
          </w:p>
          <w:p w14:paraId="455D6845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A1F53D4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B5FA116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2BE8EF6" w14:textId="77777777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5A37F01" w14:textId="1EB3CCA5" w:rsidR="00AC755F" w:rsidRPr="000C2894" w:rsidRDefault="00AC755F" w:rsidP="00AC755F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1524" w:type="dxa"/>
            <w:vMerge w:val="restart"/>
          </w:tcPr>
          <w:p w14:paraId="4C4C3E2D" w14:textId="09F4D3F4" w:rsidR="00614864" w:rsidRPr="000C2894" w:rsidRDefault="00614864" w:rsidP="0061486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</w:tbl>
    <w:p w14:paraId="6657549C" w14:textId="77777777" w:rsidR="00614864" w:rsidRPr="000C2894" w:rsidRDefault="00614864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5AD8D276" w14:textId="77777777" w:rsidR="00614864" w:rsidRDefault="00614864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171748FE" w14:textId="24912AB4" w:rsidR="00614864" w:rsidRDefault="00614864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702006D7" w14:textId="17B362F0" w:rsidR="00C92813" w:rsidRDefault="00C92813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57E75C57" w14:textId="6780F1A5" w:rsidR="00C92813" w:rsidRDefault="00C92813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58C32A12" w14:textId="5231DA4A" w:rsidR="000C2894" w:rsidRDefault="000C2894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5D903C59" w14:textId="0167F8A7" w:rsidR="000C2894" w:rsidRDefault="000C2894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0CBADBBD" w14:textId="778C968F" w:rsidR="000C2894" w:rsidRDefault="000C2894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6778DA6E" w14:textId="77777777" w:rsidR="000C2894" w:rsidRDefault="000C2894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70F911C6" w14:textId="77777777" w:rsidR="000C2894" w:rsidRDefault="000C2894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798D9C16" w14:textId="2260948A" w:rsidR="00C92813" w:rsidRDefault="00C92813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6E2F3F28" w14:textId="77777777" w:rsidR="000C2894" w:rsidRDefault="000C2894" w:rsidP="00046F5D">
      <w:pPr>
        <w:widowControl/>
        <w:spacing w:line="360" w:lineRule="auto"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104D4086" w14:textId="77777777" w:rsidR="000C2894" w:rsidRDefault="000C2894" w:rsidP="000C2894">
      <w:pPr>
        <w:widowControl/>
        <w:rPr>
          <w:rFonts w:ascii="Copperplate Gothic Bold" w:eastAsia="Times New Roman" w:hAnsi="Copperplate Gothic Bold" w:cs="Times New Roman"/>
          <w:kern w:val="0"/>
          <w:lang w:val="en-HK"/>
        </w:rPr>
      </w:pPr>
    </w:p>
    <w:p w14:paraId="1DAB3BF1" w14:textId="1E2BC5BA" w:rsidR="00614864" w:rsidRPr="000C2894" w:rsidRDefault="00614864" w:rsidP="000C2894">
      <w:pPr>
        <w:widowControl/>
        <w:jc w:val="center"/>
        <w:rPr>
          <w:rFonts w:ascii="Copperplate Gothic Bold" w:eastAsia="Times New Roman" w:hAnsi="Copperplate Gothic Bold" w:cs="Times New Roman"/>
          <w:kern w:val="0"/>
          <w:lang w:val="en-HK"/>
        </w:rPr>
      </w:pPr>
      <w:r w:rsidRPr="000C2894">
        <w:rPr>
          <w:rFonts w:ascii="Copperplate Gothic Bold" w:eastAsia="Times New Roman" w:hAnsi="Copperplate Gothic Bold" w:cs="Times New Roman"/>
          <w:kern w:val="0"/>
          <w:lang w:val="en-HK"/>
        </w:rPr>
        <w:lastRenderedPageBreak/>
        <w:t>Chapter 5 _ Production &amp; Division of Labor</w:t>
      </w:r>
    </w:p>
    <w:p w14:paraId="4D2761AB" w14:textId="4537220D" w:rsidR="00614864" w:rsidRPr="000C2894" w:rsidRDefault="00614864" w:rsidP="00614864">
      <w:pPr>
        <w:widowControl/>
        <w:spacing w:line="276" w:lineRule="auto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val="x-none"/>
        </w:rPr>
      </w:pPr>
      <w:r w:rsidRPr="000C2894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val="en-HK"/>
        </w:rPr>
        <w:t>Definition List</w:t>
      </w:r>
      <w:r w:rsidR="00EF084F" w:rsidRPr="000C2894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val="en-HK"/>
        </w:rPr>
        <w:t xml:space="preserve"> </w:t>
      </w:r>
      <w:r w:rsidR="00EF084F" w:rsidRPr="000C2894">
        <w:rPr>
          <w:rFonts w:asciiTheme="majorEastAsia" w:eastAsiaTheme="majorEastAsia" w:hAnsiTheme="majorEastAsia"/>
          <w:bCs/>
          <w:sz w:val="20"/>
          <w:szCs w:val="20"/>
          <w:lang w:val="x-none"/>
        </w:rPr>
        <w:t>定義列表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EF084F" w:rsidRPr="000C2894" w14:paraId="54A9D9C9" w14:textId="77777777" w:rsidTr="00F2425C">
        <w:tc>
          <w:tcPr>
            <w:tcW w:w="5225" w:type="dxa"/>
          </w:tcPr>
          <w:p w14:paraId="3053ADED" w14:textId="77777777" w:rsidR="00EF084F" w:rsidRPr="000C2894" w:rsidRDefault="00EF084F" w:rsidP="00EF084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x-none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Production: </w:t>
            </w:r>
          </w:p>
          <w:p w14:paraId="7229752A" w14:textId="54D79F74" w:rsidR="00EF084F" w:rsidRPr="000C2894" w:rsidRDefault="00EF084F" w:rsidP="00EF084F">
            <w:pPr>
              <w:widowControl/>
              <w:spacing w:line="360" w:lineRule="auto"/>
              <w:ind w:firstLine="48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The process of turning inputs into outputs.</w:t>
            </w:r>
          </w:p>
        </w:tc>
        <w:tc>
          <w:tcPr>
            <w:tcW w:w="5225" w:type="dxa"/>
          </w:tcPr>
          <w:p w14:paraId="0CEB7BB4" w14:textId="77777777" w:rsidR="00EF084F" w:rsidRPr="000C2894" w:rsidRDefault="00EF084F" w:rsidP="00EF084F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x-none"/>
              </w:rPr>
            </w:pPr>
            <w:r w:rsidRPr="000C2894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生產</w:t>
            </w:r>
            <w:r w:rsidRPr="000C2894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：</w:t>
            </w:r>
            <w:r w:rsidRPr="000C2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3B80BB9A" w14:textId="6F0D1156" w:rsidR="00EF084F" w:rsidRPr="000C2894" w:rsidRDefault="00EF084F" w:rsidP="00EF084F">
            <w:pPr>
              <w:widowControl/>
              <w:spacing w:line="360" w:lineRule="auto"/>
              <w:ind w:firstLine="48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x-none"/>
              </w:rPr>
            </w:pPr>
            <w:r w:rsidRPr="000C2894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將投入轉為產出的過程</w:t>
            </w:r>
          </w:p>
        </w:tc>
      </w:tr>
    </w:tbl>
    <w:p w14:paraId="4E12ED5D" w14:textId="77777777" w:rsidR="00B43304" w:rsidRPr="00614864" w:rsidRDefault="00B43304" w:rsidP="00B43304">
      <w:pPr>
        <w:widowControl/>
        <w:spacing w:line="360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CA3FD10" w14:textId="41D286D7" w:rsidR="00046F5D" w:rsidRDefault="00046F5D" w:rsidP="00046F5D">
      <w:pPr>
        <w:widowControl/>
        <w:spacing w:line="360" w:lineRule="auto"/>
        <w:ind w:left="360"/>
        <w:rPr>
          <w:rFonts w:ascii="Times New Roman" w:eastAsia="Times New Roman" w:hAnsi="Times New Roman" w:cs="Times New Roman"/>
          <w:kern w:val="0"/>
          <w:lang w:val="en-HK"/>
        </w:rPr>
      </w:pPr>
    </w:p>
    <w:p w14:paraId="448BC6D7" w14:textId="77777777" w:rsidR="00614864" w:rsidRDefault="00614864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0A2FF57B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6CE918AB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45643FAC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31EB8486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3347D6C2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66068E4A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248DA778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695E605C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64A3AB58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75F14DD2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45435EFC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449FC064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3FA483CF" w14:textId="77777777" w:rsidR="00046F5D" w:rsidRDefault="00046F5D" w:rsidP="00046F5D">
      <w:pPr>
        <w:widowControl/>
        <w:spacing w:line="360" w:lineRule="auto"/>
        <w:ind w:left="360"/>
        <w:rPr>
          <w:rFonts w:ascii="Century" w:eastAsia="Times New Roman" w:hAnsi="Century" w:cs="Times New Roman"/>
          <w:kern w:val="0"/>
        </w:rPr>
      </w:pPr>
    </w:p>
    <w:p w14:paraId="680CB2F1" w14:textId="77777777" w:rsidR="007B3EA6" w:rsidRDefault="00046F5D" w:rsidP="00B43304">
      <w:pPr>
        <w:widowControl/>
        <w:spacing w:line="360" w:lineRule="auto"/>
        <w:rPr>
          <w:rFonts w:ascii="Century" w:eastAsia="Times New Roman" w:hAnsi="Century" w:cs="Times New Roman"/>
          <w:kern w:val="0"/>
        </w:rPr>
      </w:pPr>
      <w:r w:rsidRPr="00BD2AFA">
        <w:rPr>
          <w:rFonts w:ascii="Century" w:eastAsia="Times New Roman" w:hAnsi="Century" w:cs="Times New Roman"/>
          <w:kern w:val="0"/>
        </w:rPr>
        <w:t xml:space="preserve">                         </w:t>
      </w:r>
    </w:p>
    <w:p w14:paraId="20E87FE1" w14:textId="77777777" w:rsidR="007B3EA6" w:rsidRDefault="007B3EA6" w:rsidP="00B43304">
      <w:pPr>
        <w:widowControl/>
        <w:spacing w:line="360" w:lineRule="auto"/>
        <w:rPr>
          <w:rFonts w:ascii="Century" w:eastAsia="Times New Roman" w:hAnsi="Century" w:cs="Times New Roman"/>
          <w:kern w:val="0"/>
        </w:rPr>
      </w:pPr>
    </w:p>
    <w:p w14:paraId="207273FE" w14:textId="77777777" w:rsidR="007B3EA6" w:rsidRDefault="007B3EA6" w:rsidP="00B43304">
      <w:pPr>
        <w:widowControl/>
        <w:spacing w:line="360" w:lineRule="auto"/>
        <w:rPr>
          <w:rFonts w:ascii="Century" w:eastAsia="Times New Roman" w:hAnsi="Century" w:cs="Times New Roman"/>
          <w:kern w:val="0"/>
        </w:rPr>
      </w:pPr>
    </w:p>
    <w:p w14:paraId="4F8E4889" w14:textId="77777777" w:rsidR="007B3EA6" w:rsidRDefault="007B3EA6" w:rsidP="00B43304">
      <w:pPr>
        <w:widowControl/>
        <w:spacing w:line="360" w:lineRule="auto"/>
        <w:rPr>
          <w:rFonts w:ascii="Century" w:eastAsia="Times New Roman" w:hAnsi="Century" w:cs="Times New Roman"/>
          <w:kern w:val="0"/>
        </w:rPr>
      </w:pPr>
    </w:p>
    <w:p w14:paraId="69597348" w14:textId="61D8A712" w:rsidR="00DA4F91" w:rsidRPr="00B43304" w:rsidRDefault="00046F5D" w:rsidP="00B43304">
      <w:pPr>
        <w:widowControl/>
        <w:spacing w:line="360" w:lineRule="auto"/>
        <w:rPr>
          <w:rFonts w:ascii="Century" w:eastAsia="Times New Roman" w:hAnsi="Century" w:cs="Times New Roman"/>
          <w:kern w:val="0"/>
        </w:rPr>
      </w:pPr>
      <w:r w:rsidRPr="00BD2AFA">
        <w:rPr>
          <w:rFonts w:ascii="Century" w:eastAsia="Times New Roman" w:hAnsi="Century" w:cs="Times New Roman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4745C5" w14:textId="036C35D2" w:rsidR="00046F5D" w:rsidRPr="00A9253C" w:rsidRDefault="00046F5D" w:rsidP="00046F5D">
      <w:pPr>
        <w:spacing w:line="360" w:lineRule="auto"/>
        <w:jc w:val="center"/>
        <w:rPr>
          <w:rFonts w:ascii="Copperplate Gothic Bold" w:hAnsi="Copperplate Gothic Bold"/>
        </w:rPr>
      </w:pPr>
      <w:r w:rsidRPr="00A9253C">
        <w:rPr>
          <w:rFonts w:ascii="Copperplate Gothic Bold" w:hAnsi="Copperplate Gothic Bold"/>
        </w:rPr>
        <w:lastRenderedPageBreak/>
        <w:t>Chapter 5 _ Production &amp; Division of Labor</w:t>
      </w:r>
    </w:p>
    <w:p w14:paraId="2FC6047F" w14:textId="3E79FCB4" w:rsidR="00B43304" w:rsidRPr="00A9253C" w:rsidRDefault="00AC0962" w:rsidP="00046F5D">
      <w:pPr>
        <w:spacing w:line="360" w:lineRule="auto"/>
        <w:jc w:val="center"/>
        <w:rPr>
          <w:rFonts w:ascii="Copperplate Gothic Bold" w:hAnsi="Copperplate Gothic Bold"/>
          <w:b/>
          <w:bCs/>
          <w:lang w:val="x-none"/>
        </w:rPr>
      </w:pPr>
      <w:r w:rsidRPr="00A9253C">
        <w:rPr>
          <w:rFonts w:ascii="Copperplate Gothic Bold" w:hAnsi="Copperplate Gothic Bold"/>
          <w:b/>
          <w:bCs/>
          <w:lang w:val="x-none"/>
        </w:rPr>
        <w:t>生產與分工</w:t>
      </w:r>
    </w:p>
    <w:p w14:paraId="6C4C90FF" w14:textId="2258521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>5.</w:t>
      </w:r>
      <w:r w:rsidR="00C84EB3" w:rsidRPr="00A9253C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>Classification of Outputs</w:t>
      </w:r>
      <w:r w:rsidR="007B3EA6" w:rsidRPr="00A9253C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7B3EA6" w:rsidRPr="00A9253C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產出的分類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22"/>
        <w:gridCol w:w="5192"/>
      </w:tblGrid>
      <w:tr w:rsidR="00B97800" w:rsidRPr="00A9253C" w14:paraId="42828110" w14:textId="77777777" w:rsidTr="00F2425C">
        <w:tc>
          <w:tcPr>
            <w:tcW w:w="5222" w:type="dxa"/>
          </w:tcPr>
          <w:p w14:paraId="0C4AA8F3" w14:textId="773AAF18" w:rsidR="00B97800" w:rsidRPr="00A9253C" w:rsidRDefault="00B9780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Production is the process of turning </w:t>
            </w: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inputs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into </w:t>
            </w: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outputs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5D6DE1E1" w14:textId="6DD764FD" w:rsidR="00B97800" w:rsidRPr="00A9253C" w:rsidRDefault="00B97800" w:rsidP="00F93283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(i.e. Turning resources into goods and services)</w:t>
            </w:r>
          </w:p>
        </w:tc>
        <w:tc>
          <w:tcPr>
            <w:tcW w:w="5192" w:type="dxa"/>
          </w:tcPr>
          <w:p w14:paraId="4F81CA39" w14:textId="77777777" w:rsidR="00B97800" w:rsidRPr="00A9253C" w:rsidRDefault="00B9780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生產是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將</w:t>
            </w:r>
            <w:r w:rsidRPr="00A9253C">
              <w:rPr>
                <w:rFonts w:ascii="PMingLiU" w:eastAsia="PMingLiU" w:hAnsi="PMingLiU" w:cs="PMingLiU"/>
                <w:b/>
                <w:bCs/>
                <w:kern w:val="0"/>
                <w:sz w:val="20"/>
                <w:szCs w:val="20"/>
                <w:lang w:val="x-none"/>
              </w:rPr>
              <w:t>投入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轉為</w:t>
            </w:r>
            <w:r w:rsidRPr="00A9253C">
              <w:rPr>
                <w:rFonts w:ascii="PMingLiU" w:eastAsia="PMingLiU" w:hAnsi="PMingLiU" w:cs="PMingLiU"/>
                <w:b/>
                <w:bCs/>
                <w:kern w:val="0"/>
                <w:sz w:val="20"/>
                <w:szCs w:val="20"/>
                <w:lang w:val="x-none"/>
              </w:rPr>
              <w:t>產出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的過程</w:t>
            </w:r>
          </w:p>
          <w:p w14:paraId="039B90D0" w14:textId="4137CD24" w:rsidR="00B97800" w:rsidRPr="00A9253C" w:rsidRDefault="00B97800" w:rsidP="00F9328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即將資源轉化成物品或服務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)</w:t>
            </w:r>
          </w:p>
          <w:p w14:paraId="5B7F6CEC" w14:textId="376C467E" w:rsidR="00B97800" w:rsidRPr="00A9253C" w:rsidRDefault="00B97800" w:rsidP="00B9780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2870A97D" w14:textId="5331C6B5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55B3648" w14:textId="6EAA5979" w:rsidR="00B97800" w:rsidRPr="00A9253C" w:rsidRDefault="005F093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lassified by physical form</w:t>
      </w:r>
      <w:r w:rsidR="00B97800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以物理形態作分類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B97800" w:rsidRPr="00A9253C" w14:paraId="17729F26" w14:textId="77777777" w:rsidTr="00B60869">
        <w:tc>
          <w:tcPr>
            <w:tcW w:w="5225" w:type="dxa"/>
          </w:tcPr>
          <w:p w14:paraId="2D77B278" w14:textId="77777777" w:rsidR="00B97800" w:rsidRPr="00A9253C" w:rsidRDefault="00B97800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Goods:</w:t>
            </w:r>
          </w:p>
          <w:p w14:paraId="64066D13" w14:textId="68337EC1" w:rsidR="00B97800" w:rsidRPr="00A9253C" w:rsidRDefault="00B97800" w:rsidP="00B97800">
            <w:p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Tangible, Visible </w:t>
            </w:r>
          </w:p>
          <w:p w14:paraId="25D5FC88" w14:textId="667E917A" w:rsidR="00B97800" w:rsidRPr="00A9253C" w:rsidRDefault="00F93283" w:rsidP="00B97800">
            <w:pPr>
              <w:spacing w:line="276" w:lineRule="auto"/>
              <w:ind w:firstLine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B97800"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E.g. iPhone, books, table, TV </w:t>
            </w:r>
            <w:proofErr w:type="spellStart"/>
            <w:r w:rsidR="00B97800"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="00B97800"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… </w:t>
            </w:r>
          </w:p>
        </w:tc>
        <w:tc>
          <w:tcPr>
            <w:tcW w:w="5225" w:type="dxa"/>
          </w:tcPr>
          <w:p w14:paraId="7803B403" w14:textId="77777777" w:rsidR="00B97800" w:rsidRPr="00A9253C" w:rsidRDefault="00B97800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物品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：</w:t>
            </w:r>
          </w:p>
          <w:p w14:paraId="411DD618" w14:textId="04A7C444" w:rsidR="00B97800" w:rsidRPr="00A9253C" w:rsidRDefault="00B97800" w:rsidP="00F93283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可觸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碰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的，可看見的</w:t>
            </w:r>
          </w:p>
          <w:p w14:paraId="1D45BD0F" w14:textId="33210F7D" w:rsidR="00B97800" w:rsidRPr="00A9253C" w:rsidRDefault="00B97800" w:rsidP="00F93283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如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iPhone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、書、檯、電視節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目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…</w:t>
            </w:r>
          </w:p>
        </w:tc>
      </w:tr>
      <w:tr w:rsidR="00B97800" w:rsidRPr="00A9253C" w14:paraId="0363E7F4" w14:textId="77777777" w:rsidTr="00B60869">
        <w:tc>
          <w:tcPr>
            <w:tcW w:w="5225" w:type="dxa"/>
          </w:tcPr>
          <w:p w14:paraId="15D483FD" w14:textId="77777777" w:rsidR="00B97800" w:rsidRPr="00A9253C" w:rsidRDefault="00B9780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Services:</w:t>
            </w:r>
          </w:p>
          <w:p w14:paraId="14D83823" w14:textId="6735EEE0" w:rsidR="00B97800" w:rsidRPr="00A9253C" w:rsidRDefault="00B97800" w:rsidP="00F93283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Intangible, Invisible </w:t>
            </w:r>
          </w:p>
          <w:p w14:paraId="23503F36" w14:textId="04FC309F" w:rsidR="00B97800" w:rsidRPr="00A9253C" w:rsidRDefault="00B97800" w:rsidP="00F93283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E.g. Massage, financial service, transportation, insurance… </w:t>
            </w:r>
          </w:p>
        </w:tc>
        <w:tc>
          <w:tcPr>
            <w:tcW w:w="5225" w:type="dxa"/>
          </w:tcPr>
          <w:p w14:paraId="7BBB3F14" w14:textId="77777777" w:rsidR="00B97800" w:rsidRPr="00A9253C" w:rsidRDefault="00B9780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服務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：</w:t>
            </w:r>
          </w:p>
          <w:p w14:paraId="1ACB073B" w14:textId="77777777" w:rsidR="00F93283" w:rsidRPr="00A9253C" w:rsidRDefault="00B97800" w:rsidP="00F93283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不可觸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碰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的，不可看見的</w:t>
            </w:r>
          </w:p>
          <w:p w14:paraId="5895BC41" w14:textId="67B62D15" w:rsidR="00B97800" w:rsidRPr="00A9253C" w:rsidRDefault="00B97800" w:rsidP="00F93283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如按摩、</w:t>
            </w:r>
            <w:r w:rsidR="00EC0657"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金融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服務、交通、保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險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…</w:t>
            </w:r>
          </w:p>
        </w:tc>
      </w:tr>
    </w:tbl>
    <w:p w14:paraId="17E2BAE9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EC85520" w14:textId="587A00D2" w:rsidR="005F093B" w:rsidRPr="00A9253C" w:rsidRDefault="005F093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lassified by uses</w:t>
      </w:r>
      <w:r w:rsidR="00B97800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以用途作分類</w:t>
      </w:r>
    </w:p>
    <w:p w14:paraId="71FF9B5D" w14:textId="1D917DC3" w:rsidR="00CF22CB" w:rsidRPr="00A9253C" w:rsidRDefault="00CF22CB" w:rsidP="00CF22CB">
      <w:pPr>
        <w:spacing w:line="360" w:lineRule="auto"/>
        <w:rPr>
          <w:rFonts w:ascii="Copperplate" w:hAnsi="Copperplate" w:cs="Times New Roman"/>
          <w:color w:val="000000" w:themeColor="text1"/>
          <w:sz w:val="20"/>
          <w:szCs w:val="20"/>
        </w:rPr>
      </w:pPr>
      <w:r w:rsidRPr="00A9253C">
        <w:rPr>
          <w:rFonts w:ascii="Copperplate" w:hAnsi="Copperplate" w:cs="Times New Roman"/>
          <w:color w:val="000000" w:themeColor="text1"/>
          <w:sz w:val="20"/>
          <w:szCs w:val="20"/>
        </w:rPr>
        <w:t>TYPE 1 - Consumer good vs Producer good</w:t>
      </w:r>
      <w:r w:rsidR="00B97800" w:rsidRPr="00A9253C">
        <w:rPr>
          <w:rFonts w:ascii="Copperplate" w:hAnsi="Copperplate" w:cs="Times New Roman"/>
          <w:color w:val="000000" w:themeColor="text1"/>
          <w:sz w:val="20"/>
          <w:szCs w:val="20"/>
        </w:rPr>
        <w:t xml:space="preserve"> </w:t>
      </w:r>
      <w:r w:rsidR="00B97800" w:rsidRPr="00A9253C">
        <w:rPr>
          <w:rFonts w:ascii="Copperplate" w:hAnsi="Copperplate" w:cs="Times New Roman"/>
          <w:color w:val="000000" w:themeColor="text1"/>
          <w:sz w:val="20"/>
          <w:szCs w:val="20"/>
          <w:lang w:val="x-none"/>
        </w:rPr>
        <w:t>消</w:t>
      </w:r>
      <w:r w:rsidR="00B97800" w:rsidRPr="00A9253C">
        <w:rPr>
          <w:rFonts w:ascii="Copperplate" w:hAnsi="Copperplate" w:cs="Times New Roman" w:hint="eastAsia"/>
          <w:color w:val="000000" w:themeColor="text1"/>
          <w:sz w:val="20"/>
          <w:szCs w:val="20"/>
          <w:lang w:val="x-none"/>
        </w:rPr>
        <w:t>費</w:t>
      </w:r>
      <w:r w:rsidR="00B97800" w:rsidRPr="00A9253C">
        <w:rPr>
          <w:rFonts w:ascii="Copperplate" w:hAnsi="Copperplate" w:cs="Times New Roman"/>
          <w:color w:val="000000" w:themeColor="text1"/>
          <w:sz w:val="20"/>
          <w:szCs w:val="20"/>
          <w:lang w:val="x-none"/>
        </w:rPr>
        <w:t>者物品與生產者物品的比</w:t>
      </w:r>
      <w:r w:rsidR="00B97800" w:rsidRPr="00A9253C">
        <w:rPr>
          <w:rFonts w:ascii="Copperplate" w:hAnsi="Copperplate" w:cs="Times New Roman" w:hint="eastAsia"/>
          <w:color w:val="000000" w:themeColor="text1"/>
          <w:sz w:val="20"/>
          <w:szCs w:val="20"/>
          <w:lang w:val="x-none"/>
        </w:rPr>
        <w:t>較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B97800" w:rsidRPr="00A9253C" w14:paraId="18273349" w14:textId="77777777" w:rsidTr="00B60869">
        <w:tc>
          <w:tcPr>
            <w:tcW w:w="5225" w:type="dxa"/>
          </w:tcPr>
          <w:p w14:paraId="44903AFF" w14:textId="77777777" w:rsidR="00B97800" w:rsidRPr="00A9253C" w:rsidRDefault="00B97800">
            <w:pPr>
              <w:pStyle w:val="ListParagraph"/>
              <w:widowControl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Consumer 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goods</w:t>
            </w:r>
          </w:p>
          <w:p w14:paraId="73308A63" w14:textId="77777777" w:rsidR="00F93283" w:rsidRPr="00A9253C" w:rsidRDefault="00B97800" w:rsidP="00B97800">
            <w:pPr>
              <w:pStyle w:val="ListParagraph"/>
              <w:widowControl/>
              <w:numPr>
                <w:ilvl w:val="0"/>
                <w:numId w:val="3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Bought by consumer to satisfy consumer wants directly</w:t>
            </w:r>
          </w:p>
          <w:p w14:paraId="2E953DC8" w14:textId="1230BF88" w:rsidR="00B97800" w:rsidRPr="00A9253C" w:rsidRDefault="00B97800" w:rsidP="00B97800">
            <w:pPr>
              <w:pStyle w:val="ListParagraph"/>
              <w:widowControl/>
              <w:numPr>
                <w:ilvl w:val="0"/>
                <w:numId w:val="3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Examples: Food </w:t>
            </w:r>
          </w:p>
        </w:tc>
        <w:tc>
          <w:tcPr>
            <w:tcW w:w="5225" w:type="dxa"/>
          </w:tcPr>
          <w:p w14:paraId="764E71F2" w14:textId="77777777" w:rsidR="00E85034" w:rsidRPr="00A9253C" w:rsidRDefault="00E85034">
            <w:pPr>
              <w:pStyle w:val="ListParagraph"/>
              <w:widowControl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消</w:t>
            </w: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費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者物品</w:t>
            </w:r>
          </w:p>
          <w:p w14:paraId="10BE121C" w14:textId="77777777" w:rsidR="00F93283" w:rsidRPr="00A9253C" w:rsidRDefault="00E85034" w:rsidP="00E85034">
            <w:pPr>
              <w:pStyle w:val="ListParagraph"/>
              <w:widowControl/>
              <w:numPr>
                <w:ilvl w:val="0"/>
                <w:numId w:val="2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由消</w:t>
            </w: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費者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購買以直接滿</w:t>
            </w: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足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慾望</w:t>
            </w:r>
          </w:p>
          <w:p w14:paraId="2E6FF56D" w14:textId="5AF8AAD2" w:rsidR="00B97800" w:rsidRPr="00A9253C" w:rsidRDefault="00E85034" w:rsidP="00E85034">
            <w:pPr>
              <w:pStyle w:val="ListParagraph"/>
              <w:widowControl/>
              <w:numPr>
                <w:ilvl w:val="0"/>
                <w:numId w:val="2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例子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: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食物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</w:tc>
      </w:tr>
      <w:tr w:rsidR="00B97800" w:rsidRPr="00A9253C" w14:paraId="166C957F" w14:textId="77777777" w:rsidTr="00B60869">
        <w:tc>
          <w:tcPr>
            <w:tcW w:w="5225" w:type="dxa"/>
          </w:tcPr>
          <w:p w14:paraId="27F509DB" w14:textId="77777777" w:rsidR="00B97800" w:rsidRPr="00A9253C" w:rsidRDefault="00B97800">
            <w:pPr>
              <w:pStyle w:val="ListParagraph"/>
              <w:widowControl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Producer goo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ds (capital good)</w:t>
            </w:r>
          </w:p>
          <w:p w14:paraId="479C30C1" w14:textId="77777777" w:rsidR="00F93283" w:rsidRPr="00A9253C" w:rsidRDefault="00B97800" w:rsidP="00B97800">
            <w:pPr>
              <w:pStyle w:val="ListParagraph"/>
              <w:widowControl/>
              <w:numPr>
                <w:ilvl w:val="0"/>
                <w:numId w:val="3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Bought by producer to help production</w:t>
            </w:r>
          </w:p>
          <w:p w14:paraId="32E74572" w14:textId="1C8F7C31" w:rsidR="00B97800" w:rsidRPr="00A9253C" w:rsidRDefault="00B97800" w:rsidP="00B97800">
            <w:pPr>
              <w:pStyle w:val="ListParagraph"/>
              <w:widowControl/>
              <w:numPr>
                <w:ilvl w:val="0"/>
                <w:numId w:val="3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Example: Raw materials, machine</w:t>
            </w:r>
          </w:p>
        </w:tc>
        <w:tc>
          <w:tcPr>
            <w:tcW w:w="5225" w:type="dxa"/>
          </w:tcPr>
          <w:p w14:paraId="3AEE6CA5" w14:textId="77777777" w:rsidR="00E85034" w:rsidRPr="00A9253C" w:rsidRDefault="00E85034">
            <w:pPr>
              <w:pStyle w:val="ListParagraph"/>
              <w:widowControl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生產者物品（資本物品）</w:t>
            </w:r>
          </w:p>
          <w:p w14:paraId="183B8BC6" w14:textId="77777777" w:rsidR="00F93283" w:rsidRPr="00A9253C" w:rsidRDefault="00E85034" w:rsidP="00E85034">
            <w:pPr>
              <w:pStyle w:val="ListParagraph"/>
              <w:widowControl/>
              <w:numPr>
                <w:ilvl w:val="0"/>
                <w:numId w:val="2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由生產者購買以協</w:t>
            </w: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助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生產</w:t>
            </w:r>
          </w:p>
          <w:p w14:paraId="6D5FFCA7" w14:textId="7C2E5338" w:rsidR="00B97800" w:rsidRPr="00A9253C" w:rsidRDefault="00E85034" w:rsidP="00E85034">
            <w:pPr>
              <w:pStyle w:val="ListParagraph"/>
              <w:widowControl/>
              <w:numPr>
                <w:ilvl w:val="0"/>
                <w:numId w:val="2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例子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: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原材料、機器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</w:tc>
      </w:tr>
    </w:tbl>
    <w:p w14:paraId="17DE0C35" w14:textId="19E11A8E" w:rsidR="00B97800" w:rsidRPr="00A9253C" w:rsidRDefault="00B97800" w:rsidP="005F093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20202"/>
          <w:kern w:val="0"/>
        </w:rPr>
      </w:pPr>
    </w:p>
    <w:p w14:paraId="6BC46AD0" w14:textId="7EB100E2" w:rsidR="006B4EE7" w:rsidRPr="00A9253C" w:rsidRDefault="006B4EE7" w:rsidP="005F093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20202"/>
          <w:kern w:val="0"/>
        </w:rPr>
      </w:pPr>
    </w:p>
    <w:p w14:paraId="030FE173" w14:textId="77777777" w:rsidR="00F93283" w:rsidRPr="00A9253C" w:rsidRDefault="00F93283" w:rsidP="005F093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20202"/>
          <w:kern w:val="0"/>
        </w:rPr>
      </w:pPr>
    </w:p>
    <w:p w14:paraId="677BE4BF" w14:textId="77777777" w:rsidR="000C2894" w:rsidRPr="00A9253C" w:rsidRDefault="000C2894" w:rsidP="005F093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20202"/>
          <w:kern w:val="0"/>
        </w:rPr>
      </w:pPr>
    </w:p>
    <w:p w14:paraId="7BB2E4FB" w14:textId="3F5A2D3C" w:rsidR="005F093B" w:rsidRPr="00A9253C" w:rsidRDefault="00B97800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8628C6" wp14:editId="2CE4CA12">
                <wp:simplePos x="0" y="0"/>
                <wp:positionH relativeFrom="column">
                  <wp:posOffset>2972</wp:posOffset>
                </wp:positionH>
                <wp:positionV relativeFrom="paragraph">
                  <wp:posOffset>7242</wp:posOffset>
                </wp:positionV>
                <wp:extent cx="6620448" cy="8664372"/>
                <wp:effectExtent l="12700" t="12700" r="9525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448" cy="866437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BC466" w14:textId="77777777" w:rsidR="00B97800" w:rsidRPr="00F93283" w:rsidRDefault="00B97800" w:rsidP="00B97800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  <w:r w:rsidRPr="00F93283"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018628C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.25pt;margin-top:.55pt;width:521.3pt;height:68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" filled="f" strokeweight="2pt">
                <v:textbox>
                  <w:txbxContent>
                    <w:p w14:paraId="166BC466" w14:textId="77777777" w:rsidR="00B97800" w:rsidRPr="00F93283" w:rsidRDefault="00B97800" w:rsidP="00B97800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  <w:r w:rsidRPr="00F93283"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  <w:t>Tips:</w:t>
                      </w:r>
                    </w:p>
                  </w:txbxContent>
                </v:textbox>
              </v:shape>
            </w:pict>
          </mc:Fallback>
        </mc:AlternateContent>
      </w:r>
    </w:p>
    <w:p w14:paraId="633B38BE" w14:textId="77777777" w:rsidR="00AC0962" w:rsidRPr="00A9253C" w:rsidRDefault="00AC0962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DF903C5" w14:textId="77777777" w:rsidR="00B97800" w:rsidRPr="00A9253C" w:rsidRDefault="00B97800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1215C46" w14:textId="77777777" w:rsidR="00B97800" w:rsidRPr="00A9253C" w:rsidRDefault="00B97800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C6FBDBF" w14:textId="77777777" w:rsidR="00AC0962" w:rsidRPr="00A9253C" w:rsidRDefault="00AC0962" w:rsidP="00AC0962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5C5C7A4" w14:textId="4829217E" w:rsidR="00AC0962" w:rsidRPr="00A9253C" w:rsidRDefault="00AC0962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2347843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BFA94DD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BD9DFDF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39EB2A9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E08541C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1E76E8E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6798992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EEAF75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4DF7BEB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0E810DD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6CA4E9D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8BA95A0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5C8E95D" w14:textId="77777777" w:rsidR="00E85034" w:rsidRPr="00A9253C" w:rsidRDefault="00E85034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0D08A12" w14:textId="77777777" w:rsidR="00E85034" w:rsidRPr="00A9253C" w:rsidRDefault="00E85034" w:rsidP="00AC0962">
      <w:pPr>
        <w:spacing w:line="360" w:lineRule="auto"/>
        <w:rPr>
          <w:rFonts w:ascii="Copperplate" w:hAnsi="Copperplate" w:cs="Times New Roman"/>
          <w:color w:val="000000" w:themeColor="text1"/>
          <w:lang w:val="x-none"/>
        </w:rPr>
      </w:pPr>
    </w:p>
    <w:p w14:paraId="6CD9DF2A" w14:textId="77777777" w:rsidR="00AC0962" w:rsidRPr="00A9253C" w:rsidRDefault="00AC0962" w:rsidP="00AC096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20202"/>
          <w:kern w:val="0"/>
        </w:rPr>
      </w:pPr>
    </w:p>
    <w:p w14:paraId="72CA6E41" w14:textId="64B2197B" w:rsidR="00AC0962" w:rsidRPr="00A9253C" w:rsidRDefault="00AC0962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F4A85A" w14:textId="77777777" w:rsidR="00AC0962" w:rsidRPr="00A9253C" w:rsidRDefault="00AC0962" w:rsidP="00AC0962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38D7A83" w14:textId="77777777" w:rsidR="00DB5A81" w:rsidRPr="00A9253C" w:rsidRDefault="00DB5A81" w:rsidP="00F766A3">
      <w:pPr>
        <w:widowControl/>
        <w:spacing w:line="276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0AF07D35" w14:textId="0AAA8F26" w:rsidR="002A65F1" w:rsidRPr="00A9253C" w:rsidRDefault="002A65F1" w:rsidP="00F766A3">
      <w:pPr>
        <w:widowControl/>
        <w:spacing w:line="276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0168B345" w14:textId="4F648C33" w:rsidR="00F766A3" w:rsidRPr="00A9253C" w:rsidRDefault="001D2618" w:rsidP="00F766A3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>5.3</w:t>
      </w: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ab/>
      </w: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ab/>
        <w:t xml:space="preserve">Classification of Outputs </w:t>
      </w:r>
      <w:r w:rsidR="00F766A3"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28B20ABA" w14:textId="0D78DE75" w:rsidR="00F766A3" w:rsidRPr="00A9253C" w:rsidRDefault="00F766A3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055F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In general, goods are tangible and visible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336F258" w14:textId="4CBC5D20" w:rsidR="00E85034" w:rsidRPr="00A9253C" w:rsidRDefault="00E85034" w:rsidP="00E85034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一般而言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，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物品是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可觸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碰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的和可看見的</w:t>
      </w:r>
    </w:p>
    <w:p w14:paraId="4D576062" w14:textId="5A8EC055" w:rsidR="00F766A3" w:rsidRPr="00A9253C" w:rsidRDefault="00F766A3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366DBB19" w14:textId="70FAD863" w:rsidR="00B055FB" w:rsidRPr="00A9253C" w:rsidRDefault="00B055FB" w:rsidP="00B055FB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2.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In general, services are intangible and invisible 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5AAB703" w14:textId="5FE4E919" w:rsidR="00E85034" w:rsidRPr="00A9253C" w:rsidRDefault="00E85034" w:rsidP="00EC17C4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一般而言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，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服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務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是不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可觸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碰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的和不可看見的</w:t>
      </w:r>
    </w:p>
    <w:p w14:paraId="63E3BD42" w14:textId="317551EC" w:rsidR="00F766A3" w:rsidRPr="00A9253C" w:rsidRDefault="00B055FB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166EA428" w14:textId="21B65818" w:rsidR="00B055FB" w:rsidRPr="00A9253C" w:rsidRDefault="00B055FB" w:rsidP="00B055FB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3.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Consumer goods are used to satisfy consumer</w:t>
      </w:r>
      <w:r w:rsidR="00AD288C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s’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want directly 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5C39150" w14:textId="1E8B2D67" w:rsidR="00EC17C4" w:rsidRPr="00A9253C" w:rsidRDefault="000376CA" w:rsidP="00EC17C4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ab/>
      </w:r>
      <w:r w:rsidR="00EC17C4"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消</w:t>
      </w:r>
      <w:r w:rsidR="00EC17C4"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費</w:t>
      </w:r>
      <w:r w:rsidR="00EC17C4"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者物品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是用</w:t>
      </w:r>
      <w:r w:rsidR="00EC17C4"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以直接滿</w:t>
      </w:r>
      <w:r w:rsidR="00EC17C4"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足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消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費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者的</w:t>
      </w:r>
      <w:r w:rsidR="00EC17C4"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慾望</w:t>
      </w:r>
    </w:p>
    <w:p w14:paraId="68EE8DE7" w14:textId="7CD4AACA" w:rsidR="00F766A3" w:rsidRPr="00A9253C" w:rsidRDefault="00B055FB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1AD6D504" w14:textId="1F13EE2B" w:rsidR="00064095" w:rsidRPr="00A9253C" w:rsidRDefault="00B055FB" w:rsidP="0006409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4.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B4AA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Producer goods are used </w:t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to satisfy producers’ want directly</w:t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64095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11804AB" w14:textId="0DB316A3" w:rsidR="000376CA" w:rsidRPr="00A9253C" w:rsidRDefault="000376CA" w:rsidP="000376CA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生產者物品是用以直接滿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足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生產者的慾望</w:t>
      </w:r>
    </w:p>
    <w:p w14:paraId="3D6BFDA5" w14:textId="05A90258" w:rsidR="00F766A3" w:rsidRPr="00A9253C" w:rsidRDefault="00064095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5E5DC9D4" w14:textId="7A3A8498" w:rsidR="002570AA" w:rsidRPr="00A9253C" w:rsidRDefault="00064095" w:rsidP="002570AA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5.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570A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Same good can only be either consumer good or producer good</w:t>
      </w:r>
      <w:r w:rsidR="002570A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570A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570A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570A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570A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570A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570A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570A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B2A75E6" w14:textId="32D087C5" w:rsidR="000376CA" w:rsidRPr="00A9253C" w:rsidRDefault="000376CA" w:rsidP="002570AA">
      <w:pPr>
        <w:widowControl/>
        <w:spacing w:line="276" w:lineRule="auto"/>
        <w:rPr>
          <w:rFonts w:ascii="Cambria Math" w:eastAsia="Times New Roman" w:hAnsi="Cambria Math" w:cs="Cambria Math"/>
          <w:kern w:val="0"/>
          <w:sz w:val="20"/>
          <w:szCs w:val="20"/>
          <w:lang w:val="x-none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同一種物品只能是消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費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者物品或生產者物品</w:t>
      </w:r>
    </w:p>
    <w:p w14:paraId="69ADCE1E" w14:textId="3FCBA04B" w:rsidR="00B055FB" w:rsidRPr="00A9253C" w:rsidRDefault="002570AA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5E74BDFB" w14:textId="31FDA58B" w:rsidR="001E5650" w:rsidRPr="00A9253C" w:rsidRDefault="002570AA" w:rsidP="001E5650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6.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Apple can only be consumer goods </w:t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565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F45C9E1" w14:textId="661AD2BC" w:rsidR="000376CA" w:rsidRPr="00A9253C" w:rsidRDefault="000376CA" w:rsidP="000376CA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蘋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果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只能是消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費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者物品</w:t>
      </w:r>
    </w:p>
    <w:p w14:paraId="3A6541F1" w14:textId="01D12B2D" w:rsidR="002570AA" w:rsidRPr="00A9253C" w:rsidRDefault="001E5650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5306737B" w14:textId="12B18879" w:rsidR="002633A5" w:rsidRPr="00A9253C" w:rsidRDefault="002633A5" w:rsidP="002633A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7.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 w:hint="eastAsia"/>
          <w:kern w:val="0"/>
          <w:sz w:val="20"/>
          <w:szCs w:val="20"/>
        </w:rPr>
        <w:t>Production is the process of turning inputs into outputs.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CC4CAAA" w14:textId="710942B5" w:rsidR="0062585B" w:rsidRPr="00A9253C" w:rsidRDefault="00900B01" w:rsidP="00900B01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生產是</w:t>
      </w:r>
      <w:r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將投入轉為產出的過程</w:t>
      </w:r>
    </w:p>
    <w:p w14:paraId="398929AC" w14:textId="5A1117A4" w:rsidR="002633A5" w:rsidRPr="00A9253C" w:rsidRDefault="002633A5" w:rsidP="002633A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09B92B9A" w14:textId="77777777" w:rsidR="000C2894" w:rsidRPr="00A9253C" w:rsidRDefault="000C2894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3E396E53" w14:textId="50720D3A" w:rsidR="000C2894" w:rsidRPr="00A9253C" w:rsidRDefault="000C2894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42724689" w14:textId="3508C5CB" w:rsidR="00B60869" w:rsidRPr="00A9253C" w:rsidRDefault="00B60869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2C98D649" w14:textId="7E618AAE" w:rsidR="00B60869" w:rsidRPr="00A9253C" w:rsidRDefault="00B60869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7F121F15" w14:textId="753F5BCA" w:rsidR="00B60869" w:rsidRPr="00A9253C" w:rsidRDefault="00B60869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264194AE" w14:textId="77777777" w:rsidR="00B60869" w:rsidRPr="00A9253C" w:rsidRDefault="00B60869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3E4A763E" w14:textId="49A6EF7B" w:rsidR="00B60869" w:rsidRPr="00A9253C" w:rsidRDefault="00B60869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139D8F13" w14:textId="77777777" w:rsidR="00F93283" w:rsidRPr="00A9253C" w:rsidRDefault="00F93283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1414BC7C" w14:textId="77777777" w:rsidR="007A55F8" w:rsidRPr="00A9253C" w:rsidRDefault="007A55F8" w:rsidP="00F766A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0C3960C3" w14:textId="1E868D51" w:rsidR="00F766A3" w:rsidRPr="00A9253C" w:rsidRDefault="001D2618" w:rsidP="00F766A3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16"/>
          <w:szCs w:val="16"/>
        </w:rPr>
      </w:pPr>
      <w:r w:rsidRPr="00A9253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 xml:space="preserve">ANS: </w:t>
      </w:r>
      <w:r w:rsidR="00B055FB" w:rsidRPr="00A9253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TT</w:t>
      </w:r>
      <w:r w:rsidR="00064095" w:rsidRPr="00A9253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TT</w:t>
      </w:r>
      <w:r w:rsidR="002570AA" w:rsidRPr="00A9253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F</w:t>
      </w:r>
      <w:r w:rsidR="001E5650" w:rsidRPr="00A9253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 xml:space="preserve"> F</w:t>
      </w:r>
      <w:r w:rsidR="002633A5" w:rsidRPr="00A9253C">
        <w:rPr>
          <w:rFonts w:ascii="Times New Roman" w:hAnsi="Times New Roman" w:cs="Times New Roman"/>
          <w:bCs/>
          <w:color w:val="000000" w:themeColor="text1"/>
          <w:sz w:val="16"/>
          <w:szCs w:val="16"/>
        </w:rPr>
        <w:t>T</w:t>
      </w:r>
    </w:p>
    <w:p w14:paraId="0EA5EC11" w14:textId="401D88F6" w:rsidR="00046F5D" w:rsidRPr="00A9253C" w:rsidRDefault="00046F5D" w:rsidP="00CF22CB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</w:t>
      </w:r>
      <w:r w:rsidR="00C84EB3" w:rsidRPr="00A9253C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>Classification of Outputs</w:t>
      </w:r>
      <w:r w:rsidR="00900B01" w:rsidRPr="00A9253C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產出的分類</w:t>
      </w:r>
    </w:p>
    <w:p w14:paraId="5A25F501" w14:textId="7DB3D5A6" w:rsidR="00CF22CB" w:rsidRPr="00A9253C" w:rsidRDefault="00CF22CB" w:rsidP="00CF22C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Copperplate" w:hAnsi="Copperplate" w:cs="Times New Roman"/>
          <w:color w:val="020202"/>
          <w:kern w:val="0"/>
          <w:sz w:val="20"/>
          <w:szCs w:val="20"/>
          <w:lang w:val="x-none"/>
        </w:rPr>
      </w:pPr>
      <w:r w:rsidRPr="00A9253C">
        <w:rPr>
          <w:rFonts w:ascii="Copperplate" w:hAnsi="Copperplate" w:cs="Times New Roman"/>
          <w:color w:val="020202"/>
          <w:kern w:val="0"/>
          <w:sz w:val="20"/>
          <w:szCs w:val="20"/>
        </w:rPr>
        <w:t>TYPE 2 - Private goods VS Public goods</w:t>
      </w:r>
      <w:r w:rsidR="00900B01" w:rsidRPr="00A9253C">
        <w:rPr>
          <w:rFonts w:ascii="Copperplate" w:hAnsi="Copperplate" w:cs="Times New Roman"/>
          <w:color w:val="020202"/>
          <w:kern w:val="0"/>
          <w:sz w:val="20"/>
          <w:szCs w:val="20"/>
        </w:rPr>
        <w:t xml:space="preserve"> </w:t>
      </w:r>
      <w:r w:rsidR="00900B01"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私用品與共用品的比</w:t>
      </w:r>
      <w:r w:rsidR="00900B01" w:rsidRPr="00A9253C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較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900B01" w:rsidRPr="00A9253C" w14:paraId="3FC3B1B0" w14:textId="77777777" w:rsidTr="00B60869">
        <w:tc>
          <w:tcPr>
            <w:tcW w:w="5225" w:type="dxa"/>
          </w:tcPr>
          <w:p w14:paraId="3339BEE0" w14:textId="0E4928F8" w:rsidR="00900B01" w:rsidRPr="00A9253C" w:rsidRDefault="00900B01">
            <w:pPr>
              <w:pStyle w:val="ListParagraph"/>
              <w:widowControl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A9253C">
              <w:rPr>
                <w:rFonts w:ascii="Times New Roman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Private</w:t>
            </w:r>
            <w:r w:rsidRPr="00A9253C">
              <w:rPr>
                <w:rFonts w:ascii="Times New Roman" w:hAnsi="Times New Roman" w:cs="Times New Roman" w:hint="eastAsia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 xml:space="preserve"> </w:t>
            </w:r>
            <w:r w:rsidRPr="00A9253C">
              <w:rPr>
                <w:rFonts w:ascii="Times New Roman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goods</w:t>
            </w:r>
          </w:p>
          <w:p w14:paraId="495C6959" w14:textId="77777777" w:rsidR="00900B01" w:rsidRPr="00A9253C" w:rsidRDefault="00900B01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Rival in consumption (i.e. when a person consumes it, the amount available to others will be reduced)</w:t>
            </w:r>
            <w:r w:rsidRPr="00A9253C">
              <w:rPr>
                <w:sz w:val="20"/>
                <w:szCs w:val="20"/>
              </w:rPr>
              <w:t xml:space="preserve"> </w:t>
            </w:r>
          </w:p>
          <w:p w14:paraId="79424A3A" w14:textId="77777777" w:rsidR="00900B01" w:rsidRPr="00A9253C" w:rsidRDefault="00900B01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Not concurrent in consumption (i.e. people cannot consume it at the same time)</w:t>
            </w:r>
          </w:p>
          <w:p w14:paraId="7F269D89" w14:textId="77777777" w:rsidR="00900B01" w:rsidRPr="00A9253C" w:rsidRDefault="00900B01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Marginal cost increases when serving one more quantity</w:t>
            </w:r>
          </w:p>
          <w:p w14:paraId="3721B18E" w14:textId="18BC6479" w:rsidR="00900B01" w:rsidRPr="00A9253C" w:rsidRDefault="00900B01" w:rsidP="00900B0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 Pencil, bag, notebook, bed</w:t>
            </w:r>
          </w:p>
        </w:tc>
        <w:tc>
          <w:tcPr>
            <w:tcW w:w="5225" w:type="dxa"/>
          </w:tcPr>
          <w:p w14:paraId="312BA92B" w14:textId="595611D2" w:rsidR="00900B01" w:rsidRPr="00A9253C" w:rsidRDefault="00900B01">
            <w:pPr>
              <w:pStyle w:val="ListParagraph"/>
              <w:widowControl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A9253C">
              <w:rPr>
                <w:rFonts w:ascii="PMingLiU" w:eastAsia="PMingLiU" w:hAnsi="PMingLiU" w:cs="PMingLiU"/>
                <w:b/>
                <w:bCs/>
                <w:i/>
                <w:iCs/>
                <w:kern w:val="0"/>
                <w:sz w:val="20"/>
                <w:szCs w:val="20"/>
                <w:u w:val="single"/>
                <w:lang w:val="x-none"/>
              </w:rPr>
              <w:t>私用品</w:t>
            </w:r>
          </w:p>
          <w:p w14:paraId="744127D2" w14:textId="53D594FC" w:rsidR="007A55F8" w:rsidRPr="00A9253C" w:rsidRDefault="00900B01" w:rsidP="000C2894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競爭性消費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（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當一個人消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費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該物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品</w:t>
            </w:r>
            <w:r w:rsidR="00A10356"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 w:eastAsia="zh-HK"/>
              </w:rPr>
              <w:t>時</w:t>
            </w:r>
            <w:r w:rsidR="00A10356"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，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會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減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少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他人可享用該物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品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的數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量）</w:t>
            </w:r>
          </w:p>
          <w:p w14:paraId="2F94CECC" w14:textId="02A188F9" w:rsidR="00B8181C" w:rsidRPr="00A9253C" w:rsidRDefault="00B8181C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排他性消費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（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即人們不能同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時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消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費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該物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品）</w:t>
            </w:r>
          </w:p>
          <w:p w14:paraId="0A10584E" w14:textId="77777777" w:rsidR="007A55F8" w:rsidRPr="00A9253C" w:rsidRDefault="007A55F8" w:rsidP="007A55F8">
            <w:pPr>
              <w:widowControl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CA417B2" w14:textId="3CB6B00B" w:rsidR="007A55F8" w:rsidRPr="00A9253C" w:rsidRDefault="00B8181C" w:rsidP="007A55F8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邊際</w:t>
            </w: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成本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隨着</w:t>
            </w:r>
            <w:r w:rsidR="00881DC2"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 w:eastAsia="zh-HK"/>
              </w:rPr>
              <w:t>服務</w:t>
            </w:r>
            <w:r w:rsidR="00881DC2"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 w:eastAsia="zh-HK"/>
              </w:rPr>
              <w:t>/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提</w:t>
            </w: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供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多一</w:t>
            </w:r>
            <w:r w:rsidR="008A75BA"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件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而上升</w:t>
            </w:r>
          </w:p>
          <w:p w14:paraId="2B02A506" w14:textId="10CB09DF" w:rsidR="00900B01" w:rsidRPr="00A9253C" w:rsidRDefault="00960976" w:rsidP="00184EC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例如：</w:t>
            </w:r>
            <w:r w:rsidR="00221D3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鉛</w:t>
            </w:r>
            <w:r w:rsidR="00221D36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筆</w:t>
            </w:r>
            <w:r w:rsidR="00221D3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、袋、筆</w:t>
            </w:r>
            <w:r w:rsidR="00221D36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記本</w:t>
            </w:r>
            <w:r w:rsidR="00221D3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、床</w:t>
            </w:r>
          </w:p>
          <w:p w14:paraId="22A56FEE" w14:textId="2FE62412" w:rsidR="000C2894" w:rsidRPr="00A9253C" w:rsidRDefault="000C2894" w:rsidP="00184EC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</w:p>
        </w:tc>
      </w:tr>
      <w:tr w:rsidR="00900B01" w:rsidRPr="00A9253C" w14:paraId="2E065251" w14:textId="77777777" w:rsidTr="00B60869">
        <w:tc>
          <w:tcPr>
            <w:tcW w:w="5225" w:type="dxa"/>
          </w:tcPr>
          <w:p w14:paraId="6890A22A" w14:textId="1E155472" w:rsidR="00221D36" w:rsidRPr="00A9253C" w:rsidRDefault="00221D36">
            <w:pPr>
              <w:pStyle w:val="ListParagraph"/>
              <w:widowControl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A9253C">
              <w:rPr>
                <w:rFonts w:ascii="Times New Roman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Public</w:t>
            </w:r>
            <w:r w:rsidRPr="00A9253C">
              <w:rPr>
                <w:rFonts w:ascii="Times New Roman" w:hAnsi="Times New Roman" w:cs="Times New Roman" w:hint="eastAsia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 xml:space="preserve"> </w:t>
            </w:r>
            <w:r w:rsidRPr="00A9253C">
              <w:rPr>
                <w:rFonts w:ascii="Times New Roman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  <w:t>goods</w:t>
            </w:r>
          </w:p>
          <w:p w14:paraId="0FAA235E" w14:textId="77777777" w:rsidR="00221D36" w:rsidRPr="00A9253C" w:rsidRDefault="00221D36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N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on-rival in consumption (i.e. people can concurrently consume it without reducing the amount available to others)</w:t>
            </w:r>
          </w:p>
          <w:p w14:paraId="0D1B752A" w14:textId="77777777" w:rsidR="00221D36" w:rsidRPr="00A9253C" w:rsidRDefault="00221D36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Concurrent in consumption (i.e. all people can consume it at the same time)</w:t>
            </w:r>
          </w:p>
          <w:p w14:paraId="716A7F95" w14:textId="77777777" w:rsidR="00221D36" w:rsidRPr="00A9253C" w:rsidRDefault="00221D36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Marginal cost will not increase when serving one more quantity</w:t>
            </w:r>
          </w:p>
          <w:p w14:paraId="51847791" w14:textId="1F77CFB4" w:rsidR="00900B01" w:rsidRPr="00A9253C" w:rsidRDefault="00221D36" w:rsidP="00900B0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E.g. Firework, air-con, national defense, knowledge in a textbook</w:t>
            </w:r>
          </w:p>
        </w:tc>
        <w:tc>
          <w:tcPr>
            <w:tcW w:w="5225" w:type="dxa"/>
          </w:tcPr>
          <w:p w14:paraId="5267F9DE" w14:textId="425744B7" w:rsidR="00221D36" w:rsidRPr="00A9253C" w:rsidRDefault="00221D36">
            <w:pPr>
              <w:pStyle w:val="ListParagraph"/>
              <w:widowControl/>
              <w:numPr>
                <w:ilvl w:val="0"/>
                <w:numId w:val="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i/>
                <w:iCs/>
                <w:color w:val="020202"/>
                <w:kern w:val="0"/>
                <w:sz w:val="20"/>
                <w:szCs w:val="20"/>
                <w:u w:val="single"/>
              </w:rPr>
            </w:pPr>
            <w:r w:rsidRPr="00A9253C">
              <w:rPr>
                <w:rFonts w:ascii="PMingLiU" w:eastAsia="PMingLiU" w:hAnsi="PMingLiU" w:cs="PMingLiU"/>
                <w:b/>
                <w:bCs/>
                <w:i/>
                <w:iCs/>
                <w:kern w:val="0"/>
                <w:sz w:val="20"/>
                <w:szCs w:val="20"/>
                <w:u w:val="single"/>
                <w:lang w:val="x-none"/>
              </w:rPr>
              <w:t>共用品</w:t>
            </w:r>
          </w:p>
          <w:p w14:paraId="026226A8" w14:textId="33554D1E" w:rsidR="007A55F8" w:rsidRPr="00A9253C" w:rsidRDefault="00221D36" w:rsidP="007A55F8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非競爭性消費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（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即</w:t>
            </w:r>
            <w:r w:rsidR="00125522"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人們能同</w:t>
            </w:r>
            <w:r w:rsidR="00125522"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時</w:t>
            </w:r>
            <w:r w:rsidR="00125522"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消</w:t>
            </w:r>
            <w:r w:rsidR="00125522"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費</w:t>
            </w:r>
            <w:r w:rsidR="00125522"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該物</w:t>
            </w:r>
            <w:r w:rsidR="00125522"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品</w:t>
            </w:r>
            <w:r w:rsidR="00125522"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而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不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會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減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少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他人可享用該物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品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的數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量）</w:t>
            </w:r>
          </w:p>
          <w:p w14:paraId="6A7C381C" w14:textId="77777777" w:rsidR="007A55F8" w:rsidRPr="00A9253C" w:rsidRDefault="007A55F8" w:rsidP="007A55F8">
            <w:pPr>
              <w:pStyle w:val="ListParagraph"/>
              <w:widowControl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ind w:left="360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0C223A8" w14:textId="1F81B2E5" w:rsidR="00221D36" w:rsidRPr="00A9253C" w:rsidRDefault="00221D36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非排他性消費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（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即</w:t>
            </w:r>
            <w:r w:rsidR="00125522"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所</w:t>
            </w:r>
            <w:r w:rsidR="00125522"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有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人能同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時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消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費</w:t>
            </w:r>
            <w:r w:rsidRPr="00A9253C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該物</w:t>
            </w:r>
            <w:r w:rsidRPr="00A9253C">
              <w:rPr>
                <w:rFonts w:ascii="PMingLiU" w:eastAsia="PMingLiU" w:hAnsi="PMingLiU" w:cs="PMingLiU" w:hint="eastAsia"/>
                <w:kern w:val="0"/>
                <w:sz w:val="20"/>
                <w:szCs w:val="20"/>
                <w:lang w:val="x-none"/>
              </w:rPr>
              <w:t>品）</w:t>
            </w:r>
          </w:p>
          <w:p w14:paraId="4DB8BB41" w14:textId="77777777" w:rsidR="000C2894" w:rsidRPr="00A9253C" w:rsidRDefault="000C2894" w:rsidP="000C2894">
            <w:pPr>
              <w:widowControl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4275303B" w14:textId="50635FA9" w:rsidR="00221D36" w:rsidRPr="00A9253C" w:rsidRDefault="00221D36">
            <w:pPr>
              <w:pStyle w:val="ListParagraph"/>
              <w:widowControl/>
              <w:numPr>
                <w:ilvl w:val="0"/>
                <w:numId w:val="6"/>
              </w:numPr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邊際</w:t>
            </w: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成本</w:t>
            </w:r>
            <w:r w:rsidR="00125522"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不</w:t>
            </w:r>
            <w:r w:rsidR="00125522"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會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隨着</w:t>
            </w:r>
            <w:r w:rsidR="00960976"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 w:eastAsia="zh-HK"/>
              </w:rPr>
              <w:t>服務</w:t>
            </w:r>
            <w:r w:rsidR="0011258E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 w:eastAsia="zh-HK"/>
              </w:rPr>
              <w:t xml:space="preserve"> </w:t>
            </w:r>
            <w:r w:rsidR="00960976"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 w:eastAsia="zh-HK"/>
              </w:rPr>
              <w:t>/</w:t>
            </w:r>
            <w:r w:rsidR="0011258E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eastAsia="zh-HK"/>
              </w:rPr>
              <w:t xml:space="preserve"> 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提</w:t>
            </w:r>
            <w:r w:rsidRPr="00A9253C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供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多一</w:t>
            </w:r>
            <w:r w:rsidR="008A75BA"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件</w:t>
            </w:r>
            <w:r w:rsidRPr="00A9253C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而上升</w:t>
            </w:r>
          </w:p>
          <w:p w14:paraId="14BACCAA" w14:textId="77777777" w:rsidR="007A55F8" w:rsidRPr="00A9253C" w:rsidRDefault="007A55F8" w:rsidP="007A55F8">
            <w:pPr>
              <w:widowControl/>
              <w:tabs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61EBCC37" w14:textId="3D9C6675" w:rsidR="00900B01" w:rsidRPr="00A9253C" w:rsidRDefault="00F96BB8" w:rsidP="00900B0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例如：</w:t>
            </w:r>
            <w:r w:rsidR="00221D3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煙花、冷</w:t>
            </w:r>
            <w:r w:rsidR="00221D36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氣</w:t>
            </w:r>
            <w:r w:rsidR="00221D3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、國防、教科</w:t>
            </w:r>
            <w:r w:rsidR="00221D36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書</w:t>
            </w:r>
            <w:r w:rsidR="00221D3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內的知</w:t>
            </w:r>
            <w:r w:rsidR="00221D36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識</w:t>
            </w:r>
          </w:p>
        </w:tc>
      </w:tr>
    </w:tbl>
    <w:p w14:paraId="29DBD64C" w14:textId="77777777" w:rsidR="00900B01" w:rsidRPr="00A9253C" w:rsidRDefault="00900B01" w:rsidP="00900B0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i/>
          <w:iCs/>
          <w:color w:val="020202"/>
          <w:kern w:val="0"/>
          <w:sz w:val="20"/>
          <w:szCs w:val="20"/>
          <w:u w:val="single"/>
        </w:rPr>
      </w:pPr>
    </w:p>
    <w:p w14:paraId="33470C8B" w14:textId="3AA5004F" w:rsidR="002C76C7" w:rsidRPr="00A9253C" w:rsidRDefault="002C76C7" w:rsidP="002C76C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55535CCC" w14:textId="77777777" w:rsidR="002C76C7" w:rsidRPr="00A9253C" w:rsidRDefault="002C76C7" w:rsidP="002C76C7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28E2F998" w14:textId="6F60FA78" w:rsidR="001D2618" w:rsidRPr="00A9253C" w:rsidRDefault="001D2618" w:rsidP="001D261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75CC4B" w14:textId="202B5F72" w:rsidR="000C2894" w:rsidRPr="00A9253C" w:rsidRDefault="000C2894" w:rsidP="001D261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F9582E" w14:textId="77777777" w:rsidR="000C2894" w:rsidRPr="00A9253C" w:rsidRDefault="000C2894" w:rsidP="001D261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7CFEAC" w14:textId="4B47B827" w:rsidR="00046F5D" w:rsidRPr="00A9253C" w:rsidRDefault="002C76C7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REMARKS</w:t>
      </w:r>
      <w:r w:rsidR="008A75BA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A75B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備註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64BDF0AF" w14:textId="5D321CC3" w:rsidR="002C76C7" w:rsidRPr="00A9253C" w:rsidRDefault="002C76C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Is the marginal cost for serving one more unit PUBLIC GOOD must be zero?</w:t>
      </w:r>
    </w:p>
    <w:p w14:paraId="0CDB86DE" w14:textId="0DFE9874" w:rsidR="008A75BA" w:rsidRPr="00A9253C" w:rsidRDefault="008A75BA" w:rsidP="008A75BA">
      <w:pPr>
        <w:pStyle w:val="ListParagraph"/>
        <w:widowControl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/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提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供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多一件共用品的邊際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成本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是否必然等於零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？</w:t>
      </w:r>
    </w:p>
    <w:p w14:paraId="66865DD9" w14:textId="0CCBA56F" w:rsidR="004D656F" w:rsidRPr="00A9253C" w:rsidRDefault="004D656F" w:rsidP="004D656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B964B5E" w14:textId="77777777" w:rsidR="007A55F8" w:rsidRPr="00A9253C" w:rsidRDefault="007A55F8" w:rsidP="004D656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ADB2AC" w14:textId="7BFAC77D" w:rsidR="002C76C7" w:rsidRPr="00A9253C" w:rsidRDefault="002C76C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Is the marginal cost for producing PUBLIC GOOD must be zero?</w:t>
      </w:r>
    </w:p>
    <w:p w14:paraId="2986DD0F" w14:textId="1BD5AC2D" w:rsidR="008A75BA" w:rsidRPr="00A9253C" w:rsidRDefault="008A75BA" w:rsidP="008A75BA">
      <w:pPr>
        <w:pStyle w:val="ListParagraph"/>
        <w:widowControl/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480"/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生產共用品的邊際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成本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是否必然等於零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？</w:t>
      </w:r>
    </w:p>
    <w:p w14:paraId="5EC403B0" w14:textId="4FD65041" w:rsidR="004D656F" w:rsidRPr="00A9253C" w:rsidRDefault="004D656F" w:rsidP="004D656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BD1B83C" w14:textId="773A529B" w:rsidR="007A55F8" w:rsidRPr="00A9253C" w:rsidRDefault="007A55F8" w:rsidP="004D656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E251FE" w14:textId="11BAD9EB" w:rsidR="002C76C7" w:rsidRPr="00A9253C" w:rsidRDefault="002C76C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s the public good a free-of-charge goo</w:t>
      </w:r>
      <w:r w:rsidR="004D656F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d?</w:t>
      </w:r>
    </w:p>
    <w:p w14:paraId="4421398C" w14:textId="08FB9691" w:rsidR="008A75BA" w:rsidRPr="00A9253C" w:rsidRDefault="008A75BA" w:rsidP="008A75BA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共用品是否免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費的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物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品？</w:t>
      </w:r>
    </w:p>
    <w:p w14:paraId="2C618586" w14:textId="13800E08" w:rsidR="004D656F" w:rsidRPr="00A9253C" w:rsidRDefault="004D656F" w:rsidP="004D656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32A6F6FD" w14:textId="77777777" w:rsidR="007A55F8" w:rsidRPr="00A9253C" w:rsidRDefault="007A55F8" w:rsidP="004D656F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B26D4AE" w14:textId="0F20920F" w:rsidR="008A75BA" w:rsidRPr="00A9253C" w:rsidRDefault="002C76C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Is a public good a good provided by the government to the public?</w:t>
      </w:r>
    </w:p>
    <w:p w14:paraId="052E3C03" w14:textId="1643A9C3" w:rsidR="008A75BA" w:rsidRPr="00A9253C" w:rsidRDefault="008A75BA" w:rsidP="008A75BA">
      <w:pPr>
        <w:pStyle w:val="ListParagraph"/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共用品是否由政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府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提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供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給大眾的物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品？</w:t>
      </w:r>
    </w:p>
    <w:p w14:paraId="5F3DD76C" w14:textId="268E0055" w:rsidR="00046F5D" w:rsidRPr="00A9253C" w:rsidRDefault="004D656F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3AFBAC2E" w14:textId="77777777" w:rsidR="008A75BA" w:rsidRPr="00A9253C" w:rsidRDefault="008A75BA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FC4D428" w14:textId="77777777" w:rsidR="008A75BA" w:rsidRPr="00A9253C" w:rsidRDefault="008A75BA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923906D" w14:textId="77777777" w:rsidR="008A75BA" w:rsidRPr="00A9253C" w:rsidRDefault="008A75BA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A99DE94" w14:textId="77777777" w:rsidR="008A75BA" w:rsidRPr="00A9253C" w:rsidRDefault="008A75BA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A09C91F" w14:textId="77777777" w:rsidR="008A75BA" w:rsidRPr="00A9253C" w:rsidRDefault="008A75BA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162FA83" w14:textId="77777777" w:rsidR="008A75BA" w:rsidRPr="00A9253C" w:rsidRDefault="008A75BA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5691E2D" w14:textId="77777777" w:rsidR="008A75BA" w:rsidRPr="00A9253C" w:rsidRDefault="008A75BA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E0AA9D9" w14:textId="77777777" w:rsidR="008A75BA" w:rsidRPr="00A9253C" w:rsidRDefault="008A75BA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DBB896C" w14:textId="77777777" w:rsidR="008A75BA" w:rsidRPr="00A9253C" w:rsidRDefault="008A75BA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FF9BC05" w14:textId="533B8AEC" w:rsidR="004D656F" w:rsidRPr="00A9253C" w:rsidRDefault="001D2618" w:rsidP="004D656F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>5.3</w:t>
      </w: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ab/>
      </w: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ab/>
        <w:t xml:space="preserve">Classification of Outputs </w:t>
      </w:r>
      <w:r w:rsidR="004D656F"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4AAEC044" w14:textId="20EDF85B" w:rsidR="004D656F" w:rsidRPr="00A9253C" w:rsidRDefault="004D656F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In general, private good is non-rival and non-</w:t>
      </w:r>
      <w:proofErr w:type="gramStart"/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excludable  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proofErr w:type="gramEnd"/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 / F</w:t>
      </w:r>
    </w:p>
    <w:p w14:paraId="720B0683" w14:textId="7BD98895" w:rsidR="00480E99" w:rsidRPr="00A9253C" w:rsidRDefault="00D4437D" w:rsidP="00D4437D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一般而言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，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私</w:t>
      </w:r>
      <w:r w:rsidR="00480E99"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用品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是非</w:t>
      </w:r>
      <w:r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競爭性和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非</w:t>
      </w:r>
      <w:r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排他性的</w:t>
      </w:r>
    </w:p>
    <w:p w14:paraId="45CB7E57" w14:textId="3CF1AC68" w:rsidR="004D656F" w:rsidRPr="00A9253C" w:rsidRDefault="004D656F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36E715DC" w14:textId="7293CAD7" w:rsidR="009519A4" w:rsidRPr="00A9253C" w:rsidRDefault="004D656F" w:rsidP="009519A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2.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C92C6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If the good </w:t>
      </w:r>
      <w:r w:rsidR="009519A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can be consumed concurrently, it is a private good</w:t>
      </w:r>
      <w:r w:rsidR="009519A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519A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519A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519A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519A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519A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519A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519A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1155066" w14:textId="5CFA9953" w:rsidR="00366B4B" w:rsidRPr="00A9253C" w:rsidRDefault="00366B4B" w:rsidP="00366B4B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如該物品</w:t>
      </w:r>
      <w:r w:rsidR="0040460F"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能被同時消</w:t>
      </w:r>
      <w:r w:rsidR="0040460F" w:rsidRPr="00A9253C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費，</w:t>
      </w:r>
      <w:r w:rsidR="0040460F"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它是</w:t>
      </w:r>
      <w:r w:rsidR="0040460F"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私用品</w:t>
      </w:r>
    </w:p>
    <w:p w14:paraId="550097B9" w14:textId="1E6FD96A" w:rsidR="004D656F" w:rsidRPr="00A9253C" w:rsidRDefault="009519A4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696317A4" w14:textId="76A315A8" w:rsidR="00B70720" w:rsidRPr="00A9253C" w:rsidRDefault="009519A4" w:rsidP="00B70720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3.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0460F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C</w:t>
      </w:r>
      <w:r w:rsidR="0040460F" w:rsidRPr="00A9253C">
        <w:rPr>
          <w:rFonts w:ascii="Times New Roman" w:eastAsia="MS Mincho" w:hAnsi="Times New Roman" w:cs="Times New Roman"/>
          <w:kern w:val="0"/>
          <w:sz w:val="20"/>
          <w:szCs w:val="20"/>
        </w:rPr>
        <w:t>ost of s</w:t>
      </w:r>
      <w:proofErr w:type="spellStart"/>
      <w:r w:rsidRPr="00A9253C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>e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rving</w:t>
      </w:r>
      <w:proofErr w:type="spellEnd"/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one more unit </w:t>
      </w:r>
      <w:r w:rsidR="00B7072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public good is larger than zero</w:t>
      </w:r>
      <w:r w:rsidR="00B7072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7072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7072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7072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7072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7072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70720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 / F</w:t>
      </w:r>
    </w:p>
    <w:p w14:paraId="61736AF9" w14:textId="11EF568C" w:rsidR="0040460F" w:rsidRPr="00A9253C" w:rsidRDefault="0040460F" w:rsidP="0040460F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提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供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多一件共用品</w:t>
      </w:r>
      <w:r w:rsidR="004E4DAB"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的成本大於零</w:t>
      </w:r>
    </w:p>
    <w:p w14:paraId="58556894" w14:textId="43F483DC" w:rsidR="004D656F" w:rsidRPr="00A9253C" w:rsidRDefault="00B70720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282296CE" w14:textId="6982C0F8" w:rsidR="001E32FD" w:rsidRPr="00A9253C" w:rsidRDefault="00B70720" w:rsidP="001E32F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4.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Public good is free of charge</w:t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E32FD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 / F</w:t>
      </w:r>
    </w:p>
    <w:p w14:paraId="675333C2" w14:textId="6F2077B4" w:rsidR="004E4DAB" w:rsidRPr="00A9253C" w:rsidRDefault="004E4DAB" w:rsidP="004E4DAB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共用品是免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費的</w:t>
      </w:r>
    </w:p>
    <w:p w14:paraId="0D992E9A" w14:textId="16736C49" w:rsidR="00B70720" w:rsidRPr="00A9253C" w:rsidRDefault="001E32FD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4D869B5B" w14:textId="0BE54F15" w:rsidR="001E32FD" w:rsidRPr="00A9253C" w:rsidRDefault="001E32FD" w:rsidP="001E32F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5.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Private good must be produced by private individual 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6D06900" w14:textId="1F37F6ED" w:rsidR="002F0BB8" w:rsidRPr="00A9253C" w:rsidRDefault="002F0BB8" w:rsidP="002F0BB8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私用品必然是由個</w:t>
      </w:r>
      <w:r w:rsidR="000211C3"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人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提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供的</w:t>
      </w:r>
    </w:p>
    <w:p w14:paraId="33E8DCAB" w14:textId="623435D7" w:rsidR="001E32FD" w:rsidRPr="00A9253C" w:rsidRDefault="001E32FD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0173373A" w14:textId="771782A9" w:rsidR="0016798E" w:rsidRPr="00A9253C" w:rsidRDefault="001E32FD" w:rsidP="0016798E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6.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F7DC9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Public good is produced by the</w:t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government </w:t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6798E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1A3966BE" w14:textId="608CB443" w:rsidR="002F0BB8" w:rsidRPr="00A9253C" w:rsidRDefault="002F0BB8" w:rsidP="002F0BB8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共用品是由政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府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提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供的</w:t>
      </w:r>
    </w:p>
    <w:p w14:paraId="0B031CAD" w14:textId="650DEC6E" w:rsidR="001E32FD" w:rsidRPr="00A9253C" w:rsidRDefault="0016798E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054D74B0" w14:textId="023E5EDB" w:rsidR="009245E7" w:rsidRPr="00A9253C" w:rsidRDefault="001E32FD" w:rsidP="009245E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7.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Goods in public area is considered as a public good </w:t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C2894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245E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4A5C863" w14:textId="00683EC4" w:rsidR="002F0BB8" w:rsidRPr="00A9253C" w:rsidRDefault="002F0BB8" w:rsidP="002F0BB8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在公眾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地方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出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現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的物</w:t>
      </w:r>
      <w:r w:rsidRPr="00A9253C">
        <w:rPr>
          <w:rFonts w:ascii="Times New Roman" w:hAnsi="Times New Roman" w:cs="Times New Roman" w:hint="eastAsia"/>
          <w:color w:val="020202"/>
          <w:kern w:val="0"/>
          <w:sz w:val="20"/>
          <w:szCs w:val="20"/>
          <w:lang w:val="x-none"/>
        </w:rPr>
        <w:t>品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被界定為共用品</w:t>
      </w:r>
    </w:p>
    <w:p w14:paraId="1F21ED9C" w14:textId="080258F1" w:rsidR="001E32FD" w:rsidRPr="00A9253C" w:rsidRDefault="009245E7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0969D4C3" w14:textId="624C7197" w:rsidR="009245E7" w:rsidRPr="00A9253C" w:rsidRDefault="009245E7" w:rsidP="009245E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8.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If the good is 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 xml:space="preserve">non-rival in consumption, it is a public good 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="000C2894"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="000C2894"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22D17B6" w14:textId="0889E92A" w:rsidR="002F0BB8" w:rsidRPr="00A9253C" w:rsidRDefault="002F0BB8" w:rsidP="002F0BB8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如該物品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是非</w:t>
      </w:r>
      <w:r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競爭性消</w:t>
      </w:r>
      <w:r w:rsidRPr="00A9253C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費，</w:t>
      </w:r>
      <w:r w:rsidRPr="00A9253C">
        <w:rPr>
          <w:rFonts w:ascii="PMingLiU" w:eastAsia="PMingLiU" w:hAnsi="PMingLiU" w:cs="PMingLiU"/>
          <w:kern w:val="0"/>
          <w:sz w:val="20"/>
          <w:szCs w:val="20"/>
          <w:lang w:val="x-none"/>
        </w:rPr>
        <w:t>它是</w:t>
      </w:r>
      <w:r w:rsidRPr="00A9253C">
        <w:rPr>
          <w:rFonts w:ascii="Times New Roman" w:hAnsi="Times New Roman" w:cs="Times New Roman"/>
          <w:color w:val="020202"/>
          <w:kern w:val="0"/>
          <w:sz w:val="20"/>
          <w:szCs w:val="20"/>
          <w:lang w:val="x-none"/>
        </w:rPr>
        <w:t>共用品</w:t>
      </w:r>
    </w:p>
    <w:p w14:paraId="72C880CA" w14:textId="0C54FA8D" w:rsidR="009245E7" w:rsidRPr="00A9253C" w:rsidRDefault="009245E7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331CB1CA" w14:textId="6EDD5F8E" w:rsidR="00B60869" w:rsidRPr="00A9253C" w:rsidRDefault="00B60869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3DA7CE3C" w14:textId="699FB32E" w:rsidR="00B60869" w:rsidRPr="00A9253C" w:rsidRDefault="00B60869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2EA9CE51" w14:textId="435CD4C3" w:rsidR="00B60869" w:rsidRPr="00A9253C" w:rsidRDefault="00B60869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5B5B26C9" w14:textId="52EBE714" w:rsidR="00B60869" w:rsidRPr="00A9253C" w:rsidRDefault="00B60869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3F0CBFFC" w14:textId="672DF897" w:rsidR="00B60869" w:rsidRPr="00A9253C" w:rsidRDefault="00B60869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69A6B516" w14:textId="3B7DECFA" w:rsidR="00B60869" w:rsidRPr="00A9253C" w:rsidRDefault="00B60869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68F90072" w14:textId="77777777" w:rsidR="00B60869" w:rsidRPr="00A9253C" w:rsidRDefault="00B60869" w:rsidP="004D656F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587F1FF4" w14:textId="1ED32E8A" w:rsidR="004D656F" w:rsidRPr="00A9253C" w:rsidRDefault="001D2618" w:rsidP="004D656F">
      <w:pPr>
        <w:spacing w:line="276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4D656F"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>F</w:t>
      </w:r>
      <w:r w:rsidR="00B70720"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>FT</w:t>
      </w:r>
      <w:r w:rsidR="001E32FD"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>FF</w:t>
      </w:r>
      <w:r w:rsidR="0016798E"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</w:t>
      </w:r>
      <w:r w:rsidR="009245E7"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>FT</w:t>
      </w:r>
    </w:p>
    <w:p w14:paraId="1C4DA6D2" w14:textId="6B20736F" w:rsidR="002C76C7" w:rsidRPr="00A9253C" w:rsidRDefault="00046F5D" w:rsidP="00046F5D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  <w:lang w:val="x-none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</w:t>
      </w:r>
      <w:r w:rsidR="00C84EB3" w:rsidRPr="00A9253C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>Type</w:t>
      </w:r>
      <w:r w:rsidR="002C76C7" w:rsidRPr="00A9253C">
        <w:rPr>
          <w:rFonts w:ascii="Times New Roman" w:hAnsi="Times New Roman" w:cs="Times New Roman"/>
          <w:b/>
          <w:color w:val="000000" w:themeColor="text1"/>
          <w:u w:val="single"/>
        </w:rPr>
        <w:t>s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 xml:space="preserve"> of Production</w:t>
      </w:r>
      <w:r w:rsidR="006E39B7" w:rsidRPr="00A9253C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生產的類型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E39B7" w:rsidRPr="00A9253C" w14:paraId="7B9ADD80" w14:textId="77777777" w:rsidTr="00B60869">
        <w:tc>
          <w:tcPr>
            <w:tcW w:w="5225" w:type="dxa"/>
          </w:tcPr>
          <w:p w14:paraId="629CD1AB" w14:textId="77777777" w:rsidR="00873678" w:rsidRPr="00A9253C" w:rsidRDefault="006E39B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Primary Production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</w:p>
          <w:p w14:paraId="08143E59" w14:textId="77777777" w:rsidR="00BB6348" w:rsidRPr="00A9253C" w:rsidRDefault="006E39B7" w:rsidP="00BB634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production involving extraction or direct use of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natural resources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</w:p>
          <w:p w14:paraId="5ADFCD3F" w14:textId="77777777" w:rsidR="006E39B7" w:rsidRPr="00A9253C" w:rsidRDefault="006E39B7" w:rsidP="00BB6348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(E.g. Farming, Mining, Husbandry, Cultivation)</w:t>
            </w:r>
          </w:p>
          <w:p w14:paraId="4731BE65" w14:textId="0167D99E" w:rsidR="00BB6348" w:rsidRPr="00A9253C" w:rsidRDefault="00BB6348" w:rsidP="00BB6348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5DF593BC" w14:textId="67BF201E" w:rsidR="00DE58B6" w:rsidRPr="00A9253C" w:rsidRDefault="00873678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一級生</w:t>
            </w:r>
            <w:r w:rsidRPr="00A9253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>產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</w:p>
          <w:p w14:paraId="45EE6F77" w14:textId="4B3BECC3" w:rsidR="00DE58B6" w:rsidRPr="00A9253C" w:rsidRDefault="00DE58B6" w:rsidP="00BB634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涉及開採或直接使用</w:t>
            </w:r>
            <w:r w:rsidRPr="0011258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  <w:lang w:val="x-none"/>
              </w:rPr>
              <w:t>自然資源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的生產</w:t>
            </w:r>
          </w:p>
          <w:p w14:paraId="169547B2" w14:textId="77777777" w:rsidR="007A55F8" w:rsidRPr="00A9253C" w:rsidRDefault="007A55F8" w:rsidP="00DE58B6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5A61F903" w14:textId="33F999A5" w:rsidR="006E39B7" w:rsidRPr="00A9253C" w:rsidRDefault="00DE58B6" w:rsidP="00BB634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u w:val="single"/>
                <w:lang w:val="x-none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（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如農業、採礦、畜牧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業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</w:t>
            </w:r>
            <w:r w:rsidR="003F20BA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耕種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）</w:t>
            </w:r>
          </w:p>
        </w:tc>
      </w:tr>
      <w:tr w:rsidR="006E39B7" w:rsidRPr="00A9253C" w14:paraId="6497FFAE" w14:textId="77777777" w:rsidTr="00B60869">
        <w:tc>
          <w:tcPr>
            <w:tcW w:w="5225" w:type="dxa"/>
          </w:tcPr>
          <w:p w14:paraId="77B5CF63" w14:textId="77777777" w:rsidR="00873678" w:rsidRPr="00A9253C" w:rsidRDefault="006E39B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Secondary Production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</w:p>
          <w:p w14:paraId="765049D0" w14:textId="77777777" w:rsidR="00BB6348" w:rsidRPr="00A9253C" w:rsidRDefault="006E39B7" w:rsidP="00BB6348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production involving turning raw material into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semi-finished goods or finished goods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</w:p>
          <w:p w14:paraId="49EC759E" w14:textId="77777777" w:rsidR="006E39B7" w:rsidRPr="00A9253C" w:rsidRDefault="006E39B7" w:rsidP="00BB6348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(E.g. Manufacturing, Construction, Electricity and Water Supply, Reclamation of Land, Spinning and Weaving)</w:t>
            </w:r>
          </w:p>
          <w:p w14:paraId="7F30698A" w14:textId="45C37445" w:rsidR="00BB6348" w:rsidRPr="00A9253C" w:rsidRDefault="00BB6348" w:rsidP="00BB6348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4753C7E3" w14:textId="0295A958" w:rsidR="00DE58B6" w:rsidRPr="00A9253C" w:rsidRDefault="00DE58B6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二級生</w:t>
            </w:r>
            <w:r w:rsidRPr="00A9253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>產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</w:p>
          <w:p w14:paraId="17A7BCC5" w14:textId="54F6D8CB" w:rsidR="00DE58B6" w:rsidRPr="00A9253C" w:rsidRDefault="00DE58B6" w:rsidP="00BB6348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將原材料變成</w:t>
            </w:r>
            <w:r w:rsidRPr="0011258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  <w:lang w:val="x-none"/>
              </w:rPr>
              <w:t>半成品或成品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的生產</w:t>
            </w:r>
          </w:p>
          <w:p w14:paraId="64482290" w14:textId="77777777" w:rsidR="007A55F8" w:rsidRPr="00A9253C" w:rsidRDefault="007A55F8" w:rsidP="0072277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F4DBEA7" w14:textId="7324C28A" w:rsidR="006E39B7" w:rsidRPr="00A9253C" w:rsidRDefault="00DE58B6" w:rsidP="00BB6348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（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如製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造業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、建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築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業、電力及供水、填海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造地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、紡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織業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6E39B7" w:rsidRPr="00A9253C" w14:paraId="50CFFA29" w14:textId="77777777" w:rsidTr="00B60869">
        <w:tc>
          <w:tcPr>
            <w:tcW w:w="5225" w:type="dxa"/>
          </w:tcPr>
          <w:p w14:paraId="3B562D19" w14:textId="77777777" w:rsidR="00873678" w:rsidRPr="00A9253C" w:rsidRDefault="006E39B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Tertiary Production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</w:p>
          <w:p w14:paraId="0A8A704C" w14:textId="14E1F3E4" w:rsidR="006E39B7" w:rsidRPr="00A9253C" w:rsidRDefault="006E39B7" w:rsidP="00BB634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production involving provision of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services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</w:p>
          <w:p w14:paraId="4E6A7B6E" w14:textId="77777777" w:rsidR="006E39B7" w:rsidRPr="00A9253C" w:rsidRDefault="006E39B7" w:rsidP="00BB6348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(E.g. Education, Transportation, Hotel Service, Retailing and Wholesaling, Banking, Traveling, Legal Service, Repair, Delivery, Finance, Insurance, Accounting, Communication.)</w:t>
            </w:r>
          </w:p>
          <w:p w14:paraId="3638AF85" w14:textId="146DE835" w:rsidR="00BB6348" w:rsidRPr="00A9253C" w:rsidRDefault="00BB6348" w:rsidP="00BB6348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E627AD4" w14:textId="3591A547" w:rsidR="00DE58B6" w:rsidRPr="00A9253C" w:rsidRDefault="00DE58B6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三級生</w:t>
            </w:r>
            <w:r w:rsidRPr="00A9253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>產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</w:p>
          <w:p w14:paraId="73459C8E" w14:textId="1CE7C96D" w:rsidR="007A55F8" w:rsidRPr="00A9253C" w:rsidRDefault="001245CD" w:rsidP="00BB6348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涉及提供</w:t>
            </w:r>
            <w:r w:rsidRPr="0011258E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  <w:lang w:val="x-none"/>
              </w:rPr>
              <w:t>服務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的生產</w:t>
            </w:r>
          </w:p>
          <w:p w14:paraId="37B25E14" w14:textId="3E62E706" w:rsidR="006E39B7" w:rsidRPr="00A9253C" w:rsidRDefault="001245CD" w:rsidP="00BB6348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（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如教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育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、交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通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、酒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店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服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務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、零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售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和批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發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、銀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行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、旅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遊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、法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律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服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務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、修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理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、送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貨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、金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融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、會計、通訊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）</w:t>
            </w:r>
          </w:p>
        </w:tc>
      </w:tr>
    </w:tbl>
    <w:p w14:paraId="2109DE03" w14:textId="77777777" w:rsidR="006E39B7" w:rsidRPr="00A9253C" w:rsidRDefault="006E39B7" w:rsidP="00046F5D">
      <w:pPr>
        <w:spacing w:line="360" w:lineRule="auto"/>
        <w:rPr>
          <w:rFonts w:ascii="Times New Roman" w:hAnsi="Times New Roman" w:cs="Times New Roman"/>
          <w:bCs/>
          <w:color w:val="000000" w:themeColor="text1"/>
          <w:u w:val="single"/>
          <w:lang w:val="x-none"/>
        </w:rPr>
      </w:pPr>
    </w:p>
    <w:p w14:paraId="7E833007" w14:textId="7F379B4C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</w:p>
    <w:p w14:paraId="134DB882" w14:textId="27AC1D7B" w:rsidR="0072277A" w:rsidRPr="00A9253C" w:rsidRDefault="0072277A" w:rsidP="00046F5D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</w:p>
    <w:p w14:paraId="2851CD34" w14:textId="653A1EC7" w:rsidR="0072277A" w:rsidRPr="00A9253C" w:rsidRDefault="0072277A" w:rsidP="00046F5D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</w:p>
    <w:p w14:paraId="01BB9ECD" w14:textId="77777777" w:rsidR="0072277A" w:rsidRPr="00A9253C" w:rsidRDefault="0072277A" w:rsidP="00046F5D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</w:p>
    <w:p w14:paraId="7E621EA2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53E2ACF" w14:textId="64FA1E95" w:rsidR="00046F5D" w:rsidRPr="00A9253C" w:rsidRDefault="00046F5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9253C">
        <w:rPr>
          <w:rFonts w:ascii="Times New Roman" w:hAnsi="Times New Roman" w:cs="Times New Roman"/>
          <w:b/>
          <w:bCs/>
          <w:color w:val="000000" w:themeColor="text1"/>
        </w:rPr>
        <w:lastRenderedPageBreak/>
        <w:t>Summary</w:t>
      </w:r>
      <w:r w:rsidR="001245CD" w:rsidRPr="00A9253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245CD" w:rsidRPr="00A9253C">
        <w:rPr>
          <w:rFonts w:ascii="Times New Roman" w:hAnsi="Times New Roman" w:cs="Times New Roman"/>
          <w:b/>
          <w:bCs/>
          <w:color w:val="000000" w:themeColor="text1"/>
          <w:lang w:val="x-none"/>
        </w:rPr>
        <w:t>總</w:t>
      </w:r>
      <w:r w:rsidR="001245CD" w:rsidRPr="00A9253C">
        <w:rPr>
          <w:rFonts w:ascii="Times New Roman" w:hAnsi="Times New Roman" w:cs="Times New Roman" w:hint="eastAsia"/>
          <w:b/>
          <w:bCs/>
          <w:color w:val="000000" w:themeColor="text1"/>
          <w:lang w:val="x-none"/>
        </w:rPr>
        <w:t>結</w:t>
      </w:r>
      <w:r w:rsidRPr="00A9253C">
        <w:rPr>
          <w:rFonts w:ascii="Times New Roman" w:hAnsi="Times New Roman" w:cs="Times New Roman"/>
          <w:b/>
          <w:bCs/>
          <w:color w:val="000000" w:themeColor="text1"/>
        </w:rPr>
        <w:t>:</w:t>
      </w:r>
    </w:p>
    <w:tbl>
      <w:tblPr>
        <w:tblW w:w="10339" w:type="dxa"/>
        <w:tblInd w:w="-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3"/>
        <w:gridCol w:w="6086"/>
      </w:tblGrid>
      <w:tr w:rsidR="00046F5D" w:rsidRPr="00A9253C" w14:paraId="692AF324" w14:textId="77777777" w:rsidTr="00B60869">
        <w:trPr>
          <w:trHeight w:val="1161"/>
        </w:trPr>
        <w:tc>
          <w:tcPr>
            <w:tcW w:w="4253" w:type="dxa"/>
            <w:tcMar>
              <w:top w:w="100" w:type="nil"/>
              <w:right w:w="100" w:type="nil"/>
            </w:tcMar>
            <w:vAlign w:val="center"/>
          </w:tcPr>
          <w:p w14:paraId="13628EDE" w14:textId="77777777" w:rsidR="00046F5D" w:rsidRPr="00A9253C" w:rsidRDefault="00046F5D" w:rsidP="00757735">
            <w:pPr>
              <w:spacing w:line="360" w:lineRule="auto"/>
              <w:jc w:val="center"/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  <w:t>Primary Production</w:t>
            </w:r>
          </w:p>
          <w:p w14:paraId="0CFD07B7" w14:textId="470F892E" w:rsidR="00AA49DD" w:rsidRPr="00A9253C" w:rsidRDefault="00AA49DD" w:rsidP="00757735">
            <w:pPr>
              <w:spacing w:line="360" w:lineRule="auto"/>
              <w:jc w:val="center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Theme="minorEastAsia" w:hAnsiTheme="minorEastAsia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一級生</w:t>
            </w:r>
            <w:r w:rsidRPr="00A9253C">
              <w:rPr>
                <w:rFonts w:asciiTheme="minorEastAsia" w:hAnsiTheme="minorEastAsia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>產</w:t>
            </w:r>
          </w:p>
        </w:tc>
        <w:tc>
          <w:tcPr>
            <w:tcW w:w="6086" w:type="dxa"/>
            <w:tcMar>
              <w:top w:w="100" w:type="nil"/>
              <w:right w:w="100" w:type="nil"/>
            </w:tcMar>
            <w:vAlign w:val="center"/>
          </w:tcPr>
          <w:p w14:paraId="4C65E139" w14:textId="77777777" w:rsidR="006E21EF" w:rsidRPr="00A9253C" w:rsidRDefault="00046F5D" w:rsidP="006E21E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Extract or Direct use of </w:t>
            </w:r>
            <w:r w:rsidRPr="0011258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natural resources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</w:t>
            </w:r>
            <w:r w:rsidR="006E21EF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production processes.</w:t>
            </w:r>
          </w:p>
          <w:p w14:paraId="4ADAE80D" w14:textId="4F82A490" w:rsidR="00046F5D" w:rsidRPr="00A9253C" w:rsidRDefault="00046F5D" w:rsidP="003071A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 Fishing, Farming, Mining</w:t>
            </w:r>
          </w:p>
          <w:p w14:paraId="61F00BBE" w14:textId="77777777" w:rsidR="007A55F8" w:rsidRPr="00A9253C" w:rsidRDefault="007A55F8" w:rsidP="003071A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E27FC75" w14:textId="1A29C54C" w:rsidR="007A55F8" w:rsidRPr="00A9253C" w:rsidRDefault="007A55F8" w:rsidP="007A55F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在生產過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程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中開採或直接使用</w:t>
            </w:r>
            <w:r w:rsidRPr="0011258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自然資源</w:t>
            </w:r>
          </w:p>
          <w:p w14:paraId="316ACC43" w14:textId="12057F6C" w:rsidR="006E21EF" w:rsidRPr="00A9253C" w:rsidRDefault="006E21EF" w:rsidP="006E21E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如漁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業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、農業、採礦</w:t>
            </w:r>
          </w:p>
        </w:tc>
      </w:tr>
      <w:tr w:rsidR="00046F5D" w:rsidRPr="00A9253C" w14:paraId="660F6DDE" w14:textId="77777777" w:rsidTr="00B60869">
        <w:trPr>
          <w:trHeight w:val="1169"/>
        </w:trPr>
        <w:tc>
          <w:tcPr>
            <w:tcW w:w="4253" w:type="dxa"/>
            <w:tcMar>
              <w:top w:w="100" w:type="nil"/>
              <w:right w:w="100" w:type="nil"/>
            </w:tcMar>
            <w:vAlign w:val="center"/>
          </w:tcPr>
          <w:p w14:paraId="4E6E6546" w14:textId="77777777" w:rsidR="00046F5D" w:rsidRPr="00A9253C" w:rsidRDefault="00046F5D" w:rsidP="00757735">
            <w:pPr>
              <w:spacing w:line="360" w:lineRule="auto"/>
              <w:jc w:val="center"/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  <w:t>Secondary Production</w:t>
            </w:r>
          </w:p>
          <w:p w14:paraId="2FBE8CE3" w14:textId="6C41F804" w:rsidR="00AA49DD" w:rsidRPr="00A9253C" w:rsidRDefault="00AA49DD" w:rsidP="00757735">
            <w:pPr>
              <w:spacing w:line="360" w:lineRule="auto"/>
              <w:jc w:val="center"/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二級生</w:t>
            </w:r>
            <w:r w:rsidRPr="00A9253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>產</w:t>
            </w:r>
          </w:p>
        </w:tc>
        <w:tc>
          <w:tcPr>
            <w:tcW w:w="6086" w:type="dxa"/>
            <w:tcMar>
              <w:top w:w="100" w:type="nil"/>
              <w:right w:w="100" w:type="nil"/>
            </w:tcMar>
            <w:vAlign w:val="center"/>
          </w:tcPr>
          <w:p w14:paraId="735CCD43" w14:textId="7334B759" w:rsidR="006E21EF" w:rsidRPr="00A9253C" w:rsidRDefault="00046F5D" w:rsidP="00407AD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Turning raw material into </w:t>
            </w:r>
            <w:r w:rsidRPr="0011258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semi-finished or final goods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0C062FD7" w14:textId="01D8D852" w:rsidR="006E21EF" w:rsidRPr="00A9253C" w:rsidRDefault="00046F5D" w:rsidP="0072277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 construction, manufacturing, provision of electricity, water, gas</w:t>
            </w:r>
          </w:p>
          <w:p w14:paraId="76EF70C4" w14:textId="77777777" w:rsidR="007A55F8" w:rsidRPr="00A9253C" w:rsidRDefault="007A55F8" w:rsidP="006E21EF">
            <w:pPr>
              <w:pStyle w:val="ListParagraph"/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E2AFA7F" w14:textId="77777777" w:rsidR="007A55F8" w:rsidRPr="00A9253C" w:rsidRDefault="007A55F8" w:rsidP="007A55F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將原材料變成</w:t>
            </w:r>
            <w:r w:rsidRPr="0011258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半成品或成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品</w:t>
            </w:r>
          </w:p>
          <w:p w14:paraId="34EF940C" w14:textId="15E69499" w:rsidR="00046F5D" w:rsidRPr="00A9253C" w:rsidRDefault="006E21EF" w:rsidP="006E21E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如建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築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業、製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造業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、電力、供水、</w:t>
            </w:r>
            <w:r w:rsidR="008B2753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 w:eastAsia="zh-HK"/>
              </w:rPr>
              <w:t>天然氣供應</w:t>
            </w:r>
          </w:p>
        </w:tc>
      </w:tr>
      <w:tr w:rsidR="00046F5D" w:rsidRPr="00A9253C" w14:paraId="05685C92" w14:textId="77777777" w:rsidTr="00B60869">
        <w:trPr>
          <w:trHeight w:val="894"/>
        </w:trPr>
        <w:tc>
          <w:tcPr>
            <w:tcW w:w="4253" w:type="dxa"/>
            <w:tcMar>
              <w:top w:w="100" w:type="nil"/>
              <w:right w:w="100" w:type="nil"/>
            </w:tcMar>
            <w:vAlign w:val="center"/>
          </w:tcPr>
          <w:p w14:paraId="78F6D1DC" w14:textId="77777777" w:rsidR="00046F5D" w:rsidRPr="00A9253C" w:rsidRDefault="00046F5D" w:rsidP="00757735">
            <w:pPr>
              <w:spacing w:line="360" w:lineRule="auto"/>
              <w:jc w:val="center"/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  <w:t>Tertiary Production</w:t>
            </w:r>
          </w:p>
          <w:p w14:paraId="3ECB6016" w14:textId="77777777" w:rsidR="009347E6" w:rsidRPr="00A9253C" w:rsidRDefault="00046F5D" w:rsidP="009347E6">
            <w:pPr>
              <w:spacing w:line="360" w:lineRule="auto"/>
              <w:jc w:val="center"/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  <w:t>*</w:t>
            </w:r>
            <w:r w:rsidR="003D1077" w:rsidRPr="00A9253C"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  <w:t>*</w:t>
            </w:r>
            <w:r w:rsidRPr="00A9253C"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  <w:t xml:space="preserve">Most important section in </w:t>
            </w:r>
            <w:r w:rsidR="00D25B76" w:rsidRPr="00A9253C"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  <w:t>HK</w:t>
            </w:r>
          </w:p>
          <w:p w14:paraId="4EB40F3F" w14:textId="1B320B27" w:rsidR="00046F5D" w:rsidRPr="00A9253C" w:rsidRDefault="009347E6" w:rsidP="009347E6">
            <w:pPr>
              <w:spacing w:line="360" w:lineRule="auto"/>
              <w:jc w:val="center"/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三級生</w:t>
            </w:r>
            <w:r w:rsidRPr="00A9253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>產</w:t>
            </w:r>
          </w:p>
          <w:p w14:paraId="2FDDDA90" w14:textId="35061B6E" w:rsidR="00AA49DD" w:rsidRPr="00A9253C" w:rsidRDefault="00AA49DD" w:rsidP="00757735">
            <w:pPr>
              <w:spacing w:line="360" w:lineRule="auto"/>
              <w:jc w:val="center"/>
              <w:rPr>
                <w:rFonts w:ascii="Copperplate Gothic Bold" w:hAnsi="Copperplate Gothic Bold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香港最重要的經</w:t>
            </w:r>
            <w:r w:rsidRPr="00A9253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>濟</w:t>
            </w:r>
            <w:r w:rsidRPr="00A9253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支</w:t>
            </w:r>
            <w:r w:rsidRPr="00A9253C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>柱</w:t>
            </w:r>
          </w:p>
        </w:tc>
        <w:tc>
          <w:tcPr>
            <w:tcW w:w="6086" w:type="dxa"/>
            <w:tcMar>
              <w:top w:w="100" w:type="nil"/>
              <w:right w:w="100" w:type="nil"/>
            </w:tcMar>
            <w:vAlign w:val="center"/>
          </w:tcPr>
          <w:p w14:paraId="6D1680AE" w14:textId="77777777" w:rsidR="00046F5D" w:rsidRPr="00A9253C" w:rsidRDefault="00046F5D" w:rsidP="0075773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Provision of </w:t>
            </w:r>
            <w:r w:rsidRPr="0011258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services</w:t>
            </w:r>
          </w:p>
          <w:p w14:paraId="2073D200" w14:textId="256A37E5" w:rsidR="006E21EF" w:rsidRPr="00A9253C" w:rsidRDefault="00046F5D" w:rsidP="006E21E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 Transportation, Financing, Retailing, Musical performance</w:t>
            </w:r>
          </w:p>
          <w:p w14:paraId="76EF16AB" w14:textId="77777777" w:rsidR="007A55F8" w:rsidRPr="00A9253C" w:rsidRDefault="007A55F8" w:rsidP="006E21E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A20BFC9" w14:textId="77777777" w:rsidR="007A55F8" w:rsidRPr="00A9253C" w:rsidRDefault="007A55F8" w:rsidP="007A55F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提供</w:t>
            </w:r>
            <w:r w:rsidRPr="0011258E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服務</w:t>
            </w:r>
          </w:p>
          <w:p w14:paraId="13538029" w14:textId="59F4E3EA" w:rsidR="006E21EF" w:rsidRPr="00A9253C" w:rsidRDefault="006E21EF" w:rsidP="006E21E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如交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通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、金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融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、零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售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、音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樂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表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演</w:t>
            </w:r>
          </w:p>
        </w:tc>
      </w:tr>
    </w:tbl>
    <w:p w14:paraId="75BFE280" w14:textId="77777777" w:rsidR="003C290C" w:rsidRPr="00A9253C" w:rsidRDefault="003C290C" w:rsidP="002C76C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699A572" w14:textId="55F49E0B" w:rsidR="003C290C" w:rsidRPr="00A9253C" w:rsidRDefault="003C290C" w:rsidP="002C76C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245FDEF2" w14:textId="0CF8A051" w:rsidR="0072277A" w:rsidRPr="00A9253C" w:rsidRDefault="0072277A" w:rsidP="002C76C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392AF1F5" w14:textId="3F911620" w:rsidR="0072277A" w:rsidRPr="00A9253C" w:rsidRDefault="0072277A" w:rsidP="002C76C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3C0AA676" w14:textId="77777777" w:rsidR="0072277A" w:rsidRPr="00A9253C" w:rsidRDefault="0072277A" w:rsidP="002C76C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4157B029" w14:textId="77777777" w:rsidR="00407AD6" w:rsidRPr="00A9253C" w:rsidRDefault="00407AD6" w:rsidP="002C76C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11C0EE76" w14:textId="77777777" w:rsidR="003C290C" w:rsidRPr="00A9253C" w:rsidRDefault="003C290C" w:rsidP="002C76C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342327FE" w14:textId="7F6CF35B" w:rsidR="002C76C7" w:rsidRPr="00A9253C" w:rsidRDefault="00046F5D" w:rsidP="002C76C7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</w:t>
      </w:r>
      <w:r w:rsidR="00C84EB3" w:rsidRPr="00A9253C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>Type of Production</w:t>
      </w:r>
      <w:r w:rsidR="0038737D" w:rsidRPr="00A9253C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生產的類型</w:t>
      </w:r>
    </w:p>
    <w:p w14:paraId="5F94750E" w14:textId="5CBD97ED" w:rsidR="00046F5D" w:rsidRPr="00A9253C" w:rsidRDefault="006B4EE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D670D63" wp14:editId="5D8E08FC">
                <wp:simplePos x="0" y="0"/>
                <wp:positionH relativeFrom="column">
                  <wp:posOffset>0</wp:posOffset>
                </wp:positionH>
                <wp:positionV relativeFrom="paragraph">
                  <wp:posOffset>359410</wp:posOffset>
                </wp:positionV>
                <wp:extent cx="6336665" cy="3387090"/>
                <wp:effectExtent l="0" t="0" r="0" b="381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665" cy="3387090"/>
                          <a:chOff x="0" y="-99179"/>
                          <a:chExt cx="6336665" cy="3387762"/>
                        </a:xfrm>
                      </wpg:grpSpPr>
                      <wps:wsp>
                        <wps:cNvPr id="5" name="文字方塊 1"/>
                        <wps:cNvSpPr txBox="1"/>
                        <wps:spPr>
                          <a:xfrm>
                            <a:off x="2240280" y="-99179"/>
                            <a:ext cx="1828800" cy="72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D8403F" w14:textId="58A74BEF" w:rsidR="0038737D" w:rsidRPr="0072277A" w:rsidRDefault="0038737D" w:rsidP="0072277A">
                              <w:pPr>
                                <w:widowControl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</w:tabs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20202"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rFonts w:ascii="Times New Roman" w:hAnsi="Times New Roman" w:cs="Times New Roman"/>
                                  <w:b/>
                                  <w:color w:val="0070C0"/>
                                  <w:kern w:val="0"/>
                                  <w:sz w:val="20"/>
                                  <w:szCs w:val="20"/>
                                </w:rPr>
                                <w:t>Primary Production</w:t>
                              </w:r>
                            </w:p>
                            <w:p w14:paraId="6F1900AB" w14:textId="4E5F4F0C" w:rsidR="009347E6" w:rsidRPr="0072277A" w:rsidRDefault="009347E6" w:rsidP="009347E6">
                              <w:pPr>
                                <w:widowControl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</w:tabs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70C0"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rFonts w:ascii="Times New Roman" w:hAnsi="Times New Roman" w:cs="Times New Roman" w:hint="eastAsia"/>
                                  <w:b/>
                                  <w:color w:val="0070C0"/>
                                  <w:kern w:val="0"/>
                                  <w:sz w:val="20"/>
                                  <w:szCs w:val="20"/>
                                </w:rPr>
                                <w:t>一級生產</w:t>
                              </w:r>
                            </w:p>
                            <w:p w14:paraId="412591B2" w14:textId="77D9E569" w:rsidR="0038737D" w:rsidRPr="0072277A" w:rsidRDefault="009347E6" w:rsidP="0038737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sz w:val="20"/>
                                  <w:szCs w:val="20"/>
                                </w:rPr>
                                <w:t>ffdf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文字方塊 2"/>
                        <wps:cNvSpPr txBox="1"/>
                        <wps:spPr>
                          <a:xfrm>
                            <a:off x="4389120" y="2669808"/>
                            <a:ext cx="1947545" cy="61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532737" w14:textId="10D4E602" w:rsidR="0038737D" w:rsidRPr="0072277A" w:rsidRDefault="0038737D" w:rsidP="0038737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00B050"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rFonts w:ascii="Times New Roman" w:hAnsi="Times New Roman" w:cs="Times New Roman"/>
                                  <w:b/>
                                  <w:color w:val="00B050"/>
                                  <w:kern w:val="0"/>
                                  <w:sz w:val="20"/>
                                  <w:szCs w:val="20"/>
                                </w:rPr>
                                <w:t>Secondary Production</w:t>
                              </w:r>
                            </w:p>
                            <w:p w14:paraId="52888CB4" w14:textId="62BA1F2B" w:rsidR="009347E6" w:rsidRPr="0072277A" w:rsidRDefault="009347E6" w:rsidP="009347E6">
                              <w:pPr>
                                <w:jc w:val="center"/>
                                <w:rPr>
                                  <w:b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rFonts w:hint="eastAsia"/>
                                  <w:b/>
                                  <w:color w:val="00B050"/>
                                  <w:sz w:val="20"/>
                                  <w:szCs w:val="20"/>
                                </w:rPr>
                                <w:t>二級生產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文字方塊 3"/>
                        <wps:cNvSpPr txBox="1"/>
                        <wps:spPr>
                          <a:xfrm>
                            <a:off x="0" y="2679192"/>
                            <a:ext cx="1718945" cy="609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1442BE" w14:textId="77777777" w:rsidR="0038737D" w:rsidRPr="0072277A" w:rsidRDefault="0038737D" w:rsidP="0038737D">
                              <w:pPr>
                                <w:widowControl/>
                                <w:tabs>
                                  <w:tab w:val="left" w:pos="560"/>
                                  <w:tab w:val="left" w:pos="1120"/>
                                  <w:tab w:val="left" w:pos="1680"/>
                                  <w:tab w:val="left" w:pos="2240"/>
                                  <w:tab w:val="left" w:pos="2800"/>
                                  <w:tab w:val="left" w:pos="3360"/>
                                  <w:tab w:val="left" w:pos="3920"/>
                                  <w:tab w:val="left" w:pos="4480"/>
                                  <w:tab w:val="left" w:pos="5040"/>
                                  <w:tab w:val="left" w:pos="5600"/>
                                  <w:tab w:val="left" w:pos="6160"/>
                                  <w:tab w:val="left" w:pos="6720"/>
                                </w:tabs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rPr>
                                  <w:rFonts w:ascii="Times New Roman" w:hAnsi="Times New Roman" w:cs="Times New Roman"/>
                                  <w:b/>
                                  <w:color w:val="020202"/>
                                  <w:kern w:val="0"/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rFonts w:ascii="Times New Roman" w:hAnsi="Times New Roman" w:cs="Times New Roman"/>
                                  <w:b/>
                                  <w:color w:val="FF0000"/>
                                  <w:kern w:val="0"/>
                                  <w:sz w:val="20"/>
                                  <w:szCs w:val="20"/>
                                </w:rPr>
                                <w:t>Tertiary Production</w:t>
                              </w:r>
                              <w:r w:rsidRPr="0072277A">
                                <w:rPr>
                                  <w:rFonts w:ascii="Times New Roman" w:hAnsi="Times New Roman" w:cs="Times New Roman"/>
                                  <w:b/>
                                  <w:color w:val="020202"/>
                                  <w:kern w:val="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32516417" w14:textId="5AB09C02" w:rsidR="0038737D" w:rsidRPr="0072277A" w:rsidRDefault="009347E6" w:rsidP="009347E6">
                              <w:pPr>
                                <w:jc w:val="center"/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rFonts w:hint="eastAsia"/>
                                  <w:color w:val="FF0000"/>
                                  <w:sz w:val="20"/>
                                  <w:szCs w:val="20"/>
                                </w:rPr>
                                <w:t>三級生產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直線箭頭接點 4"/>
                        <wps:cNvCnPr/>
                        <wps:spPr>
                          <a:xfrm flipV="1">
                            <a:off x="1115568" y="471424"/>
                            <a:ext cx="1603798" cy="203030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線箭頭接點 5"/>
                        <wps:cNvCnPr/>
                        <wps:spPr>
                          <a:xfrm flipH="1">
                            <a:off x="665480" y="488188"/>
                            <a:ext cx="1587805" cy="1900453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直線箭頭接點 7"/>
                        <wps:cNvCnPr/>
                        <wps:spPr>
                          <a:xfrm flipH="1">
                            <a:off x="1856232" y="2870708"/>
                            <a:ext cx="2410561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線箭頭接點 8"/>
                        <wps:cNvCnPr/>
                        <wps:spPr>
                          <a:xfrm>
                            <a:off x="3639312" y="621792"/>
                            <a:ext cx="1371600" cy="1905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線箭頭接點 9"/>
                        <wps:cNvCnPr/>
                        <wps:spPr>
                          <a:xfrm flipH="1" flipV="1">
                            <a:off x="4010152" y="443992"/>
                            <a:ext cx="1485900" cy="2032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文字方塊 12"/>
                        <wps:cNvSpPr txBox="1"/>
                        <wps:spPr>
                          <a:xfrm rot="18575739">
                            <a:off x="1080213" y="1096573"/>
                            <a:ext cx="1483610" cy="278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6082DA" w14:textId="26862D83" w:rsidR="0038737D" w:rsidRPr="0072277A" w:rsidRDefault="0038737D" w:rsidP="0038737D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  <w:t>Services</w:t>
                              </w:r>
                              <w:r w:rsidR="009347E6" w:rsidRPr="0072277A">
                                <w:rPr>
                                  <w:rFonts w:ascii="Times New Roman" w:hAnsi="Times New Roman" w:cs="Times New Roman"/>
                                  <w:color w:val="FF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347E6" w:rsidRPr="0072277A">
                                <w:rPr>
                                  <w:rFonts w:ascii="Times New Roman" w:hAnsi="Times New Roman" w:cs="Times New Roman" w:hint="eastAsia"/>
                                  <w:color w:val="FF0000"/>
                                  <w:sz w:val="20"/>
                                  <w:szCs w:val="20"/>
                                </w:rPr>
                                <w:t>服務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文字方塊 13"/>
                        <wps:cNvSpPr txBox="1"/>
                        <wps:spPr>
                          <a:xfrm rot="3267716">
                            <a:off x="4063968" y="1255976"/>
                            <a:ext cx="1793888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88A662" w14:textId="45B71F3A" w:rsidR="0038737D" w:rsidRPr="0072277A" w:rsidRDefault="0038737D" w:rsidP="0038737D">
                              <w:pPr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  <w:t>Capital Goods</w:t>
                              </w:r>
                              <w:r w:rsidR="006B4EE7" w:rsidRPr="0072277A">
                                <w:rPr>
                                  <w:rFonts w:ascii="Times New Roman" w:hAnsi="Times New Roman" w:cs="Times New Roman"/>
                                  <w:color w:val="00B05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B4EE7" w:rsidRPr="0072277A">
                                <w:rPr>
                                  <w:rFonts w:ascii="Times New Roman" w:hAnsi="Times New Roman" w:cs="Times New Roman" w:hint="eastAsia"/>
                                  <w:color w:val="00B050"/>
                                  <w:sz w:val="20"/>
                                  <w:szCs w:val="20"/>
                                </w:rPr>
                                <w:t>資本物品</w:t>
                              </w:r>
                            </w:p>
                            <w:p w14:paraId="1C63D87E" w14:textId="77777777" w:rsidR="0038737D" w:rsidRPr="0072277A" w:rsidRDefault="0038737D" w:rsidP="0038737D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文字方塊 14"/>
                        <wps:cNvSpPr txBox="1"/>
                        <wps:spPr>
                          <a:xfrm rot="18595343">
                            <a:off x="425592" y="1077559"/>
                            <a:ext cx="1966635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7519EA" w14:textId="107F793F" w:rsidR="0038737D" w:rsidRPr="0072277A" w:rsidRDefault="0038737D" w:rsidP="0038737D">
                              <w:pPr>
                                <w:rPr>
                                  <w:rFonts w:ascii="Times New Roman" w:hAnsi="Times New Roman" w:cs="Times New Roman"/>
                                  <w:color w:val="0070C0"/>
                                  <w:sz w:val="20"/>
                                  <w:szCs w:val="20"/>
                                </w:rPr>
                              </w:pPr>
                              <w:r w:rsidRPr="0072277A">
                                <w:rPr>
                                  <w:rFonts w:ascii="Times New Roman" w:hAnsi="Times New Roman" w:cs="Times New Roman"/>
                                  <w:color w:val="0070C0"/>
                                  <w:sz w:val="20"/>
                                  <w:szCs w:val="20"/>
                                </w:rPr>
                                <w:t>Raw materials</w:t>
                              </w:r>
                              <w:r w:rsidR="009347E6" w:rsidRPr="0072277A">
                                <w:rPr>
                                  <w:rFonts w:ascii="Times New Roman" w:hAnsi="Times New Roman" w:cs="Times New Roman"/>
                                  <w:color w:val="0070C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9347E6" w:rsidRPr="0072277A">
                                <w:rPr>
                                  <w:rFonts w:ascii="Times New Roman" w:hAnsi="Times New Roman" w:cs="Times New Roman" w:hint="eastAsia"/>
                                  <w:color w:val="0070C0"/>
                                  <w:sz w:val="20"/>
                                  <w:szCs w:val="20"/>
                                </w:rPr>
                                <w:t>原材料</w:t>
                              </w:r>
                            </w:p>
                            <w:p w14:paraId="506FEC11" w14:textId="77777777" w:rsidR="0038737D" w:rsidRPr="0072277A" w:rsidRDefault="0038737D" w:rsidP="0038737D">
                              <w:p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直線箭頭接點 16"/>
                        <wps:cNvCnPr/>
                        <wps:spPr>
                          <a:xfrm flipV="1">
                            <a:off x="1911096" y="3227324"/>
                            <a:ext cx="239938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D670D63" id="Group 1" o:spid="_x0000_s1027" style="position:absolute;left:0;text-align:left;margin-left:0;margin-top:28.3pt;width:498.95pt;height:266.7pt;z-index:251689984;mso-height-relative:margin" coordorigin=",-991" coordsize="63366,338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">
                <v:shape id="文字方塊 1" o:spid="_x0000_s1028" type="#_x0000_t202" style="position:absolute;left:22402;top:-991;width:18288;height:7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" filled="f" stroked="f">
                  <v:textbox>
                    <w:txbxContent>
                      <w:p w14:paraId="56D8403F" w14:textId="58A74BEF" w:rsidR="0038737D" w:rsidRPr="0072277A" w:rsidRDefault="0038737D" w:rsidP="0072277A">
                        <w:pPr>
                          <w:widowControl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</w:tabs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20202"/>
                            <w:kern w:val="0"/>
                            <w:sz w:val="20"/>
                            <w:szCs w:val="20"/>
                          </w:rPr>
                        </w:pPr>
                        <w:r w:rsidRPr="0072277A">
                          <w:rPr>
                            <w:rFonts w:ascii="Times New Roman" w:hAnsi="Times New Roman" w:cs="Times New Roman"/>
                            <w:b/>
                            <w:color w:val="0070C0"/>
                            <w:kern w:val="0"/>
                            <w:sz w:val="20"/>
                            <w:szCs w:val="20"/>
                          </w:rPr>
                          <w:t>Primary Production</w:t>
                        </w:r>
                      </w:p>
                      <w:p w14:paraId="6F1900AB" w14:textId="4E5F4F0C" w:rsidR="009347E6" w:rsidRPr="0072277A" w:rsidRDefault="009347E6" w:rsidP="009347E6">
                        <w:pPr>
                          <w:widowControl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</w:tabs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70C0"/>
                            <w:kern w:val="0"/>
                            <w:sz w:val="20"/>
                            <w:szCs w:val="20"/>
                          </w:rPr>
                        </w:pPr>
                        <w:r w:rsidRPr="0072277A">
                          <w:rPr>
                            <w:rFonts w:ascii="Times New Roman" w:hAnsi="Times New Roman" w:cs="Times New Roman" w:hint="eastAsia"/>
                            <w:b/>
                            <w:color w:val="0070C0"/>
                            <w:kern w:val="0"/>
                            <w:sz w:val="20"/>
                            <w:szCs w:val="20"/>
                          </w:rPr>
                          <w:t>一級生產</w:t>
                        </w:r>
                      </w:p>
                      <w:p w14:paraId="412591B2" w14:textId="77D9E569" w:rsidR="0038737D" w:rsidRPr="0072277A" w:rsidRDefault="009347E6" w:rsidP="0038737D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2277A">
                          <w:rPr>
                            <w:sz w:val="20"/>
                            <w:szCs w:val="20"/>
                          </w:rPr>
                          <w:t>ffdf</w:t>
                        </w:r>
                        <w:proofErr w:type="spellEnd"/>
                      </w:p>
                    </w:txbxContent>
                  </v:textbox>
                </v:shape>
                <v:shape id="文字方塊 2" o:spid="_x0000_s1029" type="#_x0000_t202" style="position:absolute;left:43891;top:26698;width:19475;height:61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" filled="f" stroked="f">
                  <v:textbox>
                    <w:txbxContent>
                      <w:p w14:paraId="59532737" w14:textId="10D4E602" w:rsidR="0038737D" w:rsidRPr="0072277A" w:rsidRDefault="0038737D" w:rsidP="0038737D">
                        <w:pPr>
                          <w:rPr>
                            <w:rFonts w:ascii="Times New Roman" w:hAnsi="Times New Roman" w:cs="Times New Roman"/>
                            <w:b/>
                            <w:color w:val="00B050"/>
                            <w:kern w:val="0"/>
                            <w:sz w:val="20"/>
                            <w:szCs w:val="20"/>
                          </w:rPr>
                        </w:pPr>
                        <w:r w:rsidRPr="0072277A">
                          <w:rPr>
                            <w:rFonts w:ascii="Times New Roman" w:hAnsi="Times New Roman" w:cs="Times New Roman"/>
                            <w:b/>
                            <w:color w:val="00B050"/>
                            <w:kern w:val="0"/>
                            <w:sz w:val="20"/>
                            <w:szCs w:val="20"/>
                          </w:rPr>
                          <w:t>Secondary Production</w:t>
                        </w:r>
                      </w:p>
                      <w:p w14:paraId="52888CB4" w14:textId="62BA1F2B" w:rsidR="009347E6" w:rsidRPr="0072277A" w:rsidRDefault="009347E6" w:rsidP="009347E6">
                        <w:pPr>
                          <w:jc w:val="center"/>
                          <w:rPr>
                            <w:b/>
                            <w:color w:val="00B050"/>
                            <w:sz w:val="20"/>
                            <w:szCs w:val="20"/>
                          </w:rPr>
                        </w:pPr>
                        <w:r w:rsidRPr="0072277A">
                          <w:rPr>
                            <w:rFonts w:hint="eastAsia"/>
                            <w:b/>
                            <w:color w:val="00B050"/>
                            <w:sz w:val="20"/>
                            <w:szCs w:val="20"/>
                          </w:rPr>
                          <w:t>二級生產</w:t>
                        </w:r>
                      </w:p>
                    </w:txbxContent>
                  </v:textbox>
                </v:shape>
                <v:shape id="文字方塊 3" o:spid="_x0000_s1030" type="#_x0000_t202" style="position:absolute;top:26791;width:17189;height:60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" filled="f" stroked="f">
                  <v:textbox>
                    <w:txbxContent>
                      <w:p w14:paraId="661442BE" w14:textId="77777777" w:rsidR="0038737D" w:rsidRPr="0072277A" w:rsidRDefault="0038737D" w:rsidP="0038737D">
                        <w:pPr>
                          <w:widowControl/>
                          <w:tabs>
                            <w:tab w:val="left" w:pos="560"/>
                            <w:tab w:val="left" w:pos="1120"/>
                            <w:tab w:val="left" w:pos="1680"/>
                            <w:tab w:val="left" w:pos="2240"/>
                            <w:tab w:val="left" w:pos="2800"/>
                            <w:tab w:val="left" w:pos="3360"/>
                            <w:tab w:val="left" w:pos="3920"/>
                            <w:tab w:val="left" w:pos="4480"/>
                            <w:tab w:val="left" w:pos="5040"/>
                            <w:tab w:val="left" w:pos="5600"/>
                            <w:tab w:val="left" w:pos="6160"/>
                            <w:tab w:val="left" w:pos="6720"/>
                          </w:tabs>
                          <w:autoSpaceDE w:val="0"/>
                          <w:autoSpaceDN w:val="0"/>
                          <w:adjustRightInd w:val="0"/>
                          <w:spacing w:line="360" w:lineRule="auto"/>
                          <w:rPr>
                            <w:rFonts w:ascii="Times New Roman" w:hAnsi="Times New Roman" w:cs="Times New Roman"/>
                            <w:b/>
                            <w:color w:val="020202"/>
                            <w:kern w:val="0"/>
                            <w:sz w:val="20"/>
                            <w:szCs w:val="20"/>
                          </w:rPr>
                        </w:pPr>
                        <w:r w:rsidRPr="0072277A">
                          <w:rPr>
                            <w:rFonts w:ascii="Times New Roman" w:hAnsi="Times New Roman" w:cs="Times New Roman"/>
                            <w:b/>
                            <w:color w:val="FF0000"/>
                            <w:kern w:val="0"/>
                            <w:sz w:val="20"/>
                            <w:szCs w:val="20"/>
                          </w:rPr>
                          <w:t>Tertiary Production</w:t>
                        </w:r>
                        <w:r w:rsidRPr="0072277A">
                          <w:rPr>
                            <w:rFonts w:ascii="Times New Roman" w:hAnsi="Times New Roman" w:cs="Times New Roman"/>
                            <w:b/>
                            <w:color w:val="020202"/>
                            <w:kern w:val="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32516417" w14:textId="5AB09C02" w:rsidR="0038737D" w:rsidRPr="0072277A" w:rsidRDefault="009347E6" w:rsidP="009347E6">
                        <w:pPr>
                          <w:jc w:val="center"/>
                          <w:rPr>
                            <w:color w:val="FF0000"/>
                            <w:sz w:val="20"/>
                            <w:szCs w:val="20"/>
                          </w:rPr>
                        </w:pPr>
                        <w:r w:rsidRPr="0072277A">
                          <w:rPr>
                            <w:rFonts w:hint="eastAsia"/>
                            <w:color w:val="FF0000"/>
                            <w:sz w:val="20"/>
                            <w:szCs w:val="20"/>
                          </w:rPr>
                          <w:t>三級生產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箭頭接點 4" o:spid="_x0000_s1031" type="#_x0000_t32" style="position:absolute;left:11155;top:4714;width:16038;height:20303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" strokecolor="red" strokeweight="1.5pt">
                  <v:stroke endarrow="block" joinstyle="miter"/>
                </v:shape>
                <v:shape id="直線箭頭接點 5" o:spid="_x0000_s1032" type="#_x0000_t32" style="position:absolute;left:6654;top:4881;width:15878;height:1900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" strokecolor="#0070c0" strokeweight="1.5pt">
                  <v:stroke endarrow="block" joinstyle="miter"/>
                </v:shape>
                <v:shape id="直線箭頭接點 7" o:spid="_x0000_s1033" type="#_x0000_t32" style="position:absolute;left:18562;top:28707;width:24105;height:0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" strokecolor="#00b050" strokeweight="1.5pt">
                  <v:stroke endarrow="block" joinstyle="miter"/>
                </v:shape>
                <v:shape id="直線箭頭接點 8" o:spid="_x0000_s1034" type="#_x0000_t32" style="position:absolute;left:36393;top:6217;width:13716;height:1905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" strokecolor="#0070c0" strokeweight="1.5pt">
                  <v:stroke endarrow="block" joinstyle="miter"/>
                </v:shape>
                <v:shape id="直線箭頭接點 9" o:spid="_x0000_s1035" type="#_x0000_t32" style="position:absolute;left:40101;top:4439;width:14859;height:20320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" strokecolor="#00b050" strokeweight="1.5pt">
                  <v:stroke endarrow="block" joinstyle="miter"/>
                </v:shape>
                <v:shape id="_x0000_s1036" type="#_x0000_t202" style="position:absolute;left:10802;top:10965;width:14836;height:2781;rotation:-3303299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" filled="f" stroked="f">
                  <v:textbox>
                    <w:txbxContent>
                      <w:p w14:paraId="0A6082DA" w14:textId="26862D83" w:rsidR="0038737D" w:rsidRPr="0072277A" w:rsidRDefault="0038737D" w:rsidP="0038737D">
                        <w:pPr>
                          <w:rPr>
                            <w:rFonts w:ascii="Times New Roman" w:hAnsi="Times New Roman" w:cs="Times New Roman"/>
                            <w:color w:val="FF0000"/>
                            <w:sz w:val="20"/>
                            <w:szCs w:val="20"/>
                          </w:rPr>
                        </w:pPr>
                        <w:r w:rsidRPr="0072277A">
                          <w:rPr>
                            <w:rFonts w:ascii="Times New Roman" w:hAnsi="Times New Roman" w:cs="Times New Roman"/>
                            <w:color w:val="FF0000"/>
                            <w:sz w:val="20"/>
                            <w:szCs w:val="20"/>
                          </w:rPr>
                          <w:t>Services</w:t>
                        </w:r>
                        <w:r w:rsidR="009347E6" w:rsidRPr="0072277A">
                          <w:rPr>
                            <w:rFonts w:ascii="Times New Roman" w:hAnsi="Times New Roman" w:cs="Times New Roman"/>
                            <w:color w:val="FF0000"/>
                            <w:sz w:val="20"/>
                            <w:szCs w:val="20"/>
                          </w:rPr>
                          <w:t xml:space="preserve"> </w:t>
                        </w:r>
                        <w:r w:rsidR="009347E6" w:rsidRPr="0072277A">
                          <w:rPr>
                            <w:rFonts w:ascii="Times New Roman" w:hAnsi="Times New Roman" w:cs="Times New Roman" w:hint="eastAsia"/>
                            <w:color w:val="FF0000"/>
                            <w:sz w:val="20"/>
                            <w:szCs w:val="20"/>
                          </w:rPr>
                          <w:t>服務</w:t>
                        </w:r>
                      </w:p>
                    </w:txbxContent>
                  </v:textbox>
                </v:shape>
                <v:shape id="_x0000_s1037" type="#_x0000_t202" style="position:absolute;left:40639;top:12559;width:17939;height:3175;rotation:3569217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" filled="f" stroked="f">
                  <v:textbox>
                    <w:txbxContent>
                      <w:p w14:paraId="3388A662" w14:textId="45B71F3A" w:rsidR="0038737D" w:rsidRPr="0072277A" w:rsidRDefault="0038737D" w:rsidP="0038737D">
                        <w:pPr>
                          <w:rPr>
                            <w:rFonts w:ascii="Times New Roman" w:hAnsi="Times New Roman" w:cs="Times New Roman"/>
                            <w:color w:val="00B050"/>
                            <w:sz w:val="20"/>
                            <w:szCs w:val="20"/>
                          </w:rPr>
                        </w:pPr>
                        <w:r w:rsidRPr="0072277A">
                          <w:rPr>
                            <w:rFonts w:ascii="Times New Roman" w:hAnsi="Times New Roman" w:cs="Times New Roman"/>
                            <w:color w:val="00B050"/>
                            <w:sz w:val="20"/>
                            <w:szCs w:val="20"/>
                          </w:rPr>
                          <w:t>Capital Goods</w:t>
                        </w:r>
                        <w:r w:rsidR="006B4EE7" w:rsidRPr="0072277A">
                          <w:rPr>
                            <w:rFonts w:ascii="Times New Roman" w:hAnsi="Times New Roman" w:cs="Times New Roman"/>
                            <w:color w:val="00B050"/>
                            <w:sz w:val="20"/>
                            <w:szCs w:val="20"/>
                          </w:rPr>
                          <w:t xml:space="preserve"> </w:t>
                        </w:r>
                        <w:r w:rsidR="006B4EE7" w:rsidRPr="0072277A">
                          <w:rPr>
                            <w:rFonts w:ascii="Times New Roman" w:hAnsi="Times New Roman" w:cs="Times New Roman" w:hint="eastAsia"/>
                            <w:color w:val="00B050"/>
                            <w:sz w:val="20"/>
                            <w:szCs w:val="20"/>
                          </w:rPr>
                          <w:t>資本物品</w:t>
                        </w:r>
                      </w:p>
                      <w:p w14:paraId="1C63D87E" w14:textId="77777777" w:rsidR="0038737D" w:rsidRPr="0072277A" w:rsidRDefault="0038737D" w:rsidP="0038737D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38" type="#_x0000_t202" style="position:absolute;left:4256;top:10775;width:19666;height:2933;rotation:-3281887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" filled="f" stroked="f">
                  <v:textbox>
                    <w:txbxContent>
                      <w:p w14:paraId="3D7519EA" w14:textId="107F793F" w:rsidR="0038737D" w:rsidRPr="0072277A" w:rsidRDefault="0038737D" w:rsidP="0038737D">
                        <w:pPr>
                          <w:rPr>
                            <w:rFonts w:ascii="Times New Roman" w:hAnsi="Times New Roman" w:cs="Times New Roman"/>
                            <w:color w:val="0070C0"/>
                            <w:sz w:val="20"/>
                            <w:szCs w:val="20"/>
                          </w:rPr>
                        </w:pPr>
                        <w:r w:rsidRPr="0072277A">
                          <w:rPr>
                            <w:rFonts w:ascii="Times New Roman" w:hAnsi="Times New Roman" w:cs="Times New Roman"/>
                            <w:color w:val="0070C0"/>
                            <w:sz w:val="20"/>
                            <w:szCs w:val="20"/>
                          </w:rPr>
                          <w:t>Raw materials</w:t>
                        </w:r>
                        <w:r w:rsidR="009347E6" w:rsidRPr="0072277A">
                          <w:rPr>
                            <w:rFonts w:ascii="Times New Roman" w:hAnsi="Times New Roman" w:cs="Times New Roman"/>
                            <w:color w:val="0070C0"/>
                            <w:sz w:val="20"/>
                            <w:szCs w:val="20"/>
                          </w:rPr>
                          <w:t xml:space="preserve"> </w:t>
                        </w:r>
                        <w:r w:rsidR="009347E6" w:rsidRPr="0072277A">
                          <w:rPr>
                            <w:rFonts w:ascii="Times New Roman" w:hAnsi="Times New Roman" w:cs="Times New Roman" w:hint="eastAsia"/>
                            <w:color w:val="0070C0"/>
                            <w:sz w:val="20"/>
                            <w:szCs w:val="20"/>
                          </w:rPr>
                          <w:t>原材料</w:t>
                        </w:r>
                      </w:p>
                      <w:p w14:paraId="506FEC11" w14:textId="77777777" w:rsidR="0038737D" w:rsidRPr="0072277A" w:rsidRDefault="0038737D" w:rsidP="0038737D">
                        <w:pPr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直線箭頭接點 16" o:spid="_x0000_s1039" type="#_x0000_t32" style="position:absolute;left:19110;top:32273;width:23994;height:0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" strokecolor="red" strokeweight="1.5pt">
                  <v:stroke endarrow="block" joinstyle="miter"/>
                </v:shape>
              </v:group>
            </w:pict>
          </mc:Fallback>
        </mc:AlternateContent>
      </w:r>
      <w:r w:rsidR="002C76C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Three types of production are </w:t>
      </w:r>
      <w:r w:rsidR="002C76C7"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dotDotDash"/>
        </w:rPr>
        <w:t>interdependent</w:t>
      </w:r>
      <w:r w:rsidR="0038737D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38737D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三種生產方</w:t>
      </w:r>
      <w:r w:rsidR="0038737D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式</w:t>
      </w:r>
      <w:r w:rsidR="0038737D"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dotDotDash"/>
          <w:lang w:val="x-none"/>
        </w:rPr>
        <w:t>互</w:t>
      </w:r>
      <w:r w:rsidR="0038737D" w:rsidRPr="00A9253C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u w:val="dotDotDash"/>
          <w:lang w:val="x-none"/>
        </w:rPr>
        <w:t>相</w:t>
      </w:r>
      <w:r w:rsidR="0038737D"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u w:val="dotDotDash"/>
          <w:lang w:val="x-none"/>
        </w:rPr>
        <w:t>依存</w:t>
      </w:r>
    </w:p>
    <w:p w14:paraId="5D5B7220" w14:textId="1B287E33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361FE0" w14:textId="27581995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719D94" w14:textId="395D411C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4B7225C" w14:textId="4909D6CA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AE1D55" w14:textId="1981E8D7" w:rsidR="00046F5D" w:rsidRPr="00A9253C" w:rsidRDefault="0072277A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00606D" wp14:editId="15E741CA">
                <wp:simplePos x="0" y="0"/>
                <wp:positionH relativeFrom="column">
                  <wp:posOffset>3813828</wp:posOffset>
                </wp:positionH>
                <wp:positionV relativeFrom="paragraph">
                  <wp:posOffset>137103</wp:posOffset>
                </wp:positionV>
                <wp:extent cx="1552887" cy="284448"/>
                <wp:effectExtent l="304165" t="0" r="313690" b="0"/>
                <wp:wrapNone/>
                <wp:docPr id="18" name="文字方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25644">
                          <a:off x="0" y="0"/>
                          <a:ext cx="1552887" cy="284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0275C" w14:textId="77777777" w:rsidR="009347E6" w:rsidRPr="0072277A" w:rsidRDefault="009347E6" w:rsidP="009347E6">
                            <w:pPr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72277A"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0"/>
                              </w:rPr>
                              <w:t xml:space="preserve">Raw materials </w:t>
                            </w:r>
                            <w:r w:rsidRPr="0072277A">
                              <w:rPr>
                                <w:rFonts w:ascii="Times New Roman" w:hAnsi="Times New Roman" w:cs="Times New Roman" w:hint="eastAsia"/>
                                <w:color w:val="0070C0"/>
                                <w:sz w:val="20"/>
                                <w:szCs w:val="20"/>
                              </w:rPr>
                              <w:t>原材料</w:t>
                            </w:r>
                          </w:p>
                          <w:p w14:paraId="3272BDDA" w14:textId="77777777" w:rsidR="009347E6" w:rsidRPr="0072277A" w:rsidRDefault="009347E6" w:rsidP="009347E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100606D" id="文字方塊 14" o:spid="_x0000_s1040" type="#_x0000_t202" style="position:absolute;margin-left:300.3pt;margin-top:10.8pt;width:122.25pt;height:22.4pt;rotation:3523263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" filled="f" stroked="f">
                <v:textbox>
                  <w:txbxContent>
                    <w:p w14:paraId="3F80275C" w14:textId="77777777" w:rsidR="009347E6" w:rsidRPr="0072277A" w:rsidRDefault="009347E6" w:rsidP="009347E6">
                      <w:pPr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0"/>
                        </w:rPr>
                      </w:pPr>
                      <w:r w:rsidRPr="0072277A"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0"/>
                        </w:rPr>
                        <w:t xml:space="preserve">Raw materials </w:t>
                      </w:r>
                      <w:r w:rsidRPr="0072277A">
                        <w:rPr>
                          <w:rFonts w:ascii="Times New Roman" w:hAnsi="Times New Roman" w:cs="Times New Roman" w:hint="eastAsia"/>
                          <w:color w:val="0070C0"/>
                          <w:sz w:val="20"/>
                          <w:szCs w:val="20"/>
                        </w:rPr>
                        <w:t>原材料</w:t>
                      </w:r>
                    </w:p>
                    <w:p w14:paraId="3272BDDA" w14:textId="77777777" w:rsidR="009347E6" w:rsidRPr="0072277A" w:rsidRDefault="009347E6" w:rsidP="009347E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23C68E" w14:textId="5E920440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BACC5C" w14:textId="2E6BA97F" w:rsidR="0038737D" w:rsidRPr="00A9253C" w:rsidRDefault="0038737D" w:rsidP="00046F5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20DAAEEC" w14:textId="707A40CD" w:rsidR="0038737D" w:rsidRPr="00A9253C" w:rsidRDefault="006B4EE7" w:rsidP="00046F5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9253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28E806" wp14:editId="33331060">
                <wp:simplePos x="0" y="0"/>
                <wp:positionH relativeFrom="column">
                  <wp:posOffset>2281637</wp:posOffset>
                </wp:positionH>
                <wp:positionV relativeFrom="paragraph">
                  <wp:posOffset>261689</wp:posOffset>
                </wp:positionV>
                <wp:extent cx="1793586" cy="317490"/>
                <wp:effectExtent l="0" t="0" r="0" b="0"/>
                <wp:wrapNone/>
                <wp:docPr id="19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586" cy="31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473DE" w14:textId="77777777" w:rsidR="006B4EE7" w:rsidRPr="0072277A" w:rsidRDefault="006B4EE7" w:rsidP="006B4EE7">
                            <w:pPr>
                              <w:rPr>
                                <w:rFonts w:ascii="Times New Roman" w:hAnsi="Times New Roman" w:cs="Times New Roman"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72277A">
                              <w:rPr>
                                <w:rFonts w:ascii="Times New Roman" w:hAnsi="Times New Roman" w:cs="Times New Roman"/>
                                <w:color w:val="00B050"/>
                                <w:sz w:val="20"/>
                                <w:szCs w:val="20"/>
                              </w:rPr>
                              <w:t xml:space="preserve">Capital Goods </w:t>
                            </w:r>
                            <w:r w:rsidRPr="0072277A">
                              <w:rPr>
                                <w:rFonts w:ascii="Times New Roman" w:hAnsi="Times New Roman" w:cs="Times New Roman" w:hint="eastAsia"/>
                                <w:color w:val="00B050"/>
                                <w:sz w:val="20"/>
                                <w:szCs w:val="20"/>
                              </w:rPr>
                              <w:t>資本物品</w:t>
                            </w:r>
                          </w:p>
                          <w:p w14:paraId="0FEDC965" w14:textId="77777777" w:rsidR="006B4EE7" w:rsidRPr="0072277A" w:rsidRDefault="006B4EE7" w:rsidP="006B4EE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1A28E806" id="文字方塊 13" o:spid="_x0000_s1041" type="#_x0000_t202" style="position:absolute;margin-left:179.65pt;margin-top:20.6pt;width:141.25pt;height: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" filled="f" stroked="f">
                <v:textbox>
                  <w:txbxContent>
                    <w:p w14:paraId="315473DE" w14:textId="77777777" w:rsidR="006B4EE7" w:rsidRPr="0072277A" w:rsidRDefault="006B4EE7" w:rsidP="006B4EE7">
                      <w:pPr>
                        <w:rPr>
                          <w:rFonts w:ascii="Times New Roman" w:hAnsi="Times New Roman" w:cs="Times New Roman"/>
                          <w:color w:val="00B050"/>
                          <w:sz w:val="20"/>
                          <w:szCs w:val="20"/>
                        </w:rPr>
                      </w:pPr>
                      <w:r w:rsidRPr="0072277A">
                        <w:rPr>
                          <w:rFonts w:ascii="Times New Roman" w:hAnsi="Times New Roman" w:cs="Times New Roman"/>
                          <w:color w:val="00B050"/>
                          <w:sz w:val="20"/>
                          <w:szCs w:val="20"/>
                        </w:rPr>
                        <w:t xml:space="preserve">Capital Goods </w:t>
                      </w:r>
                      <w:r w:rsidRPr="0072277A">
                        <w:rPr>
                          <w:rFonts w:ascii="Times New Roman" w:hAnsi="Times New Roman" w:cs="Times New Roman" w:hint="eastAsia"/>
                          <w:color w:val="00B050"/>
                          <w:sz w:val="20"/>
                          <w:szCs w:val="20"/>
                        </w:rPr>
                        <w:t>資本物品</w:t>
                      </w:r>
                    </w:p>
                    <w:p w14:paraId="0FEDC965" w14:textId="77777777" w:rsidR="006B4EE7" w:rsidRPr="0072277A" w:rsidRDefault="006B4EE7" w:rsidP="006B4EE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61C6F8" w14:textId="134A6775" w:rsidR="0038737D" w:rsidRPr="00A9253C" w:rsidRDefault="009347E6" w:rsidP="00046F5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9253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ADC6F06" wp14:editId="53332D4B">
                <wp:simplePos x="0" y="0"/>
                <wp:positionH relativeFrom="column">
                  <wp:posOffset>2595327</wp:posOffset>
                </wp:positionH>
                <wp:positionV relativeFrom="paragraph">
                  <wp:posOffset>260419</wp:posOffset>
                </wp:positionV>
                <wp:extent cx="1483493" cy="278105"/>
                <wp:effectExtent l="0" t="0" r="0" b="0"/>
                <wp:wrapNone/>
                <wp:docPr id="7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493" cy="278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E0E7C" w14:textId="77777777" w:rsidR="009347E6" w:rsidRPr="0072277A" w:rsidRDefault="009347E6" w:rsidP="009347E6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2277A">
                              <w:rPr>
                                <w:rFonts w:ascii="Times New Roman" w:hAnsi="Times New Roman" w:cs="Times New Roman"/>
                                <w:color w:val="FF0000"/>
                                <w:sz w:val="20"/>
                                <w:szCs w:val="20"/>
                              </w:rPr>
                              <w:t xml:space="preserve">Services </w:t>
                            </w:r>
                            <w:r w:rsidRPr="0072277A">
                              <w:rPr>
                                <w:rFonts w:ascii="Times New Roman" w:hAnsi="Times New Roman" w:cs="Times New Roman" w:hint="eastAsia"/>
                                <w:color w:val="FF0000"/>
                                <w:sz w:val="20"/>
                                <w:szCs w:val="20"/>
                              </w:rPr>
                              <w:t>服務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ADC6F06" id="文字方塊 12" o:spid="_x0000_s1042" type="#_x0000_t202" style="position:absolute;margin-left:204.35pt;margin-top:20.5pt;width:116.8pt;height:21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" filled="f" stroked="f">
                <v:textbox>
                  <w:txbxContent>
                    <w:p w14:paraId="109E0E7C" w14:textId="77777777" w:rsidR="009347E6" w:rsidRPr="0072277A" w:rsidRDefault="009347E6" w:rsidP="009347E6">
                      <w:pPr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</w:pPr>
                      <w:r w:rsidRPr="0072277A">
                        <w:rPr>
                          <w:rFonts w:ascii="Times New Roman" w:hAnsi="Times New Roman" w:cs="Times New Roman"/>
                          <w:color w:val="FF0000"/>
                          <w:sz w:val="20"/>
                          <w:szCs w:val="20"/>
                        </w:rPr>
                        <w:t xml:space="preserve">Services </w:t>
                      </w:r>
                      <w:r w:rsidRPr="0072277A">
                        <w:rPr>
                          <w:rFonts w:ascii="Times New Roman" w:hAnsi="Times New Roman" w:cs="Times New Roman" w:hint="eastAsia"/>
                          <w:color w:val="FF0000"/>
                          <w:sz w:val="20"/>
                          <w:szCs w:val="20"/>
                        </w:rPr>
                        <w:t>服務</w:t>
                      </w:r>
                    </w:p>
                  </w:txbxContent>
                </v:textbox>
              </v:shape>
            </w:pict>
          </mc:Fallback>
        </mc:AlternateContent>
      </w:r>
    </w:p>
    <w:p w14:paraId="07E9E621" w14:textId="77777777" w:rsidR="0038737D" w:rsidRPr="00A9253C" w:rsidRDefault="0038737D" w:rsidP="00046F5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2688207" w14:textId="7D7982D0" w:rsidR="002C76C7" w:rsidRPr="00A9253C" w:rsidRDefault="002C76C7" w:rsidP="00046F5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R</w:t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EMARKS</w:t>
      </w:r>
      <w:r w:rsidR="0038737D"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38737D"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x-none"/>
        </w:rPr>
        <w:t>備註</w:t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38737D" w:rsidRPr="00A9253C" w14:paraId="58F53425" w14:textId="77777777" w:rsidTr="00B60869">
        <w:tc>
          <w:tcPr>
            <w:tcW w:w="5225" w:type="dxa"/>
          </w:tcPr>
          <w:p w14:paraId="0DEA4E29" w14:textId="0E61DA08" w:rsidR="0038737D" w:rsidRPr="00A9253C" w:rsidRDefault="0038737D" w:rsidP="007A55F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Secondary production produces tangible </w:t>
            </w:r>
            <w:proofErr w:type="gramStart"/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goods;</w:t>
            </w:r>
            <w:proofErr w:type="gramEnd"/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while tertiary production produces intangible services</w:t>
            </w:r>
          </w:p>
        </w:tc>
        <w:tc>
          <w:tcPr>
            <w:tcW w:w="5225" w:type="dxa"/>
          </w:tcPr>
          <w:p w14:paraId="70C537A9" w14:textId="183F8D77" w:rsidR="0038737D" w:rsidRPr="00A9253C" w:rsidRDefault="0038737D" w:rsidP="007A55F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二級生產產出有形物品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；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而三級生產產出無形服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務</w:t>
            </w:r>
          </w:p>
        </w:tc>
      </w:tr>
      <w:tr w:rsidR="0038737D" w:rsidRPr="00A9253C" w14:paraId="7CCC88CA" w14:textId="77777777" w:rsidTr="00B60869">
        <w:tc>
          <w:tcPr>
            <w:tcW w:w="5225" w:type="dxa"/>
          </w:tcPr>
          <w:p w14:paraId="51DE630E" w14:textId="5426486F" w:rsidR="0038737D" w:rsidRPr="00A9253C" w:rsidRDefault="0038737D" w:rsidP="007A55F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econdary production turns materials into </w:t>
            </w:r>
            <w:proofErr w:type="gramStart"/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products;</w:t>
            </w:r>
            <w:proofErr w:type="gramEnd"/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while tertiary production provides services only</w:t>
            </w:r>
          </w:p>
        </w:tc>
        <w:tc>
          <w:tcPr>
            <w:tcW w:w="5225" w:type="dxa"/>
          </w:tcPr>
          <w:p w14:paraId="5B8AF457" w14:textId="7C16ABCF" w:rsidR="0038737D" w:rsidRPr="00A9253C" w:rsidRDefault="0038737D" w:rsidP="007A55F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二級生產</w:t>
            </w:r>
            <w:r w:rsidR="00C90EA2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將材料轉化成產品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；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而三級生產</w:t>
            </w:r>
            <w:r w:rsidR="00C90EA2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只提供服</w:t>
            </w:r>
            <w:r w:rsidR="00C90EA2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務</w:t>
            </w:r>
          </w:p>
        </w:tc>
      </w:tr>
    </w:tbl>
    <w:p w14:paraId="04376563" w14:textId="77777777" w:rsidR="007A55F8" w:rsidRPr="00A9253C" w:rsidRDefault="007A55F8" w:rsidP="007A55F8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C39271C" w14:textId="77777777" w:rsidR="007A55F8" w:rsidRPr="00A9253C" w:rsidRDefault="007A55F8" w:rsidP="0072277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 is worth to note as many students may mix up </w:t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SECONDARY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production and </w:t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TERTIARY 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production!!</w:t>
      </w:r>
    </w:p>
    <w:p w14:paraId="7BC65EFF" w14:textId="1E174542" w:rsidR="007A55F8" w:rsidRPr="00A9253C" w:rsidRDefault="007A55F8" w:rsidP="0038737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值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得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注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意的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是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，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很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多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學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生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可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能會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混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淆</w:t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x-none"/>
        </w:rPr>
        <w:t>二級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生產和</w:t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x-none"/>
        </w:rPr>
        <w:t>三級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生產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C90EA2" w:rsidRPr="00A9253C" w14:paraId="2FA71B71" w14:textId="77777777" w:rsidTr="00407AD6">
        <w:tc>
          <w:tcPr>
            <w:tcW w:w="5225" w:type="dxa"/>
          </w:tcPr>
          <w:p w14:paraId="0B8221B8" w14:textId="580CB9DF" w:rsidR="00C90EA2" w:rsidRPr="00A9253C" w:rsidRDefault="00C90EA2" w:rsidP="00407AD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W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hen you buy an iPhone 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Fortress 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(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豐澤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 ,_____________ production is engaged in the retail shop.</w:t>
            </w:r>
          </w:p>
        </w:tc>
        <w:tc>
          <w:tcPr>
            <w:tcW w:w="5225" w:type="dxa"/>
          </w:tcPr>
          <w:p w14:paraId="1A5450A9" w14:textId="22F61F87" w:rsidR="00C90EA2" w:rsidRPr="00A9253C" w:rsidRDefault="003C0414" w:rsidP="00407AD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當你在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豐澤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購買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iPhone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時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，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零售業從事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</w:t>
            </w:r>
            <w:r w:rsidR="00407AD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_______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生產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。</w:t>
            </w:r>
          </w:p>
        </w:tc>
      </w:tr>
      <w:tr w:rsidR="00C90EA2" w:rsidRPr="00A9253C" w14:paraId="654B0253" w14:textId="77777777" w:rsidTr="00407AD6">
        <w:tc>
          <w:tcPr>
            <w:tcW w:w="5225" w:type="dxa"/>
          </w:tcPr>
          <w:p w14:paraId="38D492CC" w14:textId="65BB074A" w:rsidR="00C90EA2" w:rsidRPr="00A9253C" w:rsidRDefault="00C90EA2" w:rsidP="00407AD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W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hen Apple authorized Foxco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nn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富士康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 to make iPhone, ____________ production is engaged in Foxconn’s factory.</w:t>
            </w:r>
          </w:p>
        </w:tc>
        <w:tc>
          <w:tcPr>
            <w:tcW w:w="5225" w:type="dxa"/>
          </w:tcPr>
          <w:p w14:paraId="4E10604B" w14:textId="25EAE631" w:rsidR="00C90EA2" w:rsidRPr="00A9253C" w:rsidRDefault="003C0414" w:rsidP="00407AD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當蘋果授權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富士康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生產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i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Phone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時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，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富士康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的工廠從事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__________________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生產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。</w:t>
            </w:r>
          </w:p>
        </w:tc>
      </w:tr>
    </w:tbl>
    <w:p w14:paraId="5BB4ED02" w14:textId="77777777" w:rsidR="00780F63" w:rsidRPr="00A9253C" w:rsidRDefault="00780F63" w:rsidP="0034397F">
      <w:pPr>
        <w:widowControl/>
        <w:rPr>
          <w:rFonts w:ascii="Times New Roman" w:hAnsi="Times New Roman" w:cs="Times New Roman"/>
          <w:color w:val="000000" w:themeColor="text1"/>
        </w:rPr>
      </w:pPr>
    </w:p>
    <w:p w14:paraId="4D9D4735" w14:textId="49269379" w:rsidR="00046F5D" w:rsidRPr="00A9253C" w:rsidRDefault="00046F5D" w:rsidP="00C64904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</w:t>
      </w:r>
      <w:r w:rsidR="00C84EB3" w:rsidRPr="00A9253C">
        <w:rPr>
          <w:rFonts w:ascii="Times New Roman" w:hAnsi="Times New Roman" w:cs="Times New Roman"/>
          <w:b/>
          <w:color w:val="000000" w:themeColor="text1"/>
          <w:u w:val="single"/>
        </w:rPr>
        <w:t>5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Division of 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l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>abo</w:t>
      </w:r>
      <w:r w:rsidR="009C59A6" w:rsidRPr="00A9253C">
        <w:rPr>
          <w:rFonts w:ascii="Times New Roman" w:hAnsi="Times New Roman" w:cs="Times New Roman"/>
          <w:b/>
          <w:color w:val="000000" w:themeColor="text1"/>
          <w:u w:val="single"/>
        </w:rPr>
        <w:t>u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>r</w:t>
      </w:r>
      <w:r w:rsidR="003C0414" w:rsidRPr="00A9253C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3C0414" w:rsidRPr="00A9253C">
        <w:rPr>
          <w:rFonts w:ascii="Times New Roman" w:hAnsi="Times New Roman" w:cs="Times New Roman"/>
          <w:b/>
          <w:bCs/>
          <w:color w:val="000000" w:themeColor="text1"/>
          <w:u w:val="single"/>
          <w:lang w:val="x-none"/>
        </w:rPr>
        <w:t>分工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C64904" w:rsidRPr="00A9253C" w14:paraId="6C78AF8E" w14:textId="77777777" w:rsidTr="00B60869">
        <w:tc>
          <w:tcPr>
            <w:tcW w:w="5225" w:type="dxa"/>
          </w:tcPr>
          <w:p w14:paraId="508C229C" w14:textId="589543BA" w:rsidR="00C64904" w:rsidRPr="00A9253C" w:rsidRDefault="00C6490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Division of labour is the separation of a work process into </w:t>
            </w:r>
            <w:proofErr w:type="gramStart"/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 number of</w:t>
            </w:r>
            <w:proofErr w:type="gramEnd"/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tasks</w:t>
            </w:r>
          </w:p>
        </w:tc>
        <w:tc>
          <w:tcPr>
            <w:tcW w:w="5225" w:type="dxa"/>
          </w:tcPr>
          <w:p w14:paraId="2B18AB84" w14:textId="03F34432" w:rsidR="00C64904" w:rsidRPr="00A9253C" w:rsidRDefault="00C6490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分工是將一個工作過程分解成若干個任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務</w:t>
            </w:r>
          </w:p>
        </w:tc>
      </w:tr>
      <w:tr w:rsidR="00C64904" w:rsidRPr="00A9253C" w14:paraId="3FE88901" w14:textId="77777777" w:rsidTr="00B60869">
        <w:tc>
          <w:tcPr>
            <w:tcW w:w="5225" w:type="dxa"/>
          </w:tcPr>
          <w:p w14:paraId="6CF3DB29" w14:textId="595EB209" w:rsidR="00C64904" w:rsidRPr="00A9253C" w:rsidRDefault="00C6490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Division of labour = Specialization</w:t>
            </w:r>
          </w:p>
        </w:tc>
        <w:tc>
          <w:tcPr>
            <w:tcW w:w="5225" w:type="dxa"/>
          </w:tcPr>
          <w:p w14:paraId="622BA868" w14:textId="2C479138" w:rsidR="00C64904" w:rsidRPr="00A9253C" w:rsidRDefault="00C6490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分工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 xml:space="preserve">=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專門化</w:t>
            </w:r>
          </w:p>
        </w:tc>
      </w:tr>
    </w:tbl>
    <w:p w14:paraId="25C18A08" w14:textId="0B61922C" w:rsidR="00046F5D" w:rsidRPr="00A9253C" w:rsidRDefault="00046F5D" w:rsidP="005969FC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93167BE" w14:textId="696FCE6C" w:rsidR="005969FC" w:rsidRPr="00A9253C" w:rsidRDefault="005969F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here are </w:t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THREE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types of specialization</w:t>
      </w:r>
      <w:r w:rsidR="00C64904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64904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專</w:t>
      </w:r>
      <w:r w:rsidR="00C64904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業</w:t>
      </w:r>
      <w:r w:rsidR="00C64904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可分為三種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C64904" w:rsidRPr="00A9253C" w14:paraId="4B78B18D" w14:textId="77777777" w:rsidTr="00B60869">
        <w:tc>
          <w:tcPr>
            <w:tcW w:w="5225" w:type="dxa"/>
          </w:tcPr>
          <w:p w14:paraId="020F7E7A" w14:textId="77777777" w:rsidR="00C64904" w:rsidRPr="00A9253C" w:rsidRDefault="00C64904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Simple division of labour</w:t>
            </w:r>
          </w:p>
          <w:p w14:paraId="2773BB0E" w14:textId="77777777" w:rsidR="00C64904" w:rsidRPr="00A9253C" w:rsidRDefault="00C6490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Labor specializes in producing a particular output.</w:t>
            </w:r>
          </w:p>
          <w:p w14:paraId="1DDBCC6D" w14:textId="046606FF" w:rsidR="00C64904" w:rsidRPr="00A9253C" w:rsidRDefault="00C6490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E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ach person engages in different occupations to specialize in the production of different goods</w:t>
            </w:r>
            <w:r w:rsidR="007A55F8"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 </w:t>
            </w:r>
          </w:p>
          <w:p w14:paraId="3984F9EE" w14:textId="759A0ACD" w:rsidR="00C64904" w:rsidRPr="00A9253C" w:rsidRDefault="00C64904" w:rsidP="00C64904">
            <w:pPr>
              <w:spacing w:line="360" w:lineRule="auto"/>
              <w:ind w:firstLine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Exa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mple: Bus driver specializes in driving</w:t>
            </w:r>
          </w:p>
        </w:tc>
        <w:tc>
          <w:tcPr>
            <w:tcW w:w="5225" w:type="dxa"/>
          </w:tcPr>
          <w:p w14:paraId="2F43FB50" w14:textId="3FB272E7" w:rsidR="00C64904" w:rsidRPr="00A9253C" w:rsidRDefault="003A6234" w:rsidP="00F41EFB">
            <w:p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i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)    </w:t>
            </w:r>
            <w:r w:rsidR="00C64904"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簡單分工</w:t>
            </w:r>
          </w:p>
          <w:p w14:paraId="5E0D006E" w14:textId="62176EC0" w:rsidR="00C64904" w:rsidRPr="00A9253C" w:rsidRDefault="00C6490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勞工專門生產特定的產品</w:t>
            </w:r>
          </w:p>
          <w:p w14:paraId="670E9B29" w14:textId="4AD6B048" w:rsidR="00C64904" w:rsidRPr="00A9253C" w:rsidRDefault="00C6490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每個人從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事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不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同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的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職業，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專門生產不同的物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品</w:t>
            </w:r>
          </w:p>
          <w:p w14:paraId="3A9F1807" w14:textId="77777777" w:rsidR="00407AD6" w:rsidRPr="00A9253C" w:rsidRDefault="00407AD6" w:rsidP="00C6490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</w:pPr>
          </w:p>
          <w:p w14:paraId="3D74F8C7" w14:textId="3F8DB680" w:rsidR="00C64904" w:rsidRPr="00A9253C" w:rsidRDefault="00C64904" w:rsidP="00C6490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例子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：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巴士司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機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專職駕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駛</w:t>
            </w:r>
          </w:p>
        </w:tc>
      </w:tr>
      <w:tr w:rsidR="00C64904" w:rsidRPr="00A9253C" w14:paraId="36DBEE0E" w14:textId="77777777" w:rsidTr="00B60869">
        <w:tc>
          <w:tcPr>
            <w:tcW w:w="5225" w:type="dxa"/>
          </w:tcPr>
          <w:p w14:paraId="616DEE35" w14:textId="77777777" w:rsidR="00C64904" w:rsidRPr="00A9253C" w:rsidRDefault="00C64904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Complex division of labour</w:t>
            </w:r>
          </w:p>
          <w:p w14:paraId="51583FE5" w14:textId="77777777" w:rsidR="00C64904" w:rsidRPr="00A9253C" w:rsidRDefault="00C6490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Labour specializes in producing a particular production stage of output</w:t>
            </w:r>
          </w:p>
          <w:p w14:paraId="41980976" w14:textId="77777777" w:rsidR="00C64904" w:rsidRPr="00A9253C" w:rsidRDefault="00C6490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In a role of teamwork</w:t>
            </w:r>
          </w:p>
          <w:p w14:paraId="147ABA91" w14:textId="77777777" w:rsidR="007A55F8" w:rsidRPr="00A9253C" w:rsidRDefault="00C64904" w:rsidP="00C64904">
            <w:pPr>
              <w:spacing w:line="360" w:lineRule="auto"/>
              <w:ind w:firstLine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Example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: Different players perform different role in</w:t>
            </w:r>
          </w:p>
          <w:p w14:paraId="70403E18" w14:textId="4E671C74" w:rsidR="00C64904" w:rsidRPr="00A9253C" w:rsidRDefault="00C64904" w:rsidP="00C64904">
            <w:pPr>
              <w:spacing w:line="360" w:lineRule="auto"/>
              <w:ind w:firstLine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an NBA game</w:t>
            </w:r>
            <w:r w:rsidR="00375B1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 / 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production of iPhone</w:t>
            </w:r>
          </w:p>
        </w:tc>
        <w:tc>
          <w:tcPr>
            <w:tcW w:w="5225" w:type="dxa"/>
          </w:tcPr>
          <w:p w14:paraId="7407ADA2" w14:textId="583DF4D8" w:rsidR="00F41EFB" w:rsidRPr="00A9253C" w:rsidRDefault="00F41EF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複雜分工</w:t>
            </w:r>
          </w:p>
          <w:p w14:paraId="229E1EC3" w14:textId="38009DD5" w:rsidR="00F41EFB" w:rsidRPr="00A9253C" w:rsidRDefault="00F41EF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勞工專門生產特定階段的產出</w:t>
            </w:r>
          </w:p>
          <w:p w14:paraId="6377E110" w14:textId="77777777" w:rsidR="00407AD6" w:rsidRPr="00A9253C" w:rsidRDefault="00407AD6" w:rsidP="00407AD6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</w:p>
          <w:p w14:paraId="4B546C83" w14:textId="77777777" w:rsidR="00F41EFB" w:rsidRPr="00A9253C" w:rsidRDefault="00F41EF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發揮團隊合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作的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作用</w:t>
            </w:r>
          </w:p>
          <w:p w14:paraId="6B9B10AF" w14:textId="30250940" w:rsidR="00C64904" w:rsidRPr="00A9253C" w:rsidRDefault="00F41EFB" w:rsidP="00F41EFB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例子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：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不同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的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球員在一場</w:t>
            </w:r>
            <w:proofErr w:type="spellStart"/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N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BA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比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賽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中扮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演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不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同的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角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色</w:t>
            </w:r>
            <w:r w:rsidR="00375B10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="00375B1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/</w:t>
            </w:r>
            <w:proofErr w:type="spellEnd"/>
            <w:r w:rsidR="00375B1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生產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iPhone</w:t>
            </w:r>
          </w:p>
        </w:tc>
      </w:tr>
      <w:tr w:rsidR="00F41EFB" w:rsidRPr="00A9253C" w14:paraId="5D1C635A" w14:textId="77777777" w:rsidTr="00B60869">
        <w:tc>
          <w:tcPr>
            <w:tcW w:w="5225" w:type="dxa"/>
          </w:tcPr>
          <w:p w14:paraId="39EB3AA9" w14:textId="77777777" w:rsidR="00F41EFB" w:rsidRPr="00A9253C" w:rsidRDefault="00F41EFB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Regional / International division of labour</w:t>
            </w:r>
          </w:p>
          <w:p w14:paraId="1036272F" w14:textId="77777777" w:rsidR="00F41EFB" w:rsidRPr="00A9253C" w:rsidRDefault="00F41EF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A country or region (locality) specializes in the development of a certain industry</w:t>
            </w:r>
          </w:p>
          <w:p w14:paraId="0889FBFC" w14:textId="77777777" w:rsidR="00F41EFB" w:rsidRPr="00A9253C" w:rsidRDefault="00F41EF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Locality: a district, a city, a country, a group of countries, an economy </w:t>
            </w:r>
          </w:p>
          <w:p w14:paraId="44174320" w14:textId="77777777" w:rsidR="00BC7CF4" w:rsidRPr="00A9253C" w:rsidRDefault="00F41EFB" w:rsidP="00F41EFB">
            <w:pPr>
              <w:spacing w:line="360" w:lineRule="auto"/>
              <w:ind w:firstLine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E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x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 xml:space="preserve">ample: 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China specializes in producing iPhone,</w:t>
            </w:r>
          </w:p>
          <w:p w14:paraId="2E4858E4" w14:textId="520C7CA9" w:rsidR="00F41EFB" w:rsidRPr="00A9253C" w:rsidRDefault="00F41EFB" w:rsidP="00F41EFB">
            <w:pPr>
              <w:spacing w:line="360" w:lineRule="auto"/>
              <w:ind w:firstLine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USA specializes in designing iPhone</w:t>
            </w:r>
          </w:p>
        </w:tc>
        <w:tc>
          <w:tcPr>
            <w:tcW w:w="5225" w:type="dxa"/>
          </w:tcPr>
          <w:p w14:paraId="164D3547" w14:textId="6B73890E" w:rsidR="00F41EFB" w:rsidRPr="00A9253C" w:rsidRDefault="00F41EFB" w:rsidP="00F41EFB">
            <w:p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iii)   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區域</w:t>
            </w:r>
            <w:r w:rsidR="00375B10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/</w:t>
            </w:r>
            <w:r w:rsidR="00375B10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國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際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分工</w:t>
            </w:r>
          </w:p>
          <w:p w14:paraId="2B019AAB" w14:textId="0AB3C54E" w:rsidR="00F41EFB" w:rsidRPr="00A9253C" w:rsidRDefault="00F41EF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專門發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展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某一產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業的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國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家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或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地區（</w:t>
            </w: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地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方）</w:t>
            </w:r>
          </w:p>
          <w:p w14:paraId="310EED40" w14:textId="77777777" w:rsidR="00407AD6" w:rsidRPr="00A9253C" w:rsidRDefault="00407AD6" w:rsidP="00407AD6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</w:p>
          <w:p w14:paraId="77975C99" w14:textId="51412F0D" w:rsidR="00F41EFB" w:rsidRPr="00A9253C" w:rsidRDefault="00F41EF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  <w:lang w:val="x-none"/>
              </w:rPr>
              <w:t>地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  <w:lang w:val="x-none"/>
              </w:rPr>
              <w:t>方：一個地區、一個城市、一個國家、一組國家、一個經濟體</w:t>
            </w:r>
          </w:p>
          <w:p w14:paraId="15111700" w14:textId="21B9E6CF" w:rsidR="00F41EFB" w:rsidRPr="00A9253C" w:rsidRDefault="00F41EFB" w:rsidP="00F41EFB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例子：中國專門生產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iPhone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，美國專門設計</w:t>
            </w:r>
            <w:r w:rsidRPr="00A9253C">
              <w:rPr>
                <w:rFonts w:ascii="Times New Roman" w:hAnsi="Times New Roman" w:cs="Times New Roman" w:hint="eastAsia"/>
                <w:iCs/>
                <w:color w:val="000000" w:themeColor="text1"/>
                <w:sz w:val="20"/>
                <w:szCs w:val="20"/>
              </w:rPr>
              <w:t>iPhone</w:t>
            </w:r>
          </w:p>
          <w:p w14:paraId="2886F972" w14:textId="73D8580E" w:rsidR="00F41EFB" w:rsidRPr="00A9253C" w:rsidRDefault="00F41EFB" w:rsidP="00F41EFB">
            <w:pPr>
              <w:spacing w:line="360" w:lineRule="auto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32B3FDDF" w14:textId="77777777" w:rsidR="0072277A" w:rsidRPr="00A9253C" w:rsidRDefault="0072277A" w:rsidP="00240BEB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41502CE1" w14:textId="53139E7D" w:rsidR="00240BEB" w:rsidRPr="00A9253C" w:rsidRDefault="001D2618" w:rsidP="00240BEB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>5.5</w:t>
      </w: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ab/>
      </w: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ab/>
        <w:t xml:space="preserve">Division of labour </w:t>
      </w:r>
      <w:r w:rsidR="00240BEB" w:rsidRPr="00A9253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3BD6997E" w14:textId="1F3C193E" w:rsidR="00240BEB" w:rsidRPr="00A9253C" w:rsidRDefault="00240BEB" w:rsidP="00240BEB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Simple division of labour</w:t>
      </w:r>
      <w:r w:rsidR="006E3D98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implies labour specializes in producing a particular output.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2277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2277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2277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588D358" w14:textId="44EABF85" w:rsidR="0054595A" w:rsidRPr="00A9253C" w:rsidRDefault="0054595A" w:rsidP="00240BEB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705E1B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簡</w:t>
      </w:r>
      <w:r w:rsidR="00705E1B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單</w:t>
      </w:r>
      <w:r w:rsidR="00705E1B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分工意味</w:t>
      </w:r>
      <w:r w:rsidR="00705E1B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着</w:t>
      </w:r>
      <w:r w:rsidR="00705E1B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勞工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專門生產特定的產出</w:t>
      </w:r>
    </w:p>
    <w:p w14:paraId="32CB43E0" w14:textId="0DDCAA95" w:rsidR="00240BEB" w:rsidRPr="00A9253C" w:rsidRDefault="00240BEB" w:rsidP="00240BEB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46D054C0" w14:textId="3AF7BEB1" w:rsidR="00240BEB" w:rsidRPr="00A9253C" w:rsidRDefault="00240BEB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33990A3" w14:textId="604CC6DF" w:rsidR="00231417" w:rsidRPr="00A9253C" w:rsidRDefault="006E3D98" w:rsidP="004132A7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141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Complex </w:t>
      </w:r>
      <w:r w:rsidR="004132A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division </w:t>
      </w:r>
      <w:r w:rsidR="0023141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of labour implies labour specializes in producing a particular production stage of outpu</w:t>
      </w:r>
      <w:r w:rsidR="004132A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4132A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132A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3141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C1BA423" w14:textId="3979BDAF" w:rsidR="00D561D2" w:rsidRPr="00A9253C" w:rsidRDefault="00D561D2" w:rsidP="00231417">
      <w:pPr>
        <w:widowControl/>
        <w:spacing w:line="276" w:lineRule="auto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705E1B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複雜分工意味</w:t>
      </w:r>
      <w:r w:rsidR="00705E1B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着</w:t>
      </w:r>
      <w:r w:rsidR="00705E1B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勞工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專門生產特定階段的產出</w:t>
      </w:r>
    </w:p>
    <w:p w14:paraId="226E8466" w14:textId="7C358426" w:rsidR="00231417" w:rsidRPr="00A9253C" w:rsidRDefault="00231417" w:rsidP="0023141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61C7DFC2" w14:textId="04DA05F7" w:rsidR="00231417" w:rsidRPr="00A9253C" w:rsidRDefault="00231417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C1CB35" w14:textId="14064880" w:rsidR="00231417" w:rsidRPr="00A9253C" w:rsidRDefault="00231417" w:rsidP="00231417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Regional / International division of labour implies different economies specializes in the development of a certain industry</w:t>
      </w:r>
    </w:p>
    <w:p w14:paraId="4DA2377C" w14:textId="5D388934" w:rsidR="00705E1B" w:rsidRPr="00A9253C" w:rsidRDefault="00705E1B" w:rsidP="00705E1B">
      <w:pPr>
        <w:widowControl/>
        <w:spacing w:line="276" w:lineRule="auto"/>
        <w:ind w:firstLine="480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區域</w:t>
      </w:r>
      <w:r w:rsidR="00375B1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375B1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國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際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分工意味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着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不同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的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經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濟體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專門發展某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一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產業</w:t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72277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19D5A11" w14:textId="00656A0D" w:rsidR="00231417" w:rsidRPr="00A9253C" w:rsidRDefault="00231417" w:rsidP="0023141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19114526" w14:textId="0C94FF4B" w:rsidR="00240BEB" w:rsidRPr="00A9253C" w:rsidRDefault="00240BEB" w:rsidP="00231417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F42AFA" w14:textId="377A7D32" w:rsidR="00DD1C9B" w:rsidRPr="00A9253C" w:rsidRDefault="00E726C0">
      <w:pPr>
        <w:pStyle w:val="ListParagraph"/>
        <w:widowControl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Shel teaches English, </w:t>
      </w:r>
      <w:proofErr w:type="spellStart"/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Tojai</w:t>
      </w:r>
      <w:proofErr w:type="spellEnd"/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teaches Mathematics, Carson teaches Economics in Lumos Education </w:t>
      </w:r>
      <w:proofErr w:type="spellStart"/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centre</w:t>
      </w:r>
      <w:proofErr w:type="spellEnd"/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BD3B1E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this is </w:t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simple division of labour</w:t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2277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2277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2277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2277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2277A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D1C9B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4A451EB" w14:textId="0B42AF04" w:rsidR="00705E1B" w:rsidRPr="00A9253C" w:rsidRDefault="00375B10" w:rsidP="00705E1B">
      <w:pPr>
        <w:widowControl/>
        <w:spacing w:line="276" w:lineRule="auto"/>
        <w:ind w:left="480"/>
        <w:rPr>
          <w:rFonts w:ascii="Cambria Math" w:eastAsia="Times New Roman" w:hAnsi="Cambria Math" w:cs="Cambria Math"/>
          <w:kern w:val="0"/>
          <w:sz w:val="20"/>
          <w:szCs w:val="20"/>
          <w:lang w:val="x-none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在明道教育中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心，</w:t>
      </w:r>
      <w:r w:rsidR="00705E1B" w:rsidRPr="00A9253C">
        <w:rPr>
          <w:rFonts w:ascii="Cambria Math" w:eastAsia="Times New Roman" w:hAnsi="Cambria Math" w:cs="Cambria Math"/>
          <w:kern w:val="0"/>
          <w:sz w:val="20"/>
          <w:szCs w:val="20"/>
        </w:rPr>
        <w:t>Shel</w:t>
      </w:r>
      <w:r w:rsidR="00705E1B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教英</w:t>
      </w:r>
      <w:r w:rsidR="00705E1B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文</w:t>
      </w:r>
      <w:r w:rsidR="001C0DB9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，</w:t>
      </w:r>
      <w:proofErr w:type="spellStart"/>
      <w:r w:rsidR="001C0DB9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T</w:t>
      </w:r>
      <w:r w:rsidR="001C0DB9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ojai</w:t>
      </w:r>
      <w:proofErr w:type="spellEnd"/>
      <w:r w:rsidR="00705E1B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教數</w:t>
      </w:r>
      <w:r w:rsidR="00705E1B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學</w:t>
      </w:r>
      <w:r w:rsidR="001C0DB9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，</w:t>
      </w:r>
      <w:r w:rsidR="001C0DB9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Carson</w:t>
      </w:r>
      <w:r w:rsidR="001C0DB9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教經</w:t>
      </w:r>
      <w:r w:rsidR="001C0DB9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濟，</w:t>
      </w:r>
      <w:r w:rsidR="001C0DB9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這</w:t>
      </w:r>
      <w:r w:rsidR="001C0DB9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是</w:t>
      </w:r>
      <w:r w:rsidR="001C0DB9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簡</w:t>
      </w:r>
      <w:r w:rsidR="001C0DB9"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單</w:t>
      </w:r>
      <w:r w:rsidR="001C0DB9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分工</w:t>
      </w:r>
    </w:p>
    <w:p w14:paraId="0B218720" w14:textId="0DF96BAC" w:rsidR="00DD1C9B" w:rsidRPr="00A9253C" w:rsidRDefault="00DD1C9B" w:rsidP="00DD1C9B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14F6DD53" w14:textId="204982FC" w:rsidR="00240BEB" w:rsidRPr="00A9253C" w:rsidRDefault="00240BEB" w:rsidP="00BD3B1E">
      <w:pPr>
        <w:spacing w:line="276" w:lineRule="auto"/>
        <w:ind w:left="480" w:hanging="48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03312AF" w14:textId="0201E44C" w:rsidR="004132A7" w:rsidRPr="00A9253C" w:rsidRDefault="00DD1C9B" w:rsidP="0072277A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5.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62008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Reception h</w:t>
      </w:r>
      <w:r w:rsidR="004132A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elp collecting payment while tutors are responsible for teaching, this is complex division of</w:t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132A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labour</w:t>
      </w:r>
      <w:r w:rsidR="004132A7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4132A7"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3FD9E8C" w14:textId="4045A953" w:rsidR="001C0DB9" w:rsidRPr="00A9253C" w:rsidRDefault="001C0DB9" w:rsidP="004132A7">
      <w:pPr>
        <w:widowControl/>
        <w:spacing w:line="276" w:lineRule="auto"/>
        <w:rPr>
          <w:rFonts w:ascii="Cambria Math" w:eastAsia="Times New Roman" w:hAnsi="Cambria Math" w:cs="Cambria Math"/>
          <w:kern w:val="0"/>
          <w:sz w:val="20"/>
          <w:szCs w:val="20"/>
          <w:lang w:val="x-none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前台負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責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收款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，</w:t>
      </w:r>
      <w:r w:rsidR="001150BD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而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導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師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負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責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教學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，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這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是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複雜分工</w:t>
      </w:r>
    </w:p>
    <w:p w14:paraId="0260AA4E" w14:textId="5CC10585" w:rsidR="004132A7" w:rsidRPr="00A9253C" w:rsidRDefault="004132A7" w:rsidP="004132A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A9253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47D15588" w14:textId="517226EF" w:rsidR="00240BEB" w:rsidRPr="00A9253C" w:rsidRDefault="00240BEB" w:rsidP="004132A7">
      <w:pPr>
        <w:spacing w:line="276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AB4730" w14:textId="28D6D11C" w:rsidR="00240BEB" w:rsidRPr="00A9253C" w:rsidRDefault="00240BEB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420DC63" w14:textId="65F852AE" w:rsidR="00240BEB" w:rsidRPr="00A9253C" w:rsidRDefault="00240BEB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88C990" w14:textId="54A93F73" w:rsidR="00574AF5" w:rsidRPr="00A9253C" w:rsidRDefault="00574AF5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F40A13" w14:textId="5C336FF0" w:rsidR="00574AF5" w:rsidRPr="00A9253C" w:rsidRDefault="00574AF5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C5A3FE7" w14:textId="1D9FDFA0" w:rsidR="00574AF5" w:rsidRPr="00A9253C" w:rsidRDefault="00574AF5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52B075" w14:textId="14482CE2" w:rsidR="0072277A" w:rsidRPr="00A9253C" w:rsidRDefault="0072277A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FEE8C4E" w14:textId="6D895AA2" w:rsidR="0072277A" w:rsidRPr="00A9253C" w:rsidRDefault="0072277A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66F1EF" w14:textId="77777777" w:rsidR="0072277A" w:rsidRPr="00A9253C" w:rsidRDefault="0072277A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BEE0B3" w14:textId="40BEF33E" w:rsidR="00574AF5" w:rsidRPr="00A9253C" w:rsidRDefault="00574AF5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4E7032" w14:textId="7132DA85" w:rsidR="00240BEB" w:rsidRPr="00A9253C" w:rsidRDefault="00240BEB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F60E89" w14:textId="5F9D3414" w:rsidR="00240BEB" w:rsidRPr="00A9253C" w:rsidRDefault="001D2618" w:rsidP="00240BEB">
      <w:pPr>
        <w:spacing w:line="276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ANS: </w:t>
      </w:r>
      <w:r w:rsidR="006E3D98"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231417"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>TT</w:t>
      </w:r>
      <w:r w:rsidR="00DD1C9B"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  <w:r w:rsidR="004132A7" w:rsidRPr="00A9253C">
        <w:rPr>
          <w:rFonts w:ascii="Times New Roman" w:hAnsi="Times New Roman" w:cs="Times New Roman"/>
          <w:color w:val="000000" w:themeColor="text1"/>
          <w:sz w:val="16"/>
          <w:szCs w:val="16"/>
        </w:rPr>
        <w:t>T</w:t>
      </w:r>
    </w:p>
    <w:p w14:paraId="57F6C196" w14:textId="4D71C0C0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</w:t>
      </w:r>
      <w:r w:rsidR="00C84EB3" w:rsidRPr="00A9253C">
        <w:rPr>
          <w:rFonts w:ascii="Times New Roman" w:hAnsi="Times New Roman" w:cs="Times New Roman"/>
          <w:b/>
          <w:color w:val="000000" w:themeColor="text1"/>
          <w:u w:val="single"/>
        </w:rPr>
        <w:t>6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Advantage of 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d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 xml:space="preserve">ivision of 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l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>abo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u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>r</w:t>
      </w:r>
      <w:r w:rsidR="008D5F9A" w:rsidRPr="00A9253C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8D5F9A" w:rsidRPr="00A9253C">
        <w:rPr>
          <w:rFonts w:ascii="Times New Roman" w:hAnsi="Times New Roman" w:cs="Times New Roman"/>
          <w:b/>
          <w:bCs/>
          <w:color w:val="000000" w:themeColor="text1"/>
          <w:u w:val="single"/>
          <w:lang w:val="x-none"/>
        </w:rPr>
        <w:t>分工的好</w:t>
      </w:r>
      <w:r w:rsidR="008D5F9A" w:rsidRPr="00A9253C">
        <w:rPr>
          <w:rFonts w:ascii="Times New Roman" w:hAnsi="Times New Roman" w:cs="Times New Roman" w:hint="eastAsia"/>
          <w:b/>
          <w:bCs/>
          <w:color w:val="000000" w:themeColor="text1"/>
          <w:u w:val="single"/>
          <w:lang w:val="x-none"/>
        </w:rPr>
        <w:t>處</w:t>
      </w:r>
    </w:p>
    <w:p w14:paraId="306D8ACF" w14:textId="58491B26" w:rsidR="00046F5D" w:rsidRPr="00A9253C" w:rsidRDefault="00C04549" w:rsidP="00C0454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1)</w:t>
      </w: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046F5D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Increasing</w:t>
      </w:r>
      <w:r w:rsidR="005969FC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average</w:t>
      </w:r>
      <w:r w:rsidR="00046F5D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5969FC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</w:t>
      </w:r>
      <w:r w:rsidR="00046F5D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abo</w:t>
      </w:r>
      <w:r w:rsidR="005969FC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</w:t>
      </w:r>
      <w:r w:rsidR="00046F5D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r </w:t>
      </w:r>
      <w:r w:rsidR="005969FC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</w:t>
      </w:r>
      <w:r w:rsidR="00046F5D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roductivity</w:t>
      </w:r>
      <w:r w:rsidR="00C20CBB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C20CBB" w:rsidRPr="00A9253C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提高平均勞動生產率</w:t>
      </w:r>
    </w:p>
    <w:p w14:paraId="7F8AD5E1" w14:textId="0A2C98FC" w:rsidR="008D5F9A" w:rsidRPr="00A9253C" w:rsidRDefault="00046F5D" w:rsidP="0072277A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375B10"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roductivity</w:t>
      </w:r>
      <w:r w:rsidR="00C20CBB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= Total output / Total working hour (man-hour))</w:t>
      </w:r>
    </w:p>
    <w:p w14:paraId="058DB892" w14:textId="0FB7B0FB" w:rsidR="00C20CBB" w:rsidRPr="00A9253C" w:rsidRDefault="00C20CBB" w:rsidP="00C20CBB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72277A"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75B1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(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生產率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=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總產量</w:t>
      </w:r>
      <w:r w:rsidR="00375B1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375B1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總工時（</w:t>
      </w:r>
      <w:r w:rsidR="00367E5D"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工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時）</w:t>
      </w:r>
      <w:r w:rsidR="00375B1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)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8D5F9A" w:rsidRPr="00A9253C" w14:paraId="57C4BA2A" w14:textId="77777777" w:rsidTr="00B60869">
        <w:tc>
          <w:tcPr>
            <w:tcW w:w="5225" w:type="dxa"/>
          </w:tcPr>
          <w:p w14:paraId="03627455" w14:textId="77777777" w:rsidR="008D5F9A" w:rsidRPr="00A9253C" w:rsidRDefault="008D5F9A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Choosing the most suitable person for the job</w:t>
            </w:r>
          </w:p>
          <w:p w14:paraId="15E4B583" w14:textId="0B3FD80D" w:rsidR="00407AD6" w:rsidRPr="00A9253C" w:rsidRDefault="00407AD6" w:rsidP="00407AD6">
            <w:pPr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214170B" w14:textId="4C1FE127" w:rsidR="008D5F9A" w:rsidRPr="00A9253C" w:rsidRDefault="008D5F9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選擇最合適的人選</w:t>
            </w:r>
            <w:r w:rsidR="00375B1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77648F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375B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77648F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知人</w:t>
            </w:r>
            <w:r w:rsidR="0077648F" w:rsidRPr="00A9253C">
              <w:rPr>
                <w:rFonts w:ascii="MS Mincho" w:eastAsia="MS Mincho" w:hAnsi="MS Mincho" w:cs="MS Mincho" w:hint="eastAsia"/>
                <w:color w:val="000000" w:themeColor="text1"/>
                <w:sz w:val="20"/>
                <w:szCs w:val="20"/>
                <w:lang w:eastAsia="zh-HK"/>
              </w:rPr>
              <w:t>善任</w:t>
            </w:r>
          </w:p>
        </w:tc>
      </w:tr>
      <w:tr w:rsidR="008D5F9A" w:rsidRPr="00A9253C" w14:paraId="23D891AC" w14:textId="77777777" w:rsidTr="00B60869">
        <w:tc>
          <w:tcPr>
            <w:tcW w:w="5225" w:type="dxa"/>
          </w:tcPr>
          <w:p w14:paraId="0C834DC4" w14:textId="77777777" w:rsidR="008D5F9A" w:rsidRPr="00A9253C" w:rsidRDefault="008D5F9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P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ractice makes perfect</w:t>
            </w:r>
          </w:p>
          <w:p w14:paraId="1CEC441D" w14:textId="77777777" w:rsidR="008D5F9A" w:rsidRPr="00A9253C" w:rsidRDefault="008D5F9A" w:rsidP="00BC7CF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more skillful at a job due to continuous doing in the same task</w:t>
            </w:r>
          </w:p>
          <w:p w14:paraId="3126CDCE" w14:textId="299FF401" w:rsidR="00407AD6" w:rsidRPr="00A9253C" w:rsidRDefault="00407AD6" w:rsidP="00407AD6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D298B53" w14:textId="7E0D6C75" w:rsidR="008D5F9A" w:rsidRPr="00A9253C" w:rsidRDefault="008D5F9A" w:rsidP="008D5F9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ii) </w:t>
            </w:r>
            <w:r w:rsidR="00375B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熟能生巧</w:t>
            </w:r>
          </w:p>
          <w:p w14:paraId="38B21B92" w14:textId="4D4A2813" w:rsidR="008D5F9A" w:rsidRPr="00A9253C" w:rsidRDefault="008D5F9A" w:rsidP="00BC7CF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由於不斷持續做同樣的任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務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，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因此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在工作中更加熟練</w:t>
            </w:r>
          </w:p>
        </w:tc>
      </w:tr>
      <w:tr w:rsidR="008D5F9A" w:rsidRPr="00A9253C" w14:paraId="3C934A15" w14:textId="77777777" w:rsidTr="00B60869">
        <w:tc>
          <w:tcPr>
            <w:tcW w:w="5225" w:type="dxa"/>
          </w:tcPr>
          <w:p w14:paraId="5A6B549E" w14:textId="0A42794D" w:rsidR="008D5F9A" w:rsidRPr="00A9253C" w:rsidRDefault="008D5F9A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Saving time in learning all the jobs and changing the tasks </w:t>
            </w:r>
          </w:p>
          <w:p w14:paraId="5A4B6746" w14:textId="77777777" w:rsidR="008D5F9A" w:rsidRPr="00A9253C" w:rsidRDefault="008D5F9A" w:rsidP="00BC7CF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each labor only specializes in doing a single task</w:t>
            </w:r>
          </w:p>
          <w:p w14:paraId="465940F6" w14:textId="6F05C52A" w:rsidR="00407AD6" w:rsidRPr="00A9253C" w:rsidRDefault="00407AD6" w:rsidP="00407AD6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26DA3FA6" w14:textId="6406B5CB" w:rsidR="008D5F9A" w:rsidRPr="00A9253C" w:rsidRDefault="008D5F9A" w:rsidP="00046F5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iii) </w:t>
            </w:r>
            <w:r w:rsidR="00375B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C20CBB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節省學習所有工作和改變任務的時間</w:t>
            </w:r>
          </w:p>
          <w:p w14:paraId="446AD5C1" w14:textId="77777777" w:rsidR="00407AD6" w:rsidRPr="00A9253C" w:rsidRDefault="00407AD6" w:rsidP="00407AD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91DF029" w14:textId="69475BC5" w:rsidR="00C20CBB" w:rsidRPr="00A9253C" w:rsidRDefault="00C20CBB" w:rsidP="00C20CB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每個勞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工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只專門做單一任務</w:t>
            </w:r>
          </w:p>
        </w:tc>
      </w:tr>
      <w:tr w:rsidR="008D5F9A" w:rsidRPr="00A9253C" w14:paraId="0A525F6F" w14:textId="77777777" w:rsidTr="00B60869">
        <w:tc>
          <w:tcPr>
            <w:tcW w:w="5225" w:type="dxa"/>
          </w:tcPr>
          <w:p w14:paraId="24A53D61" w14:textId="77777777" w:rsidR="008D5F9A" w:rsidRPr="00A9253C" w:rsidRDefault="008D5F9A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Stimulus to mechanization</w:t>
            </w:r>
          </w:p>
          <w:p w14:paraId="599883C6" w14:textId="77777777" w:rsidR="008D5F9A" w:rsidRPr="00A9253C" w:rsidRDefault="008D5F9A" w:rsidP="00BC7CF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complex work is divided into simple tasks, firm can easily design specialized machine for each task.</w:t>
            </w:r>
          </w:p>
          <w:p w14:paraId="798DE4C3" w14:textId="6EC9BD18" w:rsidR="00407AD6" w:rsidRPr="00A9253C" w:rsidRDefault="00407AD6" w:rsidP="00407AD6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7BB119B6" w14:textId="70791F29" w:rsidR="008D5F9A" w:rsidRPr="00A9253C" w:rsidRDefault="00C20CBB" w:rsidP="00046F5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iv) </w:t>
            </w:r>
            <w:r w:rsidR="00375B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刺激機械化</w:t>
            </w:r>
          </w:p>
          <w:p w14:paraId="538E0493" w14:textId="08472663" w:rsidR="00C20CBB" w:rsidRPr="00A9253C" w:rsidRDefault="00C20CBB" w:rsidP="00046F5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複雜的工作被分解成簡單的任務，</w:t>
            </w:r>
            <w:r w:rsidR="00375B1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企業便能夠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輕鬆地為每項任務設計專門的機器</w:t>
            </w:r>
          </w:p>
        </w:tc>
      </w:tr>
      <w:tr w:rsidR="008D5F9A" w:rsidRPr="00A9253C" w14:paraId="4705F163" w14:textId="77777777" w:rsidTr="00B60869">
        <w:tc>
          <w:tcPr>
            <w:tcW w:w="5225" w:type="dxa"/>
          </w:tcPr>
          <w:p w14:paraId="4CA69716" w14:textId="77777777" w:rsidR="008D5F9A" w:rsidRPr="00A9253C" w:rsidRDefault="008D5F9A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Save time in mo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ving around job</w:t>
            </w:r>
          </w:p>
          <w:p w14:paraId="7AD2E093" w14:textId="77777777" w:rsidR="008D5F9A" w:rsidRPr="00A9253C" w:rsidRDefault="008D5F9A" w:rsidP="00BC7CF4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each labor can stay at the same place to work to decrease the time used to move to another department</w:t>
            </w:r>
          </w:p>
          <w:p w14:paraId="1523EB9C" w14:textId="6D579AB5" w:rsidR="00407AD6" w:rsidRPr="00A9253C" w:rsidRDefault="00407AD6" w:rsidP="00407AD6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65A9A08E" w14:textId="71AD4FBE" w:rsidR="008D5F9A" w:rsidRPr="00A9253C" w:rsidRDefault="00C20CBB" w:rsidP="00046F5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v) </w:t>
            </w:r>
            <w:r w:rsidR="00375B1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節省四處走動的時間</w:t>
            </w:r>
          </w:p>
          <w:p w14:paraId="1E1281B0" w14:textId="082637A1" w:rsidR="00C20CBB" w:rsidRPr="00A9253C" w:rsidRDefault="00C20CBB" w:rsidP="00046F5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每個勞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工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都可以留在同一個地方工作以減少用於轉移到另一個部門的時間</w:t>
            </w:r>
          </w:p>
        </w:tc>
      </w:tr>
    </w:tbl>
    <w:p w14:paraId="19986E68" w14:textId="77777777" w:rsidR="007C6FB7" w:rsidRPr="00A9253C" w:rsidRDefault="007C6FB7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FEA9DD" w14:textId="77777777" w:rsidR="00407AD6" w:rsidRPr="00A9253C" w:rsidRDefault="00407AD6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185B834" w14:textId="77777777" w:rsidR="00407AD6" w:rsidRPr="00A9253C" w:rsidRDefault="00407AD6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92B15A" w14:textId="678AAE86" w:rsidR="00046F5D" w:rsidRPr="00A9253C" w:rsidRDefault="00C04549" w:rsidP="00C0454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2)</w:t>
      </w: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046F5D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Making full use of capital goods</w:t>
      </w:r>
      <w:r w:rsidR="00086202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086202" w:rsidRPr="00A9253C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充分利用資本物品</w:t>
      </w:r>
    </w:p>
    <w:tbl>
      <w:tblPr>
        <w:tblStyle w:val="TableGrid"/>
        <w:tblW w:w="0" w:type="auto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35"/>
        <w:gridCol w:w="5200"/>
      </w:tblGrid>
      <w:tr w:rsidR="00EC480A" w:rsidRPr="00A9253C" w14:paraId="190D9C19" w14:textId="77777777" w:rsidTr="00B60869">
        <w:tc>
          <w:tcPr>
            <w:tcW w:w="5245" w:type="dxa"/>
          </w:tcPr>
          <w:p w14:paraId="1E71E71C" w14:textId="77777777" w:rsidR="00EC480A" w:rsidRPr="00A9253C" w:rsidRDefault="00EC480A" w:rsidP="00407AD6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Without division of labor, when a worker is working in one stage, the capital goods for other stage are under-used, with division of labor, workers can work in different stage at the time.</w:t>
            </w:r>
          </w:p>
          <w:p w14:paraId="03CACBA2" w14:textId="1D52F07B" w:rsidR="00407AD6" w:rsidRPr="00A9253C" w:rsidRDefault="00407AD6" w:rsidP="00407AD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10" w:type="dxa"/>
          </w:tcPr>
          <w:p w14:paraId="15F2A76C" w14:textId="17D0AB22" w:rsidR="00EC480A" w:rsidRPr="00A9253C" w:rsidRDefault="00EC480A" w:rsidP="00407AD6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如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沒有分工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的話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，當一個工人在</w:t>
            </w:r>
            <w:r w:rsidR="00375B1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某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一個階段工作時，其他階段的資本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物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品沒有得到充分利用；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而如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有了分工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的話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，工人可以同時在不同的階段工作。</w:t>
            </w:r>
          </w:p>
        </w:tc>
      </w:tr>
    </w:tbl>
    <w:p w14:paraId="10F68287" w14:textId="77777777" w:rsidR="00B60869" w:rsidRPr="00A9253C" w:rsidRDefault="00B60869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5B9D80A" w14:textId="17FF7403" w:rsidR="00EC480A" w:rsidRPr="00A9253C" w:rsidRDefault="00C04549" w:rsidP="00046F5D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3)</w:t>
      </w: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046F5D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Saving resources </w:t>
      </w:r>
      <w:r w:rsidR="00EC480A" w:rsidRPr="00A9253C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節</w:t>
      </w:r>
      <w:r w:rsidR="00636905" w:rsidRPr="00A9253C">
        <w:rPr>
          <w:rFonts w:ascii="Times New Roman" w:hAnsi="Times New Roman" w:cs="Times New Roman"/>
          <w:b/>
          <w:color w:val="000000" w:themeColor="text1"/>
          <w:sz w:val="20"/>
          <w:szCs w:val="20"/>
          <w:lang w:val="x-none"/>
        </w:rPr>
        <w:t>省</w:t>
      </w:r>
      <w:r w:rsidR="00EC480A" w:rsidRPr="00A9253C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資源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EC480A" w:rsidRPr="00A9253C" w14:paraId="57C85D3B" w14:textId="77777777" w:rsidTr="00B60869">
        <w:tc>
          <w:tcPr>
            <w:tcW w:w="5225" w:type="dxa"/>
          </w:tcPr>
          <w:p w14:paraId="1C6AA5F6" w14:textId="77777777" w:rsidR="00EC480A" w:rsidRPr="00A9253C" w:rsidRDefault="007A79AA" w:rsidP="00407AD6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Each worker does not need a full set of tools to complete the whole production process</w:t>
            </w:r>
            <w:r w:rsidR="007C6FB7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.</w:t>
            </w:r>
          </w:p>
          <w:p w14:paraId="319C97A9" w14:textId="4D27C08A" w:rsidR="00407AD6" w:rsidRPr="00A9253C" w:rsidRDefault="00407AD6" w:rsidP="00407AD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5F72F25A" w14:textId="2488592F" w:rsidR="00EC480A" w:rsidRPr="00A9253C" w:rsidRDefault="007A79AA" w:rsidP="00407AD6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每個工人不需要全套工具即可完成</w:t>
            </w:r>
            <w:r w:rsidR="00375B1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他自己所屬的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整個生產過程。</w:t>
            </w:r>
          </w:p>
        </w:tc>
      </w:tr>
    </w:tbl>
    <w:p w14:paraId="6A29DCBC" w14:textId="61CB716E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C04549"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4)</w:t>
      </w:r>
      <w:r w:rsidR="00C04549"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Improving living standard </w:t>
      </w:r>
      <w:r w:rsidR="007C6FB7" w:rsidRPr="00A9253C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提高生活水平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7C6FB7" w:rsidRPr="00A9253C" w14:paraId="131BC616" w14:textId="77777777" w:rsidTr="00B60869">
        <w:tc>
          <w:tcPr>
            <w:tcW w:w="5225" w:type="dxa"/>
          </w:tcPr>
          <w:p w14:paraId="52160E49" w14:textId="77777777" w:rsidR="007C6FB7" w:rsidRPr="00A9253C" w:rsidRDefault="007C6FB7" w:rsidP="00407AD6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More output can be produced. People can consume a larger variety of goods.</w:t>
            </w:r>
          </w:p>
          <w:p w14:paraId="0ABA2E2F" w14:textId="54CB7621" w:rsidR="00407AD6" w:rsidRPr="00A9253C" w:rsidRDefault="00407AD6" w:rsidP="00407AD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238A7E4B" w14:textId="7FF0E9CA" w:rsidR="007C6FB7" w:rsidRPr="00A9253C" w:rsidRDefault="007C6FB7" w:rsidP="00407AD6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可以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生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產更多的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產出</w:t>
            </w:r>
            <w:r w:rsidR="00375B10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，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人們可以消費更多種類的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物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品。</w:t>
            </w:r>
          </w:p>
        </w:tc>
      </w:tr>
    </w:tbl>
    <w:p w14:paraId="63060BD6" w14:textId="686EC42F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17A629" w14:textId="5DA17F49" w:rsidR="00631A16" w:rsidRPr="00A9253C" w:rsidRDefault="00631A16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7C341F" w14:textId="77777777" w:rsidR="007C6FB7" w:rsidRPr="00A9253C" w:rsidRDefault="007C6FB7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7EFEFC" w14:textId="77777777" w:rsidR="007C6FB7" w:rsidRPr="00A9253C" w:rsidRDefault="007C6FB7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E7222D5" w14:textId="77777777" w:rsidR="007C6FB7" w:rsidRPr="00A9253C" w:rsidRDefault="007C6FB7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7B24000" w14:textId="77777777" w:rsidR="007C6FB7" w:rsidRPr="00A9253C" w:rsidRDefault="007C6FB7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0BACBE" w14:textId="77777777" w:rsidR="007C6FB7" w:rsidRPr="00A9253C" w:rsidRDefault="007C6FB7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3E6DEE6" w14:textId="259C5954" w:rsidR="007C6FB7" w:rsidRPr="00A9253C" w:rsidRDefault="007C6FB7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B79DAD" w14:textId="77777777" w:rsidR="007C6FB7" w:rsidRPr="00A9253C" w:rsidRDefault="007C6FB7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E63219" w14:textId="0DACB1DB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5.6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>Advantage of division of labour</w:t>
      </w:r>
      <w:r w:rsidR="00636905" w:rsidRPr="00A9253C">
        <w:rPr>
          <w:rFonts w:ascii="Times New Roman" w:hAnsi="Times New Roman" w:cs="Times New Roman"/>
          <w:b/>
          <w:bCs/>
          <w:color w:val="000000" w:themeColor="text1"/>
          <w:u w:val="single"/>
          <w:lang w:val="x-none"/>
        </w:rPr>
        <w:t>分工的好</w:t>
      </w:r>
      <w:r w:rsidR="00636905" w:rsidRPr="00A9253C">
        <w:rPr>
          <w:rFonts w:ascii="Times New Roman" w:hAnsi="Times New Roman" w:cs="Times New Roman" w:hint="eastAsia"/>
          <w:b/>
          <w:bCs/>
          <w:color w:val="000000" w:themeColor="text1"/>
          <w:u w:val="single"/>
          <w:lang w:val="x-none"/>
        </w:rPr>
        <w:t>處</w:t>
      </w:r>
    </w:p>
    <w:p w14:paraId="6D1CE576" w14:textId="100DE9F7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1)</w:t>
      </w: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>Increasing average labour productivity</w:t>
      </w:r>
      <w:r w:rsidR="00636905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636905" w:rsidRPr="00A9253C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提高平均勞動生產率</w:t>
      </w:r>
    </w:p>
    <w:p w14:paraId="089BCDCA" w14:textId="77777777" w:rsidR="00C04549" w:rsidRPr="00A9253C" w:rsidRDefault="00C04549" w:rsidP="009636E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>(productivity= Total output / Total working hour (man-hour))</w:t>
      </w:r>
    </w:p>
    <w:p w14:paraId="2FB01EF5" w14:textId="0415B760" w:rsidR="00636905" w:rsidRPr="00A9253C" w:rsidRDefault="00636905" w:rsidP="0063690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375B10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75B1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(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生產率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=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總產量</w:t>
      </w:r>
      <w:r w:rsidR="00375B1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/</w:t>
      </w:r>
      <w:r w:rsidR="00375B1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總工時（</w:t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工</w:t>
      </w:r>
      <w:r w:rsidRPr="00A9253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時）</w:t>
      </w:r>
      <w:r w:rsidR="00375B10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)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7"/>
        <w:gridCol w:w="5213"/>
      </w:tblGrid>
      <w:tr w:rsidR="00636905" w:rsidRPr="00A9253C" w14:paraId="465D34FC" w14:textId="77777777" w:rsidTr="00B60869">
        <w:tc>
          <w:tcPr>
            <w:tcW w:w="5225" w:type="dxa"/>
          </w:tcPr>
          <w:p w14:paraId="13DFDF26" w14:textId="77777777" w:rsidR="00636905" w:rsidRPr="00A9253C" w:rsidRDefault="00636905" w:rsidP="00636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i)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C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hoosing the ___________ person for the job</w:t>
            </w:r>
          </w:p>
          <w:p w14:paraId="7D5BE90D" w14:textId="19E0C1C9" w:rsidR="00407AD6" w:rsidRPr="00A9253C" w:rsidRDefault="00407AD6" w:rsidP="00636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4A089587" w14:textId="300868BC" w:rsidR="00636905" w:rsidRPr="00A9253C" w:rsidRDefault="00636905" w:rsidP="00636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="00407AD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選擇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的人選</w:t>
            </w:r>
          </w:p>
        </w:tc>
      </w:tr>
      <w:tr w:rsidR="00636905" w:rsidRPr="00A9253C" w14:paraId="7A162AE3" w14:textId="77777777" w:rsidTr="00B60869">
        <w:tc>
          <w:tcPr>
            <w:tcW w:w="5225" w:type="dxa"/>
          </w:tcPr>
          <w:p w14:paraId="00C67254" w14:textId="310ADDAD" w:rsidR="00636905" w:rsidRPr="00A9253C" w:rsidRDefault="00636905" w:rsidP="00636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ii) ____________________________</w:t>
            </w:r>
          </w:p>
          <w:p w14:paraId="6F0525A3" w14:textId="3B4B3735" w:rsidR="00636905" w:rsidRPr="00A9253C" w:rsidRDefault="00636905" w:rsidP="00407AD6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more skillful at a job due to continuous doing in the same task</w:t>
            </w:r>
          </w:p>
          <w:p w14:paraId="61CA1695" w14:textId="3E59E7D4" w:rsidR="00407AD6" w:rsidRPr="00A9253C" w:rsidRDefault="00407AD6" w:rsidP="00FF091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20D12D3E" w14:textId="3F529757" w:rsidR="00636905" w:rsidRPr="00A9253C" w:rsidRDefault="00636905" w:rsidP="003A0E3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ii) __________________</w:t>
            </w:r>
          </w:p>
          <w:p w14:paraId="003B32BD" w14:textId="5C89ADAE" w:rsidR="00636905" w:rsidRPr="00A9253C" w:rsidRDefault="00636905" w:rsidP="00407AD6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由於不斷持續做同樣的任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務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，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因此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在工作中更加熟練</w:t>
            </w:r>
          </w:p>
        </w:tc>
      </w:tr>
      <w:tr w:rsidR="00636905" w:rsidRPr="00A9253C" w14:paraId="17CF1C89" w14:textId="77777777" w:rsidTr="00B60869">
        <w:tc>
          <w:tcPr>
            <w:tcW w:w="5225" w:type="dxa"/>
          </w:tcPr>
          <w:p w14:paraId="235CF972" w14:textId="5C6318F6" w:rsidR="00FF091D" w:rsidRPr="00A9253C" w:rsidRDefault="00636905" w:rsidP="00FF091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iii) ______</w:t>
            </w:r>
            <w:r w:rsidR="00407AD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___ in learning all the jobs and changing the tasks </w:t>
            </w:r>
          </w:p>
          <w:p w14:paraId="1553223F" w14:textId="4553761D" w:rsidR="00636905" w:rsidRPr="00A9253C" w:rsidRDefault="00636905" w:rsidP="004D1CEF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each labor only specializes in doing a single task</w:t>
            </w:r>
          </w:p>
          <w:p w14:paraId="7A5A7D42" w14:textId="6EE6EB45" w:rsidR="00407AD6" w:rsidRPr="00A9253C" w:rsidRDefault="00407AD6" w:rsidP="00FF091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7C4AA652" w14:textId="77B75737" w:rsidR="00FF091D" w:rsidRPr="00A9253C" w:rsidRDefault="00636905" w:rsidP="00FF091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iii) ___</w:t>
            </w:r>
            <w:r w:rsidR="00407AD6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學習所有工作和改變任務的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</w:t>
            </w:r>
          </w:p>
          <w:p w14:paraId="775014F6" w14:textId="56E99201" w:rsidR="00636905" w:rsidRPr="00A9253C" w:rsidRDefault="00636905" w:rsidP="00407AD6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每個勞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工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只專門做單一任務</w:t>
            </w:r>
          </w:p>
          <w:p w14:paraId="564107A5" w14:textId="77777777" w:rsidR="00636905" w:rsidRPr="00A9253C" w:rsidRDefault="00636905" w:rsidP="003A0E3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636905" w:rsidRPr="00A9253C" w14:paraId="3BC4D345" w14:textId="77777777" w:rsidTr="00B60869">
        <w:tc>
          <w:tcPr>
            <w:tcW w:w="5225" w:type="dxa"/>
          </w:tcPr>
          <w:p w14:paraId="7F867434" w14:textId="4E8876B3" w:rsidR="00636905" w:rsidRPr="00A9253C" w:rsidRDefault="00636905" w:rsidP="00636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iv) __________________</w:t>
            </w:r>
          </w:p>
          <w:p w14:paraId="387020DD" w14:textId="40B9C049" w:rsidR="00636905" w:rsidRPr="00A9253C" w:rsidRDefault="00636905" w:rsidP="004D1CEF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complex work is divided into simple tasks, firm can</w:t>
            </w:r>
            <w:r w:rsidR="00FF091D"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easily design specialized machine for each task.</w:t>
            </w:r>
          </w:p>
          <w:p w14:paraId="6424F72F" w14:textId="4C35533A" w:rsidR="00407AD6" w:rsidRPr="00A9253C" w:rsidRDefault="00407AD6" w:rsidP="00FF091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792BAF7F" w14:textId="64B065D6" w:rsidR="00636905" w:rsidRPr="00A9253C" w:rsidRDefault="00636905" w:rsidP="003A0E3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iv) ________________</w:t>
            </w:r>
          </w:p>
          <w:p w14:paraId="3CDB1516" w14:textId="5E81CD82" w:rsidR="00636905" w:rsidRPr="00A9253C" w:rsidRDefault="00636905" w:rsidP="004D1CEF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複雜的工作被分解成簡單的任務，</w:t>
            </w:r>
            <w:r w:rsidR="00375B10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企業便能夠</w:t>
            </w:r>
            <w:r w:rsidR="00375B10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輕鬆地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為每項任務設計專門的機器</w:t>
            </w:r>
          </w:p>
        </w:tc>
      </w:tr>
      <w:tr w:rsidR="00636905" w:rsidRPr="00A9253C" w14:paraId="3BB51CB0" w14:textId="77777777" w:rsidTr="00B60869">
        <w:tc>
          <w:tcPr>
            <w:tcW w:w="5225" w:type="dxa"/>
          </w:tcPr>
          <w:p w14:paraId="08E9D596" w14:textId="5C87E1A7" w:rsidR="00636905" w:rsidRPr="00A9253C" w:rsidRDefault="00636905" w:rsidP="00636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v) ______________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in mo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ving around job</w:t>
            </w:r>
          </w:p>
          <w:p w14:paraId="426C55C2" w14:textId="1C0F9E5D" w:rsidR="00636905" w:rsidRPr="00A9253C" w:rsidRDefault="00636905" w:rsidP="004D1CEF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each labor can stay at the same place to work to decrease the time used to move to another department</w:t>
            </w:r>
          </w:p>
          <w:p w14:paraId="0DB394F7" w14:textId="77777777" w:rsidR="00407AD6" w:rsidRPr="00A9253C" w:rsidRDefault="00407AD6" w:rsidP="00FF091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3D66876C" w14:textId="5009505D" w:rsidR="00636905" w:rsidRPr="00A9253C" w:rsidRDefault="00636905" w:rsidP="003A0E3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v) ______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四處走動的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</w:t>
            </w:r>
          </w:p>
          <w:p w14:paraId="60A1D6AA" w14:textId="5AFE15F2" w:rsidR="00636905" w:rsidRPr="00A9253C" w:rsidRDefault="00636905" w:rsidP="004D1CEF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每個勞</w:t>
            </w: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工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都可以留在同一個地方工作以減少用於轉移到另一個部門的時間</w:t>
            </w:r>
          </w:p>
        </w:tc>
      </w:tr>
    </w:tbl>
    <w:p w14:paraId="0A696F44" w14:textId="7ECA74E3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7F3132A" w14:textId="0332FEEA" w:rsidR="00312D92" w:rsidRPr="00A9253C" w:rsidRDefault="00312D92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A1810C" w14:textId="77777777" w:rsidR="00312D92" w:rsidRPr="00A9253C" w:rsidRDefault="00312D92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9A7FCDA" w14:textId="77777777" w:rsidR="004D1CEF" w:rsidRPr="00A9253C" w:rsidRDefault="004D1CEF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9DE3F33" w14:textId="21CE6002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2)</w:t>
      </w: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>Making full use of capital goods</w:t>
      </w:r>
      <w:r w:rsidR="00636905"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636905" w:rsidRPr="00A9253C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充分利用資本物品</w:t>
      </w:r>
    </w:p>
    <w:p w14:paraId="4CCB184B" w14:textId="2D9A85CF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C0C1F2F" w14:textId="77777777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E921A7D" w14:textId="77777777" w:rsidR="00636905" w:rsidRPr="00A9253C" w:rsidRDefault="00636905" w:rsidP="00C0454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6FC532" w14:textId="2BE9DF5D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3)</w:t>
      </w:r>
      <w:r w:rsidRPr="00A9253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Saving resources </w:t>
      </w:r>
      <w:r w:rsidR="00636905" w:rsidRPr="00A9253C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節</w:t>
      </w:r>
      <w:r w:rsidR="00636905" w:rsidRPr="00A9253C">
        <w:rPr>
          <w:rFonts w:ascii="Times New Roman" w:hAnsi="Times New Roman" w:cs="Times New Roman"/>
          <w:b/>
          <w:color w:val="000000" w:themeColor="text1"/>
          <w:sz w:val="20"/>
          <w:szCs w:val="20"/>
          <w:lang w:val="x-none"/>
        </w:rPr>
        <w:t>省</w:t>
      </w:r>
      <w:r w:rsidR="00636905" w:rsidRPr="00A9253C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資源</w:t>
      </w:r>
    </w:p>
    <w:p w14:paraId="5F5F3FB8" w14:textId="2D01800F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E56B51" w14:textId="77777777" w:rsidR="00636905" w:rsidRPr="00A9253C" w:rsidRDefault="00636905" w:rsidP="00C0454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29CC995" w14:textId="152F816B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4)</w:t>
      </w:r>
      <w:r w:rsidRPr="00A9253C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Improving living standard </w:t>
      </w:r>
      <w:r w:rsidR="00636905" w:rsidRPr="00A9253C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提高生活水平</w:t>
      </w:r>
    </w:p>
    <w:p w14:paraId="73EE1C43" w14:textId="0D22643A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color w:val="000000" w:themeColor="text1"/>
        </w:rPr>
        <w:tab/>
      </w:r>
    </w:p>
    <w:p w14:paraId="112C54CD" w14:textId="77777777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CBDECE0" w14:textId="77777777" w:rsidR="00C04549" w:rsidRPr="00A9253C" w:rsidRDefault="00C04549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40FDA61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D21E892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D15F182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8D5EBE5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CF63E60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8A78872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C6487A0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BA86DF4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37CE340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9A49258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72A768F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FE2B076" w14:textId="77777777" w:rsidR="00A753CC" w:rsidRPr="00A9253C" w:rsidRDefault="00A753CC" w:rsidP="00C04549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3378B86" w14:textId="77777777" w:rsidR="00574AF5" w:rsidRPr="00A9253C" w:rsidRDefault="00574AF5" w:rsidP="00574AF5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10B861DB" w14:textId="2155CA9F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</w:t>
      </w:r>
      <w:r w:rsidR="00C84EB3" w:rsidRPr="00A9253C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Disadvantage of 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d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 xml:space="preserve">ivision of 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l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>abo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u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>r</w:t>
      </w:r>
      <w:r w:rsidR="00636905" w:rsidRPr="00A9253C">
        <w:rPr>
          <w:rFonts w:ascii="Times New Roman" w:hAnsi="Times New Roman" w:cs="Times New Roman"/>
          <w:b/>
          <w:bCs/>
          <w:color w:val="000000" w:themeColor="text1"/>
          <w:u w:val="single"/>
          <w:lang w:val="x-none"/>
        </w:rPr>
        <w:t>分工的壞</w:t>
      </w:r>
      <w:r w:rsidR="00636905" w:rsidRPr="00A9253C">
        <w:rPr>
          <w:rFonts w:ascii="Times New Roman" w:hAnsi="Times New Roman" w:cs="Times New Roman" w:hint="eastAsia"/>
          <w:b/>
          <w:bCs/>
          <w:color w:val="000000" w:themeColor="text1"/>
          <w:u w:val="single"/>
          <w:lang w:val="x-none"/>
        </w:rPr>
        <w:t>處</w:t>
      </w:r>
    </w:p>
    <w:p w14:paraId="5BFBA1D6" w14:textId="7FB32771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1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Monotonous and boring work</w:t>
      </w:r>
      <w:r w:rsidR="00636905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636905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單調乏味的工作</w:t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36905" w:rsidRPr="00A9253C" w14:paraId="6A9B11F1" w14:textId="77777777" w:rsidTr="00B60869">
        <w:tc>
          <w:tcPr>
            <w:tcW w:w="5225" w:type="dxa"/>
          </w:tcPr>
          <w:p w14:paraId="617256B1" w14:textId="43774646" w:rsidR="00636905" w:rsidRPr="00A9253C" w:rsidRDefault="00636905" w:rsidP="00312D92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Workers repeat the same work every day, works become monotonous and boring.</w:t>
            </w:r>
          </w:p>
        </w:tc>
        <w:tc>
          <w:tcPr>
            <w:tcW w:w="5225" w:type="dxa"/>
          </w:tcPr>
          <w:p w14:paraId="7A74B6F0" w14:textId="685ADCDC" w:rsidR="00636905" w:rsidRPr="00A9253C" w:rsidRDefault="00636905" w:rsidP="00312D92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工人每天重複同樣的工作，工作變得單調乏味。</w:t>
            </w:r>
          </w:p>
        </w:tc>
      </w:tr>
    </w:tbl>
    <w:p w14:paraId="5F7C7851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0DA687E8" w14:textId="20251396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2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Greater risk of unemployment</w:t>
      </w:r>
      <w:r w:rsidR="006D0761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6D0761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更大的失業風險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6D0761" w:rsidRPr="00A9253C" w14:paraId="12ADAD33" w14:textId="77777777" w:rsidTr="00B60869">
        <w:tc>
          <w:tcPr>
            <w:tcW w:w="5225" w:type="dxa"/>
          </w:tcPr>
          <w:p w14:paraId="2D691C74" w14:textId="6E8051AA" w:rsidR="006D0761" w:rsidRPr="00A9253C" w:rsidRDefault="006D0761" w:rsidP="00312D92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Since workers are trained for a particular job, it is difficult for them to find another type of job.</w:t>
            </w:r>
          </w:p>
        </w:tc>
        <w:tc>
          <w:tcPr>
            <w:tcW w:w="5225" w:type="dxa"/>
          </w:tcPr>
          <w:p w14:paraId="34754A3C" w14:textId="2DB973EE" w:rsidR="006D0761" w:rsidRPr="00A9253C" w:rsidRDefault="006D0761" w:rsidP="00312D9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由於工人接受了特定工作的培訓，他們</w:t>
            </w:r>
            <w:r w:rsidR="00840902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  <w:lang w:eastAsia="zh-HK"/>
              </w:rPr>
              <w:t>的技能變得單一</w:t>
            </w:r>
            <w:r w:rsidR="00840902"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，</w:t>
            </w:r>
            <w:r w:rsidR="00840902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  <w:lang w:eastAsia="zh-HK"/>
              </w:rPr>
              <w:t>較</w:t>
            </w: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難找到其他類型的工作。</w:t>
            </w: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 </w:t>
            </w:r>
          </w:p>
        </w:tc>
      </w:tr>
    </w:tbl>
    <w:p w14:paraId="48B87917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6E7F154C" w14:textId="4BF48B6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3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Greater degree of interdependence</w:t>
      </w:r>
      <w:r w:rsidR="006D0761" w:rsidRPr="00A9253C">
        <w:rPr>
          <w:rFonts w:hint="eastAsia"/>
          <w:sz w:val="20"/>
          <w:szCs w:val="20"/>
        </w:rPr>
        <w:t xml:space="preserve"> </w:t>
      </w:r>
      <w:r w:rsidR="006D0761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 </w:t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6D0761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更大程度的互相依賴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D0761" w:rsidRPr="00A9253C" w14:paraId="7FE99A45" w14:textId="77777777" w:rsidTr="00B60869">
        <w:tc>
          <w:tcPr>
            <w:tcW w:w="5225" w:type="dxa"/>
          </w:tcPr>
          <w:p w14:paraId="4FA8C6A8" w14:textId="5B857C36" w:rsidR="006D0761" w:rsidRPr="00A9253C" w:rsidRDefault="006D0761" w:rsidP="00312D9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A delay on one production stage will affect the whole production process.</w:t>
            </w:r>
          </w:p>
        </w:tc>
        <w:tc>
          <w:tcPr>
            <w:tcW w:w="5225" w:type="dxa"/>
          </w:tcPr>
          <w:p w14:paraId="18DA0B20" w14:textId="20A03B59" w:rsidR="006D0761" w:rsidRPr="00A9253C" w:rsidRDefault="006D0761" w:rsidP="00312D9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一個生產階段的延誤將影響整個生產過程。</w:t>
            </w:r>
          </w:p>
        </w:tc>
      </w:tr>
    </w:tbl>
    <w:p w14:paraId="1C60EF3C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568AA38C" w14:textId="1FE35CCB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4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Standardization of product</w:t>
      </w:r>
      <w:r w:rsidR="006D0761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6D0761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產品標準化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3C0652" w:rsidRPr="00A9253C" w14:paraId="0CC9514A" w14:textId="77777777" w:rsidTr="00B60869">
        <w:tc>
          <w:tcPr>
            <w:tcW w:w="5225" w:type="dxa"/>
          </w:tcPr>
          <w:p w14:paraId="38CE541B" w14:textId="50CCE6E6" w:rsidR="003C0652" w:rsidRPr="00A9253C" w:rsidRDefault="003C0652" w:rsidP="00312D92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Mass production result in standardization of product, which limit the choice of customer.</w:t>
            </w:r>
          </w:p>
        </w:tc>
        <w:tc>
          <w:tcPr>
            <w:tcW w:w="5225" w:type="dxa"/>
          </w:tcPr>
          <w:p w14:paraId="5E7D6CF1" w14:textId="6221E04B" w:rsidR="003C0652" w:rsidRPr="00A9253C" w:rsidRDefault="003C0652" w:rsidP="00312D92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大量生產導致產品標準化，限制了客戶的選擇。</w:t>
            </w:r>
          </w:p>
        </w:tc>
      </w:tr>
    </w:tbl>
    <w:p w14:paraId="4D973942" w14:textId="77777777" w:rsidR="00A753CC" w:rsidRPr="00A9253C" w:rsidRDefault="00A753CC" w:rsidP="00046F5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</w:p>
    <w:p w14:paraId="64D2F271" w14:textId="24A919FA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5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Decline in the quality of craftsmanship</w:t>
      </w:r>
      <w:r w:rsidR="003C065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C0652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工藝質量下降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3C0652" w:rsidRPr="00A9253C" w14:paraId="1EB10F50" w14:textId="77777777" w:rsidTr="00B60869">
        <w:tc>
          <w:tcPr>
            <w:tcW w:w="5225" w:type="dxa"/>
          </w:tcPr>
          <w:p w14:paraId="6283DA99" w14:textId="6B4238E8" w:rsidR="003C0652" w:rsidRPr="00A9253C" w:rsidRDefault="003C0652" w:rsidP="00312D92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Fewer people will specialize in hand-ma</w:t>
            </w:r>
            <w:r w:rsidR="00312D92"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de </w:t>
            </w: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products because of standardization of production. The overall quality of craftsmanship decrease.</w:t>
            </w:r>
          </w:p>
        </w:tc>
        <w:tc>
          <w:tcPr>
            <w:tcW w:w="5225" w:type="dxa"/>
          </w:tcPr>
          <w:p w14:paraId="7765FD3D" w14:textId="5A31929E" w:rsidR="003C0652" w:rsidRPr="00A9253C" w:rsidRDefault="003C0652" w:rsidP="00046F5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由於生產標準化，</w:t>
            </w:r>
            <w:r w:rsidR="00CB43C4"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令</w:t>
            </w: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更少的人專門從事手工產品</w:t>
            </w:r>
            <w:r w:rsidR="00840902"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，</w:t>
            </w: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整體工藝質量下降。</w:t>
            </w:r>
          </w:p>
        </w:tc>
      </w:tr>
    </w:tbl>
    <w:p w14:paraId="07305AC1" w14:textId="6ACB6483" w:rsidR="00A753CC" w:rsidRPr="00A9253C" w:rsidRDefault="00A753CC" w:rsidP="00046F5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</w:rPr>
      </w:pPr>
    </w:p>
    <w:p w14:paraId="17DBDC3F" w14:textId="689D0AAA" w:rsidR="00CA6A1B" w:rsidRPr="00A9253C" w:rsidRDefault="00CA6A1B" w:rsidP="00046F5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</w:rPr>
      </w:pPr>
    </w:p>
    <w:p w14:paraId="6BAF1B49" w14:textId="77777777" w:rsidR="00CA6A1B" w:rsidRPr="00A9253C" w:rsidRDefault="00CA6A1B" w:rsidP="00046F5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</w:rPr>
      </w:pPr>
    </w:p>
    <w:p w14:paraId="06600B1F" w14:textId="34793BDE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lastRenderedPageBreak/>
        <w:t>6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="009636E8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 xml:space="preserve">Limited 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skills of workers</w:t>
      </w:r>
      <w:r w:rsidR="003C065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8C5A99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C0652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工人技能有限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3C0652" w:rsidRPr="00A9253C" w14:paraId="6A3995ED" w14:textId="77777777" w:rsidTr="00B60869">
        <w:tc>
          <w:tcPr>
            <w:tcW w:w="5225" w:type="dxa"/>
          </w:tcPr>
          <w:p w14:paraId="21F7DE66" w14:textId="63AAD79A" w:rsidR="003C0652" w:rsidRPr="00A9253C" w:rsidRDefault="003C0652" w:rsidP="00312D92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With division of labor</w:t>
            </w:r>
          </w:p>
        </w:tc>
        <w:tc>
          <w:tcPr>
            <w:tcW w:w="5225" w:type="dxa"/>
          </w:tcPr>
          <w:p w14:paraId="3D1BAFF1" w14:textId="2F61B317" w:rsidR="003C0652" w:rsidRPr="00A9253C" w:rsidRDefault="003C0652" w:rsidP="00312D92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有分工</w:t>
            </w:r>
          </w:p>
        </w:tc>
      </w:tr>
      <w:tr w:rsidR="003C0652" w:rsidRPr="00A9253C" w14:paraId="19BF4EC8" w14:textId="77777777" w:rsidTr="00B60869">
        <w:tc>
          <w:tcPr>
            <w:tcW w:w="5225" w:type="dxa"/>
          </w:tcPr>
          <w:p w14:paraId="3E399C16" w14:textId="79BE28FC" w:rsidR="003C0652" w:rsidRPr="00A9253C" w:rsidRDefault="003C0652" w:rsidP="004D1CEF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Workers are not required to learn all</w:t>
            </w:r>
            <w:r w:rsidR="004D1CEF"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production stage but only one</w:t>
            </w:r>
            <w:r w:rsidR="004D1CEF"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of the production</w:t>
            </w: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stage</w:t>
            </w:r>
            <w:proofErr w:type="gramEnd"/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5225" w:type="dxa"/>
          </w:tcPr>
          <w:p w14:paraId="4325BC8D" w14:textId="644F3C6D" w:rsidR="003C0652" w:rsidRPr="00A9253C" w:rsidRDefault="003C0652" w:rsidP="00312D92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工人不需要學習所有生產階段</w:t>
            </w:r>
            <w:r w:rsidR="0084090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的技能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，只需學習一個</w:t>
            </w:r>
            <w:r w:rsidR="004D1CEF"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階段</w:t>
            </w:r>
            <w:r w:rsidR="0084090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的技能</w:t>
            </w:r>
            <w:r w:rsidR="0084090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便足夠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。</w:t>
            </w:r>
          </w:p>
        </w:tc>
      </w:tr>
    </w:tbl>
    <w:p w14:paraId="2D975EDB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1ED30C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0FFE721" w14:textId="7E4E496F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C641FA9" w14:textId="6A715233" w:rsidR="00631A16" w:rsidRPr="00A9253C" w:rsidRDefault="00631A16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86B5675" w14:textId="77777777" w:rsidR="00A0118A" w:rsidRPr="00A9253C" w:rsidRDefault="00A0118A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917466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B4B90DE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5278612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622C315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A241315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48FC1DD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FDF819B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5EE1DDF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DAEAA2D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F8F6EB8" w14:textId="77777777" w:rsidR="00A753CC" w:rsidRPr="00A9253C" w:rsidRDefault="00A753CC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98044EA" w14:textId="77777777" w:rsidR="00A753CC" w:rsidRPr="00A9253C" w:rsidRDefault="00A753CC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CFE33B5" w14:textId="77777777" w:rsidR="00A753CC" w:rsidRPr="00A9253C" w:rsidRDefault="00A753CC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7CFEB5F" w14:textId="77777777" w:rsidR="00A753CC" w:rsidRPr="00A9253C" w:rsidRDefault="00A753CC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36C5F2" w14:textId="77777777" w:rsidR="00A753CC" w:rsidRPr="00A9253C" w:rsidRDefault="00A753CC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3D8A0CA" w14:textId="77777777" w:rsidR="00A753CC" w:rsidRPr="00A9253C" w:rsidRDefault="00A753CC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D06106" w14:textId="77777777" w:rsidR="003C0652" w:rsidRPr="00A9253C" w:rsidRDefault="003C0652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25B8FDD" w14:textId="47E2321A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5.7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>Disadvantage of division of labour</w:t>
      </w:r>
      <w:r w:rsidR="00A753CC" w:rsidRPr="00A9253C">
        <w:rPr>
          <w:rFonts w:ascii="Times New Roman" w:hAnsi="Times New Roman" w:cs="Times New Roman"/>
          <w:b/>
          <w:bCs/>
          <w:color w:val="000000" w:themeColor="text1"/>
          <w:u w:val="single"/>
          <w:lang w:val="x-none"/>
        </w:rPr>
        <w:t>分工的壞</w:t>
      </w:r>
      <w:r w:rsidR="00A753CC" w:rsidRPr="00A9253C">
        <w:rPr>
          <w:rFonts w:ascii="Times New Roman" w:hAnsi="Times New Roman" w:cs="Times New Roman" w:hint="eastAsia"/>
          <w:b/>
          <w:bCs/>
          <w:color w:val="000000" w:themeColor="text1"/>
          <w:u w:val="single"/>
          <w:lang w:val="x-none"/>
        </w:rPr>
        <w:t>處</w:t>
      </w:r>
    </w:p>
    <w:p w14:paraId="7DAAEAD2" w14:textId="37B69F34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1)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  <w:t>Monotonous and boring work</w:t>
      </w:r>
      <w:r w:rsidR="00A753CC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CA6A1B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A753CC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單調乏味的工作</w:t>
      </w:r>
    </w:p>
    <w:p w14:paraId="20FF7CD1" w14:textId="746AD8A0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</w:p>
    <w:p w14:paraId="04642197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10695229" w14:textId="74066614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2)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  <w:t>Greater risk of unemployment</w:t>
      </w:r>
      <w:r w:rsidR="00A753CC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CA6A1B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A753CC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更大的失業風險</w:t>
      </w:r>
    </w:p>
    <w:p w14:paraId="33819A21" w14:textId="57BC4E58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</w:p>
    <w:p w14:paraId="0E02B66A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191CAC7E" w14:textId="34870574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3)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  <w:t>Greater degree of interdependence</w:t>
      </w:r>
      <w:r w:rsidR="00A753CC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CA6A1B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A753CC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更大程度的互相依賴</w:t>
      </w:r>
    </w:p>
    <w:p w14:paraId="7C122926" w14:textId="2EED8DC3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</w:p>
    <w:p w14:paraId="5FC18CAA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1F3E4B53" w14:textId="3AE8F41B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4)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  <w:t>Standardization of product</w:t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CA6A1B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A753CC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產品標準化</w:t>
      </w:r>
    </w:p>
    <w:p w14:paraId="33DC6268" w14:textId="52E1A1BA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</w:p>
    <w:p w14:paraId="28B7EC8D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32FA9C9D" w14:textId="15E975CB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5)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  <w:t>Decline in the quality of craftsmanship</w:t>
      </w:r>
      <w:r w:rsidR="00A753CC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CA6A1B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A753CC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工藝質量下降</w:t>
      </w:r>
    </w:p>
    <w:p w14:paraId="53570023" w14:textId="62AA5261" w:rsidR="001A64CA" w:rsidRPr="00A9253C" w:rsidRDefault="001A64CA" w:rsidP="001A64CA">
      <w:pPr>
        <w:spacing w:line="360" w:lineRule="auto"/>
        <w:ind w:left="480" w:hanging="480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</w:p>
    <w:p w14:paraId="4BAD1508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4A0CB756" w14:textId="3858B940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6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 xml:space="preserve">Limited 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skills of workers</w:t>
      </w:r>
      <w:r w:rsidR="00A753CC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CA6A1B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A753CC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工人技能有限</w:t>
      </w:r>
    </w:p>
    <w:p w14:paraId="55C4ECD8" w14:textId="5A2F2F54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</w:p>
    <w:p w14:paraId="5F3786A6" w14:textId="39992FDB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7EBEF248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61AFDC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A486EF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381EFE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09D1C2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2C0F75D" w14:textId="77777777" w:rsidR="001A64CA" w:rsidRPr="00A9253C" w:rsidRDefault="001A64CA" w:rsidP="001A64C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452AEF6" w14:textId="7ED4FF0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</w:t>
      </w:r>
      <w:r w:rsidR="00C84EB3" w:rsidRPr="00A9253C">
        <w:rPr>
          <w:rFonts w:ascii="Times New Roman" w:hAnsi="Times New Roman" w:cs="Times New Roman"/>
          <w:b/>
          <w:color w:val="000000" w:themeColor="text1"/>
          <w:u w:val="single"/>
        </w:rPr>
        <w:t>8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Limitation of 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d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 xml:space="preserve">ivision of 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l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>abo</w:t>
      </w:r>
      <w:r w:rsidR="005969FC" w:rsidRPr="00A9253C">
        <w:rPr>
          <w:rFonts w:ascii="Times New Roman" w:hAnsi="Times New Roman" w:cs="Times New Roman"/>
          <w:b/>
          <w:color w:val="000000" w:themeColor="text1"/>
          <w:u w:val="single"/>
        </w:rPr>
        <w:t>u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>r</w:t>
      </w:r>
      <w:r w:rsidR="00A753CC" w:rsidRPr="00A9253C">
        <w:rPr>
          <w:rFonts w:asciiTheme="majorEastAsia" w:eastAsiaTheme="majorEastAsia" w:hAnsiTheme="majorEastAsia"/>
          <w:b/>
          <w:u w:val="single"/>
          <w:lang w:val="x-none"/>
        </w:rPr>
        <w:t>分工的限制</w:t>
      </w:r>
    </w:p>
    <w:p w14:paraId="4D0B2ECF" w14:textId="3E8CE750" w:rsidR="00046F5D" w:rsidRPr="00A9253C" w:rsidRDefault="00046F5D" w:rsidP="00A753CC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1</w:t>
      </w:r>
      <w:r w:rsidR="006B2A2D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="006B2A2D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Nature of product</w:t>
      </w:r>
      <w:r w:rsidR="00A753CC" w:rsidRPr="00A9253C">
        <w:rPr>
          <w:rFonts w:hint="eastAsia"/>
          <w:sz w:val="20"/>
          <w:szCs w:val="20"/>
        </w:rPr>
        <w:t xml:space="preserve"> </w:t>
      </w:r>
      <w:r w:rsidR="00A753CC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 </w:t>
      </w:r>
      <w:r w:rsidR="00A753CC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產品</w:t>
      </w:r>
      <w:r w:rsidR="00A753CC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  <w:lang w:val="x-none"/>
        </w:rPr>
        <w:t>的</w:t>
      </w:r>
      <w:r w:rsidR="00A753CC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性質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A753CC" w:rsidRPr="00A9253C" w14:paraId="149CF84F" w14:textId="77777777" w:rsidTr="00B60869">
        <w:tc>
          <w:tcPr>
            <w:tcW w:w="5225" w:type="dxa"/>
          </w:tcPr>
          <w:p w14:paraId="6AE1CEC4" w14:textId="2413E078" w:rsidR="00A753CC" w:rsidRPr="00A9253C" w:rsidRDefault="00A753CC" w:rsidP="00312D92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Division of </w:t>
            </w:r>
            <w:proofErr w:type="spellStart"/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labou</w:t>
            </w:r>
            <w:proofErr w:type="spellEnd"/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r</w:t>
            </w: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results in standardized products, it is not suitable for those industries that requires individuality and </w:t>
            </w:r>
            <w:r w:rsidR="00A8581D"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unique styles</w:t>
            </w: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 such as painting.</w:t>
            </w:r>
          </w:p>
        </w:tc>
        <w:tc>
          <w:tcPr>
            <w:tcW w:w="5225" w:type="dxa"/>
          </w:tcPr>
          <w:p w14:paraId="73C62C43" w14:textId="710365C8" w:rsidR="00A753CC" w:rsidRPr="00A9253C" w:rsidRDefault="00A8581D" w:rsidP="00312D92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分工導致產品標準化，不適用於繪畫等需要個性化、風格獨特的行業。</w:t>
            </w:r>
          </w:p>
        </w:tc>
      </w:tr>
    </w:tbl>
    <w:p w14:paraId="410F8873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72597617" w14:textId="6145D356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2</w:t>
      </w:r>
      <w:r w:rsidR="006B2A2D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="006B2A2D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Size of market</w:t>
      </w:r>
      <w:r w:rsidR="00A8581D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A8581D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市場的規模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A8581D" w:rsidRPr="00A9253C" w14:paraId="6A6EDAC6" w14:textId="77777777" w:rsidTr="00B60869">
        <w:tc>
          <w:tcPr>
            <w:tcW w:w="5225" w:type="dxa"/>
          </w:tcPr>
          <w:p w14:paraId="7DC3D2F8" w14:textId="7E54808D" w:rsidR="00A8581D" w:rsidRPr="00A9253C" w:rsidRDefault="00A8581D" w:rsidP="00312D92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>If the market is small, division of labor can only be carried out to a limited extent only.</w:t>
            </w:r>
          </w:p>
        </w:tc>
        <w:tc>
          <w:tcPr>
            <w:tcW w:w="5225" w:type="dxa"/>
          </w:tcPr>
          <w:p w14:paraId="5C8160E3" w14:textId="307DC672" w:rsidR="00A8581D" w:rsidRPr="00A9253C" w:rsidRDefault="007D0610" w:rsidP="00312D92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如果市場很小，分工只能有限</w:t>
            </w:r>
            <w:r w:rsidRPr="00A9253C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度地</w:t>
            </w:r>
            <w:r w:rsidRPr="00A9253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進行。</w:t>
            </w:r>
          </w:p>
        </w:tc>
      </w:tr>
    </w:tbl>
    <w:p w14:paraId="258FD449" w14:textId="77777777" w:rsidR="00A8581D" w:rsidRPr="00A9253C" w:rsidRDefault="00A8581D" w:rsidP="00046F5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5DEC5F0E" w14:textId="4493D511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3</w:t>
      </w:r>
      <w:r w:rsidR="006B2A2D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)</w:t>
      </w:r>
      <w:r w:rsidR="006B2A2D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Possibilities of trade</w:t>
      </w:r>
      <w:r w:rsidR="003312F0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3312F0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貿易的可能性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3312F0" w:rsidRPr="00A9253C" w14:paraId="462EC1E3" w14:textId="77777777" w:rsidTr="00B60869">
        <w:tc>
          <w:tcPr>
            <w:tcW w:w="5225" w:type="dxa"/>
          </w:tcPr>
          <w:p w14:paraId="1C6B17DB" w14:textId="3A4EE62B" w:rsidR="003312F0" w:rsidRPr="00A9253C" w:rsidRDefault="003312F0" w:rsidP="00312D92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If trade is prohibited, it is not beneficial to practice division of labor.</w:t>
            </w:r>
          </w:p>
        </w:tc>
        <w:tc>
          <w:tcPr>
            <w:tcW w:w="5225" w:type="dxa"/>
          </w:tcPr>
          <w:p w14:paraId="537EE547" w14:textId="16E4F218" w:rsidR="003312F0" w:rsidRPr="00A9253C" w:rsidRDefault="003312F0" w:rsidP="00312D92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如果禁止貿易，不利於分工。</w:t>
            </w:r>
            <w:r w:rsidRPr="00A9253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 </w:t>
            </w:r>
          </w:p>
        </w:tc>
      </w:tr>
    </w:tbl>
    <w:p w14:paraId="50077C25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A326C09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B6771E2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A88B210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923C3D1" w14:textId="5BFA2FB6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8053B93" w14:textId="77777777" w:rsidR="00B60869" w:rsidRPr="00A9253C" w:rsidRDefault="00B60869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C1BDEA6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4396937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9860D76" w14:textId="7D94340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99CDCBD" w14:textId="77777777" w:rsidR="00301893" w:rsidRPr="00A9253C" w:rsidRDefault="00301893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6BF67B2" w14:textId="77777777" w:rsidR="00046F5D" w:rsidRPr="00A9253C" w:rsidRDefault="00046F5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12E8CB6" w14:textId="44376E5E" w:rsidR="00C84EB3" w:rsidRPr="00A9253C" w:rsidRDefault="00C84EB3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1592AC7" w14:textId="0F265A32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5.8</w:t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A9253C">
        <w:rPr>
          <w:rFonts w:ascii="Times New Roman" w:hAnsi="Times New Roman" w:cs="Times New Roman"/>
          <w:b/>
          <w:color w:val="000000" w:themeColor="text1"/>
          <w:u w:val="single"/>
        </w:rPr>
        <w:tab/>
        <w:t>Limitation of division of labour</w:t>
      </w:r>
      <w:r w:rsidR="003312F0" w:rsidRPr="00A9253C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3312F0" w:rsidRPr="00A9253C">
        <w:rPr>
          <w:rFonts w:asciiTheme="majorEastAsia" w:eastAsiaTheme="majorEastAsia" w:hAnsiTheme="majorEastAsia"/>
          <w:b/>
          <w:u w:val="single"/>
          <w:lang w:val="x-none"/>
        </w:rPr>
        <w:t>分工的限制</w:t>
      </w:r>
    </w:p>
    <w:p w14:paraId="54CAB3FD" w14:textId="43F1141C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1)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  <w:t>Nature of product</w:t>
      </w:r>
      <w:r w:rsidR="00002B55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002B55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產品</w:t>
      </w:r>
      <w:r w:rsidR="00002B55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  <w:lang w:val="x-none"/>
        </w:rPr>
        <w:t>的</w:t>
      </w:r>
      <w:r w:rsidR="00002B55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性質</w:t>
      </w:r>
    </w:p>
    <w:p w14:paraId="4AE5AFE1" w14:textId="481820EE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</w:p>
    <w:p w14:paraId="60B42665" w14:textId="77777777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68992147" w14:textId="77777777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559E9920" w14:textId="3DD3A4F6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2)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  <w:t>Size of market</w:t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002B55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市場的規模</w:t>
      </w:r>
    </w:p>
    <w:p w14:paraId="406555E3" w14:textId="68387B44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ab/>
      </w:r>
    </w:p>
    <w:p w14:paraId="0A9CC993" w14:textId="77777777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0A8EE7CF" w14:textId="77777777" w:rsidR="00002B55" w:rsidRPr="00A9253C" w:rsidRDefault="00002B55" w:rsidP="006B2A2D">
      <w:pPr>
        <w:spacing w:line="360" w:lineRule="auto"/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</w:pPr>
    </w:p>
    <w:p w14:paraId="3BEDB34A" w14:textId="0C66301A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>3)</w:t>
      </w:r>
      <w:r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  <w:t>Possibilities of trade</w:t>
      </w:r>
      <w:r w:rsidR="00002B55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 xml:space="preserve"> </w:t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12D92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301893" w:rsidRPr="00A9253C">
        <w:rPr>
          <w:rFonts w:ascii="Times New Roman" w:hAnsi="Times New Roman" w:cs="Times New Roman"/>
          <w:b/>
          <w:iCs/>
          <w:color w:val="000000" w:themeColor="text1"/>
          <w:sz w:val="20"/>
          <w:szCs w:val="20"/>
        </w:rPr>
        <w:tab/>
      </w:r>
      <w:r w:rsidR="00002B55" w:rsidRPr="00A9253C">
        <w:rPr>
          <w:rFonts w:ascii="Times New Roman" w:hAnsi="Times New Roman" w:cs="Times New Roman" w:hint="eastAsia"/>
          <w:b/>
          <w:iCs/>
          <w:color w:val="000000" w:themeColor="text1"/>
          <w:sz w:val="20"/>
          <w:szCs w:val="20"/>
        </w:rPr>
        <w:t>貿易的可能性</w:t>
      </w:r>
    </w:p>
    <w:p w14:paraId="29040223" w14:textId="4195D790" w:rsidR="006B2A2D" w:rsidRPr="00A9253C" w:rsidRDefault="006B2A2D" w:rsidP="006B2A2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A9253C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D91E70A" w14:textId="2C7B784B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C2ABF1" w14:textId="224AF619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0CFE3BE" w14:textId="3260AE84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213C429" w14:textId="0B593A4E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91E7AE7" w14:textId="215DF571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C9DBDE7" w14:textId="3A8B1631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DF3663" w14:textId="02362C9D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35A42CC" w14:textId="68C17C0D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1C0FDE0" w14:textId="43D85D95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E8AE37C" w14:textId="1145FB65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4CA0205" w14:textId="14BC59BA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8CAFB3B" w14:textId="3E14C4ED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72C78D5" w14:textId="702440BE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F9D8061" w14:textId="77777777" w:rsidR="006B2A2D" w:rsidRPr="00A9253C" w:rsidRDefault="006B2A2D" w:rsidP="00046F5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D8FE81" w14:textId="53D4C54D" w:rsidR="00C84EB3" w:rsidRPr="00A9253C" w:rsidRDefault="00C84EB3" w:rsidP="00C84EB3">
      <w:pPr>
        <w:widowControl/>
        <w:spacing w:line="276" w:lineRule="auto"/>
        <w:rPr>
          <w:rFonts w:asciiTheme="majorEastAsia" w:eastAsiaTheme="majorEastAsia" w:hAnsiTheme="majorEastAsia"/>
          <w:b/>
          <w:u w:val="single"/>
          <w:lang w:val="x-none"/>
        </w:rPr>
      </w:pPr>
      <w:r w:rsidRPr="00A9253C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5.9</w:t>
      </w:r>
      <w:r w:rsidRPr="00A9253C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</w:r>
      <w:r w:rsidRPr="00A9253C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  <w:t>Multiple Choice Question Flow</w:t>
      </w:r>
      <w:r w:rsidR="00002B55" w:rsidRPr="00A9253C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 xml:space="preserve"> </w:t>
      </w:r>
      <w:r w:rsidR="00002B55" w:rsidRPr="00A9253C">
        <w:rPr>
          <w:rFonts w:asciiTheme="majorEastAsia" w:eastAsiaTheme="majorEastAsia" w:hAnsiTheme="majorEastAsia"/>
          <w:b/>
          <w:u w:val="single"/>
          <w:lang w:val="x-none"/>
        </w:rPr>
        <w:t>MC框架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B60869" w:rsidRPr="00A9253C" w14:paraId="1F2A9B34" w14:textId="77777777" w:rsidTr="00B60869">
        <w:tc>
          <w:tcPr>
            <w:tcW w:w="10450" w:type="dxa"/>
          </w:tcPr>
          <w:p w14:paraId="060EF06D" w14:textId="77777777" w:rsidR="00B60869" w:rsidRPr="00A9253C" w:rsidRDefault="00B60869" w:rsidP="00B60869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A9253C">
              <w:rPr>
                <w:rFonts w:ascii="Copperplate Gothic Bold" w:hAnsi="Copperplate Gothic Bold"/>
                <w:sz w:val="20"/>
                <w:szCs w:val="20"/>
              </w:rPr>
              <w:t xml:space="preserve">Type 1 </w:t>
            </w:r>
          </w:p>
          <w:p w14:paraId="02D623BE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0686C0CE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4D2B587A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5220F791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367A6EE2" w14:textId="520B94C1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21568383" w14:textId="0EFFF270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0C046EDC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2187F7D1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618DFCDD" w14:textId="11FC925F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</w:tc>
      </w:tr>
      <w:tr w:rsidR="00B60869" w:rsidRPr="00A9253C" w14:paraId="12595054" w14:textId="77777777" w:rsidTr="00B60869">
        <w:tc>
          <w:tcPr>
            <w:tcW w:w="10450" w:type="dxa"/>
          </w:tcPr>
          <w:p w14:paraId="062A363B" w14:textId="76A95903" w:rsidR="00B60869" w:rsidRPr="00A9253C" w:rsidRDefault="00B60869" w:rsidP="00B60869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A9253C">
              <w:rPr>
                <w:rFonts w:ascii="Copperplate Gothic Bold" w:hAnsi="Copperplate Gothic Bold"/>
                <w:sz w:val="20"/>
                <w:szCs w:val="20"/>
              </w:rPr>
              <w:t xml:space="preserve">Type 2 </w:t>
            </w:r>
          </w:p>
          <w:p w14:paraId="03F09EB1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6BD3CB8C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784F3D8C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7731D64A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0EBBBCF3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37B26991" w14:textId="211D9BEE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07F3C12C" w14:textId="2D4661F1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002833CB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627E2BE8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4090E977" w14:textId="5288BB16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</w:tc>
      </w:tr>
      <w:tr w:rsidR="00B60869" w:rsidRPr="00A9253C" w14:paraId="3AB62A79" w14:textId="77777777" w:rsidTr="00B60869">
        <w:tc>
          <w:tcPr>
            <w:tcW w:w="10450" w:type="dxa"/>
          </w:tcPr>
          <w:p w14:paraId="1C6F247E" w14:textId="1DC39457" w:rsidR="00B60869" w:rsidRPr="00A9253C" w:rsidRDefault="00B60869" w:rsidP="00B60869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A9253C">
              <w:rPr>
                <w:rFonts w:ascii="Copperplate Gothic Bold" w:hAnsi="Copperplate Gothic Bold"/>
                <w:sz w:val="20"/>
                <w:szCs w:val="20"/>
              </w:rPr>
              <w:t>Type 3</w:t>
            </w:r>
          </w:p>
          <w:p w14:paraId="20D68F70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3A48213E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5EB0509E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19BDEFFC" w14:textId="2157B309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3C7C3444" w14:textId="03EDEE52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59DC7C8E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3EAB6B4B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1FA226B7" w14:textId="77777777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  <w:p w14:paraId="076B4EAE" w14:textId="2AB40470" w:rsidR="00B60869" w:rsidRPr="00A9253C" w:rsidRDefault="00B60869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x-none"/>
              </w:rPr>
            </w:pPr>
          </w:p>
        </w:tc>
      </w:tr>
    </w:tbl>
    <w:p w14:paraId="76052A28" w14:textId="7AA33956" w:rsidR="00C84EB3" w:rsidRPr="00A9253C" w:rsidRDefault="00C84EB3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  <w:r w:rsidRPr="00A9253C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5.10</w:t>
      </w:r>
      <w:r w:rsidRPr="00A9253C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  <w:t>Long Question Flow</w:t>
      </w:r>
      <w:r w:rsidR="004F5AEC" w:rsidRPr="00A9253C">
        <w:rPr>
          <w:rFonts w:asciiTheme="majorEastAsia" w:eastAsiaTheme="majorEastAsia" w:hAnsiTheme="majorEastAsia"/>
          <w:b/>
          <w:u w:val="single"/>
          <w:lang w:val="x-none"/>
        </w:rPr>
        <w:t xml:space="preserve"> 長題目框架</w:t>
      </w:r>
    </w:p>
    <w:p w14:paraId="4B6EFB6F" w14:textId="51DACDCD" w:rsidR="004F5AEC" w:rsidRPr="00A9253C" w:rsidRDefault="00C84EB3" w:rsidP="004F5AEC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1: Whether counted </w:t>
      </w:r>
      <w:r w:rsidR="00DE2D7F" w:rsidRPr="00A9253C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as Public good and Private good </w:t>
      </w:r>
    </w:p>
    <w:p w14:paraId="332CE8B1" w14:textId="59D53079" w:rsidR="004F5AEC" w:rsidRPr="00A9253C" w:rsidRDefault="004F5AEC" w:rsidP="004F5AEC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bCs/>
          <w:kern w:val="0"/>
          <w:sz w:val="20"/>
          <w:szCs w:val="20"/>
          <w:lang w:val="x-none"/>
        </w:rPr>
      </w:pP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是否算作共用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品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和私用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品</w:t>
      </w:r>
    </w:p>
    <w:p w14:paraId="12C7BE90" w14:textId="7BD0FB9D" w:rsidR="00C84EB3" w:rsidRPr="00A9253C" w:rsidRDefault="00C84EB3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Explain whether the XXX should be </w:t>
      </w:r>
      <w:r w:rsidR="00DE2D7F" w:rsidRPr="00A9253C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counted as Public / Private good</w:t>
      </w:r>
      <w:r w:rsidRPr="00A9253C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? </w:t>
      </w:r>
    </w:p>
    <w:p w14:paraId="6CA6F0E8" w14:textId="45DDFF51" w:rsidR="004F5AEC" w:rsidRPr="00A9253C" w:rsidRDefault="004F5AEC" w:rsidP="004F5AEC">
      <w:pPr>
        <w:widowControl/>
        <w:spacing w:line="276" w:lineRule="auto"/>
        <w:rPr>
          <w:rFonts w:ascii="Copperplate Gothic Bold" w:eastAsia="Times New Roman" w:hAnsi="Copperplate Gothic Bold" w:cs="Times New Roman"/>
          <w:bCs/>
          <w:kern w:val="0"/>
          <w:sz w:val="20"/>
          <w:szCs w:val="20"/>
          <w:lang w:val="x-none"/>
        </w:rPr>
      </w:pP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解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釋X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XX是否應算作共用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品 /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 xml:space="preserve"> 私用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品？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4F5AEC" w:rsidRPr="00A9253C" w14:paraId="5557D03A" w14:textId="77777777" w:rsidTr="00B60869">
        <w:tc>
          <w:tcPr>
            <w:tcW w:w="5225" w:type="dxa"/>
          </w:tcPr>
          <w:p w14:paraId="0F61CBBF" w14:textId="4E26A3F3" w:rsidR="004F5AEC" w:rsidRPr="00A9253C" w:rsidRDefault="004F5AEC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Stance (Yes / No), State which good it</w:t>
            </w:r>
            <w:r w:rsidR="00916484"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is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.</w:t>
            </w:r>
          </w:p>
        </w:tc>
        <w:tc>
          <w:tcPr>
            <w:tcW w:w="5225" w:type="dxa"/>
          </w:tcPr>
          <w:p w14:paraId="35D206B3" w14:textId="3FC5CAA4" w:rsidR="004F5AEC" w:rsidRPr="00A9253C" w:rsidRDefault="004F5AEC" w:rsidP="00C84EB3">
            <w:pPr>
              <w:widowControl/>
              <w:spacing w:line="276" w:lineRule="auto"/>
              <w:rPr>
                <w:rFonts w:ascii="MS Mincho" w:eastAsia="MS Mincho" w:hAnsi="MS Mincho" w:cs="MS Mincho"/>
                <w:kern w:val="0"/>
                <w:sz w:val="20"/>
                <w:szCs w:val="20"/>
              </w:rPr>
            </w:pPr>
            <w:r w:rsidRPr="00A9253C">
              <w:rPr>
                <w:rFonts w:ascii="MS Mincho" w:eastAsia="MS Mincho" w:hAnsi="MS Mincho" w:cs="MS Mincho"/>
                <w:kern w:val="0"/>
                <w:sz w:val="20"/>
                <w:szCs w:val="20"/>
                <w:lang w:val="en-HK"/>
              </w:rPr>
              <w:t>1</w:t>
            </w:r>
            <w:r w:rsidRPr="00A9253C">
              <w:rPr>
                <w:rFonts w:ascii="MS Mincho" w:eastAsia="MS Mincho" w:hAnsi="MS Mincho" w:cs="MS Mincho"/>
                <w:kern w:val="0"/>
                <w:sz w:val="20"/>
                <w:szCs w:val="20"/>
              </w:rPr>
              <w:t xml:space="preserve">. </w:t>
            </w:r>
            <w:r w:rsidR="00916484"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立場</w:t>
            </w:r>
            <w:r w:rsidR="00916484"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（</w:t>
            </w:r>
            <w:r w:rsidR="00916484"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是</w:t>
            </w:r>
            <w:r w:rsidR="00916484"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 </w:t>
            </w:r>
            <w:r w:rsidR="00916484"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/ 不是</w:t>
            </w:r>
            <w:r w:rsidR="00916484"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）， </w:t>
            </w:r>
            <w:r w:rsidR="00916484"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列明它是哪種物</w:t>
            </w:r>
            <w:r w:rsidR="00916484"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品</w:t>
            </w:r>
            <w:r w:rsidR="00916484" w:rsidRPr="00A9253C">
              <w:rPr>
                <w:rFonts w:ascii="MS Mincho" w:eastAsia="MS Mincho" w:hAnsi="MS Mincho" w:cs="MS Mincho" w:hint="eastAsia"/>
                <w:kern w:val="0"/>
                <w:sz w:val="20"/>
                <w:szCs w:val="20"/>
                <w:lang w:val="x-none"/>
              </w:rPr>
              <w:t>。</w:t>
            </w:r>
          </w:p>
        </w:tc>
      </w:tr>
      <w:tr w:rsidR="004F5AEC" w:rsidRPr="00A9253C" w14:paraId="1C877525" w14:textId="77777777" w:rsidTr="00B60869">
        <w:tc>
          <w:tcPr>
            <w:tcW w:w="5225" w:type="dxa"/>
          </w:tcPr>
          <w:p w14:paraId="24DC1AB0" w14:textId="3353DC07" w:rsidR="004F5AEC" w:rsidRPr="00A9253C" w:rsidRDefault="004F5AEC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It is rival / non-rival in consumption  </w:t>
            </w:r>
          </w:p>
        </w:tc>
        <w:tc>
          <w:tcPr>
            <w:tcW w:w="5225" w:type="dxa"/>
          </w:tcPr>
          <w:p w14:paraId="2AF88EB5" w14:textId="7E822EF9" w:rsidR="004F5AEC" w:rsidRPr="00A9253C" w:rsidRDefault="00916484" w:rsidP="00C84EB3">
            <w:pPr>
              <w:widowControl/>
              <w:spacing w:line="276" w:lineRule="auto"/>
              <w:rPr>
                <w:rFonts w:ascii="MS Mincho" w:eastAsia="MS Mincho" w:hAnsi="MS Mincho" w:cs="MS Mincho"/>
                <w:kern w:val="0"/>
                <w:sz w:val="20"/>
                <w:szCs w:val="20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</w:t>
            </w:r>
            <w:r w:rsidRPr="00A9253C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 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它是競爭性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/ 非競爭性消費</w:t>
            </w:r>
          </w:p>
        </w:tc>
      </w:tr>
      <w:tr w:rsidR="004F5AEC" w:rsidRPr="00A9253C" w14:paraId="3B0F31FE" w14:textId="77777777" w:rsidTr="00B60869">
        <w:tc>
          <w:tcPr>
            <w:tcW w:w="5225" w:type="dxa"/>
          </w:tcPr>
          <w:p w14:paraId="13A5D98C" w14:textId="0E8D0341" w:rsidR="004F5AEC" w:rsidRPr="00A9253C" w:rsidRDefault="004F5AEC" w:rsidP="00C84EB3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3.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It is excludable / non-excludable in consumption</w:t>
            </w:r>
          </w:p>
        </w:tc>
        <w:tc>
          <w:tcPr>
            <w:tcW w:w="5225" w:type="dxa"/>
          </w:tcPr>
          <w:p w14:paraId="5C977FD0" w14:textId="7FA72934" w:rsidR="004F5AEC" w:rsidRPr="00A9253C" w:rsidRDefault="00916484" w:rsidP="00C84EB3">
            <w:pPr>
              <w:widowControl/>
              <w:spacing w:line="276" w:lineRule="auto"/>
              <w:rPr>
                <w:rFonts w:ascii="MS Mincho" w:eastAsia="MS Mincho" w:hAnsi="MS Mincho" w:cs="MS Mincho"/>
                <w:kern w:val="0"/>
                <w:sz w:val="20"/>
                <w:szCs w:val="20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3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. 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它是排他性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/ 非排他性消費</w:t>
            </w:r>
          </w:p>
        </w:tc>
      </w:tr>
    </w:tbl>
    <w:p w14:paraId="7C25B465" w14:textId="12C4965A" w:rsidR="00C84EB3" w:rsidRPr="00A9253C" w:rsidRDefault="00C84EB3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AC8A9C1" w14:textId="73F3B0EA" w:rsidR="00312D92" w:rsidRPr="00A9253C" w:rsidRDefault="00312D92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6D700E9" w14:textId="77777777" w:rsidR="00C84D5F" w:rsidRPr="00A9253C" w:rsidRDefault="00C84D5F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D867642" w14:textId="6D31BFE5" w:rsidR="00C84EB3" w:rsidRPr="00A9253C" w:rsidRDefault="00C84EB3" w:rsidP="00C84EB3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2: </w:t>
      </w:r>
      <w:r w:rsidR="004A78B4" w:rsidRPr="00A9253C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Whether counted as Consumer good and Producer good</w:t>
      </w:r>
    </w:p>
    <w:p w14:paraId="1450BC15" w14:textId="71872820" w:rsidR="00916484" w:rsidRPr="00A9253C" w:rsidRDefault="00916484" w:rsidP="00916484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bCs/>
          <w:kern w:val="0"/>
          <w:sz w:val="20"/>
          <w:szCs w:val="20"/>
          <w:lang w:val="x-none"/>
        </w:rPr>
      </w:pP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是否算作消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費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者物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品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和生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產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者物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品</w:t>
      </w:r>
    </w:p>
    <w:p w14:paraId="4C5535FC" w14:textId="4125F4BE" w:rsidR="004A78B4" w:rsidRPr="00A9253C" w:rsidRDefault="004A78B4" w:rsidP="004A78B4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Explain whether the XXX should be counted as Consumer / Producer good? </w:t>
      </w:r>
    </w:p>
    <w:p w14:paraId="02D993D2" w14:textId="27BDE334" w:rsidR="00C84EB3" w:rsidRPr="00A9253C" w:rsidRDefault="00D67025" w:rsidP="00C84EB3">
      <w:pPr>
        <w:widowControl/>
        <w:spacing w:line="276" w:lineRule="auto"/>
        <w:rPr>
          <w:rFonts w:ascii="Copperplate Gothic Bold" w:eastAsia="Times New Roman" w:hAnsi="Copperplate Gothic Bold" w:cs="Times New Roman"/>
          <w:bCs/>
          <w:kern w:val="0"/>
          <w:sz w:val="20"/>
          <w:szCs w:val="20"/>
          <w:lang w:val="x-none"/>
        </w:rPr>
      </w:pP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解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釋X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XX是否應算作消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費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者物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 xml:space="preserve">品 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/ 生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產</w:t>
      </w: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者物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品？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D67025" w:rsidRPr="00A9253C" w14:paraId="0DEDCC4D" w14:textId="77777777" w:rsidTr="00B60869">
        <w:tc>
          <w:tcPr>
            <w:tcW w:w="5225" w:type="dxa"/>
          </w:tcPr>
          <w:p w14:paraId="4308B069" w14:textId="77777777" w:rsidR="00D67025" w:rsidRPr="00A9253C" w:rsidRDefault="00D67025" w:rsidP="003A0E3A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Stance (Yes / No), State which good it is.</w:t>
            </w:r>
          </w:p>
        </w:tc>
        <w:tc>
          <w:tcPr>
            <w:tcW w:w="5225" w:type="dxa"/>
          </w:tcPr>
          <w:p w14:paraId="3F648276" w14:textId="77777777" w:rsidR="00D67025" w:rsidRPr="00A9253C" w:rsidRDefault="00D67025" w:rsidP="003A0E3A">
            <w:pPr>
              <w:widowControl/>
              <w:spacing w:line="276" w:lineRule="auto"/>
              <w:rPr>
                <w:rFonts w:ascii="MS Mincho" w:eastAsia="MS Mincho" w:hAnsi="MS Mincho" w:cs="MS Mincho"/>
                <w:kern w:val="0"/>
                <w:sz w:val="20"/>
                <w:szCs w:val="20"/>
              </w:rPr>
            </w:pPr>
            <w:r w:rsidRPr="00A9253C">
              <w:rPr>
                <w:rFonts w:ascii="MS Mincho" w:eastAsia="MS Mincho" w:hAnsi="MS Mincho" w:cs="MS Mincho"/>
                <w:kern w:val="0"/>
                <w:sz w:val="20"/>
                <w:szCs w:val="20"/>
                <w:lang w:val="en-HK"/>
              </w:rPr>
              <w:t>1</w:t>
            </w:r>
            <w:r w:rsidRPr="00A9253C">
              <w:rPr>
                <w:rFonts w:ascii="MS Mincho" w:eastAsia="MS Mincho" w:hAnsi="MS Mincho" w:cs="MS Mincho"/>
                <w:kern w:val="0"/>
                <w:sz w:val="20"/>
                <w:szCs w:val="20"/>
              </w:rPr>
              <w:t xml:space="preserve">.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立場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（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是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/ 不是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），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列明它是哪種物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品</w:t>
            </w:r>
            <w:r w:rsidRPr="00A9253C">
              <w:rPr>
                <w:rFonts w:ascii="MS Mincho" w:eastAsia="MS Mincho" w:hAnsi="MS Mincho" w:cs="MS Mincho" w:hint="eastAsia"/>
                <w:kern w:val="0"/>
                <w:sz w:val="20"/>
                <w:szCs w:val="20"/>
                <w:lang w:val="x-none"/>
              </w:rPr>
              <w:t>。</w:t>
            </w:r>
          </w:p>
        </w:tc>
      </w:tr>
      <w:tr w:rsidR="00D67025" w:rsidRPr="00A9253C" w14:paraId="79468B29" w14:textId="77777777" w:rsidTr="00B60869">
        <w:tc>
          <w:tcPr>
            <w:tcW w:w="5225" w:type="dxa"/>
          </w:tcPr>
          <w:p w14:paraId="76C35ADE" w14:textId="531FA4EB" w:rsidR="00D67025" w:rsidRPr="00A9253C" w:rsidRDefault="00D67025" w:rsidP="003A0E3A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It is used to satisfy the consumer wants directly (consumer goods) </w:t>
            </w:r>
          </w:p>
        </w:tc>
        <w:tc>
          <w:tcPr>
            <w:tcW w:w="5225" w:type="dxa"/>
          </w:tcPr>
          <w:p w14:paraId="3F81FFFE" w14:textId="385E61E2" w:rsidR="00D67025" w:rsidRPr="00A9253C" w:rsidRDefault="00D67025" w:rsidP="003A0E3A">
            <w:pPr>
              <w:widowControl/>
              <w:spacing w:line="276" w:lineRule="auto"/>
              <w:rPr>
                <w:rFonts w:ascii="MS Mincho" w:eastAsia="MS Mincho" w:hAnsi="MS Mincho" w:cs="MS Mincho"/>
                <w:kern w:val="0"/>
                <w:sz w:val="20"/>
                <w:szCs w:val="20"/>
                <w:lang w:val="x-none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</w:t>
            </w:r>
            <w:r w:rsidRPr="00A9253C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 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它用於直接滿足消費者的慾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望（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消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費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者物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品）</w:t>
            </w:r>
          </w:p>
        </w:tc>
      </w:tr>
      <w:tr w:rsidR="00D67025" w:rsidRPr="00A9253C" w14:paraId="27F37FE5" w14:textId="77777777" w:rsidTr="00B60869">
        <w:tc>
          <w:tcPr>
            <w:tcW w:w="5225" w:type="dxa"/>
          </w:tcPr>
          <w:p w14:paraId="2255A692" w14:textId="5859E3BB" w:rsidR="00D67025" w:rsidRPr="00A9253C" w:rsidRDefault="00D67025" w:rsidP="003A0E3A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3.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It is used to help production (producer goods)</w:t>
            </w:r>
          </w:p>
        </w:tc>
        <w:tc>
          <w:tcPr>
            <w:tcW w:w="5225" w:type="dxa"/>
          </w:tcPr>
          <w:p w14:paraId="4AE4007C" w14:textId="2C29E656" w:rsidR="00D67025" w:rsidRPr="00A9253C" w:rsidRDefault="00D67025" w:rsidP="003A0E3A">
            <w:pPr>
              <w:widowControl/>
              <w:spacing w:line="276" w:lineRule="auto"/>
              <w:rPr>
                <w:rFonts w:ascii="MS Mincho" w:eastAsia="MS Mincho" w:hAnsi="MS Mincho" w:cs="MS Mincho"/>
                <w:kern w:val="0"/>
                <w:sz w:val="20"/>
                <w:szCs w:val="20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3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. 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它用於幫助生產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（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生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產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者物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品）</w:t>
            </w:r>
          </w:p>
        </w:tc>
      </w:tr>
    </w:tbl>
    <w:p w14:paraId="2C663D65" w14:textId="1F25074A" w:rsidR="00C84EB3" w:rsidRPr="00A9253C" w:rsidRDefault="00C84EB3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A9561DF" w14:textId="614AC6E1" w:rsidR="00312D92" w:rsidRPr="00A9253C" w:rsidRDefault="00312D92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CBC9695" w14:textId="77777777" w:rsidR="00C84D5F" w:rsidRPr="00A9253C" w:rsidRDefault="00C84D5F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E8BFE1D" w14:textId="3B515FD5" w:rsidR="00B477AC" w:rsidRPr="00A9253C" w:rsidRDefault="00B477AC" w:rsidP="00B477AC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A9253C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3: Division of labour and its Advantage </w:t>
      </w:r>
    </w:p>
    <w:p w14:paraId="577E0D1A" w14:textId="24914E01" w:rsidR="00D67025" w:rsidRPr="00A9253C" w:rsidRDefault="00D67025" w:rsidP="00D67025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bCs/>
          <w:kern w:val="0"/>
          <w:sz w:val="20"/>
          <w:szCs w:val="20"/>
          <w:lang w:val="x-none"/>
        </w:rPr>
      </w:pPr>
      <w:r w:rsidRPr="00A9253C">
        <w:rPr>
          <w:rFonts w:asciiTheme="majorEastAsia" w:eastAsiaTheme="majorEastAsia" w:hAnsiTheme="majorEastAsia"/>
          <w:bCs/>
          <w:sz w:val="20"/>
          <w:szCs w:val="20"/>
          <w:lang w:val="x-none"/>
        </w:rPr>
        <w:t>分工及其好</w:t>
      </w:r>
      <w:r w:rsidRPr="00A9253C">
        <w:rPr>
          <w:rFonts w:asciiTheme="majorEastAsia" w:eastAsiaTheme="majorEastAsia" w:hAnsiTheme="majorEastAsia" w:hint="eastAsia"/>
          <w:bCs/>
          <w:sz w:val="20"/>
          <w:szCs w:val="20"/>
          <w:lang w:val="x-none"/>
        </w:rPr>
        <w:t>處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D67025" w:rsidRPr="00A9253C" w14:paraId="17FCAB10" w14:textId="77777777" w:rsidTr="00B60869">
        <w:tc>
          <w:tcPr>
            <w:tcW w:w="5225" w:type="dxa"/>
          </w:tcPr>
          <w:p w14:paraId="2DC6FE12" w14:textId="6119B5B5" w:rsidR="00D67025" w:rsidRPr="00A9253C" w:rsidRDefault="00D67025" w:rsidP="00D6702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State the law / economic variables (Division of labour / Specialisation)</w:t>
            </w:r>
          </w:p>
        </w:tc>
        <w:tc>
          <w:tcPr>
            <w:tcW w:w="5225" w:type="dxa"/>
          </w:tcPr>
          <w:p w14:paraId="460DBC46" w14:textId="3B86813B" w:rsidR="00D67025" w:rsidRPr="00A9253C" w:rsidRDefault="00D67025" w:rsidP="00D67025">
            <w:pPr>
              <w:widowControl/>
              <w:spacing w:line="276" w:lineRule="auto"/>
              <w:rPr>
                <w:rFonts w:ascii="MS Mincho" w:eastAsia="MS Mincho" w:hAnsi="MS Mincho" w:cs="MS Mincho"/>
                <w:kern w:val="0"/>
                <w:sz w:val="20"/>
                <w:szCs w:val="20"/>
              </w:rPr>
            </w:pPr>
            <w:r w:rsidRPr="00A9253C">
              <w:rPr>
                <w:rFonts w:ascii="MS Mincho" w:eastAsia="MS Mincho" w:hAnsi="MS Mincho" w:cs="MS Mincho"/>
                <w:kern w:val="0"/>
                <w:sz w:val="20"/>
                <w:szCs w:val="20"/>
                <w:lang w:val="en-HK"/>
              </w:rPr>
              <w:t>1</w:t>
            </w:r>
            <w:r w:rsidRPr="00A9253C">
              <w:rPr>
                <w:rFonts w:ascii="MS Mincho" w:eastAsia="MS Mincho" w:hAnsi="MS Mincho" w:cs="MS Mincho"/>
                <w:kern w:val="0"/>
                <w:sz w:val="20"/>
                <w:szCs w:val="20"/>
              </w:rPr>
              <w:t xml:space="preserve">.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列出定律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/ 經濟變量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（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分工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/ 專門化</w:t>
            </w:r>
            <w:r w:rsidRPr="00A9253C">
              <w:rPr>
                <w:rFonts w:asciiTheme="majorEastAsia" w:eastAsiaTheme="majorEastAsia" w:hAnsiTheme="majorEastAsia" w:hint="eastAsia"/>
                <w:bCs/>
                <w:sz w:val="20"/>
                <w:szCs w:val="20"/>
                <w:lang w:val="x-none"/>
              </w:rPr>
              <w:t>）</w:t>
            </w:r>
          </w:p>
        </w:tc>
      </w:tr>
      <w:tr w:rsidR="00D67025" w:rsidRPr="00A9253C" w14:paraId="5289E909" w14:textId="77777777" w:rsidTr="00B60869">
        <w:tc>
          <w:tcPr>
            <w:tcW w:w="5225" w:type="dxa"/>
          </w:tcPr>
          <w:p w14:paraId="533B524A" w14:textId="3CC1CF81" w:rsidR="00D67025" w:rsidRPr="00A9253C" w:rsidRDefault="00D67025" w:rsidP="00D6702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Advantages with explanation </w:t>
            </w:r>
          </w:p>
        </w:tc>
        <w:tc>
          <w:tcPr>
            <w:tcW w:w="5225" w:type="dxa"/>
          </w:tcPr>
          <w:p w14:paraId="25D0B3AE" w14:textId="0FE8263E" w:rsidR="00D67025" w:rsidRPr="00A9253C" w:rsidRDefault="00D67025" w:rsidP="00D67025">
            <w:pPr>
              <w:widowControl/>
              <w:spacing w:line="276" w:lineRule="auto"/>
              <w:rPr>
                <w:rFonts w:ascii="Copperplate Gothic Bold" w:eastAsia="Times New Roman" w:hAnsi="Copperplate Gothic Bold" w:cs="Times New Roman"/>
                <w:kern w:val="0"/>
                <w:sz w:val="20"/>
                <w:szCs w:val="20"/>
                <w:lang w:val="en-HK"/>
              </w:rPr>
            </w:pP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</w:t>
            </w:r>
            <w:r w:rsidRPr="00A9253C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.</w:t>
            </w:r>
            <w:r w:rsidRPr="00A9253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  </w:t>
            </w:r>
            <w:r w:rsidRPr="00A9253C">
              <w:rPr>
                <w:rFonts w:asciiTheme="majorEastAsia" w:eastAsiaTheme="majorEastAsia" w:hAnsiTheme="majorEastAsia"/>
                <w:bCs/>
                <w:sz w:val="20"/>
                <w:szCs w:val="20"/>
                <w:lang w:val="x-none"/>
              </w:rPr>
              <w:t>好處及解釋</w:t>
            </w:r>
          </w:p>
        </w:tc>
      </w:tr>
    </w:tbl>
    <w:p w14:paraId="081CE4B1" w14:textId="77777777" w:rsidR="00D67025" w:rsidRPr="00A9253C" w:rsidRDefault="00D67025" w:rsidP="00B477AC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694E1ABD" w14:textId="77777777" w:rsidR="00C84EB3" w:rsidRPr="00A9253C" w:rsidRDefault="00C84EB3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7322E54" w14:textId="0B282C81" w:rsidR="00B477AC" w:rsidRPr="00A9253C" w:rsidRDefault="00B477AC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A7ED96E" w14:textId="77777777" w:rsidR="002B62DF" w:rsidRPr="00A9253C" w:rsidRDefault="002B62DF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191C8DA" w14:textId="77777777" w:rsidR="00C84EB3" w:rsidRPr="00A9253C" w:rsidRDefault="00C84EB3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B6D8E92" w14:textId="77777777" w:rsidR="001D2618" w:rsidRPr="00A9253C" w:rsidRDefault="001D2618" w:rsidP="001D2618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60D32278" w14:textId="7D0BAC7A" w:rsidR="00C84EB3" w:rsidRPr="00A9253C" w:rsidRDefault="00C84EB3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3E4C845" w14:textId="3AE3D3F6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147567D" w14:textId="38CDD63F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BA10AC0" w14:textId="7C2635BF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0E8E3F6" w14:textId="617E2CB5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085FB83" w14:textId="6F0EAFAC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1764695" w14:textId="517E8796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E246DF0" w14:textId="569A9855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3D2D05F" w14:textId="499077AC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64BCCF0" w14:textId="6501E9A7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56D9D0A" w14:textId="292E354B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CBF3B9C" w14:textId="7F5EC6CE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1FDC5D8" w14:textId="2F9BD6CC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88C162C" w14:textId="013B4318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989B088" w14:textId="12462FD2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9A54523" w14:textId="445A0BE2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D86B178" w14:textId="435336AA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A64EB13" w14:textId="3C9B3781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9AD3684" w14:textId="751139F2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0E8EA82" w14:textId="72793EC9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06AA2C0" w14:textId="05F271CD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10474FA" w14:textId="63087ACD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75BFE76" w14:textId="7F3DD599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2383B88" w14:textId="42508814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6813F89" w14:textId="476F3433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03262AB" w14:textId="7800014D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33ED63E" w14:textId="0CADD853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450ACCA" w14:textId="2601838C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320543F" w14:textId="2A4CCC2E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F41CBA3" w14:textId="7A2E1EA1" w:rsidR="001D2618" w:rsidRPr="00A9253C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C816AC2" w14:textId="77777777" w:rsidR="004D1CEF" w:rsidRPr="00A9253C" w:rsidRDefault="004D1CEF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3195027" w14:textId="77777777" w:rsidR="001D2618" w:rsidRPr="004D1CEF" w:rsidRDefault="001D2618" w:rsidP="001D2618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A9253C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5659EE56" w14:textId="77777777" w:rsidR="001D2618" w:rsidRPr="00C84EB3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EDE362E" w14:textId="2FE4B402" w:rsidR="00C84EB3" w:rsidRDefault="00C84EB3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3DA77AE" w14:textId="1F2E4EF1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E97296C" w14:textId="181D0514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C5898DF" w14:textId="5DED7D39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AE9E838" w14:textId="7A7E977D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5868D05" w14:textId="75DCE755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6A3A503" w14:textId="3EFE24C1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6D4D096" w14:textId="1D52E77B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0871D1F" w14:textId="2A74F406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3C241C6" w14:textId="2E624097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A54BDC5" w14:textId="7000EB08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E458225" w14:textId="7B9EC989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5A695F7" w14:textId="32D3EEB0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7789422" w14:textId="37D786B0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256D977" w14:textId="38E187AB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F1E7201" w14:textId="0E0863C3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2E7E9AF" w14:textId="45FCC11B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C88FD42" w14:textId="7E687549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8686716" w14:textId="28476A52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6C68F86" w14:textId="1A7CE950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50F6F8A" w14:textId="7C36D3ED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E6D2049" w14:textId="1B7C6DA8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F879768" w14:textId="5FC82E4C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DA4F852" w14:textId="5CD72C0B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5C17C0F" w14:textId="2AC13207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0A90392" w14:textId="7EFAC762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5C00883" w14:textId="63138AFD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291F1DA" w14:textId="73F80046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C2F7398" w14:textId="137252EE" w:rsidR="001D2618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CEF48CE" w14:textId="77777777" w:rsidR="001D2618" w:rsidRPr="00C84EB3" w:rsidRDefault="001D2618" w:rsidP="00C84EB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sectPr w:rsidR="001D2618" w:rsidRPr="00C84EB3" w:rsidSect="001D26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0" w:footer="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7927B" w14:textId="77777777" w:rsidR="008C596A" w:rsidRDefault="008C596A" w:rsidP="000E1344">
      <w:r>
        <w:separator/>
      </w:r>
    </w:p>
  </w:endnote>
  <w:endnote w:type="continuationSeparator" w:id="0">
    <w:p w14:paraId="31DB4072" w14:textId="77777777" w:rsidR="008C596A" w:rsidRDefault="008C596A" w:rsidP="000E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2273587"/>
      <w:docPartObj>
        <w:docPartGallery w:val="Page Numbers (Bottom of Page)"/>
        <w:docPartUnique/>
      </w:docPartObj>
    </w:sdtPr>
    <w:sdtContent>
      <w:p w14:paraId="1F00748C" w14:textId="77777777" w:rsidR="00B91EA0" w:rsidRDefault="00B91EA0" w:rsidP="004852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F83D0AF" w14:textId="77777777" w:rsidR="00B91EA0" w:rsidRDefault="00B91EA0" w:rsidP="000E13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07144548"/>
      <w:docPartObj>
        <w:docPartGallery w:val="Page Numbers (Bottom of Page)"/>
        <w:docPartUnique/>
      </w:docPartObj>
    </w:sdtPr>
    <w:sdtContent>
      <w:p w14:paraId="58BB16CD" w14:textId="77777777" w:rsidR="00B91EA0" w:rsidRDefault="00B91EA0" w:rsidP="001D2618">
        <w:pPr>
          <w:pStyle w:val="Footer"/>
          <w:framePr w:w="273" w:wrap="none" w:vAnchor="text" w:hAnchor="margin" w:xAlign="right" w:y="41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8716AD" w14:textId="4E2FF667" w:rsidR="00B91EA0" w:rsidRPr="0089169E" w:rsidRDefault="001D2618" w:rsidP="001D2618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  <w:noProof/>
      </w:rPr>
      <w:drawing>
        <wp:inline distT="0" distB="0" distL="0" distR="0" wp14:anchorId="210CBE0A" wp14:editId="18D68D06">
          <wp:extent cx="6642100" cy="695325"/>
          <wp:effectExtent l="0" t="0" r="0" b="0"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Picture 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3F01A" w14:textId="77777777" w:rsidR="00B91EA0" w:rsidRDefault="00B91EA0" w:rsidP="00805B7A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</w:rPr>
      <w:t>All Rights Reserved by Mastery Economics</w:t>
    </w:r>
  </w:p>
  <w:p w14:paraId="3C4EDC2E" w14:textId="77777777" w:rsidR="00B91EA0" w:rsidRPr="00805B7A" w:rsidRDefault="00B91EA0" w:rsidP="00805B7A">
    <w:pPr>
      <w:pStyle w:val="Footer"/>
      <w:ind w:right="360"/>
      <w:jc w:val="center"/>
      <w:rPr>
        <w:rFonts w:ascii="Baskerville" w:hAnsi="Baskervill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39B56" w14:textId="77777777" w:rsidR="008C596A" w:rsidRDefault="008C596A" w:rsidP="000E1344">
      <w:r>
        <w:separator/>
      </w:r>
    </w:p>
  </w:footnote>
  <w:footnote w:type="continuationSeparator" w:id="0">
    <w:p w14:paraId="4CB228A8" w14:textId="77777777" w:rsidR="008C596A" w:rsidRDefault="008C596A" w:rsidP="000E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911E" w14:textId="77777777" w:rsidR="001D2618" w:rsidRDefault="001D26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8A241" w14:textId="1B219C5E" w:rsidR="00B91EA0" w:rsidRPr="001D2618" w:rsidRDefault="001D2618" w:rsidP="001D2618">
    <w:pPr>
      <w:pStyle w:val="Header"/>
    </w:pPr>
    <w:r>
      <w:rPr>
        <w:rFonts w:ascii="Copperplate Gothic Bold" w:hAnsi="Copperplate Gothic Bold"/>
        <w:noProof/>
      </w:rPr>
      <w:drawing>
        <wp:inline distT="0" distB="0" distL="0" distR="0" wp14:anchorId="737872C6" wp14:editId="70E6098A">
          <wp:extent cx="6642100" cy="1328420"/>
          <wp:effectExtent l="0" t="0" r="0" b="0"/>
          <wp:docPr id="49" name="Picture 4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" name="Picture 449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01C3B" w14:textId="10366062" w:rsidR="00B91EA0" w:rsidRPr="000E1344" w:rsidRDefault="00B91EA0" w:rsidP="00BD2AFA">
    <w:pPr>
      <w:pStyle w:val="Header"/>
      <w:ind w:right="1210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5780"/>
    <w:multiLevelType w:val="hybridMultilevel"/>
    <w:tmpl w:val="33B0410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B0F96"/>
    <w:multiLevelType w:val="hybridMultilevel"/>
    <w:tmpl w:val="DE1448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F87A46"/>
    <w:multiLevelType w:val="hybridMultilevel"/>
    <w:tmpl w:val="38C8B7E2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7D0D3D"/>
    <w:multiLevelType w:val="hybridMultilevel"/>
    <w:tmpl w:val="B3CC386A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4" w15:restartNumberingAfterBreak="0">
    <w:nsid w:val="0D4E27AE"/>
    <w:multiLevelType w:val="hybridMultilevel"/>
    <w:tmpl w:val="D80C02B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3D04F6"/>
    <w:multiLevelType w:val="hybridMultilevel"/>
    <w:tmpl w:val="3E6417B2"/>
    <w:lvl w:ilvl="0" w:tplc="F84AFB60">
      <w:start w:val="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  <w:b w:val="0"/>
        <w:i w:val="0"/>
        <w:color w:val="auto"/>
        <w:sz w:val="24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AF7B59"/>
    <w:multiLevelType w:val="hybridMultilevel"/>
    <w:tmpl w:val="9A8C7750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953CC5"/>
    <w:multiLevelType w:val="hybridMultilevel"/>
    <w:tmpl w:val="DC2283D8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EE653F"/>
    <w:multiLevelType w:val="hybridMultilevel"/>
    <w:tmpl w:val="3900010C"/>
    <w:lvl w:ilvl="0" w:tplc="F84AFB60">
      <w:start w:val="5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  <w:b w:val="0"/>
        <w:i w:val="0"/>
        <w:color w:val="auto"/>
        <w:sz w:val="24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9" w15:restartNumberingAfterBreak="0">
    <w:nsid w:val="1AB264E1"/>
    <w:multiLevelType w:val="hybridMultilevel"/>
    <w:tmpl w:val="428C6F44"/>
    <w:lvl w:ilvl="0" w:tplc="51AE0752">
      <w:start w:val="5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068720C"/>
    <w:multiLevelType w:val="hybridMultilevel"/>
    <w:tmpl w:val="181653E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333DA2"/>
    <w:multiLevelType w:val="hybridMultilevel"/>
    <w:tmpl w:val="4C24954A"/>
    <w:lvl w:ilvl="0" w:tplc="BEB6C3C8">
      <w:start w:val="5"/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2" w15:restartNumberingAfterBreak="0">
    <w:nsid w:val="239B250F"/>
    <w:multiLevelType w:val="hybridMultilevel"/>
    <w:tmpl w:val="00BA2174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0132A5"/>
    <w:multiLevelType w:val="hybridMultilevel"/>
    <w:tmpl w:val="E162FE92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AB24AA"/>
    <w:multiLevelType w:val="hybridMultilevel"/>
    <w:tmpl w:val="A19A249C"/>
    <w:lvl w:ilvl="0" w:tplc="EB62A6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F7B5D"/>
    <w:multiLevelType w:val="hybridMultilevel"/>
    <w:tmpl w:val="F850C58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134A90"/>
    <w:multiLevelType w:val="hybridMultilevel"/>
    <w:tmpl w:val="7444D1F0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EE76F3"/>
    <w:multiLevelType w:val="hybridMultilevel"/>
    <w:tmpl w:val="581EE458"/>
    <w:lvl w:ilvl="0" w:tplc="36F833C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5EA20BB6">
      <w:start w:val="1"/>
      <w:numFmt w:val="decimal"/>
      <w:lvlText w:val="%2."/>
      <w:lvlJc w:val="left"/>
      <w:pPr>
        <w:ind w:left="120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BFC0D02"/>
    <w:multiLevelType w:val="hybridMultilevel"/>
    <w:tmpl w:val="02E438D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FD2006"/>
    <w:multiLevelType w:val="hybridMultilevel"/>
    <w:tmpl w:val="A05EBA2E"/>
    <w:lvl w:ilvl="0" w:tplc="FFFFFFFF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02E075D"/>
    <w:multiLevelType w:val="hybridMultilevel"/>
    <w:tmpl w:val="C41E54F0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212B8F"/>
    <w:multiLevelType w:val="hybridMultilevel"/>
    <w:tmpl w:val="DE1448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40E45DE"/>
    <w:multiLevelType w:val="hybridMultilevel"/>
    <w:tmpl w:val="17B4BD6E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79804AA"/>
    <w:multiLevelType w:val="multilevel"/>
    <w:tmpl w:val="581EE458"/>
    <w:styleLink w:val="CurrentList1"/>
    <w:lvl w:ilvl="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20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7DE70B9"/>
    <w:multiLevelType w:val="hybridMultilevel"/>
    <w:tmpl w:val="73BC95E4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C246F9"/>
    <w:multiLevelType w:val="hybridMultilevel"/>
    <w:tmpl w:val="A05EBA2E"/>
    <w:lvl w:ilvl="0" w:tplc="FFFFFFFF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C548AC"/>
    <w:multiLevelType w:val="hybridMultilevel"/>
    <w:tmpl w:val="312608BC"/>
    <w:lvl w:ilvl="0" w:tplc="FCE696A8">
      <w:start w:val="5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7A953BB"/>
    <w:multiLevelType w:val="hybridMultilevel"/>
    <w:tmpl w:val="42CE3B94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DF133A"/>
    <w:multiLevelType w:val="hybridMultilevel"/>
    <w:tmpl w:val="7A30126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E71440"/>
    <w:multiLevelType w:val="hybridMultilevel"/>
    <w:tmpl w:val="20DE51A8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52093C"/>
    <w:multiLevelType w:val="hybridMultilevel"/>
    <w:tmpl w:val="F2369EFA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7C32BA"/>
    <w:multiLevelType w:val="hybridMultilevel"/>
    <w:tmpl w:val="99CCCE88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234425"/>
    <w:multiLevelType w:val="hybridMultilevel"/>
    <w:tmpl w:val="5E2E6824"/>
    <w:lvl w:ilvl="0" w:tplc="D638BF5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D110257"/>
    <w:multiLevelType w:val="hybridMultilevel"/>
    <w:tmpl w:val="581EE458"/>
    <w:lvl w:ilvl="0" w:tplc="FFFFFFFF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0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84377F"/>
    <w:multiLevelType w:val="hybridMultilevel"/>
    <w:tmpl w:val="E612F694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9161C53"/>
    <w:multiLevelType w:val="hybridMultilevel"/>
    <w:tmpl w:val="92ECFD94"/>
    <w:lvl w:ilvl="0" w:tplc="C052BA2C">
      <w:start w:val="5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36" w15:restartNumberingAfterBreak="0">
    <w:nsid w:val="7A0726C2"/>
    <w:multiLevelType w:val="hybridMultilevel"/>
    <w:tmpl w:val="533EFA96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DB858E4"/>
    <w:multiLevelType w:val="hybridMultilevel"/>
    <w:tmpl w:val="D1D8E05C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F4966AC"/>
    <w:multiLevelType w:val="hybridMultilevel"/>
    <w:tmpl w:val="97A88372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FC162AA"/>
    <w:multiLevelType w:val="hybridMultilevel"/>
    <w:tmpl w:val="313E8918"/>
    <w:lvl w:ilvl="0" w:tplc="92D6B46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06152477">
    <w:abstractNumId w:val="26"/>
  </w:num>
  <w:num w:numId="2" w16cid:durableId="2047172144">
    <w:abstractNumId w:val="9"/>
  </w:num>
  <w:num w:numId="3" w16cid:durableId="799499749">
    <w:abstractNumId w:val="17"/>
  </w:num>
  <w:num w:numId="4" w16cid:durableId="316492733">
    <w:abstractNumId w:val="32"/>
  </w:num>
  <w:num w:numId="5" w16cid:durableId="2026323368">
    <w:abstractNumId w:val="35"/>
  </w:num>
  <w:num w:numId="6" w16cid:durableId="973607403">
    <w:abstractNumId w:val="8"/>
  </w:num>
  <w:num w:numId="7" w16cid:durableId="1031147786">
    <w:abstractNumId w:val="1"/>
  </w:num>
  <w:num w:numId="8" w16cid:durableId="151415325">
    <w:abstractNumId w:val="11"/>
  </w:num>
  <w:num w:numId="9" w16cid:durableId="1259942032">
    <w:abstractNumId w:val="21"/>
  </w:num>
  <w:num w:numId="10" w16cid:durableId="1916475000">
    <w:abstractNumId w:val="33"/>
  </w:num>
  <w:num w:numId="11" w16cid:durableId="484977116">
    <w:abstractNumId w:val="23"/>
  </w:num>
  <w:num w:numId="12" w16cid:durableId="1929343697">
    <w:abstractNumId w:val="5"/>
  </w:num>
  <w:num w:numId="13" w16cid:durableId="1562519423">
    <w:abstractNumId w:val="14"/>
  </w:num>
  <w:num w:numId="14" w16cid:durableId="215893787">
    <w:abstractNumId w:val="25"/>
  </w:num>
  <w:num w:numId="15" w16cid:durableId="1285501678">
    <w:abstractNumId w:val="19"/>
  </w:num>
  <w:num w:numId="16" w16cid:durableId="1093892526">
    <w:abstractNumId w:val="30"/>
  </w:num>
  <w:num w:numId="17" w16cid:durableId="999231914">
    <w:abstractNumId w:val="27"/>
  </w:num>
  <w:num w:numId="18" w16cid:durableId="586228357">
    <w:abstractNumId w:val="4"/>
  </w:num>
  <w:num w:numId="19" w16cid:durableId="863514686">
    <w:abstractNumId w:val="34"/>
  </w:num>
  <w:num w:numId="20" w16cid:durableId="1087921966">
    <w:abstractNumId w:val="15"/>
  </w:num>
  <w:num w:numId="21" w16cid:durableId="1217161720">
    <w:abstractNumId w:val="13"/>
  </w:num>
  <w:num w:numId="22" w16cid:durableId="1122262774">
    <w:abstractNumId w:val="28"/>
  </w:num>
  <w:num w:numId="23" w16cid:durableId="2146239365">
    <w:abstractNumId w:val="3"/>
  </w:num>
  <w:num w:numId="24" w16cid:durableId="1562056951">
    <w:abstractNumId w:val="0"/>
  </w:num>
  <w:num w:numId="25" w16cid:durableId="1547597693">
    <w:abstractNumId w:val="29"/>
  </w:num>
  <w:num w:numId="26" w16cid:durableId="164327914">
    <w:abstractNumId w:val="36"/>
  </w:num>
  <w:num w:numId="27" w16cid:durableId="664356109">
    <w:abstractNumId w:val="22"/>
  </w:num>
  <w:num w:numId="28" w16cid:durableId="2066445112">
    <w:abstractNumId w:val="37"/>
  </w:num>
  <w:num w:numId="29" w16cid:durableId="1511488908">
    <w:abstractNumId w:val="16"/>
  </w:num>
  <w:num w:numId="30" w16cid:durableId="1532298187">
    <w:abstractNumId w:val="10"/>
  </w:num>
  <w:num w:numId="31" w16cid:durableId="1335843383">
    <w:abstractNumId w:val="24"/>
  </w:num>
  <w:num w:numId="32" w16cid:durableId="151799082">
    <w:abstractNumId w:val="6"/>
  </w:num>
  <w:num w:numId="33" w16cid:durableId="139078110">
    <w:abstractNumId w:val="31"/>
  </w:num>
  <w:num w:numId="34" w16cid:durableId="1754085352">
    <w:abstractNumId w:val="39"/>
  </w:num>
  <w:num w:numId="35" w16cid:durableId="593785043">
    <w:abstractNumId w:val="20"/>
  </w:num>
  <w:num w:numId="36" w16cid:durableId="1686469861">
    <w:abstractNumId w:val="18"/>
  </w:num>
  <w:num w:numId="37" w16cid:durableId="939068766">
    <w:abstractNumId w:val="38"/>
  </w:num>
  <w:num w:numId="38" w16cid:durableId="480342460">
    <w:abstractNumId w:val="7"/>
  </w:num>
  <w:num w:numId="39" w16cid:durableId="348721476">
    <w:abstractNumId w:val="12"/>
  </w:num>
  <w:num w:numId="40" w16cid:durableId="2029062510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E"/>
    <w:rsid w:val="00002B55"/>
    <w:rsid w:val="00016265"/>
    <w:rsid w:val="000211C3"/>
    <w:rsid w:val="00025B23"/>
    <w:rsid w:val="000376CA"/>
    <w:rsid w:val="00043CD3"/>
    <w:rsid w:val="00046F5D"/>
    <w:rsid w:val="0005072F"/>
    <w:rsid w:val="0005238F"/>
    <w:rsid w:val="00056AF7"/>
    <w:rsid w:val="00062A51"/>
    <w:rsid w:val="00064095"/>
    <w:rsid w:val="00064B86"/>
    <w:rsid w:val="00067111"/>
    <w:rsid w:val="00086202"/>
    <w:rsid w:val="00092E25"/>
    <w:rsid w:val="000A36D6"/>
    <w:rsid w:val="000B67D4"/>
    <w:rsid w:val="000C2894"/>
    <w:rsid w:val="000C4858"/>
    <w:rsid w:val="000E1344"/>
    <w:rsid w:val="000E19DD"/>
    <w:rsid w:val="000E231F"/>
    <w:rsid w:val="000E249D"/>
    <w:rsid w:val="000F07D9"/>
    <w:rsid w:val="000F6BFB"/>
    <w:rsid w:val="000F7B09"/>
    <w:rsid w:val="000F7DC9"/>
    <w:rsid w:val="0011055D"/>
    <w:rsid w:val="0011258E"/>
    <w:rsid w:val="001150BD"/>
    <w:rsid w:val="001245CD"/>
    <w:rsid w:val="00124E4C"/>
    <w:rsid w:val="00125522"/>
    <w:rsid w:val="0013395A"/>
    <w:rsid w:val="00156827"/>
    <w:rsid w:val="00166169"/>
    <w:rsid w:val="0016798E"/>
    <w:rsid w:val="001747CF"/>
    <w:rsid w:val="00184EC6"/>
    <w:rsid w:val="001A1664"/>
    <w:rsid w:val="001A64CA"/>
    <w:rsid w:val="001B0FE0"/>
    <w:rsid w:val="001B5CD4"/>
    <w:rsid w:val="001C0DB9"/>
    <w:rsid w:val="001D2618"/>
    <w:rsid w:val="001D2C0E"/>
    <w:rsid w:val="001D7E96"/>
    <w:rsid w:val="001E32FD"/>
    <w:rsid w:val="001E5650"/>
    <w:rsid w:val="002062A5"/>
    <w:rsid w:val="002113D7"/>
    <w:rsid w:val="00221C56"/>
    <w:rsid w:val="00221D36"/>
    <w:rsid w:val="00231417"/>
    <w:rsid w:val="00236C25"/>
    <w:rsid w:val="00236F6E"/>
    <w:rsid w:val="0024060C"/>
    <w:rsid w:val="00240BEB"/>
    <w:rsid w:val="00241620"/>
    <w:rsid w:val="0024169B"/>
    <w:rsid w:val="002462A8"/>
    <w:rsid w:val="002541ED"/>
    <w:rsid w:val="002570AA"/>
    <w:rsid w:val="002615CC"/>
    <w:rsid w:val="002633A5"/>
    <w:rsid w:val="00285E39"/>
    <w:rsid w:val="00296FA5"/>
    <w:rsid w:val="002A65F1"/>
    <w:rsid w:val="002B62DF"/>
    <w:rsid w:val="002C1F76"/>
    <w:rsid w:val="002C2D35"/>
    <w:rsid w:val="002C76C7"/>
    <w:rsid w:val="002D1FBC"/>
    <w:rsid w:val="002D3DF3"/>
    <w:rsid w:val="002D4B9D"/>
    <w:rsid w:val="002D6AA4"/>
    <w:rsid w:val="002F0BB8"/>
    <w:rsid w:val="002F37E2"/>
    <w:rsid w:val="00301893"/>
    <w:rsid w:val="003071A5"/>
    <w:rsid w:val="00312D92"/>
    <w:rsid w:val="00315D1B"/>
    <w:rsid w:val="003312F0"/>
    <w:rsid w:val="003321D6"/>
    <w:rsid w:val="003423B8"/>
    <w:rsid w:val="0034397F"/>
    <w:rsid w:val="00366B4B"/>
    <w:rsid w:val="00367E5D"/>
    <w:rsid w:val="00375B10"/>
    <w:rsid w:val="00381CC9"/>
    <w:rsid w:val="0038737D"/>
    <w:rsid w:val="00390435"/>
    <w:rsid w:val="003A6234"/>
    <w:rsid w:val="003C0414"/>
    <w:rsid w:val="003C0652"/>
    <w:rsid w:val="003C290C"/>
    <w:rsid w:val="003D1077"/>
    <w:rsid w:val="003D2972"/>
    <w:rsid w:val="003F20BA"/>
    <w:rsid w:val="003F36B1"/>
    <w:rsid w:val="0040460F"/>
    <w:rsid w:val="00407AD6"/>
    <w:rsid w:val="004132A7"/>
    <w:rsid w:val="004178E5"/>
    <w:rsid w:val="00425226"/>
    <w:rsid w:val="00433E3E"/>
    <w:rsid w:val="004341B9"/>
    <w:rsid w:val="0045019C"/>
    <w:rsid w:val="00474AF6"/>
    <w:rsid w:val="00480E99"/>
    <w:rsid w:val="004852B1"/>
    <w:rsid w:val="004A78B4"/>
    <w:rsid w:val="004B0371"/>
    <w:rsid w:val="004C2A7B"/>
    <w:rsid w:val="004D1BB7"/>
    <w:rsid w:val="004D1CEF"/>
    <w:rsid w:val="004D656F"/>
    <w:rsid w:val="004E4DAB"/>
    <w:rsid w:val="004E611C"/>
    <w:rsid w:val="004F5AEC"/>
    <w:rsid w:val="005056EE"/>
    <w:rsid w:val="005165AE"/>
    <w:rsid w:val="0053638D"/>
    <w:rsid w:val="00540750"/>
    <w:rsid w:val="0054508A"/>
    <w:rsid w:val="0054595A"/>
    <w:rsid w:val="00554338"/>
    <w:rsid w:val="0055444F"/>
    <w:rsid w:val="00554B27"/>
    <w:rsid w:val="00560B24"/>
    <w:rsid w:val="00563521"/>
    <w:rsid w:val="00574AF5"/>
    <w:rsid w:val="00594056"/>
    <w:rsid w:val="005969FC"/>
    <w:rsid w:val="005A325B"/>
    <w:rsid w:val="005B6B2D"/>
    <w:rsid w:val="005D0718"/>
    <w:rsid w:val="005D2643"/>
    <w:rsid w:val="005D4BF5"/>
    <w:rsid w:val="005D7A44"/>
    <w:rsid w:val="005F093B"/>
    <w:rsid w:val="00614864"/>
    <w:rsid w:val="0062585B"/>
    <w:rsid w:val="00630D7F"/>
    <w:rsid w:val="00631A16"/>
    <w:rsid w:val="00636905"/>
    <w:rsid w:val="00644287"/>
    <w:rsid w:val="006565CF"/>
    <w:rsid w:val="00666C4D"/>
    <w:rsid w:val="00677313"/>
    <w:rsid w:val="006943E2"/>
    <w:rsid w:val="00696AF7"/>
    <w:rsid w:val="006B2A2D"/>
    <w:rsid w:val="006B4EE7"/>
    <w:rsid w:val="006D0761"/>
    <w:rsid w:val="006E1559"/>
    <w:rsid w:val="006E21EF"/>
    <w:rsid w:val="006E39B7"/>
    <w:rsid w:val="006E3D98"/>
    <w:rsid w:val="006F53EE"/>
    <w:rsid w:val="00705E1B"/>
    <w:rsid w:val="0072277A"/>
    <w:rsid w:val="00731837"/>
    <w:rsid w:val="00747ED7"/>
    <w:rsid w:val="00757735"/>
    <w:rsid w:val="00764B76"/>
    <w:rsid w:val="0077648F"/>
    <w:rsid w:val="00780F63"/>
    <w:rsid w:val="00782B7B"/>
    <w:rsid w:val="007A55F8"/>
    <w:rsid w:val="007A79AA"/>
    <w:rsid w:val="007B3EA6"/>
    <w:rsid w:val="007B66D9"/>
    <w:rsid w:val="007B7439"/>
    <w:rsid w:val="007C6FB7"/>
    <w:rsid w:val="007D0610"/>
    <w:rsid w:val="007E5BE1"/>
    <w:rsid w:val="007F4BAF"/>
    <w:rsid w:val="007F57AC"/>
    <w:rsid w:val="00805B7A"/>
    <w:rsid w:val="0080707C"/>
    <w:rsid w:val="008141B9"/>
    <w:rsid w:val="00831568"/>
    <w:rsid w:val="00833CBD"/>
    <w:rsid w:val="00835418"/>
    <w:rsid w:val="008407BF"/>
    <w:rsid w:val="00840902"/>
    <w:rsid w:val="0086577E"/>
    <w:rsid w:val="00873678"/>
    <w:rsid w:val="00881DC2"/>
    <w:rsid w:val="0089169E"/>
    <w:rsid w:val="00896BF9"/>
    <w:rsid w:val="008A75BA"/>
    <w:rsid w:val="008B1EC8"/>
    <w:rsid w:val="008B2753"/>
    <w:rsid w:val="008C596A"/>
    <w:rsid w:val="008C5A99"/>
    <w:rsid w:val="008D2353"/>
    <w:rsid w:val="008D36CB"/>
    <w:rsid w:val="008D5F9A"/>
    <w:rsid w:val="008E0874"/>
    <w:rsid w:val="008E62EC"/>
    <w:rsid w:val="008E784A"/>
    <w:rsid w:val="00900B01"/>
    <w:rsid w:val="00906608"/>
    <w:rsid w:val="00907250"/>
    <w:rsid w:val="00916484"/>
    <w:rsid w:val="009245E7"/>
    <w:rsid w:val="009347E6"/>
    <w:rsid w:val="00937968"/>
    <w:rsid w:val="0095150C"/>
    <w:rsid w:val="009519A4"/>
    <w:rsid w:val="00960976"/>
    <w:rsid w:val="009636E8"/>
    <w:rsid w:val="009659B1"/>
    <w:rsid w:val="00991F8C"/>
    <w:rsid w:val="00996024"/>
    <w:rsid w:val="009A7273"/>
    <w:rsid w:val="009C59A6"/>
    <w:rsid w:val="009D4F32"/>
    <w:rsid w:val="009E2192"/>
    <w:rsid w:val="009E4069"/>
    <w:rsid w:val="00A0118A"/>
    <w:rsid w:val="00A04493"/>
    <w:rsid w:val="00A079BF"/>
    <w:rsid w:val="00A10356"/>
    <w:rsid w:val="00A10FA1"/>
    <w:rsid w:val="00A1767C"/>
    <w:rsid w:val="00A22820"/>
    <w:rsid w:val="00A25486"/>
    <w:rsid w:val="00A40700"/>
    <w:rsid w:val="00A43822"/>
    <w:rsid w:val="00A44303"/>
    <w:rsid w:val="00A46340"/>
    <w:rsid w:val="00A70AD6"/>
    <w:rsid w:val="00A73FE9"/>
    <w:rsid w:val="00A753CC"/>
    <w:rsid w:val="00A8581D"/>
    <w:rsid w:val="00A91EEB"/>
    <w:rsid w:val="00A9253C"/>
    <w:rsid w:val="00AA49DD"/>
    <w:rsid w:val="00AC0962"/>
    <w:rsid w:val="00AC0E39"/>
    <w:rsid w:val="00AC46DE"/>
    <w:rsid w:val="00AC755F"/>
    <w:rsid w:val="00AD288C"/>
    <w:rsid w:val="00AD7889"/>
    <w:rsid w:val="00B055FB"/>
    <w:rsid w:val="00B130C4"/>
    <w:rsid w:val="00B134CE"/>
    <w:rsid w:val="00B152BE"/>
    <w:rsid w:val="00B3068E"/>
    <w:rsid w:val="00B43304"/>
    <w:rsid w:val="00B477AC"/>
    <w:rsid w:val="00B5337F"/>
    <w:rsid w:val="00B57855"/>
    <w:rsid w:val="00B60869"/>
    <w:rsid w:val="00B62008"/>
    <w:rsid w:val="00B70720"/>
    <w:rsid w:val="00B76FF2"/>
    <w:rsid w:val="00B8181C"/>
    <w:rsid w:val="00B8663E"/>
    <w:rsid w:val="00B91EA0"/>
    <w:rsid w:val="00B921EA"/>
    <w:rsid w:val="00B97800"/>
    <w:rsid w:val="00BA2177"/>
    <w:rsid w:val="00BA457B"/>
    <w:rsid w:val="00BB0062"/>
    <w:rsid w:val="00BB3437"/>
    <w:rsid w:val="00BB6348"/>
    <w:rsid w:val="00BC7CF4"/>
    <w:rsid w:val="00BC7D4C"/>
    <w:rsid w:val="00BD2AFA"/>
    <w:rsid w:val="00BD3B1E"/>
    <w:rsid w:val="00BE3890"/>
    <w:rsid w:val="00BE47C1"/>
    <w:rsid w:val="00BF6CF7"/>
    <w:rsid w:val="00C008AA"/>
    <w:rsid w:val="00C04549"/>
    <w:rsid w:val="00C10A79"/>
    <w:rsid w:val="00C20CBB"/>
    <w:rsid w:val="00C23D9A"/>
    <w:rsid w:val="00C27071"/>
    <w:rsid w:val="00C31741"/>
    <w:rsid w:val="00C64904"/>
    <w:rsid w:val="00C7296C"/>
    <w:rsid w:val="00C80D38"/>
    <w:rsid w:val="00C84D5F"/>
    <w:rsid w:val="00C84EB3"/>
    <w:rsid w:val="00C90024"/>
    <w:rsid w:val="00C90EA2"/>
    <w:rsid w:val="00C92813"/>
    <w:rsid w:val="00C92C6E"/>
    <w:rsid w:val="00C95831"/>
    <w:rsid w:val="00CA6A1B"/>
    <w:rsid w:val="00CB181E"/>
    <w:rsid w:val="00CB43C4"/>
    <w:rsid w:val="00CC467A"/>
    <w:rsid w:val="00CC5C6D"/>
    <w:rsid w:val="00CF1B81"/>
    <w:rsid w:val="00CF22CB"/>
    <w:rsid w:val="00D22427"/>
    <w:rsid w:val="00D246E7"/>
    <w:rsid w:val="00D25B76"/>
    <w:rsid w:val="00D359BC"/>
    <w:rsid w:val="00D4437D"/>
    <w:rsid w:val="00D561D2"/>
    <w:rsid w:val="00D56B1F"/>
    <w:rsid w:val="00D578F7"/>
    <w:rsid w:val="00D67025"/>
    <w:rsid w:val="00D67904"/>
    <w:rsid w:val="00D96786"/>
    <w:rsid w:val="00D97DE9"/>
    <w:rsid w:val="00DA4F91"/>
    <w:rsid w:val="00DB2121"/>
    <w:rsid w:val="00DB5A81"/>
    <w:rsid w:val="00DB77BC"/>
    <w:rsid w:val="00DD1C9B"/>
    <w:rsid w:val="00DE2D7F"/>
    <w:rsid w:val="00DE58B6"/>
    <w:rsid w:val="00DF3B59"/>
    <w:rsid w:val="00DF4CEE"/>
    <w:rsid w:val="00E033DF"/>
    <w:rsid w:val="00E25AC1"/>
    <w:rsid w:val="00E51534"/>
    <w:rsid w:val="00E67B94"/>
    <w:rsid w:val="00E726C0"/>
    <w:rsid w:val="00E85034"/>
    <w:rsid w:val="00EC0657"/>
    <w:rsid w:val="00EC1590"/>
    <w:rsid w:val="00EC17C4"/>
    <w:rsid w:val="00EC480A"/>
    <w:rsid w:val="00EF084F"/>
    <w:rsid w:val="00F06F08"/>
    <w:rsid w:val="00F23766"/>
    <w:rsid w:val="00F2425C"/>
    <w:rsid w:val="00F41EFB"/>
    <w:rsid w:val="00F766A3"/>
    <w:rsid w:val="00F93283"/>
    <w:rsid w:val="00F96BB8"/>
    <w:rsid w:val="00FB4AAD"/>
    <w:rsid w:val="00FE4BE1"/>
    <w:rsid w:val="00FF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1236"/>
  <w15:chartTrackingRefBased/>
  <w15:docId w15:val="{93E1E312-1309-FC46-AAFA-218CF9FB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5CC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631A16"/>
    <w:pPr>
      <w:keepNext/>
      <w:spacing w:line="360" w:lineRule="atLeast"/>
      <w:outlineLvl w:val="0"/>
    </w:pPr>
    <w:rPr>
      <w:rFonts w:ascii="Times New Roman" w:eastAsia="PMingLiU" w:hAnsi="Times New Roman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1344"/>
    <w:rPr>
      <w:rFonts w:eastAsia="Microsoft JhengHei UI"/>
      <w:kern w:val="0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1344"/>
    <w:rPr>
      <w:rFonts w:eastAsia="Microsoft JhengHei UI"/>
      <w:kern w:val="0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134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1344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E1344"/>
  </w:style>
  <w:style w:type="paragraph" w:styleId="ListParagraph">
    <w:name w:val="List Paragraph"/>
    <w:basedOn w:val="Normal"/>
    <w:uiPriority w:val="34"/>
    <w:qFormat/>
    <w:rsid w:val="00FE4BE1"/>
    <w:pPr>
      <w:ind w:left="720"/>
      <w:contextualSpacing/>
    </w:pPr>
  </w:style>
  <w:style w:type="table" w:styleId="TableGrid">
    <w:name w:val="Table Grid"/>
    <w:basedOn w:val="TableNormal"/>
    <w:uiPriority w:val="39"/>
    <w:rsid w:val="00FE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2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2A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631A16"/>
    <w:rPr>
      <w:rFonts w:ascii="Times New Roman" w:eastAsia="PMingLiU" w:hAnsi="Times New Roman" w:cs="Times New Roman"/>
      <w:b/>
      <w:szCs w:val="20"/>
    </w:rPr>
  </w:style>
  <w:style w:type="paragraph" w:styleId="BodyTextIndent3">
    <w:name w:val="Body Text Indent 3"/>
    <w:basedOn w:val="Normal"/>
    <w:link w:val="BodyTextIndent3Char"/>
    <w:rsid w:val="00631A16"/>
    <w:pPr>
      <w:ind w:left="360" w:hanging="360"/>
    </w:pPr>
    <w:rPr>
      <w:rFonts w:ascii="Times New Roman" w:eastAsia="PMingLiU" w:hAnsi="Times New Roman" w:cs="Times New Roman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631A16"/>
    <w:rPr>
      <w:rFonts w:ascii="Times New Roman" w:eastAsia="PMingLiU" w:hAnsi="Times New Roman" w:cs="Times New Roman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6148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DE58B6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1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4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05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07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01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2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4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7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3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2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9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son/Dropbox/Econ/Carson_Aggregate%20Record/2021%20DSE%20regular/2021%20dse%20regular%20Tenplate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A78F3D-F9E2-7A4B-9973-CA883199A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2021 dse regular Tenplate.dotx</Template>
  <TotalTime>11</TotalTime>
  <Pages>28</Pages>
  <Words>2496</Words>
  <Characters>14228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Economy Concept</vt:lpstr>
    </vt:vector>
  </TitlesOfParts>
  <Company/>
  <LinksUpToDate>false</LinksUpToDate>
  <CharactersWithSpaces>16691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Economy Concept</dc:title>
  <dc:subject>Chapter 1</dc:subject>
  <dc:creator>Microsoft Office 使用者</dc:creator>
  <cp:keywords/>
  <dc:description/>
  <cp:lastModifiedBy>mckcarson@yahoo.com.hk</cp:lastModifiedBy>
  <cp:revision>6</cp:revision>
  <cp:lastPrinted>2024-08-20T09:34:00Z</cp:lastPrinted>
  <dcterms:created xsi:type="dcterms:W3CDTF">2024-07-13T11:01:00Z</dcterms:created>
  <dcterms:modified xsi:type="dcterms:W3CDTF">2024-10-17T16:40:00Z</dcterms:modified>
</cp:coreProperties>
</file>
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99FA" w14:textId="2B76FCE5" w:rsidR="00943F17" w:rsidRPr="00321213" w:rsidRDefault="00084F2F" w:rsidP="00084F2F">
      <w:pPr>
        <w:rPr>
          <w:rFonts w:ascii="Copperplate Gothic Bold" w:hAnsi="Copperplate Gothic Bold" w:cs="Courier New"/>
          <w:b/>
          <w:u w:val="single"/>
        </w:rPr>
      </w:pPr>
      <w:r w:rsidRPr="00321213">
        <w:rPr>
          <w:rFonts w:ascii="Copperplate Gothic Bold" w:hAnsi="Copperplate Gothic Bold" w:cs="Courier New"/>
          <w:b/>
          <w:u w:val="single"/>
        </w:rPr>
        <w:t>Learning Focus: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190"/>
        <w:gridCol w:w="1240"/>
      </w:tblGrid>
      <w:tr w:rsidR="00E52E65" w:rsidRPr="00321213" w14:paraId="5C845A72" w14:textId="77777777" w:rsidTr="009E5479">
        <w:tc>
          <w:tcPr>
            <w:tcW w:w="9209" w:type="dxa"/>
          </w:tcPr>
          <w:p w14:paraId="27D6254D" w14:textId="77777777" w:rsidR="003712D4" w:rsidRDefault="00E52E65" w:rsidP="003712D4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17.1 DSE </w:t>
            </w:r>
            <w:r w:rsidR="00E86C2A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Compulsory Part Syllabus </w:t>
            </w:r>
          </w:p>
          <w:p w14:paraId="69FC7CAC" w14:textId="72C9CFAE" w:rsidR="000F3329" w:rsidRPr="003712D4" w:rsidRDefault="003712D4" w:rsidP="003712D4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Cs/>
                <w:sz w:val="20"/>
                <w:szCs w:val="20"/>
              </w:rPr>
              <w:t xml:space="preserve">     </w:t>
            </w:r>
            <w:r w:rsidR="00DD4011" w:rsidRPr="004E2F39">
              <w:rPr>
                <w:rFonts w:ascii="Times New Roman" w:eastAsiaTheme="majorEastAsia" w:hAnsi="Times New Roman" w:cs="Times New Roman"/>
                <w:bCs/>
                <w:sz w:val="20"/>
                <w:szCs w:val="20"/>
              </w:rPr>
              <w:t>DSE</w:t>
            </w:r>
            <w:r w:rsidR="00DD4011" w:rsidRPr="004E2F39">
              <w:rPr>
                <w:rFonts w:ascii="Times New Roman" w:eastAsiaTheme="majorEastAsia" w:hAnsi="Times New Roman" w:cs="Times New Roman"/>
                <w:bCs/>
                <w:sz w:val="20"/>
                <w:szCs w:val="20"/>
                <w:lang w:val="x-none"/>
              </w:rPr>
              <w:t>必修課程內容</w:t>
            </w:r>
          </w:p>
        </w:tc>
        <w:tc>
          <w:tcPr>
            <w:tcW w:w="1241" w:type="dxa"/>
          </w:tcPr>
          <w:p w14:paraId="1647D35D" w14:textId="2A4FF941" w:rsidR="00E52E65" w:rsidRPr="00321213" w:rsidRDefault="008573D1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71572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</w:t>
            </w:r>
          </w:p>
        </w:tc>
      </w:tr>
      <w:tr w:rsidR="00E52E65" w:rsidRPr="00321213" w14:paraId="2063B2B5" w14:textId="77777777" w:rsidTr="009E5479">
        <w:tc>
          <w:tcPr>
            <w:tcW w:w="9209" w:type="dxa"/>
          </w:tcPr>
          <w:p w14:paraId="1D82F986" w14:textId="77777777" w:rsidR="00E52E65" w:rsidRPr="00321213" w:rsidRDefault="00E52E65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17.2 Definition List</w:t>
            </w:r>
          </w:p>
          <w:p w14:paraId="5C8EA213" w14:textId="244EDA4F" w:rsidR="000F3329" w:rsidRPr="00321213" w:rsidRDefault="000F3329" w:rsidP="00084F2F">
            <w:pPr>
              <w:spacing w:line="300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321213">
              <w:rPr>
                <w:rFonts w:ascii="Copperplate Gothic Bold" w:hAnsi="Copperplate Gothic Bold" w:cs="Times New Roman" w:hint="eastAsia"/>
                <w:bCs/>
                <w:sz w:val="20"/>
                <w:szCs w:val="20"/>
              </w:rPr>
              <w:t xml:space="preserve"> </w:t>
            </w: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    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定義列表</w:t>
            </w:r>
          </w:p>
        </w:tc>
        <w:tc>
          <w:tcPr>
            <w:tcW w:w="1241" w:type="dxa"/>
          </w:tcPr>
          <w:p w14:paraId="66ECAADC" w14:textId="531E00B2" w:rsidR="00E52E65" w:rsidRPr="00321213" w:rsidRDefault="008573D1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71572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2</w:t>
            </w:r>
          </w:p>
        </w:tc>
      </w:tr>
      <w:tr w:rsidR="00E52E65" w:rsidRPr="00321213" w14:paraId="0365DA28" w14:textId="77777777" w:rsidTr="009E5479">
        <w:tc>
          <w:tcPr>
            <w:tcW w:w="9209" w:type="dxa"/>
          </w:tcPr>
          <w:p w14:paraId="2336E66C" w14:textId="77777777" w:rsidR="00E52E65" w:rsidRPr="00321213" w:rsidRDefault="00E52E65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17.</w:t>
            </w:r>
            <w:r w:rsidR="00543443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3 </w:t>
            </w: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Barter Economy</w:t>
            </w:r>
          </w:p>
          <w:p w14:paraId="2BCB9C1A" w14:textId="6AD74831" w:rsidR="000F3329" w:rsidRPr="00321213" w:rsidRDefault="000F3329" w:rsidP="00084F2F">
            <w:pPr>
              <w:spacing w:line="300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321213">
              <w:rPr>
                <w:rFonts w:ascii="Copperplate Gothic Bold" w:hAnsi="Copperplate Gothic Bold" w:cs="Times New Roman" w:hint="eastAsia"/>
                <w:bCs/>
                <w:sz w:val="20"/>
                <w:szCs w:val="20"/>
              </w:rPr>
              <w:t xml:space="preserve"> </w:t>
            </w: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    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以物易物經濟</w:t>
            </w:r>
          </w:p>
        </w:tc>
        <w:tc>
          <w:tcPr>
            <w:tcW w:w="1241" w:type="dxa"/>
          </w:tcPr>
          <w:p w14:paraId="3D305CD3" w14:textId="4257AD38" w:rsidR="00E52E65" w:rsidRPr="00321213" w:rsidRDefault="008573D1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71572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3</w:t>
            </w:r>
          </w:p>
        </w:tc>
      </w:tr>
      <w:tr w:rsidR="00E52E65" w:rsidRPr="00321213" w14:paraId="7663E627" w14:textId="77777777" w:rsidTr="009E5479">
        <w:tc>
          <w:tcPr>
            <w:tcW w:w="9209" w:type="dxa"/>
          </w:tcPr>
          <w:p w14:paraId="3F0A2B4B" w14:textId="77777777" w:rsidR="00E52E65" w:rsidRPr="00321213" w:rsidRDefault="00543443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17.4 </w:t>
            </w:r>
            <w:r w:rsidR="00E52E6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Problem of Barter</w:t>
            </w:r>
          </w:p>
          <w:p w14:paraId="756ED94A" w14:textId="4A92D6DA" w:rsidR="000F3329" w:rsidRPr="00321213" w:rsidRDefault="000F3329" w:rsidP="00084F2F">
            <w:pPr>
              <w:spacing w:line="300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321213">
              <w:rPr>
                <w:rFonts w:ascii="Copperplate Gothic Bold" w:hAnsi="Copperplate Gothic Bold" w:cs="Times New Roman" w:hint="eastAsia"/>
                <w:bCs/>
                <w:sz w:val="20"/>
                <w:szCs w:val="20"/>
              </w:rPr>
              <w:t xml:space="preserve"> </w:t>
            </w: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    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以物易物的問題</w:t>
            </w:r>
          </w:p>
        </w:tc>
        <w:tc>
          <w:tcPr>
            <w:tcW w:w="1241" w:type="dxa"/>
          </w:tcPr>
          <w:p w14:paraId="3892E4E5" w14:textId="2BC5AA11" w:rsidR="00E52E65" w:rsidRPr="00321213" w:rsidRDefault="008573D1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71572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5</w:t>
            </w:r>
          </w:p>
        </w:tc>
      </w:tr>
      <w:tr w:rsidR="00E52E65" w:rsidRPr="00321213" w14:paraId="12053342" w14:textId="77777777" w:rsidTr="009E5479">
        <w:tc>
          <w:tcPr>
            <w:tcW w:w="9209" w:type="dxa"/>
          </w:tcPr>
          <w:p w14:paraId="1AEA871B" w14:textId="77777777" w:rsidR="00E52E65" w:rsidRPr="00321213" w:rsidRDefault="00543443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17.5 </w:t>
            </w:r>
            <w:r w:rsidR="00E52E6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Function of money</w:t>
            </w:r>
          </w:p>
          <w:p w14:paraId="71815283" w14:textId="07DEEF6C" w:rsidR="000F3329" w:rsidRPr="00321213" w:rsidRDefault="000F3329" w:rsidP="00084F2F">
            <w:pPr>
              <w:spacing w:line="300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321213">
              <w:rPr>
                <w:rFonts w:ascii="Copperplate Gothic Bold" w:hAnsi="Copperplate Gothic Bold" w:cs="Times New Roman" w:hint="eastAsia"/>
                <w:bCs/>
                <w:sz w:val="20"/>
                <w:szCs w:val="20"/>
              </w:rPr>
              <w:t xml:space="preserve"> </w:t>
            </w: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    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貨</w:t>
            </w:r>
            <w:r w:rsidRPr="00321213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幣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的功能</w:t>
            </w:r>
          </w:p>
        </w:tc>
        <w:tc>
          <w:tcPr>
            <w:tcW w:w="1241" w:type="dxa"/>
          </w:tcPr>
          <w:p w14:paraId="09475E9C" w14:textId="56F1C780" w:rsidR="00E52E65" w:rsidRPr="00321213" w:rsidRDefault="008573D1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71572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7</w:t>
            </w:r>
          </w:p>
        </w:tc>
      </w:tr>
      <w:tr w:rsidR="00E52E65" w:rsidRPr="00321213" w14:paraId="4B9A3BC3" w14:textId="77777777" w:rsidTr="009E5479">
        <w:tc>
          <w:tcPr>
            <w:tcW w:w="9209" w:type="dxa"/>
          </w:tcPr>
          <w:p w14:paraId="6F9F0873" w14:textId="77777777" w:rsidR="000F3329" w:rsidRPr="00321213" w:rsidRDefault="00543443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17.6 </w:t>
            </w:r>
            <w:r w:rsidR="00E52E6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Benefits of using money</w:t>
            </w:r>
          </w:p>
          <w:p w14:paraId="6C8C215F" w14:textId="75972A5A" w:rsidR="00E52E65" w:rsidRPr="00321213" w:rsidRDefault="000F3329" w:rsidP="00084F2F">
            <w:pPr>
              <w:spacing w:line="300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     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使用貨幣的好處</w:t>
            </w:r>
            <w:r w:rsidR="00E52E6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ab/>
            </w:r>
          </w:p>
        </w:tc>
        <w:tc>
          <w:tcPr>
            <w:tcW w:w="1241" w:type="dxa"/>
          </w:tcPr>
          <w:p w14:paraId="56E934C5" w14:textId="4AD3DD85" w:rsidR="00E52E65" w:rsidRPr="00321213" w:rsidRDefault="008573D1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71572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9</w:t>
            </w:r>
          </w:p>
        </w:tc>
      </w:tr>
      <w:tr w:rsidR="00E52E65" w:rsidRPr="00321213" w14:paraId="5E30527F" w14:textId="77777777" w:rsidTr="009E5479">
        <w:tc>
          <w:tcPr>
            <w:tcW w:w="9209" w:type="dxa"/>
          </w:tcPr>
          <w:p w14:paraId="66140919" w14:textId="77777777" w:rsidR="000F3329" w:rsidRPr="00321213" w:rsidRDefault="00543443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17.7 </w:t>
            </w:r>
            <w:r w:rsidR="00E52E6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Properties of money</w:t>
            </w:r>
          </w:p>
          <w:p w14:paraId="23504F46" w14:textId="5DF3B214" w:rsidR="00E52E65" w:rsidRPr="00321213" w:rsidRDefault="000F3329" w:rsidP="00084F2F">
            <w:pPr>
              <w:spacing w:line="300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     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貨幣的特</w:t>
            </w:r>
            <w:r w:rsidRPr="00321213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徵</w:t>
            </w:r>
            <w:r w:rsidR="00E52E6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ab/>
            </w:r>
          </w:p>
        </w:tc>
        <w:tc>
          <w:tcPr>
            <w:tcW w:w="1241" w:type="dxa"/>
          </w:tcPr>
          <w:p w14:paraId="5AFE05C6" w14:textId="6A466339" w:rsidR="00E52E65" w:rsidRPr="00321213" w:rsidRDefault="008573D1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71572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11</w:t>
            </w:r>
          </w:p>
        </w:tc>
      </w:tr>
      <w:tr w:rsidR="00E52E65" w:rsidRPr="00321213" w14:paraId="6FF626CB" w14:textId="77777777" w:rsidTr="009E5479">
        <w:tc>
          <w:tcPr>
            <w:tcW w:w="9209" w:type="dxa"/>
          </w:tcPr>
          <w:p w14:paraId="01D73427" w14:textId="77777777" w:rsidR="00E52E65" w:rsidRPr="00321213" w:rsidRDefault="00543443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17.8 </w:t>
            </w:r>
            <w:r w:rsidR="00E52E6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Types of money</w:t>
            </w:r>
          </w:p>
          <w:p w14:paraId="7549F9E3" w14:textId="72C273FB" w:rsidR="000F3329" w:rsidRPr="00321213" w:rsidRDefault="000F3329" w:rsidP="00084F2F">
            <w:pPr>
              <w:spacing w:line="300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321213">
              <w:rPr>
                <w:rFonts w:ascii="Copperplate Gothic Bold" w:hAnsi="Copperplate Gothic Bold" w:cs="Times New Roman" w:hint="eastAsia"/>
                <w:bCs/>
                <w:sz w:val="20"/>
                <w:szCs w:val="20"/>
              </w:rPr>
              <w:t xml:space="preserve"> </w:t>
            </w: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    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貨</w:t>
            </w:r>
            <w:r w:rsidRPr="00321213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幣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的種類</w:t>
            </w:r>
          </w:p>
        </w:tc>
        <w:tc>
          <w:tcPr>
            <w:tcW w:w="1241" w:type="dxa"/>
          </w:tcPr>
          <w:p w14:paraId="32047480" w14:textId="674A36CD" w:rsidR="00E52E65" w:rsidRPr="00321213" w:rsidRDefault="008573D1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DC300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</w:t>
            </w:r>
            <w:r w:rsidR="00E71572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3</w:t>
            </w:r>
          </w:p>
        </w:tc>
      </w:tr>
      <w:tr w:rsidR="00E52E65" w:rsidRPr="00321213" w14:paraId="19658E79" w14:textId="77777777" w:rsidTr="009E5479">
        <w:tc>
          <w:tcPr>
            <w:tcW w:w="9209" w:type="dxa"/>
          </w:tcPr>
          <w:p w14:paraId="388FD7E6" w14:textId="77777777" w:rsidR="000F3329" w:rsidRPr="00321213" w:rsidRDefault="00543443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17.9 </w:t>
            </w:r>
            <w:r w:rsidR="00E52E6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Function of Central Bank</w:t>
            </w:r>
          </w:p>
          <w:p w14:paraId="0445E24C" w14:textId="3D3D9F20" w:rsidR="00E52E65" w:rsidRPr="00321213" w:rsidRDefault="000F3329" w:rsidP="00084F2F">
            <w:pPr>
              <w:spacing w:line="300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     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中</w:t>
            </w:r>
            <w:r w:rsidRPr="00321213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央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銀行的功能</w:t>
            </w:r>
            <w:r w:rsidR="00E52E6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ab/>
            </w:r>
          </w:p>
        </w:tc>
        <w:tc>
          <w:tcPr>
            <w:tcW w:w="1241" w:type="dxa"/>
          </w:tcPr>
          <w:p w14:paraId="0807416C" w14:textId="217E5EEC" w:rsidR="00E52E65" w:rsidRPr="00321213" w:rsidRDefault="008573D1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DC300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</w:t>
            </w:r>
            <w:r w:rsidR="00E71572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5</w:t>
            </w:r>
          </w:p>
        </w:tc>
      </w:tr>
      <w:tr w:rsidR="00E52E65" w:rsidRPr="00321213" w14:paraId="6D7CEBB8" w14:textId="77777777" w:rsidTr="009E5479">
        <w:tc>
          <w:tcPr>
            <w:tcW w:w="9209" w:type="dxa"/>
          </w:tcPr>
          <w:p w14:paraId="26BF5F5F" w14:textId="77777777" w:rsidR="000F3329" w:rsidRPr="00321213" w:rsidRDefault="00543443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17.10 </w:t>
            </w:r>
            <w:r w:rsidR="00E52E6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Function of Commercial Bank</w:t>
            </w:r>
          </w:p>
          <w:p w14:paraId="6FE4B8E2" w14:textId="6E0E0C15" w:rsidR="00E52E65" w:rsidRPr="00321213" w:rsidRDefault="000F3329" w:rsidP="00084F2F">
            <w:pPr>
              <w:spacing w:line="300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     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商</w:t>
            </w:r>
            <w:r w:rsidRPr="00321213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業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銀行的功能</w:t>
            </w:r>
            <w:r w:rsidR="00E52E6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ab/>
            </w:r>
          </w:p>
        </w:tc>
        <w:tc>
          <w:tcPr>
            <w:tcW w:w="1241" w:type="dxa"/>
          </w:tcPr>
          <w:p w14:paraId="3495AF90" w14:textId="48E8BA0D" w:rsidR="00E52E65" w:rsidRPr="00321213" w:rsidRDefault="008573D1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DC300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</w:t>
            </w:r>
            <w:r w:rsidR="00E71572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7</w:t>
            </w:r>
          </w:p>
        </w:tc>
      </w:tr>
      <w:tr w:rsidR="00E52E65" w:rsidRPr="00321213" w14:paraId="34845D7B" w14:textId="77777777" w:rsidTr="009E5479">
        <w:tc>
          <w:tcPr>
            <w:tcW w:w="9209" w:type="dxa"/>
          </w:tcPr>
          <w:p w14:paraId="6458D2D5" w14:textId="77777777" w:rsidR="000F3329" w:rsidRPr="00321213" w:rsidRDefault="00543443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17.11 </w:t>
            </w:r>
            <w:r w:rsidR="00E52E6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3-tier Banking System in Hong Kong</w:t>
            </w:r>
          </w:p>
          <w:p w14:paraId="71FC47E4" w14:textId="3B0CB14F" w:rsidR="00E52E65" w:rsidRPr="00321213" w:rsidRDefault="000F3329" w:rsidP="00084F2F">
            <w:pPr>
              <w:spacing w:line="300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     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香</w:t>
            </w:r>
            <w:r w:rsidRPr="00321213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港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的三種銀行制</w:t>
            </w:r>
            <w:r w:rsidRPr="00321213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度</w:t>
            </w:r>
            <w:r w:rsidR="00E52E6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ab/>
            </w:r>
          </w:p>
        </w:tc>
        <w:tc>
          <w:tcPr>
            <w:tcW w:w="1241" w:type="dxa"/>
          </w:tcPr>
          <w:p w14:paraId="765EF906" w14:textId="7A9CE8C3" w:rsidR="00E52E65" w:rsidRPr="00321213" w:rsidRDefault="008573D1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71572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19</w:t>
            </w:r>
          </w:p>
        </w:tc>
      </w:tr>
      <w:tr w:rsidR="00E52E65" w:rsidRPr="00321213" w14:paraId="4C7A96C2" w14:textId="77777777" w:rsidTr="009E5479">
        <w:tc>
          <w:tcPr>
            <w:tcW w:w="9209" w:type="dxa"/>
          </w:tcPr>
          <w:p w14:paraId="0850378D" w14:textId="77777777" w:rsidR="00E52E65" w:rsidRPr="00321213" w:rsidRDefault="00543443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17.12 </w:t>
            </w:r>
            <w:r w:rsidR="00E52E6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Liquidity</w:t>
            </w:r>
            <w:r w:rsidR="00E52E6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ab/>
            </w:r>
          </w:p>
          <w:p w14:paraId="0B8AF623" w14:textId="404FBE60" w:rsidR="000F3329" w:rsidRPr="00321213" w:rsidRDefault="000F3329" w:rsidP="00084F2F">
            <w:pPr>
              <w:spacing w:line="300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321213">
              <w:rPr>
                <w:rFonts w:ascii="Copperplate Gothic Bold" w:hAnsi="Copperplate Gothic Bold" w:cs="Times New Roman" w:hint="eastAsia"/>
                <w:bCs/>
                <w:sz w:val="20"/>
                <w:szCs w:val="20"/>
              </w:rPr>
              <w:t xml:space="preserve"> </w:t>
            </w: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    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流動性</w:t>
            </w:r>
          </w:p>
        </w:tc>
        <w:tc>
          <w:tcPr>
            <w:tcW w:w="1241" w:type="dxa"/>
          </w:tcPr>
          <w:p w14:paraId="6D1151C3" w14:textId="5E6A516A" w:rsidR="00E52E65" w:rsidRPr="00321213" w:rsidRDefault="008573D1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DC3005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2</w:t>
            </w:r>
            <w:r w:rsidR="00E71572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</w:t>
            </w:r>
          </w:p>
        </w:tc>
      </w:tr>
      <w:tr w:rsidR="006A17D2" w:rsidRPr="00321213" w14:paraId="6CCD9100" w14:textId="77777777" w:rsidTr="009E5479">
        <w:tc>
          <w:tcPr>
            <w:tcW w:w="9209" w:type="dxa"/>
          </w:tcPr>
          <w:p w14:paraId="25F8A7CF" w14:textId="77777777" w:rsidR="006A17D2" w:rsidRPr="00321213" w:rsidRDefault="006A17D2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17.13 Multiple Choice Flow</w:t>
            </w:r>
          </w:p>
          <w:p w14:paraId="2086C0C1" w14:textId="705FE3D4" w:rsidR="000F3329" w:rsidRPr="004E2F39" w:rsidRDefault="000F3329" w:rsidP="00084F2F">
            <w:pPr>
              <w:spacing w:line="300" w:lineRule="auto"/>
              <w:rPr>
                <w:rFonts w:ascii="Times New Roman" w:eastAsiaTheme="majorEastAsia" w:hAnsi="Times New Roman" w:cs="Times New Roman"/>
                <w:bCs/>
                <w:sz w:val="20"/>
                <w:szCs w:val="20"/>
                <w:lang w:val="x-none"/>
              </w:rPr>
            </w:pPr>
            <w:r w:rsidRPr="00321213">
              <w:rPr>
                <w:rFonts w:ascii="Copperplate Gothic Bold" w:hAnsi="Copperplate Gothic Bold" w:cs="Times New Roman" w:hint="eastAsia"/>
                <w:bCs/>
                <w:sz w:val="20"/>
                <w:szCs w:val="20"/>
              </w:rPr>
              <w:t xml:space="preserve"> </w:t>
            </w: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    </w:t>
            </w:r>
            <w:r w:rsidRPr="004E2F39">
              <w:rPr>
                <w:rFonts w:ascii="Times New Roman" w:eastAsiaTheme="majorEastAsia" w:hAnsi="Times New Roman" w:cs="Times New Roman"/>
                <w:bCs/>
                <w:sz w:val="20"/>
                <w:szCs w:val="20"/>
                <w:lang w:val="x-none"/>
              </w:rPr>
              <w:t>MC</w:t>
            </w:r>
            <w:r w:rsidRPr="004E2F39">
              <w:rPr>
                <w:rFonts w:ascii="Times New Roman" w:eastAsiaTheme="majorEastAsia" w:hAnsi="Times New Roman" w:cs="Times New Roman"/>
                <w:bCs/>
                <w:sz w:val="20"/>
                <w:szCs w:val="20"/>
                <w:lang w:val="x-none"/>
              </w:rPr>
              <w:t>框架</w:t>
            </w:r>
          </w:p>
        </w:tc>
        <w:tc>
          <w:tcPr>
            <w:tcW w:w="1241" w:type="dxa"/>
          </w:tcPr>
          <w:p w14:paraId="6C9D6236" w14:textId="2FC231D1" w:rsidR="006A17D2" w:rsidRPr="00321213" w:rsidRDefault="006A17D2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71572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23</w:t>
            </w:r>
          </w:p>
        </w:tc>
      </w:tr>
      <w:tr w:rsidR="00DC3005" w:rsidRPr="00321213" w14:paraId="54013E76" w14:textId="77777777" w:rsidTr="009E5479">
        <w:tc>
          <w:tcPr>
            <w:tcW w:w="9209" w:type="dxa"/>
          </w:tcPr>
          <w:p w14:paraId="7AE791A8" w14:textId="77777777" w:rsidR="00DC3005" w:rsidRPr="00321213" w:rsidRDefault="00DC3005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17.1</w:t>
            </w:r>
            <w:r w:rsidR="006A17D2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4</w:t>
            </w: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 Long Question Flow</w:t>
            </w:r>
          </w:p>
          <w:p w14:paraId="7D3CF37E" w14:textId="15D28927" w:rsidR="000F3329" w:rsidRPr="00321213" w:rsidRDefault="000F3329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 w:hint="eastAsia"/>
                <w:bCs/>
                <w:sz w:val="20"/>
                <w:szCs w:val="20"/>
              </w:rPr>
              <w:t xml:space="preserve"> </w:t>
            </w: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 xml:space="preserve">    </w:t>
            </w:r>
            <w:r w:rsidRPr="0032121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長題目框架</w:t>
            </w:r>
          </w:p>
        </w:tc>
        <w:tc>
          <w:tcPr>
            <w:tcW w:w="1241" w:type="dxa"/>
          </w:tcPr>
          <w:p w14:paraId="26563378" w14:textId="64353501" w:rsidR="00DC3005" w:rsidRPr="00321213" w:rsidRDefault="00DC3005" w:rsidP="00084F2F">
            <w:pPr>
              <w:spacing w:line="300" w:lineRule="auto"/>
              <w:rPr>
                <w:rFonts w:ascii="Copperplate Gothic Bold" w:hAnsi="Copperplate Gothic Bold" w:cs="Times New Roman"/>
                <w:bCs/>
                <w:sz w:val="20"/>
                <w:szCs w:val="20"/>
              </w:rPr>
            </w:pPr>
            <w:r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P.</w:t>
            </w:r>
            <w:r w:rsidR="00E71572" w:rsidRPr="00321213">
              <w:rPr>
                <w:rFonts w:ascii="Copperplate Gothic Bold" w:hAnsi="Copperplate Gothic Bold" w:cs="Times New Roman"/>
                <w:bCs/>
                <w:sz w:val="20"/>
                <w:szCs w:val="20"/>
              </w:rPr>
              <w:t>24</w:t>
            </w:r>
          </w:p>
        </w:tc>
      </w:tr>
    </w:tbl>
    <w:p w14:paraId="4A488199" w14:textId="0921F50D" w:rsidR="00E52E65" w:rsidRPr="00321213" w:rsidRDefault="007D06B8" w:rsidP="009E5479">
      <w:pPr>
        <w:jc w:val="center"/>
        <w:rPr>
          <w:rFonts w:ascii="Copperplate Gothic Bold" w:hAnsi="Copperplate Gothic Bold"/>
        </w:rPr>
      </w:pPr>
      <w:r w:rsidRPr="00321213">
        <w:rPr>
          <w:rFonts w:ascii="Copperplate Gothic Bold" w:hAnsi="Copperplate Gothic Bold"/>
        </w:rPr>
        <w:lastRenderedPageBreak/>
        <w:t>Chapter 17 _ Money &amp; Banking</w:t>
      </w:r>
    </w:p>
    <w:p w14:paraId="5E8323E8" w14:textId="235C47C0" w:rsidR="00E52E65" w:rsidRPr="00321213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  <w:sz w:val="20"/>
          <w:szCs w:val="20"/>
        </w:rPr>
      </w:pPr>
      <w:r w:rsidRPr="00321213">
        <w:rPr>
          <w:rFonts w:ascii="Times New Roman" w:eastAsia="Times New Roman" w:hAnsi="Times New Roman" w:cs="Times New Roman"/>
          <w:bCs/>
          <w:color w:val="000000" w:themeColor="text1"/>
          <w:kern w:val="0"/>
          <w:sz w:val="20"/>
          <w:szCs w:val="20"/>
        </w:rPr>
        <w:t xml:space="preserve">DSE Compulsory Part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559"/>
        <w:gridCol w:w="2977"/>
        <w:gridCol w:w="3969"/>
        <w:gridCol w:w="1524"/>
      </w:tblGrid>
      <w:tr w:rsidR="00E52E65" w:rsidRPr="00321213" w14:paraId="26DCAE65" w14:textId="77777777" w:rsidTr="00E52E65">
        <w:tc>
          <w:tcPr>
            <w:tcW w:w="421" w:type="dxa"/>
            <w:vMerge w:val="restart"/>
          </w:tcPr>
          <w:p w14:paraId="5B123A58" w14:textId="77777777" w:rsidR="00E52E65" w:rsidRPr="00321213" w:rsidRDefault="00E52E65" w:rsidP="000365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</w:rPr>
              <w:t xml:space="preserve">A </w:t>
            </w:r>
          </w:p>
        </w:tc>
        <w:tc>
          <w:tcPr>
            <w:tcW w:w="1559" w:type="dxa"/>
          </w:tcPr>
          <w:p w14:paraId="65553249" w14:textId="77777777" w:rsidR="00E52E65" w:rsidRPr="00321213" w:rsidRDefault="00E52E65" w:rsidP="000365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</w:rPr>
              <w:t>Topic</w:t>
            </w:r>
          </w:p>
        </w:tc>
        <w:tc>
          <w:tcPr>
            <w:tcW w:w="2977" w:type="dxa"/>
          </w:tcPr>
          <w:p w14:paraId="1076FF14" w14:textId="77777777" w:rsidR="00E52E65" w:rsidRPr="00321213" w:rsidRDefault="00E52E65" w:rsidP="000365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</w:rPr>
              <w:t>Key points</w:t>
            </w:r>
          </w:p>
        </w:tc>
        <w:tc>
          <w:tcPr>
            <w:tcW w:w="3969" w:type="dxa"/>
          </w:tcPr>
          <w:p w14:paraId="40244C9A" w14:textId="77777777" w:rsidR="00E52E65" w:rsidRPr="00321213" w:rsidRDefault="00E52E65" w:rsidP="000365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</w:rPr>
              <w:t>Elaboration of the curriculum contents</w:t>
            </w:r>
          </w:p>
        </w:tc>
        <w:tc>
          <w:tcPr>
            <w:tcW w:w="1524" w:type="dxa"/>
          </w:tcPr>
          <w:p w14:paraId="4B9B7B79" w14:textId="77777777" w:rsidR="00E52E65" w:rsidRPr="00321213" w:rsidRDefault="00E52E65" w:rsidP="000365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</w:rPr>
              <w:t>Fine-tunings</w:t>
            </w:r>
          </w:p>
        </w:tc>
      </w:tr>
      <w:tr w:rsidR="00E52E65" w:rsidRPr="00321213" w14:paraId="4E5067D1" w14:textId="77777777" w:rsidTr="00E52E65">
        <w:tc>
          <w:tcPr>
            <w:tcW w:w="421" w:type="dxa"/>
            <w:vMerge/>
          </w:tcPr>
          <w:p w14:paraId="7B1B1F92" w14:textId="77777777" w:rsidR="00E52E65" w:rsidRPr="00321213" w:rsidRDefault="00E52E65" w:rsidP="000365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5A971DCC" w14:textId="48D99AC9" w:rsidR="00E52E65" w:rsidRPr="00321213" w:rsidRDefault="00E52E65" w:rsidP="000365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</w:rPr>
              <w:t>Money and Banking</w:t>
            </w:r>
          </w:p>
        </w:tc>
        <w:tc>
          <w:tcPr>
            <w:tcW w:w="2977" w:type="dxa"/>
          </w:tcPr>
          <w:p w14:paraId="43ED7F7A" w14:textId="77777777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</w:rPr>
              <w:t>Money</w:t>
            </w:r>
          </w:p>
          <w:p w14:paraId="094046E3" w14:textId="77777777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</w:rPr>
              <w:t>(i) Definition of money</w:t>
            </w:r>
          </w:p>
          <w:p w14:paraId="01EC2499" w14:textId="77777777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</w:rPr>
              <w:t>(ii) Nature and functions of</w:t>
            </w:r>
          </w:p>
          <w:p w14:paraId="725EFB64" w14:textId="5B44A28D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</w:rPr>
              <w:t>money</w:t>
            </w:r>
          </w:p>
        </w:tc>
        <w:tc>
          <w:tcPr>
            <w:tcW w:w="3969" w:type="dxa"/>
          </w:tcPr>
          <w:p w14:paraId="492ED943" w14:textId="77777777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</w:p>
        </w:tc>
        <w:tc>
          <w:tcPr>
            <w:tcW w:w="1524" w:type="dxa"/>
          </w:tcPr>
          <w:p w14:paraId="2551CDC9" w14:textId="77777777" w:rsidR="00E52E65" w:rsidRPr="00321213" w:rsidRDefault="00E52E65" w:rsidP="000365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2E65" w:rsidRPr="00321213" w14:paraId="4BF443D1" w14:textId="77777777" w:rsidTr="00E52E65">
        <w:tc>
          <w:tcPr>
            <w:tcW w:w="421" w:type="dxa"/>
            <w:vMerge/>
          </w:tcPr>
          <w:p w14:paraId="3293E25D" w14:textId="77777777" w:rsidR="00E52E65" w:rsidRPr="00321213" w:rsidRDefault="00E52E65" w:rsidP="000365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E5FE01A" w14:textId="77777777" w:rsidR="00E52E65" w:rsidRPr="00321213" w:rsidRDefault="00E52E65" w:rsidP="000365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</w:tcPr>
          <w:p w14:paraId="2E3E49C2" w14:textId="77777777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 xml:space="preserve">Banks: functions and services </w:t>
            </w:r>
          </w:p>
          <w:p w14:paraId="71706164" w14:textId="2614ADFB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 xml:space="preserve">(i) Commercial banks and central bank </w:t>
            </w:r>
          </w:p>
          <w:p w14:paraId="0263374D" w14:textId="77777777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</w:p>
          <w:p w14:paraId="5D7FB179" w14:textId="5B74F58E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>(ii) Licensed banks, restricted licence banks and deposit-taking companies in Hong Kong</w:t>
            </w:r>
          </w:p>
          <w:p w14:paraId="30FD2B31" w14:textId="77777777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</w:p>
          <w:p w14:paraId="6F2528DF" w14:textId="79936843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 xml:space="preserve">(iii)How central banking </w:t>
            </w:r>
            <w:r w:rsidR="001C77AF" w:rsidRPr="00321213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>functions are performed in Hong Kong</w:t>
            </w:r>
          </w:p>
        </w:tc>
        <w:tc>
          <w:tcPr>
            <w:tcW w:w="3969" w:type="dxa"/>
          </w:tcPr>
          <w:p w14:paraId="33984FAB" w14:textId="77777777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sym w:font="Symbol" w:char="F0B7"/>
            </w:r>
            <w:r w:rsidRPr="00321213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 xml:space="preserve"> Students are expected to grasp the </w:t>
            </w:r>
          </w:p>
          <w:p w14:paraId="1477E621" w14:textId="1CB8DF88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 xml:space="preserve">(i) functions (in particular, </w:t>
            </w:r>
            <w:r w:rsidR="002A439F" w:rsidRPr="00321213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>channelling</w:t>
            </w:r>
            <w:r w:rsidRPr="00321213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 xml:space="preserve"> savings to investment) and services provided by commercial banks, and </w:t>
            </w:r>
          </w:p>
          <w:p w14:paraId="3F6D341C" w14:textId="77777777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</w:p>
          <w:p w14:paraId="5D33080E" w14:textId="56C42FDE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>(ii) functions of a central bank.</w:t>
            </w:r>
          </w:p>
          <w:p w14:paraId="7C6C0645" w14:textId="77777777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</w:p>
          <w:p w14:paraId="7F9DF4B6" w14:textId="57398BA3" w:rsidR="00E52E65" w:rsidRPr="00321213" w:rsidRDefault="00E52E65" w:rsidP="00E52E6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1213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sym w:font="Symbol" w:char="F0B7"/>
            </w:r>
            <w:r w:rsidRPr="00321213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 xml:space="preserve"> Students are expected to grasp the features of these three types of financial institutes.</w:t>
            </w:r>
          </w:p>
        </w:tc>
        <w:tc>
          <w:tcPr>
            <w:tcW w:w="1524" w:type="dxa"/>
          </w:tcPr>
          <w:p w14:paraId="69C1D423" w14:textId="77777777" w:rsidR="00E52E65" w:rsidRPr="00321213" w:rsidRDefault="00E52E65" w:rsidP="000365A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2347A31" w14:textId="22406811" w:rsidR="00E52E65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1BE52BD8" w14:textId="41CFC4E0" w:rsidR="00E52E65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5AC0A32F" w14:textId="2B412BCD" w:rsidR="00E52E65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7E3A1642" w14:textId="1574EA6D" w:rsidR="00E52E65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4152023B" w14:textId="75463458" w:rsidR="00E52E65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7F2476B1" w14:textId="69EE4628" w:rsidR="00E52E65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75064ACA" w14:textId="77777777" w:rsidR="009E5479" w:rsidRDefault="009E5479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1C80CFC0" w14:textId="14AEAACE" w:rsidR="00E52E65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0BDB6134" w14:textId="7A2CBC7D" w:rsidR="00E52E65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2147F4E2" w14:textId="5CA7C375" w:rsidR="00E52E65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2B02506C" w14:textId="12D40ED0" w:rsidR="00E52E65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6C48F14A" w14:textId="455D98C5" w:rsidR="00E52E65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32BAA532" w14:textId="3D602AA8" w:rsidR="00E52E65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2D51516A" w14:textId="23AD15F1" w:rsidR="00E52E65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422F8E80" w14:textId="2566F7C3" w:rsidR="00E52E65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7A3BAD02" w14:textId="5E691644" w:rsidR="00321213" w:rsidRDefault="00321213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00882851" w14:textId="027F5756" w:rsidR="00321213" w:rsidRDefault="00321213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6A4642A7" w14:textId="77777777" w:rsidR="00321213" w:rsidRDefault="00321213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3363E759" w14:textId="64379598" w:rsidR="00E52E65" w:rsidRDefault="00E52E65" w:rsidP="007D06B8">
      <w:pPr>
        <w:widowControl/>
        <w:rPr>
          <w:rFonts w:ascii="Times New Roman" w:eastAsia="Times New Roman" w:hAnsi="Times New Roman" w:cs="Times New Roman"/>
          <w:bCs/>
          <w:color w:val="000000" w:themeColor="text1"/>
          <w:kern w:val="0"/>
        </w:rPr>
      </w:pPr>
    </w:p>
    <w:p w14:paraId="4809B0AB" w14:textId="77777777" w:rsidR="00E52E65" w:rsidRPr="00321213" w:rsidRDefault="00E52E65" w:rsidP="00E52E65">
      <w:pPr>
        <w:jc w:val="center"/>
        <w:rPr>
          <w:rFonts w:ascii="Copperplate Gothic Bold" w:hAnsi="Copperplate Gothic Bold"/>
        </w:rPr>
      </w:pPr>
      <w:r w:rsidRPr="00321213">
        <w:rPr>
          <w:rFonts w:ascii="Copperplate Gothic Bold" w:hAnsi="Copperplate Gothic Bold"/>
        </w:rPr>
        <w:lastRenderedPageBreak/>
        <w:t>Chapter 17 _ Money &amp; Banking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4E2F39" w14:paraId="3BEA3CEA" w14:textId="77777777" w:rsidTr="008F6053">
        <w:tc>
          <w:tcPr>
            <w:tcW w:w="5225" w:type="dxa"/>
          </w:tcPr>
          <w:p w14:paraId="001E1084" w14:textId="77777777" w:rsidR="004E2F39" w:rsidRDefault="004E2F39" w:rsidP="004209F1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  <w:t xml:space="preserve">1. </w:t>
            </w:r>
            <w:r w:rsidR="00357E9D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  <w:t xml:space="preserve">Liquidity </w:t>
            </w:r>
          </w:p>
          <w:p w14:paraId="790E38B4" w14:textId="5D638127" w:rsidR="00357E9D" w:rsidRPr="00357E9D" w:rsidRDefault="00357E9D" w:rsidP="00357E9D">
            <w:pPr>
              <w:pStyle w:val="ListParagraph"/>
              <w:widowControl/>
              <w:numPr>
                <w:ilvl w:val="0"/>
                <w:numId w:val="53"/>
              </w:numPr>
              <w:spacing w:line="276" w:lineRule="auto"/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</w:pPr>
            <w:r w:rsidRPr="00357E9D">
              <w:rPr>
                <w:rFonts w:ascii="Times New Roman" w:eastAsia="Times New Roman" w:hAnsi="Times New Roman" w:cs="Times New Roman"/>
                <w:bCs/>
                <w:iCs/>
                <w:kern w:val="0"/>
                <w:sz w:val="20"/>
                <w:szCs w:val="20"/>
              </w:rPr>
              <w:t>Liquidity states that the property of an asset to be converted into money or other assets without much lose in value</w:t>
            </w:r>
          </w:p>
        </w:tc>
        <w:tc>
          <w:tcPr>
            <w:tcW w:w="5225" w:type="dxa"/>
          </w:tcPr>
          <w:p w14:paraId="5B585FAF" w14:textId="4AE2E1CA" w:rsidR="00357E9D" w:rsidRPr="006172B4" w:rsidRDefault="00357E9D" w:rsidP="00357E9D">
            <w:pPr>
              <w:pStyle w:val="ListParagraph"/>
              <w:widowControl/>
              <w:numPr>
                <w:ilvl w:val="0"/>
                <w:numId w:val="28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x-none"/>
              </w:rPr>
            </w:pPr>
            <w:r w:rsidRPr="006172B4">
              <w:rPr>
                <w:rFonts w:ascii="PMingLiU" w:eastAsia="PMingLiU" w:hAnsi="PMingLiU" w:cs="PMingLiU"/>
                <w:kern w:val="0"/>
                <w:sz w:val="20"/>
                <w:szCs w:val="20"/>
                <w:lang w:val="x-none"/>
              </w:rPr>
              <w:t>流動性</w:t>
            </w:r>
          </w:p>
          <w:p w14:paraId="31A256D7" w14:textId="033DD079" w:rsidR="004E2F39" w:rsidRPr="00357E9D" w:rsidRDefault="00357E9D" w:rsidP="00357E9D">
            <w:pPr>
              <w:pStyle w:val="ListParagraph"/>
              <w:widowControl/>
              <w:numPr>
                <w:ilvl w:val="0"/>
                <w:numId w:val="53"/>
              </w:numPr>
              <w:spacing w:line="276" w:lineRule="auto"/>
              <w:rPr>
                <w:rFonts w:asciiTheme="minorEastAsia" w:hAnsiTheme="minorEastAsia" w:cs="Times New Roman"/>
                <w:bCs/>
                <w:iCs/>
                <w:kern w:val="0"/>
                <w:sz w:val="20"/>
                <w:szCs w:val="20"/>
              </w:rPr>
            </w:pPr>
            <w:r w:rsidRPr="00357E9D">
              <w:rPr>
                <w:rFonts w:asciiTheme="minorEastAsia" w:hAnsiTheme="minorEastAsia" w:cs="PingFang TC" w:hint="eastAsia"/>
                <w:bCs/>
                <w:iCs/>
                <w:kern w:val="0"/>
                <w:sz w:val="20"/>
                <w:szCs w:val="20"/>
              </w:rPr>
              <w:t>流動性指將一樣資產轉化成金錢或其他資產而同時不損失太多價值</w:t>
            </w:r>
          </w:p>
        </w:tc>
      </w:tr>
    </w:tbl>
    <w:p w14:paraId="5E8EB19D" w14:textId="77777777" w:rsidR="00AB2CEC" w:rsidRPr="00AB2CEC" w:rsidRDefault="00AB2CEC" w:rsidP="00AB2CEC">
      <w:pPr>
        <w:widowControl/>
        <w:spacing w:line="276" w:lineRule="auto"/>
        <w:rPr>
          <w:rFonts w:ascii="Times New Roman" w:eastAsia="Times New Roman" w:hAnsi="Times New Roman" w:cs="Times New Roman"/>
          <w:kern w:val="0"/>
        </w:rPr>
      </w:pPr>
    </w:p>
    <w:p w14:paraId="15956C90" w14:textId="77777777" w:rsidR="007D06B8" w:rsidRDefault="007D06B8" w:rsidP="007D06B8">
      <w:pPr>
        <w:widowControl/>
        <w:spacing w:line="360" w:lineRule="auto"/>
        <w:rPr>
          <w:rFonts w:ascii="Times New Roman" w:eastAsia="Times New Roman" w:hAnsi="Times New Roman" w:cs="Times New Roman"/>
          <w:kern w:val="0"/>
        </w:rPr>
      </w:pPr>
    </w:p>
    <w:p w14:paraId="207281EB" w14:textId="77777777" w:rsidR="007D06B8" w:rsidRPr="00DB05EF" w:rsidRDefault="007D06B8" w:rsidP="007D06B8">
      <w:pPr>
        <w:widowControl/>
        <w:spacing w:line="360" w:lineRule="auto"/>
        <w:rPr>
          <w:rFonts w:ascii="Times New Roman" w:eastAsia="Times New Roman" w:hAnsi="Times New Roman" w:cs="Times New Roman"/>
          <w:kern w:val="0"/>
        </w:rPr>
      </w:pPr>
    </w:p>
    <w:p w14:paraId="4D01431C" w14:textId="77777777" w:rsidR="007D06B8" w:rsidRDefault="007D06B8" w:rsidP="007D06B8">
      <w:pPr>
        <w:widowControl/>
        <w:spacing w:line="360" w:lineRule="auto"/>
        <w:rPr>
          <w:rFonts w:ascii="Times New Roman" w:eastAsia="Times New Roman" w:hAnsi="Times New Roman" w:cs="Times New Roman"/>
          <w:kern w:val="0"/>
        </w:rPr>
      </w:pPr>
    </w:p>
    <w:p w14:paraId="44786FE6" w14:textId="77777777" w:rsidR="007D06B8" w:rsidRDefault="007D06B8" w:rsidP="007D06B8">
      <w:pPr>
        <w:widowControl/>
        <w:spacing w:line="360" w:lineRule="auto"/>
        <w:rPr>
          <w:rFonts w:ascii="Times New Roman" w:eastAsia="Times New Roman" w:hAnsi="Times New Roman" w:cs="Times New Roman"/>
          <w:kern w:val="0"/>
        </w:rPr>
      </w:pPr>
    </w:p>
    <w:p w14:paraId="5B69A584" w14:textId="77777777" w:rsidR="007D06B8" w:rsidRPr="00DB05EF" w:rsidRDefault="007D06B8" w:rsidP="007D06B8">
      <w:pPr>
        <w:widowControl/>
        <w:spacing w:line="360" w:lineRule="auto"/>
        <w:rPr>
          <w:rFonts w:ascii="Times New Roman" w:eastAsia="Times New Roman" w:hAnsi="Times New Roman" w:cs="Times New Roman"/>
          <w:kern w:val="0"/>
        </w:rPr>
      </w:pPr>
    </w:p>
    <w:p w14:paraId="7EFFA66B" w14:textId="45798C68" w:rsidR="007D06B8" w:rsidRPr="007D06B8" w:rsidRDefault="007D06B8" w:rsidP="007D06B8">
      <w:pPr>
        <w:widowControl/>
        <w:spacing w:line="360" w:lineRule="auto"/>
        <w:rPr>
          <w:rFonts w:ascii="Times New Roman" w:eastAsia="Times New Roman" w:hAnsi="Times New Roman" w:cs="Times New Roman"/>
          <w:kern w:val="0"/>
        </w:rPr>
      </w:pPr>
    </w:p>
    <w:p w14:paraId="30A06589" w14:textId="77777777" w:rsidR="007D06B8" w:rsidRDefault="007D06B8" w:rsidP="007D06B8">
      <w:pPr>
        <w:spacing w:line="360" w:lineRule="auto"/>
        <w:rPr>
          <w:rFonts w:ascii="Copperplate Gothic Bold" w:hAnsi="Copperplate Gothic Bold"/>
        </w:rPr>
      </w:pPr>
    </w:p>
    <w:p w14:paraId="14640C9E" w14:textId="77777777" w:rsidR="007D06B8" w:rsidRDefault="007D06B8" w:rsidP="007D06B8">
      <w:pPr>
        <w:spacing w:line="360" w:lineRule="auto"/>
        <w:rPr>
          <w:rFonts w:ascii="Copperplate Gothic Bold" w:hAnsi="Copperplate Gothic Bold"/>
        </w:rPr>
      </w:pPr>
    </w:p>
    <w:p w14:paraId="5D44C6B0" w14:textId="77777777" w:rsidR="007D06B8" w:rsidRDefault="007D06B8" w:rsidP="007D06B8">
      <w:pPr>
        <w:spacing w:line="360" w:lineRule="auto"/>
        <w:rPr>
          <w:rFonts w:ascii="Copperplate Gothic Bold" w:hAnsi="Copperplate Gothic Bold"/>
        </w:rPr>
      </w:pPr>
    </w:p>
    <w:p w14:paraId="32873E1B" w14:textId="77777777" w:rsidR="007D06B8" w:rsidRDefault="007D06B8" w:rsidP="007D06B8">
      <w:pPr>
        <w:spacing w:line="360" w:lineRule="auto"/>
        <w:rPr>
          <w:rFonts w:ascii="Copperplate Gothic Bold" w:hAnsi="Copperplate Gothic Bold"/>
        </w:rPr>
      </w:pPr>
    </w:p>
    <w:p w14:paraId="0966686E" w14:textId="77777777" w:rsidR="007D06B8" w:rsidRDefault="007D06B8" w:rsidP="007D06B8">
      <w:pPr>
        <w:spacing w:line="360" w:lineRule="auto"/>
        <w:rPr>
          <w:rFonts w:ascii="Copperplate Gothic Bold" w:hAnsi="Copperplate Gothic Bold"/>
        </w:rPr>
      </w:pPr>
    </w:p>
    <w:p w14:paraId="38C0F68A" w14:textId="77777777" w:rsidR="007D06B8" w:rsidRDefault="007D06B8" w:rsidP="007D06B8">
      <w:pPr>
        <w:spacing w:line="360" w:lineRule="auto"/>
        <w:rPr>
          <w:rFonts w:ascii="Copperplate Gothic Bold" w:hAnsi="Copperplate Gothic Bold"/>
        </w:rPr>
      </w:pPr>
    </w:p>
    <w:p w14:paraId="5DBED6E9" w14:textId="77777777" w:rsidR="007D06B8" w:rsidRDefault="007D06B8" w:rsidP="007D06B8">
      <w:pPr>
        <w:spacing w:line="360" w:lineRule="auto"/>
        <w:rPr>
          <w:rFonts w:ascii="Copperplate Gothic Bold" w:hAnsi="Copperplate Gothic Bold"/>
        </w:rPr>
      </w:pPr>
    </w:p>
    <w:p w14:paraId="7D478D1F" w14:textId="77777777" w:rsidR="007D06B8" w:rsidRDefault="007D06B8" w:rsidP="007D06B8">
      <w:pPr>
        <w:spacing w:line="360" w:lineRule="auto"/>
        <w:rPr>
          <w:rFonts w:ascii="Copperplate Gothic Bold" w:hAnsi="Copperplate Gothic Bold"/>
        </w:rPr>
      </w:pPr>
    </w:p>
    <w:p w14:paraId="3CFDCE5B" w14:textId="77777777" w:rsidR="007D06B8" w:rsidRDefault="007D06B8" w:rsidP="007D06B8">
      <w:pPr>
        <w:spacing w:line="360" w:lineRule="auto"/>
        <w:rPr>
          <w:rFonts w:ascii="Copperplate Gothic Bold" w:hAnsi="Copperplate Gothic Bold"/>
        </w:rPr>
      </w:pPr>
    </w:p>
    <w:p w14:paraId="0AAA276F" w14:textId="77777777" w:rsidR="007D06B8" w:rsidRDefault="007D06B8" w:rsidP="00084F2F"/>
    <w:p w14:paraId="569A81EC" w14:textId="77777777" w:rsidR="00084F2F" w:rsidRPr="00462972" w:rsidRDefault="00084F2F" w:rsidP="00084F2F">
      <w:r>
        <w:rPr>
          <w:rFonts w:ascii="Copperplate Gothic Bold" w:hAnsi="Copperplate Gothic Bold" w:cs="Times New Roman"/>
          <w:sz w:val="36"/>
        </w:rPr>
        <w:br w:type="page"/>
      </w:r>
    </w:p>
    <w:p w14:paraId="72EFE1FC" w14:textId="0CD421A5" w:rsidR="00084F2F" w:rsidRPr="006172B4" w:rsidRDefault="00084F2F" w:rsidP="004841A6">
      <w:pPr>
        <w:spacing w:line="276" w:lineRule="auto"/>
        <w:rPr>
          <w:rFonts w:ascii="Times New Roman" w:hAnsi="Times New Roman" w:cs="Times New Roman"/>
        </w:rPr>
      </w:pPr>
      <w:r w:rsidRPr="006172B4">
        <w:rPr>
          <w:rFonts w:ascii="Times New Roman" w:hAnsi="Times New Roman" w:cs="Times New Roman"/>
          <w:b/>
          <w:u w:val="single"/>
        </w:rPr>
        <w:lastRenderedPageBreak/>
        <w:t>17.</w:t>
      </w:r>
      <w:r w:rsidR="004209F1" w:rsidRPr="006172B4">
        <w:rPr>
          <w:rFonts w:ascii="Times New Roman" w:hAnsi="Times New Roman" w:cs="Times New Roman"/>
          <w:b/>
          <w:u w:val="single"/>
        </w:rPr>
        <w:t>3</w:t>
      </w:r>
      <w:r w:rsidRPr="006172B4">
        <w:rPr>
          <w:rFonts w:ascii="Times New Roman" w:hAnsi="Times New Roman" w:cs="Times New Roman"/>
          <w:b/>
          <w:u w:val="single"/>
        </w:rPr>
        <w:tab/>
        <w:t>Barter Economy</w:t>
      </w:r>
      <w:r w:rsidRPr="006172B4">
        <w:rPr>
          <w:rFonts w:ascii="Times New Roman" w:hAnsi="Times New Roman" w:cs="Times New Roman"/>
        </w:rPr>
        <w:t xml:space="preserve"> </w:t>
      </w:r>
      <w:r w:rsidRPr="006172B4">
        <w:rPr>
          <w:rFonts w:ascii="Times New Roman" w:hAnsi="Times New Roman" w:cs="Times New Roman"/>
          <w:b/>
          <w:bCs/>
        </w:rPr>
        <w:t>(</w:t>
      </w:r>
      <w:r w:rsidRPr="006172B4">
        <w:rPr>
          <w:rFonts w:ascii="Times New Roman" w:hAnsi="Times New Roman" w:cs="Times New Roman" w:hint="eastAsia"/>
          <w:b/>
          <w:bCs/>
        </w:rPr>
        <w:t>以物易物</w:t>
      </w:r>
      <w:r w:rsidRPr="006172B4">
        <w:rPr>
          <w:rFonts w:ascii="Times New Roman" w:hAnsi="Times New Roman" w:cs="Times New Roman" w:hint="eastAsia"/>
          <w:b/>
          <w:bCs/>
        </w:rPr>
        <w:t>)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AB2CEC" w:rsidRPr="006172B4" w14:paraId="16BCB3B3" w14:textId="77777777" w:rsidTr="009E5479">
        <w:tc>
          <w:tcPr>
            <w:tcW w:w="5225" w:type="dxa"/>
          </w:tcPr>
          <w:p w14:paraId="7CC111B4" w14:textId="387CD8A1" w:rsidR="00AB2CEC" w:rsidRPr="006172B4" w:rsidRDefault="00AB2CEC">
            <w:pPr>
              <w:pStyle w:val="ListParagraph"/>
              <w:numPr>
                <w:ilvl w:val="0"/>
                <w:numId w:val="23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Before</w:t>
            </w:r>
            <w:r w:rsidRPr="006172B4">
              <w:rPr>
                <w:rFonts w:ascii="Times New Roman" w:hAnsi="Times New Roman" w:cs="Times New Roman"/>
                <w:sz w:val="20"/>
                <w:szCs w:val="20"/>
              </w:rPr>
              <w:t xml:space="preserve"> the existence of money, barter is </w:t>
            </w:r>
            <w:r w:rsidR="0072312C" w:rsidRPr="006172B4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Pr="006172B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o</w:t>
            </w:r>
            <w:r w:rsidRPr="006172B4">
              <w:rPr>
                <w:rFonts w:ascii="Times New Roman" w:hAnsi="Times New Roman" w:cs="Times New Roman"/>
                <w:sz w:val="20"/>
                <w:szCs w:val="20"/>
              </w:rPr>
              <w:t>nly one way to make transaction possible</w:t>
            </w:r>
          </w:p>
          <w:p w14:paraId="15D12420" w14:textId="77777777" w:rsidR="00AB2CEC" w:rsidRPr="006172B4" w:rsidRDefault="00AB2CEC">
            <w:pPr>
              <w:pStyle w:val="ListParagraph"/>
              <w:numPr>
                <w:ilvl w:val="0"/>
                <w:numId w:val="23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  <w:r w:rsidRPr="006172B4">
              <w:rPr>
                <w:rFonts w:ascii="Times New Roman" w:hAnsi="Times New Roman" w:cs="Times New Roman"/>
                <w:sz w:val="20"/>
                <w:szCs w:val="20"/>
              </w:rPr>
              <w:t xml:space="preserve">arter is a situation that </w:t>
            </w:r>
            <w:r w:rsidRPr="006172B4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people exchange goods directly</w:t>
            </w:r>
          </w:p>
          <w:p w14:paraId="5329E387" w14:textId="77777777" w:rsidR="00AB2CEC" w:rsidRPr="006172B4" w:rsidRDefault="00AB2CEC" w:rsidP="00AB2CEC">
            <w:pPr>
              <w:pStyle w:val="ListParagraph"/>
              <w:spacing w:line="276" w:lineRule="auto"/>
              <w:ind w:left="36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638B50" w14:textId="77777777" w:rsidR="00AB2CEC" w:rsidRPr="006172B4" w:rsidRDefault="00AB2CEC" w:rsidP="00AB2CEC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E.g.</w:t>
            </w:r>
          </w:p>
          <w:p w14:paraId="6CE42B91" w14:textId="658A6177" w:rsidR="00AB2CEC" w:rsidRPr="006172B4" w:rsidRDefault="00AB2CEC" w:rsidP="006172B4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172B4">
              <w:rPr>
                <w:rFonts w:ascii="Times New Roman" w:hAnsi="Times New Roman" w:cs="Times New Roman"/>
                <w:sz w:val="20"/>
                <w:szCs w:val="20"/>
              </w:rPr>
              <w:t>Barry wants an apple whereas Wilson wants a nuclear weapon. Given that Barry is a weapon producers and Wilson is an apple seller. They may exchange the goods they want directly. (Fulfill the double coincidence of wants)</w:t>
            </w:r>
          </w:p>
          <w:p w14:paraId="086839AA" w14:textId="77777777" w:rsidR="00AB2CEC" w:rsidRPr="006172B4" w:rsidRDefault="00AB2CEC" w:rsidP="00AB2CEC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  <w:p w14:paraId="33BA3E6C" w14:textId="7A58457C" w:rsidR="00AB2CEC" w:rsidRPr="006172B4" w:rsidRDefault="00AB2CEC" w:rsidP="006172B4">
            <w:pPr>
              <w:pStyle w:val="ListParagraph"/>
              <w:widowControl/>
              <w:numPr>
                <w:ilvl w:val="0"/>
                <w:numId w:val="41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Angie wants a pencil from Ken while Ken does not want the pencil case from Angie. They cannot</w:t>
            </w:r>
            <w:r w:rsidR="003D28D8" w:rsidRPr="006172B4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</w:rPr>
              <w:t xml:space="preserve"> </w:t>
            </w: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exchange the goods they want directly. (Lack of double coincidence of wants)</w:t>
            </w:r>
          </w:p>
          <w:p w14:paraId="0AF977B3" w14:textId="77777777" w:rsidR="00AB2CEC" w:rsidRPr="006172B4" w:rsidRDefault="00AB2CEC" w:rsidP="00AB2CEC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  <w:p w14:paraId="1F71C5ED" w14:textId="77777777" w:rsidR="00AB2CEC" w:rsidRPr="006172B4" w:rsidRDefault="00AB2CEC">
            <w:pPr>
              <w:pStyle w:val="ListParagraph"/>
              <w:widowControl/>
              <w:numPr>
                <w:ilvl w:val="0"/>
                <w:numId w:val="23"/>
              </w:numPr>
              <w:spacing w:line="276" w:lineRule="auto"/>
              <w:contextualSpacing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Barter Economy Features:</w:t>
            </w:r>
          </w:p>
          <w:p w14:paraId="6AC2DBE7" w14:textId="77777777" w:rsidR="00AB2CEC" w:rsidRPr="006172B4" w:rsidRDefault="00AB2CEC">
            <w:pPr>
              <w:pStyle w:val="ListParagraph"/>
              <w:widowControl/>
              <w:numPr>
                <w:ilvl w:val="0"/>
                <w:numId w:val="24"/>
              </w:numPr>
              <w:spacing w:line="276" w:lineRule="auto"/>
              <w:contextualSpacing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</w:rPr>
              <w:t>Exist in Money Economy, Non-money Economy</w:t>
            </w:r>
          </w:p>
          <w:p w14:paraId="3189BDFB" w14:textId="77777777" w:rsidR="003712D4" w:rsidRDefault="00AB2CEC" w:rsidP="003712D4">
            <w:pPr>
              <w:pStyle w:val="ListParagraph"/>
              <w:widowControl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Even in Hong Kong (Money Economy), some of them may still transact the good directly without using money. </w:t>
            </w:r>
          </w:p>
          <w:p w14:paraId="1E7C4716" w14:textId="5A8B6AB6" w:rsidR="00AB2CEC" w:rsidRPr="003712D4" w:rsidRDefault="00AB2CEC" w:rsidP="003712D4">
            <w:pPr>
              <w:pStyle w:val="ListParagraph"/>
              <w:widowControl/>
              <w:spacing w:line="276" w:lineRule="auto"/>
              <w:ind w:left="36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3712D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E.g. (Baby Kingdom, Stanley Market, </w:t>
            </w:r>
            <w:proofErr w:type="spellStart"/>
            <w:r w:rsidRPr="003712D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Lihkg</w:t>
            </w:r>
            <w:proofErr w:type="spellEnd"/>
            <w:r w:rsidRPr="003712D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)</w:t>
            </w:r>
          </w:p>
          <w:p w14:paraId="20BFD2CA" w14:textId="77777777" w:rsidR="00AB2CEC" w:rsidRPr="006172B4" w:rsidRDefault="00AB2CEC" w:rsidP="00AB2CEC">
            <w:pPr>
              <w:widowControl/>
              <w:spacing w:line="276" w:lineRule="auto"/>
              <w:ind w:left="480" w:hanging="48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  <w:p w14:paraId="7A0640E8" w14:textId="77777777" w:rsidR="00AB2CEC" w:rsidRPr="006172B4" w:rsidRDefault="00AB2CEC">
            <w:pPr>
              <w:pStyle w:val="ListParagraph"/>
              <w:widowControl/>
              <w:numPr>
                <w:ilvl w:val="0"/>
                <w:numId w:val="24"/>
              </w:numPr>
              <w:spacing w:line="276" w:lineRule="auto"/>
              <w:contextualSpacing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</w:rPr>
              <w:t>Not exist in one-man economy</w:t>
            </w:r>
          </w:p>
          <w:p w14:paraId="5CF506F4" w14:textId="02673411" w:rsidR="00AB2CEC" w:rsidRPr="006172B4" w:rsidRDefault="00AB2CEC" w:rsidP="006172B4">
            <w:pPr>
              <w:pStyle w:val="ListParagraph"/>
              <w:widowControl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One-man economy is no need for trade</w:t>
            </w:r>
          </w:p>
          <w:p w14:paraId="3F18B674" w14:textId="13758F58" w:rsidR="00AB2CEC" w:rsidRPr="006172B4" w:rsidRDefault="00AB2CEC" w:rsidP="006172B4">
            <w:pPr>
              <w:pStyle w:val="ListParagraph"/>
              <w:widowControl/>
              <w:numPr>
                <w:ilvl w:val="0"/>
                <w:numId w:val="42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No barter / money will be existed </w:t>
            </w:r>
          </w:p>
          <w:p w14:paraId="6940D186" w14:textId="77777777" w:rsidR="003D28D8" w:rsidRPr="006172B4" w:rsidRDefault="003D28D8" w:rsidP="00AB2CEC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  <w:p w14:paraId="018188B8" w14:textId="77777777" w:rsidR="00AB2CEC" w:rsidRPr="006172B4" w:rsidRDefault="00AB2CEC">
            <w:pPr>
              <w:pStyle w:val="ListParagraph"/>
              <w:widowControl/>
              <w:numPr>
                <w:ilvl w:val="0"/>
                <w:numId w:val="24"/>
              </w:numPr>
              <w:spacing w:line="276" w:lineRule="auto"/>
              <w:contextualSpacing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</w:rPr>
              <w:t>Volume of transaction is few</w:t>
            </w:r>
          </w:p>
          <w:p w14:paraId="61669F1B" w14:textId="1178DE29" w:rsidR="00AB2CEC" w:rsidRPr="006172B4" w:rsidRDefault="00AB2CEC" w:rsidP="006172B4">
            <w:pPr>
              <w:pStyle w:val="ListParagraph"/>
              <w:widowControl/>
              <w:numPr>
                <w:ilvl w:val="0"/>
                <w:numId w:val="44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Difficult to find the suitable buyer</w:t>
            </w:r>
          </w:p>
          <w:p w14:paraId="3853B90F" w14:textId="7CF649A8" w:rsidR="006172B4" w:rsidRDefault="006172B4" w:rsidP="00AB2CEC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  <w:p w14:paraId="0F74AE31" w14:textId="0A4B4088" w:rsidR="006172B4" w:rsidRDefault="006172B4" w:rsidP="00AB2CEC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  <w:p w14:paraId="03F753C3" w14:textId="77777777" w:rsidR="006172B4" w:rsidRPr="006172B4" w:rsidRDefault="006172B4" w:rsidP="00AB2CEC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  <w:p w14:paraId="557E08EA" w14:textId="77777777" w:rsidR="00AB2CEC" w:rsidRPr="006172B4" w:rsidRDefault="00AB2CEC">
            <w:pPr>
              <w:pStyle w:val="ListParagraph"/>
              <w:widowControl/>
              <w:numPr>
                <w:ilvl w:val="0"/>
                <w:numId w:val="24"/>
              </w:numPr>
              <w:spacing w:line="276" w:lineRule="auto"/>
              <w:contextualSpacing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</w:rPr>
              <w:lastRenderedPageBreak/>
              <w:t>Division of labor is few</w:t>
            </w:r>
          </w:p>
          <w:p w14:paraId="5F28E640" w14:textId="718E2719" w:rsidR="00AB2CEC" w:rsidRPr="006172B4" w:rsidRDefault="00AB2CEC" w:rsidP="006172B4">
            <w:pPr>
              <w:pStyle w:val="ListParagraph"/>
              <w:widowControl/>
              <w:numPr>
                <w:ilvl w:val="0"/>
                <w:numId w:val="44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Difficult to make transaction</w:t>
            </w:r>
          </w:p>
          <w:p w14:paraId="3F161F02" w14:textId="21EE98AF" w:rsidR="00AB2CEC" w:rsidRPr="006172B4" w:rsidRDefault="00AB2CEC" w:rsidP="006172B4">
            <w:pPr>
              <w:pStyle w:val="ListParagraph"/>
              <w:widowControl/>
              <w:numPr>
                <w:ilvl w:val="0"/>
                <w:numId w:val="44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People need to make most of the good that they want</w:t>
            </w:r>
          </w:p>
          <w:p w14:paraId="4EB06FEF" w14:textId="77777777" w:rsidR="00AB2CEC" w:rsidRPr="006172B4" w:rsidRDefault="00AB2CEC" w:rsidP="00AB2CEC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</w:rPr>
            </w:pPr>
          </w:p>
          <w:p w14:paraId="61C3065A" w14:textId="77777777" w:rsidR="00AB2CEC" w:rsidRPr="006172B4" w:rsidRDefault="00AB2CEC">
            <w:pPr>
              <w:pStyle w:val="ListParagraph"/>
              <w:widowControl/>
              <w:numPr>
                <w:ilvl w:val="0"/>
                <w:numId w:val="24"/>
              </w:numPr>
              <w:spacing w:line="276" w:lineRule="auto"/>
              <w:contextualSpacing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u w:val="single"/>
              </w:rPr>
              <w:t>Interest may still exist</w:t>
            </w:r>
          </w:p>
          <w:p w14:paraId="11D7A56E" w14:textId="50F52805" w:rsidR="00AB2CEC" w:rsidRPr="006172B4" w:rsidRDefault="00AB2CEC" w:rsidP="006172B4">
            <w:pPr>
              <w:pStyle w:val="ListParagraph"/>
              <w:widowControl/>
              <w:numPr>
                <w:ilvl w:val="0"/>
                <w:numId w:val="44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>Buy three pens by trading 3 apples</w:t>
            </w:r>
          </w:p>
          <w:p w14:paraId="18F234AC" w14:textId="5E37F484" w:rsidR="00AB2CEC" w:rsidRPr="006172B4" w:rsidRDefault="00AB2CEC" w:rsidP="006172B4">
            <w:pPr>
              <w:pStyle w:val="ListParagraph"/>
              <w:widowControl/>
              <w:numPr>
                <w:ilvl w:val="0"/>
                <w:numId w:val="44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Or trading 5 apples a week later </w:t>
            </w:r>
          </w:p>
          <w:p w14:paraId="131E7C7A" w14:textId="25851152" w:rsidR="00AB2CEC" w:rsidRPr="006172B4" w:rsidRDefault="00AB2CEC" w:rsidP="006172B4">
            <w:pPr>
              <w:pStyle w:val="ListParagraph"/>
              <w:widowControl/>
              <w:numPr>
                <w:ilvl w:val="0"/>
                <w:numId w:val="44"/>
              </w:numPr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6172B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  <w:t xml:space="preserve">2 more apples are the interest </w:t>
            </w:r>
          </w:p>
        </w:tc>
        <w:tc>
          <w:tcPr>
            <w:tcW w:w="5225" w:type="dxa"/>
          </w:tcPr>
          <w:p w14:paraId="30845AD0" w14:textId="461FB6D8" w:rsidR="0072312C" w:rsidRPr="006172B4" w:rsidRDefault="0072312C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lastRenderedPageBreak/>
              <w:t>在貨幣出現之前，以物易物是使</w:t>
            </w:r>
            <w:r w:rsidRPr="006172B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進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行</w:t>
            </w:r>
            <w:r w:rsidRPr="006172B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交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易</w:t>
            </w:r>
            <w:r w:rsidRPr="006172B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的唯一方式</w:t>
            </w:r>
          </w:p>
          <w:p w14:paraId="609CAFE8" w14:textId="179EEBA4" w:rsidR="0072312C" w:rsidRPr="006172B4" w:rsidRDefault="0072312C">
            <w:pPr>
              <w:pStyle w:val="List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172B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以物易物是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人們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  <w:bdr w:val="single" w:sz="4" w:space="0" w:color="auto"/>
              </w:rPr>
              <w:t>直接交換</w:t>
            </w:r>
            <w:r w:rsidRPr="006172B4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物品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的情況</w:t>
            </w:r>
          </w:p>
          <w:p w14:paraId="743F192D" w14:textId="77777777" w:rsidR="0072312C" w:rsidRPr="006172B4" w:rsidRDefault="0072312C" w:rsidP="0072312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9F3AAE" w14:textId="3332C6BA" w:rsidR="0072312C" w:rsidRPr="006172B4" w:rsidRDefault="0072312C" w:rsidP="0072312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例如：</w:t>
            </w:r>
          </w:p>
          <w:p w14:paraId="5C9AF469" w14:textId="70F4068E" w:rsidR="0072312C" w:rsidRPr="006172B4" w:rsidRDefault="0072312C" w:rsidP="006172B4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  <w:r w:rsidRPr="006172B4">
              <w:rPr>
                <w:rFonts w:ascii="Times New Roman" w:hAnsi="Times New Roman" w:cs="Times New Roman"/>
                <w:sz w:val="20"/>
                <w:szCs w:val="20"/>
              </w:rPr>
              <w:t>arry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想要一個蘋果，而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W</w:t>
            </w:r>
            <w:r w:rsidRPr="006172B4">
              <w:rPr>
                <w:rFonts w:ascii="Times New Roman" w:hAnsi="Times New Roman" w:cs="Times New Roman"/>
                <w:sz w:val="20"/>
                <w:szCs w:val="20"/>
              </w:rPr>
              <w:t>ilson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想要一個核武器。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6172B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已知</w:t>
            </w:r>
            <w:r w:rsidRPr="006172B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 xml:space="preserve"> 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Barry 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是</w:t>
            </w:r>
            <w:r w:rsidR="003712D4"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核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武器生產商，而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Wilson 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是蘋果銷售商。他們可以直接交換他們想要的商品。（滿足</w:t>
            </w:r>
            <w:r w:rsidR="00101B7F" w:rsidRPr="00E15643">
              <w:rPr>
                <w:rFonts w:asciiTheme="minorEastAsia" w:hAnsiTheme="minorEastAsia" w:hint="eastAsia"/>
                <w:sz w:val="20"/>
                <w:szCs w:val="20"/>
              </w:rPr>
              <w:t>雙</w:t>
            </w:r>
            <w:r w:rsidR="00101B7F">
              <w:rPr>
                <w:rFonts w:asciiTheme="minorEastAsia" w:hAnsiTheme="minorEastAsia"/>
                <w:sz w:val="20"/>
                <w:szCs w:val="20"/>
                <w:lang w:eastAsia="zh-HK"/>
              </w:rPr>
              <w:t>向</w:t>
            </w:r>
            <w:r w:rsidR="00101B7F" w:rsidRPr="00E15643">
              <w:rPr>
                <w:rFonts w:asciiTheme="minorEastAsia" w:hAnsiTheme="minorEastAsia" w:hint="eastAsia"/>
                <w:sz w:val="20"/>
                <w:szCs w:val="20"/>
              </w:rPr>
              <w:t>需求偶合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）</w:t>
            </w:r>
          </w:p>
          <w:p w14:paraId="3F9F39C2" w14:textId="77777777" w:rsidR="0072312C" w:rsidRPr="006172B4" w:rsidRDefault="0072312C" w:rsidP="0072312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E8FB7F" w14:textId="77777777" w:rsidR="0072312C" w:rsidRPr="006172B4" w:rsidRDefault="0072312C" w:rsidP="0072312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D8E210" w14:textId="5DD6A7A6" w:rsidR="0072312C" w:rsidRPr="006172B4" w:rsidRDefault="0072312C" w:rsidP="006172B4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Angie 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想要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Ken 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的鉛筆，而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Ken 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不想要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Angie 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的鉛筆盒。他們</w:t>
            </w:r>
            <w:r w:rsidR="003D28D8" w:rsidRPr="006172B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未能</w:t>
            </w:r>
            <w:r w:rsidRPr="006172B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直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接交換他們想要的商品。（缺乏</w:t>
            </w:r>
            <w:r w:rsidR="00101B7F" w:rsidRPr="00E15643">
              <w:rPr>
                <w:rFonts w:asciiTheme="minorEastAsia" w:hAnsiTheme="minorEastAsia" w:hint="eastAsia"/>
                <w:sz w:val="20"/>
                <w:szCs w:val="20"/>
              </w:rPr>
              <w:t>雙</w:t>
            </w:r>
            <w:r w:rsidR="00101B7F">
              <w:rPr>
                <w:rFonts w:asciiTheme="minorEastAsia" w:hAnsiTheme="minorEastAsia"/>
                <w:sz w:val="20"/>
                <w:szCs w:val="20"/>
                <w:lang w:eastAsia="zh-HK"/>
              </w:rPr>
              <w:t>向</w:t>
            </w:r>
            <w:r w:rsidR="00101B7F" w:rsidRPr="00E15643">
              <w:rPr>
                <w:rFonts w:asciiTheme="minorEastAsia" w:hAnsiTheme="minorEastAsia" w:hint="eastAsia"/>
                <w:sz w:val="20"/>
                <w:szCs w:val="20"/>
              </w:rPr>
              <w:t>需求偶合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）</w:t>
            </w:r>
          </w:p>
          <w:p w14:paraId="0A654CEB" w14:textId="77777777" w:rsidR="0072312C" w:rsidRPr="006172B4" w:rsidRDefault="0072312C" w:rsidP="0072312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CDE9902" w14:textId="77777777" w:rsidR="0072312C" w:rsidRPr="006172B4" w:rsidRDefault="0072312C" w:rsidP="0072312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448353" w14:textId="347FB15C" w:rsidR="0072312C" w:rsidRPr="006172B4" w:rsidRDefault="00101B7F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HK"/>
              </w:rPr>
              <w:t>以物易物</w:t>
            </w:r>
            <w:r w:rsidR="0072312C"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經濟特點：</w:t>
            </w:r>
          </w:p>
          <w:p w14:paraId="3E6EEA95" w14:textId="239D0D59" w:rsidR="0072312C" w:rsidRPr="003712D4" w:rsidRDefault="0072312C" w:rsidP="003712D4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12D4">
              <w:rPr>
                <w:rFonts w:ascii="Times New Roman" w:hAnsi="Times New Roman" w:cs="Times New Roman" w:hint="eastAsia"/>
                <w:sz w:val="20"/>
                <w:szCs w:val="20"/>
                <w:u w:val="single"/>
              </w:rPr>
              <w:t>存在於貨幣經濟、非貨幣經濟</w:t>
            </w:r>
          </w:p>
          <w:p w14:paraId="45BBA8F9" w14:textId="77777777" w:rsidR="003712D4" w:rsidRDefault="0072312C" w:rsidP="0072312C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即使在香港（貨幣經濟），他們中的一些人仍可能不使用貨幣直接進行商品交易。</w:t>
            </w:r>
          </w:p>
          <w:p w14:paraId="2DB88C2E" w14:textId="7F4CF0B7" w:rsidR="0072312C" w:rsidRPr="003712D4" w:rsidRDefault="0072312C" w:rsidP="003712D4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3712D4">
              <w:rPr>
                <w:rFonts w:ascii="Times New Roman" w:hAnsi="Times New Roman" w:cs="Times New Roman" w:hint="eastAsia"/>
                <w:sz w:val="20"/>
                <w:szCs w:val="20"/>
              </w:rPr>
              <w:t>例如。</w:t>
            </w:r>
            <w:r w:rsidRPr="003712D4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(Baby Kingdom, </w:t>
            </w:r>
            <w:r w:rsidRPr="003712D4">
              <w:rPr>
                <w:rFonts w:ascii="Times New Roman" w:hAnsi="Times New Roman" w:cs="Times New Roman" w:hint="eastAsia"/>
                <w:sz w:val="20"/>
                <w:szCs w:val="20"/>
              </w:rPr>
              <w:t>赤柱市集</w:t>
            </w:r>
            <w:r w:rsidRPr="003712D4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, </w:t>
            </w:r>
            <w:proofErr w:type="spellStart"/>
            <w:r w:rsidRPr="003712D4">
              <w:rPr>
                <w:rFonts w:ascii="Times New Roman" w:hAnsi="Times New Roman" w:cs="Times New Roman" w:hint="eastAsia"/>
                <w:sz w:val="20"/>
                <w:szCs w:val="20"/>
              </w:rPr>
              <w:t>Lihkg</w:t>
            </w:r>
            <w:proofErr w:type="spellEnd"/>
            <w:r w:rsidRPr="003712D4">
              <w:rPr>
                <w:rFonts w:ascii="Times New Roman" w:hAnsi="Times New Roman" w:cs="Times New Roman" w:hint="eastAsia"/>
                <w:sz w:val="20"/>
                <w:szCs w:val="20"/>
              </w:rPr>
              <w:t>)</w:t>
            </w:r>
          </w:p>
          <w:p w14:paraId="445C43AA" w14:textId="77777777" w:rsidR="003D28D8" w:rsidRPr="006172B4" w:rsidRDefault="003D28D8" w:rsidP="0072312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D82F7F" w14:textId="2387D8BA" w:rsidR="0072312C" w:rsidRPr="003712D4" w:rsidRDefault="0072312C" w:rsidP="003712D4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12D4">
              <w:rPr>
                <w:rFonts w:ascii="Times New Roman" w:hAnsi="Times New Roman" w:cs="Times New Roman" w:hint="eastAsia"/>
                <w:sz w:val="20"/>
                <w:szCs w:val="20"/>
                <w:u w:val="single"/>
              </w:rPr>
              <w:t>在</w:t>
            </w:r>
            <w:r w:rsidRPr="003712D4">
              <w:rPr>
                <w:rFonts w:ascii="Times New Roman" w:hAnsi="Times New Roman" w:cs="Times New Roman"/>
                <w:sz w:val="20"/>
                <w:szCs w:val="20"/>
                <w:u w:val="single"/>
                <w:lang w:val="x-none"/>
              </w:rPr>
              <w:t>一人</w:t>
            </w:r>
            <w:r w:rsidRPr="003712D4">
              <w:rPr>
                <w:rFonts w:ascii="Times New Roman" w:hAnsi="Times New Roman" w:cs="Times New Roman" w:hint="eastAsia"/>
                <w:sz w:val="20"/>
                <w:szCs w:val="20"/>
                <w:u w:val="single"/>
              </w:rPr>
              <w:t>經濟中不存在</w:t>
            </w:r>
          </w:p>
          <w:p w14:paraId="3BA3138C" w14:textId="16D7867A" w:rsidR="0072312C" w:rsidRPr="006172B4" w:rsidRDefault="00F17F87" w:rsidP="006172B4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17F87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一</w:t>
            </w:r>
            <w:r w:rsidR="0072312C" w:rsidRPr="00F17F87">
              <w:rPr>
                <w:rFonts w:ascii="Times New Roman" w:hAnsi="Times New Roman" w:cs="Times New Roman" w:hint="eastAsia"/>
                <w:sz w:val="20"/>
                <w:szCs w:val="20"/>
              </w:rPr>
              <w:t>人</w:t>
            </w:r>
            <w:r w:rsidR="0072312C"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經濟不需要貿易</w:t>
            </w:r>
          </w:p>
          <w:p w14:paraId="7A31B7CD" w14:textId="78BD4B4D" w:rsidR="0072312C" w:rsidRPr="006172B4" w:rsidRDefault="0072312C" w:rsidP="006172B4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不存在</w:t>
            </w:r>
            <w:r w:rsidR="00101B7F">
              <w:rPr>
                <w:rFonts w:ascii="Times New Roman" w:hAnsi="Times New Roman" w:cs="Times New Roman" w:hint="eastAsia"/>
                <w:sz w:val="20"/>
                <w:szCs w:val="20"/>
                <w:lang w:eastAsia="zh-HK"/>
              </w:rPr>
              <w:t>以物易物</w:t>
            </w:r>
            <w:r w:rsidR="00101B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/</w:t>
            </w:r>
            <w:r w:rsidR="00101B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D28D8" w:rsidRPr="006172B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貨幣</w:t>
            </w:r>
          </w:p>
          <w:p w14:paraId="47BD9114" w14:textId="77777777" w:rsidR="0072312C" w:rsidRPr="006172B4" w:rsidRDefault="0072312C" w:rsidP="0072312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D8334C" w14:textId="7B254ACF" w:rsidR="0072312C" w:rsidRPr="003712D4" w:rsidRDefault="0072312C" w:rsidP="003712D4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12D4">
              <w:rPr>
                <w:rFonts w:ascii="Times New Roman" w:hAnsi="Times New Roman" w:cs="Times New Roman" w:hint="eastAsia"/>
                <w:sz w:val="20"/>
                <w:szCs w:val="20"/>
                <w:u w:val="single"/>
              </w:rPr>
              <w:t>交易量很少</w:t>
            </w:r>
          </w:p>
          <w:p w14:paraId="0134A56F" w14:textId="46E31A03" w:rsidR="0072312C" w:rsidRPr="006172B4" w:rsidRDefault="0072312C" w:rsidP="006172B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很難找到合適的買家</w:t>
            </w:r>
          </w:p>
          <w:p w14:paraId="3E814B36" w14:textId="59643588" w:rsidR="006172B4" w:rsidRDefault="006172B4" w:rsidP="0072312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6698F1" w14:textId="1F063D07" w:rsidR="006172B4" w:rsidRDefault="006172B4" w:rsidP="0072312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600989" w14:textId="77777777" w:rsidR="006172B4" w:rsidRPr="006172B4" w:rsidRDefault="006172B4" w:rsidP="0072312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397EEF" w14:textId="69F14756" w:rsidR="0072312C" w:rsidRPr="003712D4" w:rsidRDefault="0072312C" w:rsidP="003712D4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12D4">
              <w:rPr>
                <w:rFonts w:ascii="Times New Roman" w:hAnsi="Times New Roman" w:cs="Times New Roman" w:hint="eastAsia"/>
                <w:sz w:val="20"/>
                <w:szCs w:val="20"/>
                <w:u w:val="single"/>
              </w:rPr>
              <w:lastRenderedPageBreak/>
              <w:t>分工</w:t>
            </w:r>
            <w:r w:rsidRPr="003712D4">
              <w:rPr>
                <w:rFonts w:ascii="Times New Roman" w:hAnsi="Times New Roman" w:cs="Times New Roman"/>
                <w:sz w:val="20"/>
                <w:szCs w:val="20"/>
                <w:u w:val="single"/>
                <w:lang w:val="x-none"/>
              </w:rPr>
              <w:t>太少</w:t>
            </w:r>
          </w:p>
          <w:p w14:paraId="10C75B16" w14:textId="242122C1" w:rsidR="0072312C" w:rsidRPr="006172B4" w:rsidRDefault="0072312C" w:rsidP="006172B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交易困難</w:t>
            </w:r>
          </w:p>
          <w:p w14:paraId="4AFE20AD" w14:textId="5D0A78B6" w:rsidR="0072312C" w:rsidRPr="006172B4" w:rsidRDefault="0072312C" w:rsidP="006172B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人們需要充分利用他們想要的東西</w:t>
            </w:r>
          </w:p>
          <w:p w14:paraId="093167C5" w14:textId="77777777" w:rsidR="003D28D8" w:rsidRPr="006172B4" w:rsidRDefault="003D28D8" w:rsidP="0072312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5B0487" w14:textId="7ADE41ED" w:rsidR="0072312C" w:rsidRPr="003712D4" w:rsidRDefault="0072312C" w:rsidP="003712D4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12D4">
              <w:rPr>
                <w:rFonts w:ascii="Times New Roman" w:hAnsi="Times New Roman" w:cs="Times New Roman" w:hint="eastAsia"/>
                <w:sz w:val="20"/>
                <w:szCs w:val="20"/>
                <w:u w:val="single"/>
              </w:rPr>
              <w:t>利息可能仍然存在</w:t>
            </w:r>
          </w:p>
          <w:p w14:paraId="76C96537" w14:textId="1700318D" w:rsidR="0072312C" w:rsidRPr="006172B4" w:rsidRDefault="003D28D8" w:rsidP="006172B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172B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用</w:t>
            </w:r>
            <w:r w:rsidR="0072312C" w:rsidRPr="006172B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3</w:t>
            </w:r>
            <w:r w:rsidR="0072312C" w:rsidRPr="006172B4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="0072312C"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個蘋果購買</w:t>
            </w:r>
            <w:r w:rsidR="00101B7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72312C"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支鋼筆</w:t>
            </w:r>
          </w:p>
          <w:p w14:paraId="273CD556" w14:textId="21B59BD8" w:rsidR="0072312C" w:rsidRPr="006172B4" w:rsidRDefault="0072312C" w:rsidP="006172B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或者一周後</w:t>
            </w:r>
            <w:r w:rsidR="00B9031E">
              <w:rPr>
                <w:rFonts w:ascii="Times New Roman" w:hAnsi="Times New Roman" w:cs="Times New Roman" w:hint="eastAsia"/>
                <w:sz w:val="20"/>
                <w:szCs w:val="20"/>
                <w:lang w:eastAsia="zh-HK"/>
              </w:rPr>
              <w:t>償還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5 </w:t>
            </w:r>
            <w:r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個蘋果</w:t>
            </w:r>
          </w:p>
          <w:p w14:paraId="139A04F4" w14:textId="1F65C8DA" w:rsidR="00AB2CEC" w:rsidRPr="006172B4" w:rsidRDefault="003D28D8" w:rsidP="006172B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6172B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多出的</w:t>
            </w:r>
            <w:r w:rsidR="0072312C" w:rsidRPr="006172B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2</w:t>
            </w:r>
            <w:r w:rsidR="0072312C" w:rsidRPr="006172B4">
              <w:rPr>
                <w:rFonts w:ascii="Times New Roman" w:hAnsi="Times New Roman" w:cs="Times New Roman" w:hint="eastAsia"/>
                <w:sz w:val="20"/>
                <w:szCs w:val="20"/>
              </w:rPr>
              <w:t>個蘋果是</w:t>
            </w:r>
            <w:r w:rsidRPr="006172B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利息</w:t>
            </w:r>
          </w:p>
        </w:tc>
      </w:tr>
    </w:tbl>
    <w:p w14:paraId="56671C86" w14:textId="55EC3047" w:rsidR="00A71DE6" w:rsidRPr="006172B4" w:rsidRDefault="00394FA1" w:rsidP="006172B4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 w:rsidRPr="006172B4">
        <w:rPr>
          <w:rFonts w:ascii="Copperplate Gothic Bold" w:eastAsia="Times New Roman" w:hAnsi="Copperplate Gothic Bold" w:cs="Times New Roman"/>
          <w:kern w:val="0"/>
          <w:sz w:val="20"/>
          <w:szCs w:val="20"/>
        </w:rPr>
        <w:lastRenderedPageBreak/>
        <w:t xml:space="preserve">17.3 Barter Economy </w:t>
      </w:r>
      <w:r w:rsidR="00A71DE6" w:rsidRPr="006172B4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Concept Corner: </w:t>
      </w:r>
    </w:p>
    <w:p w14:paraId="4CBE1234" w14:textId="300001F7" w:rsidR="00A71DE6" w:rsidRPr="006172B4" w:rsidRDefault="00A71DE6" w:rsidP="00FD3FE7">
      <w:pPr>
        <w:widowControl/>
        <w:ind w:left="476" w:hangingChars="238" w:hanging="476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1.</w:t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D3FE7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Barter may exist in mone</w:t>
      </w:r>
      <w:r w:rsidR="00E816A1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tary</w:t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economy</w:t>
      </w:r>
      <w:r w:rsidR="003D28D8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br/>
      </w:r>
      <w:r w:rsidR="006E19A1" w:rsidRPr="006172B4">
        <w:rPr>
          <w:rFonts w:ascii="PMingLiU" w:eastAsia="PMingLiU" w:hAnsi="PMingLiU" w:cs="PMingLiU"/>
          <w:kern w:val="0"/>
          <w:sz w:val="20"/>
          <w:szCs w:val="20"/>
          <w:lang w:val="x-none"/>
        </w:rPr>
        <w:t>以物易物可能在貨幣經濟中存在</w:t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  <w:lang w:val="x-none"/>
        </w:rPr>
        <w:t xml:space="preserve"> </w:t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025EA671" w14:textId="012F369B" w:rsidR="00A71DE6" w:rsidRPr="006172B4" w:rsidRDefault="00A71DE6" w:rsidP="006172B4">
      <w:pPr>
        <w:widowControl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423E1B2" w14:textId="3DE92E55" w:rsidR="00A71DE6" w:rsidRPr="006172B4" w:rsidRDefault="00A71DE6" w:rsidP="00FD3FE7">
      <w:pPr>
        <w:widowControl/>
        <w:ind w:left="476" w:hangingChars="238" w:hanging="476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2.</w:t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D3FE7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Inflation may exist in barter economy</w:t>
      </w:r>
      <w:r w:rsidR="006E19A1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br/>
      </w:r>
      <w:r w:rsidR="00692A0A">
        <w:rPr>
          <w:rFonts w:ascii="PMingLiU" w:eastAsia="PMingLiU" w:hAnsi="PMingLiU" w:cs="PMingLiU"/>
          <w:kern w:val="0"/>
          <w:sz w:val="20"/>
          <w:szCs w:val="20"/>
          <w:lang w:val="x-none" w:eastAsia="zh-HK"/>
        </w:rPr>
        <w:t>通脹</w:t>
      </w:r>
      <w:r w:rsidR="006E19A1" w:rsidRPr="006172B4">
        <w:rPr>
          <w:rFonts w:ascii="PMingLiU" w:eastAsia="PMingLiU" w:hAnsi="PMingLiU" w:cs="PMingLiU"/>
          <w:kern w:val="0"/>
          <w:sz w:val="20"/>
          <w:szCs w:val="20"/>
          <w:lang w:val="x-none"/>
        </w:rPr>
        <w:t>可能在以物易物經濟中存在</w:t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  <w:lang w:val="x-none"/>
        </w:rPr>
        <w:t xml:space="preserve"> </w:t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6BE34283" w14:textId="0B4E7F93" w:rsidR="00A71DE6" w:rsidRPr="006172B4" w:rsidRDefault="00A71DE6" w:rsidP="006172B4">
      <w:pPr>
        <w:widowControl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87B7A87" w14:textId="7AB74EB0" w:rsidR="00A71DE6" w:rsidRPr="006172B4" w:rsidRDefault="00A71DE6" w:rsidP="00FD3FE7">
      <w:pPr>
        <w:widowControl/>
        <w:ind w:left="476" w:hangingChars="238" w:hanging="476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3.</w:t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D3FE7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Barter may exist in one-man economy</w:t>
      </w:r>
      <w:r w:rsidR="006E19A1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br/>
      </w:r>
      <w:r w:rsidR="006E19A1" w:rsidRPr="006172B4">
        <w:rPr>
          <w:rFonts w:ascii="PMingLiU" w:eastAsia="PMingLiU" w:hAnsi="PMingLiU" w:cs="PMingLiU"/>
          <w:kern w:val="0"/>
          <w:sz w:val="20"/>
          <w:szCs w:val="20"/>
          <w:lang w:val="x-none"/>
        </w:rPr>
        <w:t>以物易物可能在一人經濟中存在</w:t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  <w:lang w:val="x-none"/>
        </w:rPr>
        <w:t xml:space="preserve"> </w:t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23EF6AE" w14:textId="5D80E4C5" w:rsidR="00A71DE6" w:rsidRPr="006172B4" w:rsidRDefault="00A71DE6" w:rsidP="006172B4">
      <w:pPr>
        <w:widowControl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76DC4B8A" w14:textId="2FEB8E1A" w:rsidR="006E19A1" w:rsidRPr="006172B4" w:rsidRDefault="00A71DE6" w:rsidP="006172B4">
      <w:pPr>
        <w:widowControl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4.</w:t>
      </w:r>
      <w:r w:rsidR="00FD3FE7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Interest may exist in barter economy</w:t>
      </w:r>
    </w:p>
    <w:p w14:paraId="348A2E6E" w14:textId="0B581BED" w:rsidR="00A71DE6" w:rsidRPr="006172B4" w:rsidRDefault="006E19A1" w:rsidP="00FD3FE7">
      <w:pPr>
        <w:widowControl/>
        <w:ind w:firstLine="48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PMingLiU" w:eastAsia="PMingLiU" w:hAnsi="PMingLiU" w:cs="PMingLiU"/>
          <w:kern w:val="0"/>
          <w:sz w:val="20"/>
          <w:szCs w:val="20"/>
          <w:lang w:val="x-none"/>
        </w:rPr>
        <w:t>利息可能在以物易物經濟中存在</w:t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  <w:lang w:val="x-none"/>
        </w:rPr>
        <w:t xml:space="preserve"> </w:t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627310D9" w14:textId="34D55204" w:rsidR="00A71DE6" w:rsidRPr="006172B4" w:rsidRDefault="00A71DE6" w:rsidP="006172B4">
      <w:pPr>
        <w:widowControl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A1DE727" w14:textId="77777777" w:rsidR="006E19A1" w:rsidRPr="006172B4" w:rsidRDefault="00A71DE6" w:rsidP="006172B4">
      <w:pPr>
        <w:widowControl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5.</w:t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There is no transaction</w:t>
      </w:r>
      <w:r w:rsidR="00E816A1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or exchange</w:t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in barter economy</w:t>
      </w:r>
    </w:p>
    <w:p w14:paraId="5B1C1162" w14:textId="7C22CE2E" w:rsidR="00A71DE6" w:rsidRPr="006172B4" w:rsidRDefault="006E19A1" w:rsidP="00FD3FE7">
      <w:pPr>
        <w:widowControl/>
        <w:ind w:firstLineChars="240" w:firstLine="48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PMingLiU" w:eastAsia="PMingLiU" w:hAnsi="PMingLiU" w:cs="PMingLiU"/>
          <w:kern w:val="0"/>
          <w:sz w:val="20"/>
          <w:szCs w:val="20"/>
          <w:lang w:val="x-none"/>
        </w:rPr>
        <w:t>在以物易物經濟中不存在交易或交換</w:t>
      </w:r>
      <w:r w:rsidRPr="006172B4">
        <w:rPr>
          <w:rFonts w:ascii="PMingLiU" w:eastAsia="PMingLiU" w:hAnsi="PMingLiU" w:cs="PMingLiU"/>
          <w:kern w:val="0"/>
          <w:sz w:val="20"/>
          <w:szCs w:val="20"/>
        </w:rPr>
        <w:t xml:space="preserve">            </w:t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  <w:lang w:val="x-none"/>
        </w:rPr>
        <w:t xml:space="preserve"> </w:t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7B895907" w14:textId="76B82995" w:rsidR="00A71DE6" w:rsidRPr="006172B4" w:rsidRDefault="00A71DE6" w:rsidP="006172B4">
      <w:pPr>
        <w:widowControl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3141F21" w14:textId="77777777" w:rsidR="006E19A1" w:rsidRPr="006172B4" w:rsidRDefault="00E816A1" w:rsidP="006172B4">
      <w:pPr>
        <w:widowControl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6</w:t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.</w:t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There is no deflation in barter economy</w:t>
      </w:r>
    </w:p>
    <w:p w14:paraId="5F296BC9" w14:textId="3D94F83F" w:rsidR="00A71DE6" w:rsidRPr="006172B4" w:rsidRDefault="006E19A1" w:rsidP="00FD3FE7">
      <w:pPr>
        <w:widowControl/>
        <w:ind w:firstLineChars="240" w:firstLine="48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PMingLiU" w:eastAsia="PMingLiU" w:hAnsi="PMingLiU" w:cs="PMingLiU"/>
          <w:kern w:val="0"/>
          <w:sz w:val="20"/>
          <w:szCs w:val="20"/>
          <w:lang w:val="x-none"/>
        </w:rPr>
        <w:t>在以物易物經濟中沒有通縮</w:t>
      </w:r>
      <w:r w:rsidRPr="006172B4">
        <w:rPr>
          <w:rFonts w:ascii="PMingLiU" w:eastAsia="PMingLiU" w:hAnsi="PMingLiU" w:cs="PMingLiU"/>
          <w:kern w:val="0"/>
          <w:sz w:val="20"/>
          <w:szCs w:val="20"/>
        </w:rPr>
        <w:t xml:space="preserve">        </w:t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  <w:lang w:val="x-none"/>
        </w:rPr>
        <w:t xml:space="preserve"> </w:t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7BDB9C0E" w14:textId="122039EF" w:rsidR="00A71DE6" w:rsidRPr="006172B4" w:rsidRDefault="00A71DE6" w:rsidP="006172B4">
      <w:pPr>
        <w:widowControl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4F16DEF9" w14:textId="70835BA2" w:rsidR="006E19A1" w:rsidRPr="006172B4" w:rsidRDefault="00E816A1" w:rsidP="006172B4">
      <w:pPr>
        <w:widowControl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7</w:t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.</w:t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Specialization cannot be extensively adopted in barter economy</w:t>
      </w:r>
    </w:p>
    <w:p w14:paraId="32FEC165" w14:textId="3FC7263A" w:rsidR="00A71DE6" w:rsidRPr="006172B4" w:rsidRDefault="006E19A1" w:rsidP="00FD3FE7">
      <w:pPr>
        <w:widowControl/>
        <w:ind w:firstLineChars="240" w:firstLine="48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PMingLiU" w:eastAsia="PMingLiU" w:hAnsi="PMingLiU" w:cs="PMingLiU"/>
          <w:kern w:val="0"/>
          <w:sz w:val="20"/>
          <w:szCs w:val="20"/>
          <w:lang w:val="x-none"/>
        </w:rPr>
        <w:t>在以物易物經濟中，專門化不能被廣</w:t>
      </w:r>
      <w:r w:rsidRPr="006172B4">
        <w:rPr>
          <w:rFonts w:ascii="PMingLiU" w:eastAsia="PMingLiU" w:hAnsi="PMingLiU" w:cs="PMingLiU" w:hint="eastAsia"/>
          <w:kern w:val="0"/>
          <w:sz w:val="20"/>
          <w:szCs w:val="20"/>
          <w:lang w:val="x-none"/>
        </w:rPr>
        <w:t>泛</w:t>
      </w:r>
      <w:r w:rsidRPr="006172B4">
        <w:rPr>
          <w:rFonts w:ascii="PMingLiU" w:eastAsia="PMingLiU" w:hAnsi="PMingLiU" w:cs="PMingLiU"/>
          <w:kern w:val="0"/>
          <w:sz w:val="20"/>
          <w:szCs w:val="20"/>
          <w:lang w:val="x-none"/>
        </w:rPr>
        <w:t>應用</w:t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  <w:lang w:val="x-none"/>
        </w:rPr>
        <w:t xml:space="preserve"> </w:t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            </w:t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5707388" w14:textId="32DAF85E" w:rsidR="00A71DE6" w:rsidRPr="006172B4" w:rsidRDefault="00A71DE6" w:rsidP="002E784E">
      <w:pPr>
        <w:widowControl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6172B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360D058B" w14:textId="1717B79D" w:rsidR="00A71DE6" w:rsidRPr="006172B4" w:rsidRDefault="00E816A1" w:rsidP="002E784E">
      <w:pPr>
        <w:widowControl/>
        <w:shd w:val="clear" w:color="auto" w:fill="FFFFFF" w:themeFill="background1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8</w:t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.</w:t>
      </w:r>
      <w:r w:rsidR="00A71DE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3B07C8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Barter economy tends to have a larger volume of transaction than money economy, </w:t>
      </w:r>
      <w:r w:rsidR="008D266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assuming </w:t>
      </w:r>
      <w:r w:rsidR="003B07C8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other things being constant </w:t>
      </w:r>
      <w:r w:rsidR="006E19A1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br/>
      </w:r>
      <w:r w:rsidR="006E19A1" w:rsidRPr="006172B4">
        <w:rPr>
          <w:rFonts w:ascii="PMingLiU" w:eastAsia="PMingLiU" w:hAnsi="PMingLiU" w:cs="PMingLiU"/>
          <w:kern w:val="0"/>
          <w:sz w:val="20"/>
          <w:szCs w:val="20"/>
          <w:lang w:val="x-none"/>
        </w:rPr>
        <w:t>以物易物經濟相比貨幣經濟傾向擁有更大數量的交易，假設其</w:t>
      </w:r>
      <w:r w:rsidR="006E19A1" w:rsidRPr="006172B4">
        <w:rPr>
          <w:rFonts w:ascii="PMingLiU" w:eastAsia="PMingLiU" w:hAnsi="PMingLiU" w:cs="PMingLiU" w:hint="eastAsia"/>
          <w:kern w:val="0"/>
          <w:sz w:val="20"/>
          <w:szCs w:val="20"/>
          <w:lang w:val="x-none"/>
        </w:rPr>
        <w:t>他因素</w:t>
      </w:r>
      <w:r w:rsidR="006E19A1" w:rsidRPr="006172B4">
        <w:rPr>
          <w:rFonts w:ascii="PMingLiU" w:eastAsia="PMingLiU" w:hAnsi="PMingLiU" w:cs="PMingLiU"/>
          <w:kern w:val="0"/>
          <w:sz w:val="20"/>
          <w:szCs w:val="20"/>
          <w:lang w:val="x-none"/>
        </w:rPr>
        <w:t>保</w:t>
      </w:r>
      <w:r w:rsidR="006E19A1" w:rsidRPr="006172B4">
        <w:rPr>
          <w:rFonts w:ascii="PMingLiU" w:eastAsia="PMingLiU" w:hAnsi="PMingLiU" w:cs="PMingLiU" w:hint="eastAsia"/>
          <w:kern w:val="0"/>
          <w:sz w:val="20"/>
          <w:szCs w:val="20"/>
          <w:lang w:val="x-none"/>
        </w:rPr>
        <w:t>持</w:t>
      </w:r>
      <w:r w:rsidR="006E19A1" w:rsidRPr="006172B4">
        <w:rPr>
          <w:rFonts w:ascii="PMingLiU" w:eastAsia="PMingLiU" w:hAnsi="PMingLiU" w:cs="PMingLiU"/>
          <w:kern w:val="0"/>
          <w:sz w:val="20"/>
          <w:szCs w:val="20"/>
          <w:lang w:val="x-none"/>
        </w:rPr>
        <w:t>不變</w:t>
      </w:r>
      <w:r w:rsidR="006E19A1" w:rsidRPr="006172B4">
        <w:rPr>
          <w:rFonts w:ascii="PMingLiU" w:eastAsia="PMingLiU" w:hAnsi="PMingLiU" w:cs="PMingLiU"/>
          <w:kern w:val="0"/>
          <w:sz w:val="20"/>
          <w:szCs w:val="20"/>
        </w:rPr>
        <w:t xml:space="preserve">       </w:t>
      </w:r>
      <w:r w:rsidR="006172B4">
        <w:rPr>
          <w:rFonts w:ascii="PMingLiU" w:eastAsia="PMingLiU" w:hAnsi="PMingLiU" w:cs="PMingLiU"/>
          <w:kern w:val="0"/>
          <w:sz w:val="20"/>
          <w:szCs w:val="20"/>
        </w:rPr>
        <w:tab/>
      </w:r>
      <w:r w:rsidR="006172B4">
        <w:rPr>
          <w:rFonts w:ascii="PMingLiU" w:eastAsia="PMingLiU" w:hAnsi="PMingLiU" w:cs="PMingLiU"/>
          <w:kern w:val="0"/>
          <w:sz w:val="20"/>
          <w:szCs w:val="20"/>
        </w:rPr>
        <w:tab/>
      </w:r>
      <w:r w:rsidR="006E19A1" w:rsidRPr="006172B4">
        <w:rPr>
          <w:rFonts w:ascii="PMingLiU" w:eastAsia="PMingLiU" w:hAnsi="PMingLiU" w:cs="PMingLiU"/>
          <w:kern w:val="0"/>
          <w:sz w:val="20"/>
          <w:szCs w:val="20"/>
        </w:rPr>
        <w:t xml:space="preserve"> </w:t>
      </w:r>
      <w:r w:rsidR="006172B4">
        <w:rPr>
          <w:rFonts w:ascii="PMingLiU" w:eastAsia="PMingLiU" w:hAnsi="PMingLiU" w:cs="PMingLiU"/>
          <w:kern w:val="0"/>
          <w:sz w:val="20"/>
          <w:szCs w:val="20"/>
        </w:rPr>
        <w:tab/>
      </w:r>
      <w:r w:rsidR="006172B4">
        <w:rPr>
          <w:rFonts w:ascii="PMingLiU" w:eastAsia="PMingLiU" w:hAnsi="PMingLiU" w:cs="PMingLiU"/>
          <w:kern w:val="0"/>
          <w:sz w:val="20"/>
          <w:szCs w:val="20"/>
        </w:rPr>
        <w:tab/>
      </w:r>
      <w:r w:rsidR="003B07C8" w:rsidRPr="006172B4">
        <w:rPr>
          <w:rFonts w:ascii="Times New Roman" w:eastAsia="Times New Roman" w:hAnsi="Times New Roman" w:cs="Times New Roman"/>
          <w:kern w:val="0"/>
          <w:sz w:val="20"/>
          <w:szCs w:val="20"/>
          <w:lang w:val="x-none"/>
        </w:rPr>
        <w:t>T</w:t>
      </w:r>
      <w:r w:rsidR="003B07C8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/ F</w:t>
      </w:r>
    </w:p>
    <w:p w14:paraId="3CCF0687" w14:textId="374DB514" w:rsidR="00A71DE6" w:rsidRPr="006172B4" w:rsidRDefault="00A71DE6" w:rsidP="002E784E">
      <w:pPr>
        <w:widowControl/>
        <w:shd w:val="clear" w:color="auto" w:fill="FFFFFF" w:themeFill="background1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3D7F259" w14:textId="77777777" w:rsidR="006E19A1" w:rsidRPr="006172B4" w:rsidRDefault="00E816A1" w:rsidP="002E784E">
      <w:pPr>
        <w:widowControl/>
        <w:shd w:val="clear" w:color="auto" w:fill="FFFFFF" w:themeFill="background1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9</w:t>
      </w:r>
      <w:r w:rsidR="003B07C8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.</w:t>
      </w:r>
      <w:r w:rsidR="003B07C8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E5F8C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Transaction cost is usually higher in barter economy than money economy</w:t>
      </w:r>
      <w:r w:rsidR="008D2666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, assuming other things being constant</w:t>
      </w:r>
    </w:p>
    <w:p w14:paraId="6D3A47C0" w14:textId="78142148" w:rsidR="00A71DE6" w:rsidRPr="006172B4" w:rsidRDefault="006E19A1" w:rsidP="002E784E">
      <w:pPr>
        <w:widowControl/>
        <w:shd w:val="clear" w:color="auto" w:fill="FFFFFF" w:themeFill="background1"/>
        <w:ind w:firstLineChars="240" w:firstLine="48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6172B4">
        <w:rPr>
          <w:rFonts w:ascii="PMingLiU" w:eastAsia="PMingLiU" w:hAnsi="PMingLiU" w:cs="PMingLiU"/>
          <w:kern w:val="0"/>
          <w:sz w:val="20"/>
          <w:szCs w:val="20"/>
          <w:lang w:val="x-none"/>
        </w:rPr>
        <w:t>以物易物經濟的交易成本通</w:t>
      </w:r>
      <w:r w:rsidRPr="006172B4">
        <w:rPr>
          <w:rFonts w:ascii="PMingLiU" w:eastAsia="PMingLiU" w:hAnsi="PMingLiU" w:cs="PMingLiU" w:hint="eastAsia"/>
          <w:kern w:val="0"/>
          <w:sz w:val="20"/>
          <w:szCs w:val="20"/>
          <w:lang w:val="x-none"/>
        </w:rPr>
        <w:t>常</w:t>
      </w:r>
      <w:r w:rsidRPr="006172B4">
        <w:rPr>
          <w:rFonts w:ascii="PMingLiU" w:eastAsia="PMingLiU" w:hAnsi="PMingLiU" w:cs="PMingLiU"/>
          <w:kern w:val="0"/>
          <w:sz w:val="20"/>
          <w:szCs w:val="20"/>
          <w:lang w:val="x-none"/>
        </w:rPr>
        <w:t>比貨幣經濟更高，假設其</w:t>
      </w:r>
      <w:r w:rsidRPr="006172B4">
        <w:rPr>
          <w:rFonts w:ascii="PMingLiU" w:eastAsia="PMingLiU" w:hAnsi="PMingLiU" w:cs="PMingLiU" w:hint="eastAsia"/>
          <w:kern w:val="0"/>
          <w:sz w:val="20"/>
          <w:szCs w:val="20"/>
          <w:lang w:val="x-none"/>
        </w:rPr>
        <w:t>他因素</w:t>
      </w:r>
      <w:r w:rsidRPr="006172B4">
        <w:rPr>
          <w:rFonts w:ascii="PMingLiU" w:eastAsia="PMingLiU" w:hAnsi="PMingLiU" w:cs="PMingLiU"/>
          <w:kern w:val="0"/>
          <w:sz w:val="20"/>
          <w:szCs w:val="20"/>
          <w:lang w:val="x-none"/>
        </w:rPr>
        <w:t>保</w:t>
      </w:r>
      <w:r w:rsidRPr="006172B4">
        <w:rPr>
          <w:rFonts w:ascii="PMingLiU" w:eastAsia="PMingLiU" w:hAnsi="PMingLiU" w:cs="PMingLiU" w:hint="eastAsia"/>
          <w:kern w:val="0"/>
          <w:sz w:val="20"/>
          <w:szCs w:val="20"/>
          <w:lang w:val="x-none"/>
        </w:rPr>
        <w:t>持</w:t>
      </w:r>
      <w:r w:rsidRPr="006172B4">
        <w:rPr>
          <w:rFonts w:ascii="PMingLiU" w:eastAsia="PMingLiU" w:hAnsi="PMingLiU" w:cs="PMingLiU"/>
          <w:kern w:val="0"/>
          <w:sz w:val="20"/>
          <w:szCs w:val="20"/>
          <w:lang w:val="x-none"/>
        </w:rPr>
        <w:t>不變</w:t>
      </w:r>
      <w:r w:rsidR="005E5F8C" w:rsidRPr="006172B4">
        <w:rPr>
          <w:rFonts w:ascii="Times New Roman" w:eastAsia="Times New Roman" w:hAnsi="Times New Roman" w:cs="Times New Roman"/>
          <w:kern w:val="0"/>
          <w:sz w:val="20"/>
          <w:szCs w:val="20"/>
          <w:lang w:val="x-none"/>
        </w:rPr>
        <w:tab/>
      </w:r>
      <w:r w:rsidR="005E5F8C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E5F8C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E5F8C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6172B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E5F8C" w:rsidRPr="006172B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40E8B24C" w14:textId="7B6DDFBB" w:rsidR="008573D1" w:rsidRPr="002E784E" w:rsidRDefault="005E5F8C" w:rsidP="002E784E">
      <w:pPr>
        <w:widowControl/>
        <w:shd w:val="clear" w:color="auto" w:fill="FFFFFF" w:themeFill="background1"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6172B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6172B4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="002E784E">
        <w:rPr>
          <w:rFonts w:ascii="Cambria Math" w:eastAsia="Times New Roman" w:hAnsi="Cambria Math" w:cs="Cambria Math"/>
          <w:kern w:val="0"/>
          <w:sz w:val="20"/>
          <w:szCs w:val="20"/>
        </w:rPr>
        <w:tab/>
      </w:r>
      <w:r w:rsidRPr="006172B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ANS: </w:t>
      </w:r>
      <w:r w:rsidR="00A71DE6" w:rsidRPr="006172B4">
        <w:rPr>
          <w:rFonts w:ascii="Times New Roman" w:eastAsia="Times New Roman" w:hAnsi="Times New Roman" w:cs="Times New Roman"/>
          <w:kern w:val="0"/>
          <w:sz w:val="16"/>
          <w:szCs w:val="16"/>
        </w:rPr>
        <w:t>TF</w:t>
      </w:r>
      <w:r w:rsidRPr="006172B4">
        <w:rPr>
          <w:rFonts w:ascii="Times New Roman" w:eastAsia="Times New Roman" w:hAnsi="Times New Roman" w:cs="Times New Roman"/>
          <w:kern w:val="0"/>
          <w:sz w:val="16"/>
          <w:szCs w:val="16"/>
        </w:rPr>
        <w:t>FT</w:t>
      </w:r>
      <w:r w:rsidR="008D2666" w:rsidRPr="006172B4">
        <w:rPr>
          <w:rFonts w:ascii="Times New Roman" w:eastAsia="Times New Roman" w:hAnsi="Times New Roman" w:cs="Times New Roman"/>
          <w:kern w:val="0"/>
          <w:sz w:val="16"/>
          <w:szCs w:val="16"/>
        </w:rPr>
        <w:t>F</w:t>
      </w:r>
      <w:r w:rsidRPr="006172B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 TTFT </w:t>
      </w:r>
    </w:p>
    <w:p w14:paraId="6390E9E8" w14:textId="4B02A4CF" w:rsidR="00084F2F" w:rsidRPr="004A016C" w:rsidRDefault="00084F2F" w:rsidP="004A016C">
      <w:pPr>
        <w:widowControl/>
        <w:rPr>
          <w:rFonts w:ascii="Times New Roman" w:eastAsia="Times New Roman" w:hAnsi="Times New Roman" w:cs="Times New Roman"/>
          <w:kern w:val="0"/>
        </w:rPr>
      </w:pPr>
      <w:r w:rsidRPr="004A016C">
        <w:rPr>
          <w:rFonts w:ascii="Times New Roman" w:hAnsi="Times New Roman" w:cs="Times New Roman"/>
          <w:b/>
          <w:u w:val="single"/>
        </w:rPr>
        <w:lastRenderedPageBreak/>
        <w:t>17.</w:t>
      </w:r>
      <w:r w:rsidR="004209F1" w:rsidRPr="004A016C">
        <w:rPr>
          <w:rFonts w:ascii="Times New Roman" w:hAnsi="Times New Roman" w:cs="Times New Roman"/>
          <w:b/>
          <w:u w:val="single"/>
        </w:rPr>
        <w:t>4</w:t>
      </w:r>
      <w:r w:rsidRPr="004A016C">
        <w:rPr>
          <w:rFonts w:ascii="Times New Roman" w:hAnsi="Times New Roman" w:cs="Times New Roman"/>
          <w:b/>
          <w:u w:val="single"/>
        </w:rPr>
        <w:tab/>
        <w:t>Problem of Barter</w:t>
      </w:r>
      <w:r w:rsidRPr="004A016C">
        <w:rPr>
          <w:rFonts w:ascii="Times New Roman" w:eastAsia="Times New Roman" w:hAnsi="Times New Roman" w:cs="Times New Roman"/>
          <w:kern w:val="0"/>
        </w:rPr>
        <w:fldChar w:fldCharType="begin"/>
      </w:r>
      <w:r w:rsidRPr="004A016C">
        <w:rPr>
          <w:rFonts w:ascii="Times New Roman" w:eastAsia="Times New Roman" w:hAnsi="Times New Roman" w:cs="Times New Roman"/>
          <w:kern w:val="0"/>
        </w:rPr>
        <w:instrText xml:space="preserve"> INCLUDEPICTURE "https://www.brookings.edu/wp-content/uploads/2019/07/trump_xi_osaka001.jpg" \* MERGEFORMATINET </w:instrText>
      </w:r>
      <w:r w:rsidRPr="004A016C">
        <w:rPr>
          <w:rFonts w:ascii="Times New Roman" w:eastAsia="Times New Roman" w:hAnsi="Times New Roman" w:cs="Times New Roman"/>
          <w:kern w:val="0"/>
        </w:rPr>
        <w:fldChar w:fldCharType="end"/>
      </w:r>
    </w:p>
    <w:tbl>
      <w:tblPr>
        <w:tblStyle w:val="TableGrid"/>
        <w:tblW w:w="1040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52"/>
        <w:gridCol w:w="7151"/>
      </w:tblGrid>
      <w:tr w:rsidR="00084F2F" w:rsidRPr="004A016C" w14:paraId="5CF3CEBA" w14:textId="77777777" w:rsidTr="009E5479">
        <w:trPr>
          <w:trHeight w:val="2606"/>
        </w:trPr>
        <w:tc>
          <w:tcPr>
            <w:tcW w:w="3252" w:type="dxa"/>
          </w:tcPr>
          <w:p w14:paraId="173C5F7C" w14:textId="5EA7B77A" w:rsidR="004A2656" w:rsidRPr="004A016C" w:rsidRDefault="00084F2F">
            <w:pPr>
              <w:pStyle w:val="ListParagraph"/>
              <w:numPr>
                <w:ilvl w:val="0"/>
                <w:numId w:val="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Lack of </w:t>
            </w:r>
            <w:r w:rsidR="004A2656" w:rsidRPr="004A016C">
              <w:rPr>
                <w:rFonts w:ascii="Times New Roman" w:hAnsi="Times New Roman" w:cs="Times New Roman"/>
                <w:b/>
                <w:sz w:val="20"/>
                <w:szCs w:val="20"/>
              </w:rPr>
              <w:t>D</w:t>
            </w:r>
            <w:r w:rsidRPr="004A016C">
              <w:rPr>
                <w:rFonts w:ascii="Times New Roman" w:hAnsi="Times New Roman" w:cs="Times New Roman"/>
                <w:b/>
                <w:sz w:val="20"/>
                <w:szCs w:val="20"/>
              </w:rPr>
              <w:t>ouble</w:t>
            </w:r>
          </w:p>
          <w:p w14:paraId="104CA385" w14:textId="1E5E0040" w:rsidR="00084F2F" w:rsidRPr="004A016C" w:rsidRDefault="00084F2F" w:rsidP="004A2656">
            <w:pPr>
              <w:pStyle w:val="ListParagraph"/>
              <w:spacing w:line="276" w:lineRule="auto"/>
              <w:ind w:left="480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b/>
                <w:sz w:val="20"/>
                <w:szCs w:val="20"/>
              </w:rPr>
              <w:t>coincidence of wants</w:t>
            </w:r>
          </w:p>
        </w:tc>
        <w:tc>
          <w:tcPr>
            <w:tcW w:w="7151" w:type="dxa"/>
          </w:tcPr>
          <w:p w14:paraId="4A0485B6" w14:textId="4703CE79" w:rsidR="00084F2F" w:rsidRPr="004A016C" w:rsidRDefault="00084F2F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To make trade possible, each trading partner have to 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own the good wanted by each other</w:t>
            </w:r>
          </w:p>
          <w:p w14:paraId="2A8A850A" w14:textId="7814C308" w:rsidR="00084F2F" w:rsidRPr="004A016C" w:rsidRDefault="00084F2F">
            <w:pPr>
              <w:pStyle w:val="ListParagraph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High cost of searching trading partner </w:t>
            </w:r>
          </w:p>
          <w:p w14:paraId="4F8B0A42" w14:textId="77777777" w:rsidR="00A15B8E" w:rsidRPr="004A016C" w:rsidRDefault="00A15B8E" w:rsidP="00A15B8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1E9605" w14:textId="6E6400FF" w:rsidR="00084F2F" w:rsidRPr="004A016C" w:rsidRDefault="00084F2F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9B7B89" w:rsidRPr="004A016C">
              <w:rPr>
                <w:rFonts w:ascii="Times New Roman" w:hAnsi="Times New Roman" w:cs="Times New Roman"/>
                <w:sz w:val="20"/>
                <w:szCs w:val="20"/>
              </w:rPr>
              <w:t>E.g.</w:t>
            </w: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 time cost, transportation cost)</w:t>
            </w:r>
          </w:p>
          <w:p w14:paraId="736DF8EF" w14:textId="7493D221" w:rsidR="00084F2F" w:rsidRPr="004A016C" w:rsidRDefault="00084F2F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9B7B89"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E.g. </w:t>
            </w: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if Xi don’t want a nuclear weapon, the exchange is impossible)</w:t>
            </w:r>
          </w:p>
        </w:tc>
      </w:tr>
      <w:tr w:rsidR="00084F2F" w:rsidRPr="004A016C" w14:paraId="76DD5C1E" w14:textId="77777777" w:rsidTr="009E5479">
        <w:trPr>
          <w:trHeight w:val="2044"/>
        </w:trPr>
        <w:tc>
          <w:tcPr>
            <w:tcW w:w="3252" w:type="dxa"/>
          </w:tcPr>
          <w:p w14:paraId="310E7EC0" w14:textId="113F00C0" w:rsidR="00084F2F" w:rsidRPr="004A016C" w:rsidRDefault="00084F2F">
            <w:pPr>
              <w:pStyle w:val="ListParagraph"/>
              <w:numPr>
                <w:ilvl w:val="0"/>
                <w:numId w:val="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b/>
                <w:sz w:val="20"/>
                <w:szCs w:val="20"/>
              </w:rPr>
              <w:t>Lack of a common measure of value</w:t>
            </w:r>
          </w:p>
        </w:tc>
        <w:tc>
          <w:tcPr>
            <w:tcW w:w="7151" w:type="dxa"/>
          </w:tcPr>
          <w:p w14:paraId="5C1013E5" w14:textId="37B98832" w:rsidR="00084F2F" w:rsidRPr="004A016C" w:rsidRDefault="00084F2F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The good for exchange may have 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 xml:space="preserve">many </w:t>
            </w:r>
            <w:r w:rsidR="009B7B89" w:rsidRPr="004A016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exchanges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 xml:space="preserve"> ratio</w:t>
            </w:r>
          </w:p>
          <w:p w14:paraId="6FD81852" w14:textId="63AABFB4" w:rsidR="00084F2F" w:rsidRPr="004A016C" w:rsidRDefault="00084F2F">
            <w:pPr>
              <w:pStyle w:val="ListParagraph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Difficult to measure the value of goods and services</w:t>
            </w:r>
          </w:p>
          <w:p w14:paraId="2889388E" w14:textId="77777777" w:rsidR="00A15B8E" w:rsidRPr="004A016C" w:rsidRDefault="00A15B8E" w:rsidP="00A15B8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2A03B7" w14:textId="4B418FFC" w:rsidR="00084F2F" w:rsidRPr="004A016C" w:rsidRDefault="00084F2F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9B7B89"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E.g. </w:t>
            </w: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the value of an apple may equal to 2 bananas, 3 red pens, 7 papers)</w:t>
            </w:r>
          </w:p>
        </w:tc>
      </w:tr>
      <w:tr w:rsidR="00084F2F" w:rsidRPr="004A016C" w14:paraId="531E7747" w14:textId="77777777" w:rsidTr="009E5479">
        <w:trPr>
          <w:trHeight w:val="2561"/>
        </w:trPr>
        <w:tc>
          <w:tcPr>
            <w:tcW w:w="3252" w:type="dxa"/>
          </w:tcPr>
          <w:p w14:paraId="2523E688" w14:textId="77777777" w:rsidR="00084F2F" w:rsidRPr="004A016C" w:rsidRDefault="00084F2F">
            <w:pPr>
              <w:pStyle w:val="ListParagraph"/>
              <w:numPr>
                <w:ilvl w:val="0"/>
                <w:numId w:val="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b/>
                <w:sz w:val="20"/>
                <w:szCs w:val="20"/>
              </w:rPr>
              <w:t>Difficult to store wealth</w:t>
            </w:r>
          </w:p>
        </w:tc>
        <w:tc>
          <w:tcPr>
            <w:tcW w:w="7151" w:type="dxa"/>
          </w:tcPr>
          <w:p w14:paraId="6D4FBE27" w14:textId="77777777" w:rsidR="00084F2F" w:rsidRPr="004A016C" w:rsidRDefault="00084F2F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In barter, the wealth is stored in terms of physical forms</w:t>
            </w:r>
          </w:p>
          <w:p w14:paraId="273EDAB3" w14:textId="77777777" w:rsidR="00084F2F" w:rsidRPr="004A016C" w:rsidRDefault="00084F2F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58DAAC" w14:textId="77777777" w:rsidR="00084F2F" w:rsidRPr="004A016C" w:rsidRDefault="00084F2F">
            <w:pPr>
              <w:pStyle w:val="ListParagraph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Some goods are 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perishable and have a time limit</w:t>
            </w:r>
          </w:p>
          <w:p w14:paraId="38C9C390" w14:textId="77777777" w:rsidR="00084F2F" w:rsidRPr="004A016C" w:rsidRDefault="00084F2F">
            <w:pPr>
              <w:pStyle w:val="ListParagraph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High cost of storing wealth</w:t>
            </w:r>
          </w:p>
          <w:p w14:paraId="2F60454D" w14:textId="41CED4A7" w:rsidR="00084F2F" w:rsidRPr="004A016C" w:rsidRDefault="00084F2F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9B7B89" w:rsidRPr="004A016C">
              <w:rPr>
                <w:rFonts w:ascii="Times New Roman" w:hAnsi="Times New Roman" w:cs="Times New Roman"/>
                <w:sz w:val="20"/>
                <w:szCs w:val="20"/>
              </w:rPr>
              <w:t>E.g.</w:t>
            </w: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 a cow may die after few years)</w:t>
            </w:r>
          </w:p>
          <w:p w14:paraId="1B4F7A95" w14:textId="2325D247" w:rsidR="00084F2F" w:rsidRPr="004A016C" w:rsidRDefault="00084F2F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9B7B89"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E.g. </w:t>
            </w: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a fruit may perish)</w:t>
            </w:r>
          </w:p>
        </w:tc>
      </w:tr>
      <w:tr w:rsidR="00084F2F" w:rsidRPr="004A016C" w14:paraId="6837F5B2" w14:textId="77777777" w:rsidTr="009E5479">
        <w:trPr>
          <w:trHeight w:val="1395"/>
        </w:trPr>
        <w:tc>
          <w:tcPr>
            <w:tcW w:w="3252" w:type="dxa"/>
          </w:tcPr>
          <w:p w14:paraId="52D2ADC4" w14:textId="6363D6A0" w:rsidR="00084F2F" w:rsidRPr="004A016C" w:rsidRDefault="00084F2F">
            <w:pPr>
              <w:pStyle w:val="ListParagraph"/>
              <w:numPr>
                <w:ilvl w:val="0"/>
                <w:numId w:val="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b/>
                <w:sz w:val="20"/>
                <w:szCs w:val="20"/>
              </w:rPr>
              <w:t>Indivisib</w:t>
            </w:r>
            <w:r w:rsidR="00722AD9" w:rsidRPr="004A016C">
              <w:rPr>
                <w:rFonts w:ascii="Times New Roman" w:hAnsi="Times New Roman" w:cs="Times New Roman"/>
                <w:b/>
                <w:sz w:val="20"/>
                <w:szCs w:val="20"/>
              </w:rPr>
              <w:t>le</w:t>
            </w:r>
          </w:p>
        </w:tc>
        <w:tc>
          <w:tcPr>
            <w:tcW w:w="7151" w:type="dxa"/>
          </w:tcPr>
          <w:p w14:paraId="649323EC" w14:textId="6A53CD1E" w:rsidR="00084F2F" w:rsidRPr="004A016C" w:rsidRDefault="00084F2F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Some goods 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cannot be divided into small units</w:t>
            </w: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 for different size of transaction</w:t>
            </w:r>
            <w:r w:rsidR="00A15B8E"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/ The value of them may drop significant after divided</w:t>
            </w:r>
          </w:p>
          <w:p w14:paraId="2BF0FA80" w14:textId="77777777" w:rsidR="00A15B8E" w:rsidRPr="004A016C" w:rsidRDefault="00A15B8E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CC3C73" w14:textId="1158B5F8" w:rsidR="00084F2F" w:rsidRPr="004A016C" w:rsidRDefault="00084F2F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9B7B89"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E.g. </w:t>
            </w: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an apple cannot divide into small units)</w:t>
            </w:r>
          </w:p>
        </w:tc>
      </w:tr>
      <w:tr w:rsidR="00084F2F" w:rsidRPr="004A016C" w14:paraId="74DB8994" w14:textId="77777777" w:rsidTr="009E5479">
        <w:trPr>
          <w:trHeight w:val="2008"/>
        </w:trPr>
        <w:tc>
          <w:tcPr>
            <w:tcW w:w="3252" w:type="dxa"/>
          </w:tcPr>
          <w:p w14:paraId="45D99969" w14:textId="58AA2842" w:rsidR="00084F2F" w:rsidRPr="004A016C" w:rsidRDefault="00084F2F">
            <w:pPr>
              <w:pStyle w:val="ListParagraph"/>
              <w:numPr>
                <w:ilvl w:val="0"/>
                <w:numId w:val="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b/>
                <w:sz w:val="20"/>
                <w:szCs w:val="20"/>
              </w:rPr>
              <w:t>Heterogene</w:t>
            </w:r>
            <w:r w:rsidR="00722AD9" w:rsidRPr="004A016C">
              <w:rPr>
                <w:rFonts w:ascii="Times New Roman" w:hAnsi="Times New Roman" w:cs="Times New Roman"/>
                <w:b/>
                <w:sz w:val="20"/>
                <w:szCs w:val="20"/>
              </w:rPr>
              <w:t>ous</w:t>
            </w:r>
          </w:p>
        </w:tc>
        <w:tc>
          <w:tcPr>
            <w:tcW w:w="7151" w:type="dxa"/>
          </w:tcPr>
          <w:p w14:paraId="47DF32A0" w14:textId="77777777" w:rsidR="00084F2F" w:rsidRPr="004A016C" w:rsidRDefault="00084F2F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As the types of goods may not be identical, it is 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difficult to set a standard ratio</w:t>
            </w:r>
          </w:p>
          <w:p w14:paraId="6A3A2B13" w14:textId="77777777" w:rsidR="00A15B8E" w:rsidRPr="004A016C" w:rsidRDefault="00A15B8E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A60A07" w14:textId="400A67BA" w:rsidR="00084F2F" w:rsidRPr="004A016C" w:rsidRDefault="00084F2F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9B7B89"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E.g. </w:t>
            </w: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the computer is equal to 100 apples, but some of them are small, some of them turn bad, some of them are sour, some of them are perish)</w:t>
            </w:r>
          </w:p>
        </w:tc>
      </w:tr>
      <w:tr w:rsidR="00084F2F" w:rsidRPr="004A016C" w14:paraId="0F485E65" w14:textId="77777777" w:rsidTr="009E5479">
        <w:trPr>
          <w:trHeight w:val="973"/>
        </w:trPr>
        <w:tc>
          <w:tcPr>
            <w:tcW w:w="3252" w:type="dxa"/>
          </w:tcPr>
          <w:p w14:paraId="2539E735" w14:textId="77777777" w:rsidR="00084F2F" w:rsidRPr="004A016C" w:rsidRDefault="00084F2F">
            <w:pPr>
              <w:pStyle w:val="ListParagraph"/>
              <w:numPr>
                <w:ilvl w:val="0"/>
                <w:numId w:val="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b/>
                <w:sz w:val="20"/>
                <w:szCs w:val="20"/>
              </w:rPr>
              <w:t>Inconvenience</w:t>
            </w:r>
          </w:p>
        </w:tc>
        <w:tc>
          <w:tcPr>
            <w:tcW w:w="7151" w:type="dxa"/>
          </w:tcPr>
          <w:p w14:paraId="39679A38" w14:textId="2803D7EB" w:rsidR="00084F2F" w:rsidRPr="004A016C" w:rsidRDefault="00084F2F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Some goods are 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heavy to carry around</w:t>
            </w: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 for transaction</w:t>
            </w:r>
          </w:p>
          <w:p w14:paraId="367F26E4" w14:textId="77777777" w:rsidR="00A15B8E" w:rsidRPr="004A016C" w:rsidRDefault="00A15B8E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943880" w14:textId="18BB7813" w:rsidR="00084F2F" w:rsidRPr="004A016C" w:rsidRDefault="00084F2F" w:rsidP="004A26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9B7B89"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E.g. </w:t>
            </w: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gold, metal, rock)</w:t>
            </w:r>
          </w:p>
        </w:tc>
      </w:tr>
    </w:tbl>
    <w:p w14:paraId="2F5679C1" w14:textId="77777777" w:rsidR="004A016C" w:rsidRDefault="004A016C" w:rsidP="006E19A1">
      <w:pPr>
        <w:widowControl/>
        <w:rPr>
          <w:rFonts w:ascii="Times New Roman" w:hAnsi="Times New Roman" w:cs="Times New Roman"/>
          <w:b/>
          <w:sz w:val="32"/>
          <w:u w:val="single"/>
        </w:rPr>
      </w:pPr>
    </w:p>
    <w:p w14:paraId="00AE1C21" w14:textId="2389BC87" w:rsidR="006E19A1" w:rsidRPr="004A016C" w:rsidRDefault="006E19A1" w:rsidP="004A016C">
      <w:pPr>
        <w:widowControl/>
        <w:rPr>
          <w:rFonts w:ascii="Times New Roman" w:eastAsia="Times New Roman" w:hAnsi="Times New Roman" w:cs="Times New Roman"/>
          <w:kern w:val="0"/>
        </w:rPr>
      </w:pPr>
      <w:r w:rsidRPr="004A016C">
        <w:rPr>
          <w:rFonts w:ascii="Times New Roman" w:hAnsi="Times New Roman" w:cs="Times New Roman"/>
          <w:b/>
          <w:u w:val="single"/>
        </w:rPr>
        <w:lastRenderedPageBreak/>
        <w:t>17.4</w:t>
      </w:r>
      <w:r w:rsidRPr="004A016C">
        <w:rPr>
          <w:rFonts w:ascii="Times New Roman" w:hAnsi="Times New Roman" w:cs="Times New Roman"/>
          <w:b/>
          <w:u w:val="single"/>
        </w:rPr>
        <w:tab/>
      </w:r>
      <w:r w:rsidRPr="004A016C">
        <w:rPr>
          <w:rFonts w:ascii="Times New Roman" w:hAnsi="Times New Roman" w:cs="Times New Roman"/>
          <w:b/>
          <w:u w:val="single"/>
          <w:lang w:val="x-none"/>
        </w:rPr>
        <w:t>以物易物的問題</w:t>
      </w:r>
      <w:r w:rsidRPr="004A016C">
        <w:rPr>
          <w:rFonts w:ascii="Times New Roman" w:eastAsia="Times New Roman" w:hAnsi="Times New Roman" w:cs="Times New Roman"/>
          <w:kern w:val="0"/>
          <w:lang w:val="x-none"/>
        </w:rPr>
        <w:fldChar w:fldCharType="begin"/>
      </w:r>
      <w:r w:rsidRPr="004A016C">
        <w:rPr>
          <w:rFonts w:ascii="Times New Roman" w:eastAsia="Times New Roman" w:hAnsi="Times New Roman" w:cs="Times New Roman"/>
          <w:kern w:val="0"/>
        </w:rPr>
        <w:instrText xml:space="preserve"> INCLUDEPICTURE "https://www.brookings.edu/wp-content/uploads/2019/07/trump_xi_osaka001.jpg" \* MERGEFORMATINET </w:instrText>
      </w:r>
      <w:r w:rsidRPr="004A016C">
        <w:rPr>
          <w:rFonts w:ascii="Times New Roman" w:eastAsia="Times New Roman" w:hAnsi="Times New Roman" w:cs="Times New Roman"/>
          <w:kern w:val="0"/>
        </w:rPr>
        <w:fldChar w:fldCharType="end"/>
      </w:r>
    </w:p>
    <w:tbl>
      <w:tblPr>
        <w:tblStyle w:val="TableGrid"/>
        <w:tblW w:w="1040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52"/>
        <w:gridCol w:w="7151"/>
      </w:tblGrid>
      <w:tr w:rsidR="006E19A1" w:rsidRPr="004A016C" w14:paraId="4F11F3C3" w14:textId="77777777" w:rsidTr="00DB111B">
        <w:trPr>
          <w:trHeight w:val="937"/>
        </w:trPr>
        <w:tc>
          <w:tcPr>
            <w:tcW w:w="3252" w:type="dxa"/>
          </w:tcPr>
          <w:p w14:paraId="0634B61B" w14:textId="63C230BF" w:rsidR="006E19A1" w:rsidRPr="004A016C" w:rsidRDefault="006E19A1">
            <w:pPr>
              <w:pStyle w:val="ListParagraph"/>
              <w:numPr>
                <w:ilvl w:val="0"/>
                <w:numId w:val="3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缺</w:t>
            </w:r>
            <w:r w:rsidRPr="004A016C">
              <w:rPr>
                <w:rFonts w:ascii="Times New Roman" w:hAnsi="Times New Roman" w:cs="Times New Roman" w:hint="eastAsia"/>
                <w:b/>
                <w:sz w:val="20"/>
                <w:szCs w:val="20"/>
                <w:lang w:val="x-none"/>
              </w:rPr>
              <w:t>乏</w:t>
            </w:r>
            <w:r w:rsidR="00101B7F" w:rsidRPr="00101B7F">
              <w:rPr>
                <w:rFonts w:ascii="Times New Roman" w:hAnsi="Times New Roman" w:cs="Times New Roman" w:hint="eastAsia"/>
                <w:b/>
                <w:sz w:val="20"/>
                <w:szCs w:val="20"/>
                <w:lang w:val="x-none"/>
              </w:rPr>
              <w:t>雙向需求偶合</w:t>
            </w:r>
          </w:p>
        </w:tc>
        <w:tc>
          <w:tcPr>
            <w:tcW w:w="7151" w:type="dxa"/>
          </w:tcPr>
          <w:p w14:paraId="406CC2E3" w14:textId="54C8D452" w:rsidR="006E19A1" w:rsidRPr="004A016C" w:rsidRDefault="006E19A1" w:rsidP="006E19A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為了貿易，每個貿易夥伴都必須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  <w:bdr w:val="single" w:sz="4" w:space="0" w:color="auto"/>
              </w:rPr>
              <w:t>擁有彼此想要的商品</w:t>
            </w:r>
          </w:p>
          <w:p w14:paraId="0BC33BC4" w14:textId="1F9DA10A" w:rsidR="006E19A1" w:rsidRPr="00DB111B" w:rsidRDefault="006E19A1" w:rsidP="006E19A1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尋找貿易夥伴成本高</w:t>
            </w:r>
          </w:p>
          <w:p w14:paraId="5BD882A7" w14:textId="169E9D74" w:rsidR="006E19A1" w:rsidRPr="004A016C" w:rsidRDefault="006E19A1" w:rsidP="006E19A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（</w:t>
            </w:r>
            <w:r w:rsidR="009F2986"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E</w:t>
            </w:r>
            <w:r w:rsidR="009F2986" w:rsidRPr="004A016C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.</w:t>
            </w:r>
            <w:r w:rsidR="009F2986"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g. 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時間成本、運輸成本）</w:t>
            </w:r>
          </w:p>
          <w:p w14:paraId="38CB896F" w14:textId="77777777" w:rsidR="006E19A1" w:rsidRDefault="006E19A1" w:rsidP="006E19A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（</w:t>
            </w:r>
            <w:r w:rsidR="009F2986"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E</w:t>
            </w:r>
            <w:r w:rsidR="009F2986"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.g. 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如果習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主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席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不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想要核武器，交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易是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不可能的）</w:t>
            </w:r>
          </w:p>
          <w:p w14:paraId="07CC98E3" w14:textId="4232A09E" w:rsidR="00DB111B" w:rsidRPr="004A016C" w:rsidRDefault="00DB111B" w:rsidP="006E19A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19A1" w:rsidRPr="004A016C" w14:paraId="30DE8EA9" w14:textId="77777777" w:rsidTr="00DB111B">
        <w:trPr>
          <w:trHeight w:val="117"/>
        </w:trPr>
        <w:tc>
          <w:tcPr>
            <w:tcW w:w="3252" w:type="dxa"/>
          </w:tcPr>
          <w:p w14:paraId="7EC15BA0" w14:textId="0C03C95E" w:rsidR="006E19A1" w:rsidRPr="004A016C" w:rsidRDefault="006E19A1">
            <w:pPr>
              <w:pStyle w:val="ListParagraph"/>
              <w:numPr>
                <w:ilvl w:val="0"/>
                <w:numId w:val="3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</w:pPr>
            <w:r w:rsidRPr="004A016C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缺</w:t>
            </w:r>
            <w:r w:rsidRPr="004A016C">
              <w:rPr>
                <w:rFonts w:ascii="Times New Roman" w:hAnsi="Times New Roman" w:cs="Times New Roman" w:hint="eastAsia"/>
                <w:b/>
                <w:sz w:val="20"/>
                <w:szCs w:val="20"/>
                <w:lang w:val="x-none"/>
              </w:rPr>
              <w:t>乏</w:t>
            </w:r>
            <w:r w:rsidRPr="004A016C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統一的價</w:t>
            </w:r>
            <w:r w:rsidRPr="004A016C">
              <w:rPr>
                <w:rFonts w:ascii="Times New Roman" w:hAnsi="Times New Roman" w:cs="Times New Roman" w:hint="eastAsia"/>
                <w:b/>
                <w:sz w:val="20"/>
                <w:szCs w:val="20"/>
                <w:lang w:val="x-none"/>
              </w:rPr>
              <w:t>值</w:t>
            </w:r>
            <w:r w:rsidRPr="004A016C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量度</w:t>
            </w:r>
          </w:p>
        </w:tc>
        <w:tc>
          <w:tcPr>
            <w:tcW w:w="7151" w:type="dxa"/>
          </w:tcPr>
          <w:p w14:paraId="02E18C30" w14:textId="08AC5BE4" w:rsidR="009F2986" w:rsidRPr="004A016C" w:rsidRDefault="009F2986" w:rsidP="009F298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交換的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物品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可能有很多交換比率</w:t>
            </w:r>
          </w:p>
          <w:p w14:paraId="1EC918CD" w14:textId="11B5CA48" w:rsidR="009F2986" w:rsidRPr="00DB111B" w:rsidRDefault="009F2986" w:rsidP="009F298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難以衡量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物品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和服務的價值</w:t>
            </w:r>
          </w:p>
          <w:p w14:paraId="50AA689E" w14:textId="77777777" w:rsidR="009F2986" w:rsidRDefault="009F2986" w:rsidP="009F298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（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E</w:t>
            </w: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.g. 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個蘋果的價值可能等於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隻香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蕉、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3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支紅筆、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7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</w:rPr>
              <w:t>張紙）</w:t>
            </w:r>
          </w:p>
          <w:p w14:paraId="70596758" w14:textId="3FB6EC53" w:rsidR="00DB111B" w:rsidRPr="004A016C" w:rsidRDefault="00DB111B" w:rsidP="009F298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19A1" w:rsidRPr="004A016C" w14:paraId="1D1D6F2A" w14:textId="77777777" w:rsidTr="00DB111B">
        <w:trPr>
          <w:trHeight w:val="1119"/>
        </w:trPr>
        <w:tc>
          <w:tcPr>
            <w:tcW w:w="3252" w:type="dxa"/>
          </w:tcPr>
          <w:p w14:paraId="6513AE40" w14:textId="17BA94DE" w:rsidR="006E19A1" w:rsidRPr="00B9031E" w:rsidRDefault="006E19A1">
            <w:pPr>
              <w:pStyle w:val="ListParagraph"/>
              <w:numPr>
                <w:ilvl w:val="0"/>
                <w:numId w:val="3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</w:pPr>
            <w:r w:rsidRPr="00B9031E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儲</w:t>
            </w:r>
            <w:r w:rsidRPr="00B9031E">
              <w:rPr>
                <w:rFonts w:ascii="Times New Roman" w:hAnsi="Times New Roman" w:cs="Times New Roman" w:hint="eastAsia"/>
                <w:b/>
                <w:sz w:val="20"/>
                <w:szCs w:val="20"/>
                <w:lang w:val="x-none"/>
              </w:rPr>
              <w:t>存</w:t>
            </w:r>
            <w:r w:rsidRPr="00B9031E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財富困難</w:t>
            </w:r>
          </w:p>
        </w:tc>
        <w:tc>
          <w:tcPr>
            <w:tcW w:w="7151" w:type="dxa"/>
          </w:tcPr>
          <w:p w14:paraId="023C519A" w14:textId="20A52113" w:rsidR="006E19A1" w:rsidRPr="00DB111B" w:rsidRDefault="009F2986" w:rsidP="0060147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B9031E">
              <w:rPr>
                <w:rFonts w:asciiTheme="majorEastAsia" w:eastAsiaTheme="majorEastAsia" w:hAnsiTheme="majorEastAsia" w:cs="Times New Roman"/>
                <w:sz w:val="20"/>
                <w:szCs w:val="20"/>
                <w:lang w:val="x-none"/>
              </w:rPr>
              <w:t>在</w:t>
            </w:r>
            <w:r w:rsidR="00E63AF4" w:rsidRPr="00B9031E">
              <w:rPr>
                <w:rFonts w:asciiTheme="majorEastAsia" w:eastAsiaTheme="majorEastAsia" w:hAnsiTheme="majorEastAsia" w:cs="Times New Roman" w:hint="eastAsia"/>
                <w:sz w:val="20"/>
                <w:szCs w:val="20"/>
                <w:lang w:val="x-none" w:eastAsia="zh-HK"/>
              </w:rPr>
              <w:t>以</w:t>
            </w:r>
            <w:r w:rsidR="00E63AF4" w:rsidRPr="00B9031E">
              <w:rPr>
                <w:rFonts w:asciiTheme="majorEastAsia" w:eastAsiaTheme="majorEastAsia" w:hAnsiTheme="majorEastAsia" w:cs="PingFang SC" w:hint="eastAsia"/>
                <w:sz w:val="20"/>
                <w:szCs w:val="20"/>
                <w:lang w:val="x-none" w:eastAsia="zh-HK"/>
              </w:rPr>
              <w:t>物易物</w:t>
            </w:r>
            <w:r w:rsidRPr="00B9031E">
              <w:rPr>
                <w:rFonts w:asciiTheme="majorEastAsia" w:eastAsiaTheme="majorEastAsia" w:hAnsiTheme="majorEastAsia" w:cs="Times New Roman"/>
                <w:sz w:val="20"/>
                <w:szCs w:val="20"/>
                <w:lang w:val="x-none"/>
              </w:rPr>
              <w:t>經濟</w:t>
            </w:r>
            <w:r w:rsidRPr="00B9031E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，財富以</w:t>
            </w:r>
            <w:r w:rsidR="00F94AE6">
              <w:rPr>
                <w:rFonts w:ascii="Times New Roman" w:hAnsi="Times New Roman" w:cs="Times New Roman" w:hint="eastAsia"/>
                <w:sz w:val="20"/>
                <w:szCs w:val="20"/>
                <w:lang w:val="x-none" w:eastAsia="zh-HK"/>
              </w:rPr>
              <w:t>實體的貨品</w:t>
            </w:r>
            <w:r w:rsidRPr="00B9031E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形</w:t>
            </w:r>
            <w:r w:rsidRPr="00B9031E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式</w:t>
            </w:r>
            <w:r w:rsidR="00F94AE6">
              <w:rPr>
                <w:rFonts w:ascii="Times New Roman" w:hAnsi="Times New Roman" w:cs="Times New Roman" w:hint="eastAsia"/>
                <w:sz w:val="20"/>
                <w:szCs w:val="20"/>
                <w:lang w:val="x-none" w:eastAsia="zh-HK"/>
              </w:rPr>
              <w:t>作</w:t>
            </w:r>
            <w:r w:rsidRPr="00B9031E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儲存</w:t>
            </w:r>
          </w:p>
          <w:p w14:paraId="5F1332FF" w14:textId="233991A1" w:rsidR="006E19A1" w:rsidRPr="00B9031E" w:rsidRDefault="009F2986">
            <w:pPr>
              <w:pStyle w:val="ListParagraph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B9031E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某些物品是</w:t>
            </w:r>
            <w:r w:rsidRPr="00B9031E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會腐壞的</w:t>
            </w:r>
            <w:r w:rsidR="00DB111B">
              <w:rPr>
                <w:rFonts w:ascii="Times New Roman" w:hAnsi="Times New Roman" w:cs="Times New Roman" w:hint="eastAsia"/>
                <w:sz w:val="20"/>
                <w:szCs w:val="20"/>
                <w:bdr w:val="single" w:sz="4" w:space="0" w:color="auto"/>
                <w:lang w:val="x-none"/>
              </w:rPr>
              <w:t xml:space="preserve"> </w:t>
            </w:r>
            <w:r w:rsidRPr="00B9031E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/</w:t>
            </w:r>
            <w:r w:rsidR="00DB111B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 xml:space="preserve"> </w:t>
            </w:r>
            <w:r w:rsidRPr="00B9031E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有</w:t>
            </w:r>
            <w:r w:rsidR="00DB111B" w:rsidRPr="00B9031E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時</w:t>
            </w:r>
            <w:r w:rsidRPr="00B9031E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限的</w:t>
            </w:r>
          </w:p>
          <w:p w14:paraId="7E98475D" w14:textId="747AF060" w:rsidR="006E19A1" w:rsidRPr="00B9031E" w:rsidRDefault="009F2986">
            <w:pPr>
              <w:pStyle w:val="ListParagraph"/>
              <w:numPr>
                <w:ilvl w:val="0"/>
                <w:numId w:val="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B9031E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儲存財富的成本高</w:t>
            </w:r>
            <w:r w:rsidR="001B37FA" w:rsidRPr="00B9031E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昂</w:t>
            </w:r>
          </w:p>
          <w:p w14:paraId="32F6ACC1" w14:textId="1F490F6D" w:rsidR="006E19A1" w:rsidRPr="00B9031E" w:rsidRDefault="006E19A1" w:rsidP="0060147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9031E">
              <w:rPr>
                <w:rFonts w:ascii="Times New Roman" w:hAnsi="Times New Roman" w:cs="Times New Roman"/>
                <w:sz w:val="20"/>
                <w:szCs w:val="20"/>
              </w:rPr>
              <w:t xml:space="preserve">(E.g. </w:t>
            </w:r>
            <w:r w:rsidR="00263D90" w:rsidRPr="00B9031E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一隻牛會在幾年後死去</w:t>
            </w:r>
            <w:r w:rsidRPr="00B9031E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)</w:t>
            </w:r>
          </w:p>
          <w:p w14:paraId="21626766" w14:textId="4E1A621A" w:rsidR="002E784E" w:rsidRDefault="006E19A1" w:rsidP="0060147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B9031E">
              <w:rPr>
                <w:rFonts w:ascii="Times New Roman" w:hAnsi="Times New Roman" w:cs="Times New Roman"/>
                <w:sz w:val="20"/>
                <w:szCs w:val="20"/>
              </w:rPr>
              <w:t xml:space="preserve">(E.g. </w:t>
            </w:r>
            <w:r w:rsidR="00263D90" w:rsidRPr="00B9031E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生果會</w:t>
            </w:r>
            <w:r w:rsidR="00DB111B">
              <w:rPr>
                <w:rFonts w:ascii="Times New Roman" w:hAnsi="Times New Roman" w:cs="Times New Roman" w:hint="eastAsia"/>
                <w:sz w:val="20"/>
                <w:szCs w:val="20"/>
                <w:lang w:val="x-none" w:eastAsia="zh-HK"/>
              </w:rPr>
              <w:t>在短時間內</w:t>
            </w:r>
            <w:r w:rsidR="00263D90" w:rsidRPr="00B9031E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腐</w:t>
            </w:r>
            <w:r w:rsidR="00263D90" w:rsidRPr="00B9031E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爛</w:t>
            </w:r>
            <w:r w:rsidRPr="00B9031E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)</w:t>
            </w:r>
          </w:p>
          <w:p w14:paraId="3C4E263B" w14:textId="347C53BC" w:rsidR="00DB111B" w:rsidRPr="00DB111B" w:rsidRDefault="00DB111B" w:rsidP="0060147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</w:p>
        </w:tc>
      </w:tr>
      <w:tr w:rsidR="006E19A1" w:rsidRPr="004A016C" w14:paraId="74D3FFEC" w14:textId="77777777" w:rsidTr="009E5479">
        <w:trPr>
          <w:trHeight w:val="1395"/>
        </w:trPr>
        <w:tc>
          <w:tcPr>
            <w:tcW w:w="3252" w:type="dxa"/>
          </w:tcPr>
          <w:p w14:paraId="0D3E6DE9" w14:textId="01FECD2B" w:rsidR="006E19A1" w:rsidRPr="004A016C" w:rsidRDefault="006E19A1">
            <w:pPr>
              <w:pStyle w:val="ListParagraph"/>
              <w:numPr>
                <w:ilvl w:val="0"/>
                <w:numId w:val="3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</w:pPr>
            <w:r w:rsidRPr="004A016C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不可分割</w:t>
            </w:r>
          </w:p>
        </w:tc>
        <w:tc>
          <w:tcPr>
            <w:tcW w:w="7151" w:type="dxa"/>
          </w:tcPr>
          <w:p w14:paraId="5CCA0C5F" w14:textId="5AF67064" w:rsidR="006E19A1" w:rsidRPr="00DB111B" w:rsidRDefault="00263D90" w:rsidP="0060147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某些物品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不能被分割至更小單位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以作不同大小的交易</w:t>
            </w:r>
            <w:r w:rsidR="00DB111B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 xml:space="preserve"> 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/</w:t>
            </w:r>
            <w:r w:rsidR="00DB111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它們的價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值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會在分割後大幅</w:t>
            </w:r>
            <w:r w:rsidRPr="004A016C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下跌</w:t>
            </w:r>
          </w:p>
          <w:p w14:paraId="6DC56ECB" w14:textId="77777777" w:rsidR="006E19A1" w:rsidRDefault="006E19A1" w:rsidP="0060147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(E.g. </w:t>
            </w:r>
            <w:r w:rsidR="00263D90"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一個蘋果不能被分割成較小單位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)</w:t>
            </w:r>
          </w:p>
          <w:p w14:paraId="4E498083" w14:textId="00551895" w:rsidR="002E784E" w:rsidRPr="004A016C" w:rsidRDefault="002E784E" w:rsidP="0060147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19A1" w:rsidRPr="004A016C" w14:paraId="0394D0A3" w14:textId="77777777" w:rsidTr="00DB111B">
        <w:trPr>
          <w:trHeight w:val="597"/>
        </w:trPr>
        <w:tc>
          <w:tcPr>
            <w:tcW w:w="3252" w:type="dxa"/>
          </w:tcPr>
          <w:p w14:paraId="040DF4E1" w14:textId="78106B30" w:rsidR="006E19A1" w:rsidRPr="004A016C" w:rsidRDefault="006E19A1">
            <w:pPr>
              <w:pStyle w:val="ListParagraph"/>
              <w:numPr>
                <w:ilvl w:val="0"/>
                <w:numId w:val="3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</w:pPr>
            <w:r w:rsidRPr="004A016C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異質</w:t>
            </w:r>
          </w:p>
        </w:tc>
        <w:tc>
          <w:tcPr>
            <w:tcW w:w="7151" w:type="dxa"/>
          </w:tcPr>
          <w:p w14:paraId="6451A0A7" w14:textId="4A732FF3" w:rsidR="006E19A1" w:rsidRPr="00DB111B" w:rsidRDefault="00263D90" w:rsidP="0060147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物品的種類未必是同質的，因此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很難訂立一個標準</w:t>
            </w:r>
            <w:r w:rsidR="00DB111B" w:rsidRPr="00DB111B">
              <w:rPr>
                <w:rFonts w:ascii="Times New Roman" w:hAnsi="Times New Roman" w:cs="Times New Roman" w:hint="eastAsia"/>
                <w:sz w:val="20"/>
                <w:szCs w:val="20"/>
                <w:bdr w:val="single" w:sz="4" w:space="0" w:color="auto"/>
                <w:lang w:val="x-none"/>
              </w:rPr>
              <w:t>交換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比率</w:t>
            </w:r>
          </w:p>
          <w:p w14:paraId="057D3137" w14:textId="4EE8E564" w:rsidR="006E19A1" w:rsidRDefault="006E19A1" w:rsidP="0060147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(E.g. </w:t>
            </w:r>
            <w:r w:rsidR="00263D90"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一部電腦等於</w:t>
            </w:r>
            <w:r w:rsidR="00263D90" w:rsidRPr="004A016C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1</w:t>
            </w:r>
            <w:r w:rsidR="00263D90"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00</w:t>
            </w:r>
            <w:r w:rsidR="00263D90"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個蘋果，但一些</w:t>
            </w:r>
            <w:r w:rsidR="00576318"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蘋果</w:t>
            </w:r>
            <w:r w:rsidR="00DB111B">
              <w:rPr>
                <w:rFonts w:ascii="Times New Roman" w:hAnsi="Times New Roman" w:cs="Times New Roman" w:hint="eastAsia"/>
                <w:sz w:val="20"/>
                <w:szCs w:val="20"/>
                <w:lang w:val="x-none" w:eastAsia="zh-HK"/>
              </w:rPr>
              <w:t>可能</w:t>
            </w:r>
            <w:r w:rsidR="00576318"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尺寸很小，一些</w:t>
            </w:r>
            <w:r w:rsidR="00DB111B">
              <w:rPr>
                <w:rFonts w:ascii="Times New Roman" w:hAnsi="Times New Roman" w:cs="Times New Roman" w:hint="eastAsia"/>
                <w:sz w:val="20"/>
                <w:szCs w:val="20"/>
                <w:lang w:val="x-none" w:eastAsia="zh-HK"/>
              </w:rPr>
              <w:t>可能</w:t>
            </w:r>
            <w:r w:rsidR="00576318"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變壞了，一些</w:t>
            </w:r>
            <w:r w:rsidR="00DB111B">
              <w:rPr>
                <w:rFonts w:ascii="Times New Roman" w:hAnsi="Times New Roman" w:cs="Times New Roman" w:hint="eastAsia"/>
                <w:sz w:val="20"/>
                <w:szCs w:val="20"/>
                <w:lang w:val="x-none" w:eastAsia="zh-HK"/>
              </w:rPr>
              <w:t>可能</w:t>
            </w:r>
            <w:r w:rsidR="00576318"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很酸，一些</w:t>
            </w:r>
            <w:r w:rsidR="00DB111B">
              <w:rPr>
                <w:rFonts w:ascii="Times New Roman" w:hAnsi="Times New Roman" w:cs="Times New Roman" w:hint="eastAsia"/>
                <w:sz w:val="20"/>
                <w:szCs w:val="20"/>
                <w:lang w:val="x-none" w:eastAsia="zh-HK"/>
              </w:rPr>
              <w:t>可能</w:t>
            </w:r>
            <w:r w:rsidR="00576318"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腐爛了</w:t>
            </w:r>
            <w:r w:rsidR="00576318" w:rsidRPr="004A016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A8D236D" w14:textId="48CDB96D" w:rsidR="00DB111B" w:rsidRPr="004A016C" w:rsidRDefault="00DB111B" w:rsidP="0060147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E19A1" w:rsidRPr="004A016C" w14:paraId="27DE50B3" w14:textId="77777777" w:rsidTr="009E5479">
        <w:trPr>
          <w:trHeight w:val="973"/>
        </w:trPr>
        <w:tc>
          <w:tcPr>
            <w:tcW w:w="3252" w:type="dxa"/>
          </w:tcPr>
          <w:p w14:paraId="7F14ADFD" w14:textId="4008C902" w:rsidR="006E19A1" w:rsidRPr="004A016C" w:rsidRDefault="006E19A1">
            <w:pPr>
              <w:pStyle w:val="ListParagraph"/>
              <w:numPr>
                <w:ilvl w:val="0"/>
                <w:numId w:val="3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</w:pPr>
            <w:r w:rsidRPr="004A016C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不方便</w:t>
            </w:r>
          </w:p>
        </w:tc>
        <w:tc>
          <w:tcPr>
            <w:tcW w:w="7151" w:type="dxa"/>
          </w:tcPr>
          <w:p w14:paraId="2AAE10EF" w14:textId="565F2479" w:rsidR="006E19A1" w:rsidRPr="004A016C" w:rsidRDefault="00576318" w:rsidP="0060147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某些物品</w:t>
            </w:r>
            <w:r w:rsidR="00DB111B" w:rsidRPr="00DB111B">
              <w:rPr>
                <w:rFonts w:ascii="Times New Roman" w:hAnsi="Times New Roman" w:cs="Times New Roman" w:hint="eastAsia"/>
                <w:sz w:val="20"/>
                <w:szCs w:val="20"/>
                <w:bdr w:val="single" w:sz="4" w:space="0" w:color="auto"/>
                <w:lang w:val="x-none"/>
              </w:rPr>
              <w:t>攜</w:t>
            </w:r>
            <w:r w:rsidRPr="004A016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帶起來很重</w:t>
            </w:r>
          </w:p>
          <w:p w14:paraId="052493BB" w14:textId="77777777" w:rsidR="006E19A1" w:rsidRDefault="006E19A1" w:rsidP="0060147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 xml:space="preserve">(E.g. </w:t>
            </w:r>
            <w:r w:rsidR="00576318" w:rsidRPr="004A016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金、鐵、石</w:t>
            </w:r>
            <w:r w:rsidRPr="004A016C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2CC6F7F" w14:textId="7FD58C36" w:rsidR="00DB111B" w:rsidRPr="004A016C" w:rsidRDefault="00DB111B" w:rsidP="0060147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CBE80C1" w14:textId="77777777" w:rsidR="00DB111B" w:rsidRDefault="00DB111B" w:rsidP="004A016C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037A8A22" w14:textId="77777777" w:rsidR="00DB111B" w:rsidRDefault="00DB111B" w:rsidP="004A016C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3FF457A2" w14:textId="77777777" w:rsidR="00DB111B" w:rsidRDefault="00DB111B" w:rsidP="004A016C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7E82C674" w14:textId="77777777" w:rsidR="00DB111B" w:rsidRDefault="00DB111B" w:rsidP="004A016C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10016EF2" w14:textId="77777777" w:rsidR="00DB111B" w:rsidRDefault="00DB111B" w:rsidP="004A016C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747A0941" w14:textId="77777777" w:rsidR="00DB111B" w:rsidRDefault="00DB111B" w:rsidP="004A016C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5E305942" w14:textId="2209FEA0" w:rsidR="005E5F8C" w:rsidRPr="004A016C" w:rsidRDefault="00394FA1" w:rsidP="004A016C">
      <w:pPr>
        <w:widowControl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 w:rsidRPr="004A016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lastRenderedPageBreak/>
        <w:t xml:space="preserve">17.4 Problem of Barter </w:t>
      </w:r>
      <w:r w:rsidR="005E5F8C" w:rsidRPr="004A016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Concept Corner: </w:t>
      </w:r>
    </w:p>
    <w:p w14:paraId="7FDD1582" w14:textId="4E2583B1" w:rsidR="005E5F8C" w:rsidRPr="004A016C" w:rsidRDefault="005E5F8C" w:rsidP="004A016C">
      <w:pPr>
        <w:widowControl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>1.</w:t>
      </w:r>
      <w:r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Making transaction in barter economy tends to have more problem than money economy</w:t>
      </w:r>
      <w:r w:rsidR="00A85402"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>, such as lack of common measure of value and the goods may be heterogeneous</w:t>
      </w:r>
      <w:r w:rsidR="00892D4A"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br/>
      </w:r>
      <w:r w:rsidR="00892D4A" w:rsidRPr="004A016C">
        <w:rPr>
          <w:rFonts w:ascii="PMingLiU" w:eastAsia="PMingLiU" w:hAnsi="PMingLiU" w:cs="PMingLiU"/>
          <w:kern w:val="0"/>
          <w:sz w:val="20"/>
          <w:szCs w:val="20"/>
          <w:lang w:val="x-none"/>
        </w:rPr>
        <w:t>在以物易物經濟中進行交易相比起貨幣經濟傾向存在更多問題，例如缺</w:t>
      </w:r>
      <w:r w:rsidR="00892D4A" w:rsidRPr="004A016C">
        <w:rPr>
          <w:rFonts w:ascii="PMingLiU" w:eastAsia="PMingLiU" w:hAnsi="PMingLiU" w:cs="PMingLiU" w:hint="eastAsia"/>
          <w:kern w:val="0"/>
          <w:sz w:val="20"/>
          <w:szCs w:val="20"/>
          <w:lang w:val="x-none"/>
        </w:rPr>
        <w:t>乏</w:t>
      </w:r>
      <w:r w:rsidR="00892D4A" w:rsidRPr="004A016C">
        <w:rPr>
          <w:rFonts w:ascii="PMingLiU" w:eastAsia="PMingLiU" w:hAnsi="PMingLiU" w:cs="PMingLiU"/>
          <w:kern w:val="0"/>
          <w:sz w:val="20"/>
          <w:szCs w:val="20"/>
          <w:lang w:val="x-none"/>
        </w:rPr>
        <w:t>統一的價</w:t>
      </w:r>
      <w:r w:rsidR="00892D4A" w:rsidRPr="004A016C">
        <w:rPr>
          <w:rFonts w:ascii="PMingLiU" w:eastAsia="PMingLiU" w:hAnsi="PMingLiU" w:cs="PMingLiU" w:hint="eastAsia"/>
          <w:kern w:val="0"/>
          <w:sz w:val="20"/>
          <w:szCs w:val="20"/>
          <w:lang w:val="x-none"/>
        </w:rPr>
        <w:t>值</w:t>
      </w:r>
      <w:r w:rsidR="00892D4A" w:rsidRPr="004A016C">
        <w:rPr>
          <w:rFonts w:ascii="PMingLiU" w:eastAsia="PMingLiU" w:hAnsi="PMingLiU" w:cs="PMingLiU"/>
          <w:kern w:val="0"/>
          <w:sz w:val="20"/>
          <w:szCs w:val="20"/>
          <w:lang w:val="x-none"/>
        </w:rPr>
        <w:t>量度，以及物品可能是異質的</w:t>
      </w:r>
      <w:r w:rsidR="00A85402" w:rsidRPr="004A016C">
        <w:rPr>
          <w:rFonts w:ascii="Times New Roman" w:eastAsia="Times New Roman" w:hAnsi="Times New Roman" w:cs="Times New Roman"/>
          <w:kern w:val="0"/>
          <w:sz w:val="20"/>
          <w:szCs w:val="20"/>
          <w:lang w:val="x-none"/>
        </w:rPr>
        <w:tab/>
      </w:r>
      <w:r w:rsidR="00A85402"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85402"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A85402"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  <w:r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892D4A"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                                  </w:t>
      </w:r>
      <w:r w:rsidR="004A016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4A016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4A016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892D4A"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  <w:r w:rsidR="004A016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4A016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4A016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4A016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7EC4C7C2" w14:textId="103A0E25" w:rsidR="005E5F8C" w:rsidRPr="004A016C" w:rsidRDefault="005E5F8C" w:rsidP="004A016C">
      <w:pPr>
        <w:widowControl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4A016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15A27AE0" w14:textId="77777777" w:rsidR="00892D4A" w:rsidRPr="004A016C" w:rsidRDefault="005E5F8C" w:rsidP="004A016C">
      <w:pPr>
        <w:widowControl/>
        <w:rPr>
          <w:rFonts w:ascii="Times New Roman" w:hAnsi="Times New Roman" w:cs="Times New Roman"/>
          <w:bCs/>
          <w:sz w:val="20"/>
          <w:szCs w:val="20"/>
        </w:rPr>
      </w:pPr>
      <w:r w:rsidRPr="004A016C">
        <w:rPr>
          <w:rFonts w:ascii="Times New Roman" w:hAnsi="Times New Roman" w:cs="Times New Roman"/>
          <w:bCs/>
          <w:sz w:val="20"/>
          <w:szCs w:val="20"/>
        </w:rPr>
        <w:t>2.</w:t>
      </w:r>
      <w:r w:rsidRPr="004A016C">
        <w:rPr>
          <w:rFonts w:ascii="Times New Roman" w:hAnsi="Times New Roman" w:cs="Times New Roman"/>
          <w:bCs/>
          <w:sz w:val="20"/>
          <w:szCs w:val="20"/>
        </w:rPr>
        <w:tab/>
        <w:t>Using money need not fulfill the double coincidence of wants</w:t>
      </w:r>
    </w:p>
    <w:p w14:paraId="5135E8B9" w14:textId="231A68CA" w:rsidR="005E5F8C" w:rsidRPr="004A016C" w:rsidRDefault="00892D4A" w:rsidP="00FD3FE7">
      <w:pPr>
        <w:widowControl/>
        <w:ind w:firstLineChars="240" w:firstLine="48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使用貨幣不需要滿足</w:t>
      </w:r>
      <w:r w:rsidR="00101B7F" w:rsidRPr="00101B7F">
        <w:rPr>
          <w:rFonts w:ascii="Times New Roman" w:hAnsi="Times New Roman" w:cs="Times New Roman" w:hint="eastAsia"/>
          <w:bCs/>
          <w:sz w:val="20"/>
          <w:szCs w:val="20"/>
          <w:lang w:val="x-none"/>
        </w:rPr>
        <w:t>雙向需求偶合</w:t>
      </w:r>
      <w:r w:rsidRPr="004A016C">
        <w:rPr>
          <w:rFonts w:ascii="Times New Roman" w:hAnsi="Times New Roman" w:cs="Times New Roman"/>
          <w:bCs/>
          <w:sz w:val="20"/>
          <w:szCs w:val="20"/>
        </w:rPr>
        <w:t xml:space="preserve">                 </w:t>
      </w:r>
      <w:r w:rsidR="005E5F8C"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5E5F8C"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5E5F8C"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5E5F8C"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5E5F8C"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5E5F8C"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5E5F8C"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5E5F8C"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26DFE588" w14:textId="7B78D55E" w:rsidR="005E5F8C" w:rsidRDefault="005E5F8C" w:rsidP="004A016C">
      <w:pPr>
        <w:widowControl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4A016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6421CBA5" w14:textId="77777777" w:rsidR="000E7AFC" w:rsidRPr="004A016C" w:rsidRDefault="000E7AFC" w:rsidP="004A016C">
      <w:pPr>
        <w:widowControl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10620E99" w14:textId="78378FE3" w:rsidR="005E5F8C" w:rsidRPr="004A016C" w:rsidRDefault="005E5F8C" w:rsidP="004A016C">
      <w:pPr>
        <w:widowControl/>
        <w:ind w:left="480" w:hanging="480"/>
        <w:rPr>
          <w:rFonts w:ascii="Times New Roman" w:hAnsi="Times New Roman" w:cs="Times New Roman"/>
          <w:bCs/>
          <w:sz w:val="20"/>
          <w:szCs w:val="20"/>
        </w:rPr>
      </w:pPr>
      <w:r w:rsidRPr="004A016C">
        <w:rPr>
          <w:rFonts w:ascii="Times New Roman" w:hAnsi="Times New Roman" w:cs="Times New Roman"/>
          <w:bCs/>
          <w:sz w:val="20"/>
          <w:szCs w:val="20"/>
        </w:rPr>
        <w:t>3.</w:t>
      </w:r>
      <w:r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A85402" w:rsidRPr="004A016C">
        <w:rPr>
          <w:rFonts w:ascii="Times New Roman" w:hAnsi="Times New Roman" w:cs="Times New Roman"/>
          <w:bCs/>
          <w:sz w:val="20"/>
          <w:szCs w:val="20"/>
        </w:rPr>
        <w:t>Compared to a monetary economy, t</w:t>
      </w:r>
      <w:r w:rsidR="00176EB6" w:rsidRPr="004A016C">
        <w:rPr>
          <w:rFonts w:ascii="Times New Roman" w:hAnsi="Times New Roman" w:cs="Times New Roman"/>
          <w:bCs/>
          <w:sz w:val="20"/>
          <w:szCs w:val="20"/>
        </w:rPr>
        <w:t xml:space="preserve">ime cost is </w:t>
      </w:r>
      <w:r w:rsidR="00A85402" w:rsidRPr="004A016C">
        <w:rPr>
          <w:rFonts w:ascii="Times New Roman" w:hAnsi="Times New Roman" w:cs="Times New Roman"/>
          <w:bCs/>
          <w:sz w:val="20"/>
          <w:szCs w:val="20"/>
        </w:rPr>
        <w:t xml:space="preserve">usually </w:t>
      </w:r>
      <w:r w:rsidR="00176EB6" w:rsidRPr="004A016C">
        <w:rPr>
          <w:rFonts w:ascii="Times New Roman" w:hAnsi="Times New Roman" w:cs="Times New Roman"/>
          <w:bCs/>
          <w:sz w:val="20"/>
          <w:szCs w:val="20"/>
        </w:rPr>
        <w:t>high</w:t>
      </w:r>
      <w:r w:rsidR="00A85402" w:rsidRPr="004A016C">
        <w:rPr>
          <w:rFonts w:ascii="Times New Roman" w:hAnsi="Times New Roman" w:cs="Times New Roman"/>
          <w:bCs/>
          <w:sz w:val="20"/>
          <w:szCs w:val="20"/>
        </w:rPr>
        <w:t>er</w:t>
      </w:r>
      <w:r w:rsidR="00176EB6" w:rsidRPr="004A016C">
        <w:rPr>
          <w:rFonts w:ascii="Times New Roman" w:hAnsi="Times New Roman" w:cs="Times New Roman"/>
          <w:bCs/>
          <w:sz w:val="20"/>
          <w:szCs w:val="20"/>
        </w:rPr>
        <w:t xml:space="preserve"> when making transaction in barter economy</w:t>
      </w:r>
      <w:r w:rsidR="00892D4A" w:rsidRPr="004A016C">
        <w:rPr>
          <w:rFonts w:ascii="Times New Roman" w:hAnsi="Times New Roman" w:cs="Times New Roman"/>
          <w:bCs/>
          <w:sz w:val="20"/>
          <w:szCs w:val="20"/>
        </w:rPr>
        <w:br/>
      </w:r>
      <w:r w:rsidR="00892D4A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相比起貨幣經濟，在以物易物經濟中進行交易的時間成本通常較高</w:t>
      </w:r>
      <w:r w:rsidR="00176EB6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ab/>
      </w:r>
      <w:r w:rsidR="00A85402"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A85402"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A85402"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A85402"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176EB6"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24030B18" w14:textId="25544B8C" w:rsidR="005E5F8C" w:rsidRPr="004A016C" w:rsidRDefault="00176EB6" w:rsidP="004A016C">
      <w:pPr>
        <w:widowControl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4A016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5D81379" w14:textId="7A687961" w:rsidR="0095084B" w:rsidRPr="004A016C" w:rsidRDefault="0095084B" w:rsidP="004A016C">
      <w:pPr>
        <w:widowControl/>
        <w:rPr>
          <w:rFonts w:ascii="Times New Roman" w:hAnsi="Times New Roman" w:cs="Times New Roman"/>
          <w:bCs/>
          <w:sz w:val="20"/>
          <w:szCs w:val="20"/>
        </w:rPr>
      </w:pPr>
    </w:p>
    <w:p w14:paraId="68C29FC5" w14:textId="77777777" w:rsidR="00892D4A" w:rsidRPr="004A016C" w:rsidRDefault="00176EB6" w:rsidP="004A016C">
      <w:pPr>
        <w:widowControl/>
        <w:ind w:left="480" w:hanging="480"/>
        <w:rPr>
          <w:rFonts w:ascii="Times New Roman" w:hAnsi="Times New Roman" w:cs="Times New Roman"/>
          <w:bCs/>
          <w:sz w:val="20"/>
          <w:szCs w:val="20"/>
        </w:rPr>
      </w:pPr>
      <w:r w:rsidRPr="004A016C">
        <w:rPr>
          <w:rFonts w:ascii="Times New Roman" w:hAnsi="Times New Roman" w:cs="Times New Roman"/>
          <w:bCs/>
          <w:sz w:val="20"/>
          <w:szCs w:val="20"/>
        </w:rPr>
        <w:t>4.</w:t>
      </w:r>
      <w:r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D15574" w:rsidRPr="004A016C">
        <w:rPr>
          <w:rFonts w:ascii="Times New Roman" w:hAnsi="Times New Roman" w:cs="Times New Roman"/>
          <w:bCs/>
          <w:sz w:val="20"/>
          <w:szCs w:val="20"/>
        </w:rPr>
        <w:t xml:space="preserve">Cash coupons launched by supermarket are difficult to store wealth </w:t>
      </w:r>
      <w:r w:rsidR="002424CE" w:rsidRPr="004A016C">
        <w:rPr>
          <w:rFonts w:ascii="Times New Roman" w:hAnsi="Times New Roman" w:cs="Times New Roman"/>
          <w:bCs/>
          <w:sz w:val="20"/>
          <w:szCs w:val="20"/>
        </w:rPr>
        <w:t xml:space="preserve">mainly </w:t>
      </w:r>
      <w:r w:rsidR="00D15574" w:rsidRPr="004A016C">
        <w:rPr>
          <w:rFonts w:ascii="Times New Roman" w:hAnsi="Times New Roman" w:cs="Times New Roman"/>
          <w:bCs/>
          <w:sz w:val="20"/>
          <w:szCs w:val="20"/>
        </w:rPr>
        <w:t>because they cannot be divided into small units for different size of transaction.</w:t>
      </w:r>
    </w:p>
    <w:p w14:paraId="62479628" w14:textId="10F433E1" w:rsidR="00BC271F" w:rsidRPr="004A016C" w:rsidRDefault="00892D4A" w:rsidP="00FD3FE7">
      <w:pPr>
        <w:widowControl/>
        <w:ind w:leftChars="50" w:left="120" w:firstLineChars="180" w:firstLine="36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超市發出的現金券很難作價</w:t>
      </w:r>
      <w:r w:rsidRPr="004A016C">
        <w:rPr>
          <w:rFonts w:ascii="Times New Roman" w:hAnsi="Times New Roman" w:cs="Times New Roman" w:hint="eastAsia"/>
          <w:bCs/>
          <w:sz w:val="20"/>
          <w:szCs w:val="20"/>
          <w:lang w:val="x-none"/>
        </w:rPr>
        <w:t>值</w:t>
      </w:r>
      <w:r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儲</w:t>
      </w:r>
      <w:r w:rsidR="00101B7F" w:rsidRPr="00101B7F">
        <w:rPr>
          <w:rFonts w:ascii="Times New Roman" w:hAnsi="Times New Roman" w:cs="Times New Roman" w:hint="eastAsia"/>
          <w:bCs/>
          <w:sz w:val="20"/>
          <w:szCs w:val="20"/>
          <w:lang w:val="x-none"/>
        </w:rPr>
        <w:t>藏</w:t>
      </w:r>
      <w:r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，主要是因為它們不能被分割成較小單位作交易</w:t>
      </w:r>
      <w:r w:rsidR="00D15574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 xml:space="preserve"> </w:t>
      </w:r>
      <w:r w:rsidR="00D15574"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D15574"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01E8C9A7" w14:textId="0331AA94" w:rsidR="00D15574" w:rsidRPr="004A016C" w:rsidRDefault="00D15574" w:rsidP="004A016C">
      <w:pPr>
        <w:widowControl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4A016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23699B4D" w14:textId="77777777" w:rsidR="00D15574" w:rsidRPr="004A016C" w:rsidRDefault="00D15574" w:rsidP="004A016C">
      <w:pPr>
        <w:widowControl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5072C374" w14:textId="1CA2E6E1" w:rsidR="00BC271F" w:rsidRPr="004A016C" w:rsidRDefault="002424CE" w:rsidP="004A016C">
      <w:pPr>
        <w:widowControl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>5</w:t>
      </w:r>
      <w:r w:rsidR="00D15574"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>.</w:t>
      </w:r>
      <w:r w:rsidR="00D15574"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7608DE" w:rsidRPr="004A016C">
        <w:rPr>
          <w:rFonts w:ascii="Times New Roman" w:hAnsi="Times New Roman" w:cs="Times New Roman"/>
          <w:bCs/>
          <w:sz w:val="20"/>
          <w:szCs w:val="20"/>
        </w:rPr>
        <w:t xml:space="preserve">One of the </w:t>
      </w:r>
      <w:proofErr w:type="gramStart"/>
      <w:r w:rsidR="007608DE" w:rsidRPr="004A016C">
        <w:rPr>
          <w:rFonts w:ascii="Times New Roman" w:hAnsi="Times New Roman" w:cs="Times New Roman"/>
          <w:bCs/>
          <w:sz w:val="20"/>
          <w:szCs w:val="20"/>
        </w:rPr>
        <w:t>problem</w:t>
      </w:r>
      <w:proofErr w:type="gramEnd"/>
      <w:r w:rsidR="007608DE" w:rsidRPr="004A016C">
        <w:rPr>
          <w:rFonts w:ascii="Times New Roman" w:hAnsi="Times New Roman" w:cs="Times New Roman"/>
          <w:bCs/>
          <w:sz w:val="20"/>
          <w:szCs w:val="20"/>
        </w:rPr>
        <w:t xml:space="preserve"> of barter is that some goods are heavy to carry around for transaction</w:t>
      </w:r>
      <w:r w:rsidR="00892D4A" w:rsidRPr="004A016C">
        <w:rPr>
          <w:rFonts w:ascii="Times New Roman" w:hAnsi="Times New Roman" w:cs="Times New Roman"/>
          <w:bCs/>
          <w:sz w:val="20"/>
          <w:szCs w:val="20"/>
        </w:rPr>
        <w:br/>
      </w:r>
      <w:r w:rsidR="00101B7F">
        <w:rPr>
          <w:rFonts w:ascii="Times New Roman" w:hAnsi="Times New Roman" w:cs="Times New Roman" w:hint="eastAsia"/>
          <w:bCs/>
          <w:sz w:val="20"/>
          <w:szCs w:val="20"/>
          <w:lang w:val="x-none" w:eastAsia="zh-HK"/>
        </w:rPr>
        <w:t>以物易物</w:t>
      </w:r>
      <w:r w:rsidR="00892D4A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經濟的其中一個問題是某些物品</w:t>
      </w:r>
      <w:r w:rsidR="000E7AFC" w:rsidRPr="000E7AFC">
        <w:rPr>
          <w:rFonts w:ascii="Times New Roman" w:hAnsi="Times New Roman" w:cs="Times New Roman" w:hint="eastAsia"/>
          <w:bCs/>
          <w:sz w:val="20"/>
          <w:szCs w:val="20"/>
          <w:lang w:val="x-none"/>
        </w:rPr>
        <w:t>攜</w:t>
      </w:r>
      <w:r w:rsidR="00892D4A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帶起上來</w:t>
      </w:r>
      <w:r w:rsidR="00101B7F">
        <w:rPr>
          <w:rFonts w:ascii="Times New Roman" w:hAnsi="Times New Roman" w:cs="Times New Roman" w:hint="eastAsia"/>
          <w:bCs/>
          <w:sz w:val="20"/>
          <w:szCs w:val="20"/>
          <w:lang w:val="x-none" w:eastAsia="zh-HK"/>
        </w:rPr>
        <w:t>十分笨重</w:t>
      </w:r>
      <w:r w:rsidR="00101B7F">
        <w:rPr>
          <w:rFonts w:ascii="Times New Roman" w:hAnsi="Times New Roman" w:cs="Times New Roman"/>
          <w:bCs/>
          <w:sz w:val="20"/>
          <w:szCs w:val="20"/>
          <w:lang w:val="x-none" w:eastAsia="zh-HK"/>
        </w:rPr>
        <w:t xml:space="preserve"> / </w:t>
      </w:r>
      <w:r w:rsidR="00101B7F">
        <w:rPr>
          <w:rFonts w:ascii="Times New Roman" w:hAnsi="Times New Roman" w:cs="Times New Roman" w:hint="eastAsia"/>
          <w:bCs/>
          <w:sz w:val="20"/>
          <w:szCs w:val="20"/>
          <w:lang w:val="x-none" w:eastAsia="zh-HK"/>
        </w:rPr>
        <w:t>不便</w:t>
      </w:r>
      <w:r w:rsidR="00892D4A" w:rsidRPr="004A016C">
        <w:rPr>
          <w:rFonts w:ascii="Times New Roman" w:hAnsi="Times New Roman" w:cs="Times New Roman"/>
          <w:bCs/>
          <w:sz w:val="20"/>
          <w:szCs w:val="20"/>
        </w:rPr>
        <w:t xml:space="preserve">         </w:t>
      </w:r>
      <w:r w:rsidR="00D15574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ab/>
      </w:r>
      <w:r w:rsidR="00D15574"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D15574"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5C5BAA1C" w14:textId="77777777" w:rsidR="00D15574" w:rsidRPr="004A016C" w:rsidRDefault="00D15574" w:rsidP="004A016C">
      <w:pPr>
        <w:widowControl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4A016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92EF854" w14:textId="77777777" w:rsidR="00D15574" w:rsidRPr="004A016C" w:rsidRDefault="00D15574" w:rsidP="004A016C">
      <w:pPr>
        <w:widowControl/>
        <w:rPr>
          <w:rFonts w:ascii="Times New Roman" w:hAnsi="Times New Roman" w:cs="Times New Roman"/>
          <w:bCs/>
          <w:sz w:val="20"/>
          <w:szCs w:val="20"/>
        </w:rPr>
      </w:pPr>
    </w:p>
    <w:p w14:paraId="6360873C" w14:textId="119539EA" w:rsidR="00D15574" w:rsidRPr="004A016C" w:rsidRDefault="002424CE" w:rsidP="004A016C">
      <w:pPr>
        <w:widowControl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4A016C">
        <w:rPr>
          <w:rFonts w:ascii="Times New Roman" w:hAnsi="Times New Roman" w:cs="Times New Roman"/>
          <w:bCs/>
          <w:sz w:val="20"/>
          <w:szCs w:val="20"/>
        </w:rPr>
        <w:t>6</w:t>
      </w:r>
      <w:r w:rsidR="00D15574" w:rsidRPr="004A016C">
        <w:rPr>
          <w:rFonts w:ascii="Times New Roman" w:hAnsi="Times New Roman" w:cs="Times New Roman"/>
          <w:bCs/>
          <w:sz w:val="20"/>
          <w:szCs w:val="20"/>
        </w:rPr>
        <w:t>.</w:t>
      </w:r>
      <w:r w:rsidR="00D15574" w:rsidRPr="004A016C">
        <w:rPr>
          <w:rFonts w:ascii="Times New Roman" w:hAnsi="Times New Roman" w:cs="Times New Roman"/>
          <w:bCs/>
          <w:sz w:val="20"/>
          <w:szCs w:val="20"/>
        </w:rPr>
        <w:tab/>
        <w:t>An apple is a good form of money as the types of goods may not be identical, it is</w:t>
      </w:r>
      <w:r w:rsidRPr="004A016C">
        <w:rPr>
          <w:rFonts w:ascii="Times New Roman" w:hAnsi="Times New Roman" w:cs="Times New Roman"/>
          <w:bCs/>
          <w:sz w:val="20"/>
          <w:szCs w:val="20"/>
        </w:rPr>
        <w:t xml:space="preserve"> easy</w:t>
      </w:r>
      <w:r w:rsidR="00D15574" w:rsidRPr="004A016C">
        <w:rPr>
          <w:rFonts w:ascii="Times New Roman" w:hAnsi="Times New Roman" w:cs="Times New Roman"/>
          <w:bCs/>
          <w:sz w:val="20"/>
          <w:szCs w:val="20"/>
        </w:rPr>
        <w:t xml:space="preserve"> to set a standard ratio</w:t>
      </w:r>
      <w:r w:rsidR="00892D4A" w:rsidRPr="004A016C">
        <w:rPr>
          <w:rFonts w:ascii="Times New Roman" w:hAnsi="Times New Roman" w:cs="Times New Roman"/>
          <w:bCs/>
          <w:sz w:val="20"/>
          <w:szCs w:val="20"/>
        </w:rPr>
        <w:br/>
      </w:r>
      <w:r w:rsidR="00892D4A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蘋果是好的貨幣，</w:t>
      </w:r>
      <w:r w:rsidR="00CF64C0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物品的種類可能不是同質的，</w:t>
      </w:r>
      <w:proofErr w:type="gramStart"/>
      <w:r w:rsidR="00CF64C0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因此訂立一個</w:t>
      </w:r>
      <w:r w:rsidR="00101B7F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標準</w:t>
      </w:r>
      <w:r w:rsidR="00101B7F">
        <w:rPr>
          <w:rFonts w:ascii="Times New Roman" w:hAnsi="Times New Roman" w:cs="Times New Roman" w:hint="eastAsia"/>
          <w:bCs/>
          <w:sz w:val="20"/>
          <w:szCs w:val="20"/>
          <w:lang w:val="x-none" w:eastAsia="zh-HK"/>
        </w:rPr>
        <w:t>售價</w:t>
      </w:r>
      <w:r w:rsidR="000E7AFC">
        <w:rPr>
          <w:rFonts w:ascii="Times New Roman" w:hAnsi="Times New Roman" w:cs="Times New Roman" w:hint="eastAsia"/>
          <w:bCs/>
          <w:sz w:val="20"/>
          <w:szCs w:val="20"/>
          <w:lang w:val="x-none" w:eastAsia="zh-HK"/>
        </w:rPr>
        <w:t>或者交易比率</w:t>
      </w:r>
      <w:r w:rsidR="00CF64C0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是容易的</w:t>
      </w:r>
      <w:r w:rsidR="00CF64C0" w:rsidRPr="004A016C">
        <w:rPr>
          <w:rFonts w:ascii="Times New Roman" w:hAnsi="Times New Roman" w:cs="Times New Roman" w:hint="eastAsia"/>
          <w:bCs/>
          <w:sz w:val="20"/>
          <w:szCs w:val="20"/>
          <w:lang w:val="x-none"/>
        </w:rPr>
        <w:t xml:space="preserve"> </w:t>
      </w:r>
      <w:r w:rsidR="00CF64C0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 xml:space="preserve"> </w:t>
      </w:r>
      <w:r w:rsidR="004A016C">
        <w:rPr>
          <w:rFonts w:ascii="Times New Roman" w:hAnsi="Times New Roman" w:cs="Times New Roman"/>
          <w:bCs/>
          <w:sz w:val="20"/>
          <w:szCs w:val="20"/>
          <w:lang w:val="x-none"/>
        </w:rPr>
        <w:tab/>
      </w:r>
      <w:proofErr w:type="gramEnd"/>
      <w:r w:rsidR="000E7AFC">
        <w:rPr>
          <w:rFonts w:ascii="Times New Roman" w:hAnsi="Times New Roman" w:cs="Times New Roman"/>
          <w:bCs/>
          <w:sz w:val="20"/>
          <w:szCs w:val="20"/>
          <w:lang w:val="x-none"/>
        </w:rPr>
        <w:tab/>
      </w:r>
      <w:r w:rsidR="00D15574"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0930E4BD" w14:textId="77777777" w:rsidR="00D15574" w:rsidRPr="004A016C" w:rsidRDefault="00D15574" w:rsidP="004A016C">
      <w:pPr>
        <w:widowControl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4A016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52B45C59" w14:textId="33C3D544" w:rsidR="00BC271F" w:rsidRPr="004A016C" w:rsidRDefault="00BC271F" w:rsidP="004A016C">
      <w:pPr>
        <w:widowControl/>
        <w:rPr>
          <w:rFonts w:ascii="Times New Roman" w:hAnsi="Times New Roman" w:cs="Times New Roman"/>
          <w:bCs/>
          <w:sz w:val="20"/>
          <w:szCs w:val="20"/>
        </w:rPr>
      </w:pPr>
    </w:p>
    <w:p w14:paraId="119B3D08" w14:textId="6EDB0D15" w:rsidR="00BC271F" w:rsidRPr="004A016C" w:rsidRDefault="002424CE" w:rsidP="00FD3FE7">
      <w:pPr>
        <w:widowControl/>
        <w:ind w:left="476" w:hangingChars="238" w:hanging="476"/>
        <w:rPr>
          <w:rFonts w:ascii="Times New Roman" w:hAnsi="Times New Roman" w:cs="Times New Roman"/>
          <w:bCs/>
          <w:sz w:val="20"/>
          <w:szCs w:val="20"/>
        </w:rPr>
      </w:pPr>
      <w:r w:rsidRPr="004A016C">
        <w:rPr>
          <w:rFonts w:ascii="Times New Roman" w:hAnsi="Times New Roman" w:cs="Times New Roman"/>
          <w:bCs/>
          <w:sz w:val="20"/>
          <w:szCs w:val="20"/>
        </w:rPr>
        <w:t>7</w:t>
      </w:r>
      <w:r w:rsidR="00D15574" w:rsidRPr="004A016C">
        <w:rPr>
          <w:rFonts w:ascii="Times New Roman" w:hAnsi="Times New Roman" w:cs="Times New Roman"/>
          <w:bCs/>
          <w:sz w:val="20"/>
          <w:szCs w:val="20"/>
        </w:rPr>
        <w:t>.</w:t>
      </w:r>
      <w:r w:rsidR="00D15574"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FD3FE7">
        <w:rPr>
          <w:rFonts w:ascii="Times New Roman" w:hAnsi="Times New Roman" w:cs="Times New Roman"/>
          <w:bCs/>
          <w:sz w:val="20"/>
          <w:szCs w:val="20"/>
        </w:rPr>
        <w:tab/>
      </w:r>
      <w:r w:rsidR="001652F6" w:rsidRPr="004A016C">
        <w:rPr>
          <w:rFonts w:ascii="Times New Roman" w:hAnsi="Times New Roman" w:cs="Times New Roman"/>
          <w:bCs/>
          <w:sz w:val="20"/>
          <w:szCs w:val="20"/>
        </w:rPr>
        <w:t>Heterogeneous product</w:t>
      </w:r>
      <w:r w:rsidR="00E703BC" w:rsidRPr="004A016C">
        <w:rPr>
          <w:rFonts w:ascii="Times New Roman" w:hAnsi="Times New Roman" w:cs="Times New Roman"/>
          <w:bCs/>
          <w:sz w:val="20"/>
          <w:szCs w:val="20"/>
        </w:rPr>
        <w:t>s are one of the reasons why they are difficult to set a standard ratio</w:t>
      </w:r>
      <w:r w:rsidR="00CF64C0" w:rsidRPr="004A016C">
        <w:rPr>
          <w:rFonts w:ascii="Times New Roman" w:hAnsi="Times New Roman" w:cs="Times New Roman"/>
          <w:bCs/>
          <w:sz w:val="20"/>
          <w:szCs w:val="20"/>
        </w:rPr>
        <w:br/>
      </w:r>
      <w:r w:rsidR="00CF64C0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異質產品是難以訂立標準</w:t>
      </w:r>
      <w:r w:rsidR="00101B7F">
        <w:rPr>
          <w:rFonts w:ascii="Times New Roman" w:hAnsi="Times New Roman" w:cs="Times New Roman" w:hint="eastAsia"/>
          <w:bCs/>
          <w:sz w:val="20"/>
          <w:szCs w:val="20"/>
          <w:lang w:val="x-none" w:eastAsia="zh-HK"/>
        </w:rPr>
        <w:t>售價</w:t>
      </w:r>
      <w:r w:rsidR="000E7AFC">
        <w:rPr>
          <w:rFonts w:ascii="Times New Roman" w:hAnsi="Times New Roman" w:cs="Times New Roman" w:hint="eastAsia"/>
          <w:bCs/>
          <w:sz w:val="20"/>
          <w:szCs w:val="20"/>
          <w:lang w:val="x-none" w:eastAsia="zh-HK"/>
        </w:rPr>
        <w:t>或者交易比率</w:t>
      </w:r>
      <w:r w:rsidR="00CF64C0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的其中一個原因</w:t>
      </w:r>
      <w:r w:rsidR="00CF64C0" w:rsidRPr="004A016C">
        <w:rPr>
          <w:rFonts w:ascii="Times New Roman" w:hAnsi="Times New Roman" w:cs="Times New Roman"/>
          <w:bCs/>
          <w:sz w:val="20"/>
          <w:szCs w:val="20"/>
        </w:rPr>
        <w:t xml:space="preserve">          </w:t>
      </w:r>
      <w:r w:rsidR="000E7AFC">
        <w:rPr>
          <w:rFonts w:ascii="Times New Roman" w:hAnsi="Times New Roman" w:cs="Times New Roman"/>
          <w:bCs/>
          <w:sz w:val="20"/>
          <w:szCs w:val="20"/>
        </w:rPr>
        <w:tab/>
      </w:r>
      <w:r w:rsidR="00CF64C0" w:rsidRPr="004A016C">
        <w:rPr>
          <w:rFonts w:ascii="Times New Roman" w:hAnsi="Times New Roman" w:cs="Times New Roman"/>
          <w:bCs/>
          <w:sz w:val="20"/>
          <w:szCs w:val="20"/>
        </w:rPr>
        <w:t xml:space="preserve">         </w:t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E703BC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  <w:lang w:val="x-none"/>
        </w:rPr>
        <w:tab/>
      </w:r>
      <w:r w:rsidR="00E703BC"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74C2CA2F" w14:textId="661D6D8C" w:rsidR="00D15574" w:rsidRDefault="00E703BC" w:rsidP="004A016C">
      <w:pPr>
        <w:widowControl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4A016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7A3DF288" w14:textId="77777777" w:rsidR="003912BF" w:rsidRPr="004A016C" w:rsidRDefault="003912BF" w:rsidP="004A016C">
      <w:pPr>
        <w:widowControl/>
        <w:rPr>
          <w:rFonts w:ascii="Cambria Math" w:eastAsia="Times New Roman" w:hAnsi="Cambria Math" w:cs="Cambria Math"/>
          <w:kern w:val="0"/>
          <w:sz w:val="20"/>
          <w:szCs w:val="20"/>
        </w:rPr>
      </w:pPr>
    </w:p>
    <w:p w14:paraId="1BB5C3B8" w14:textId="5DADAA14" w:rsidR="007608DE" w:rsidRPr="004A016C" w:rsidRDefault="007608DE" w:rsidP="00FD3FE7">
      <w:pPr>
        <w:widowControl/>
        <w:ind w:left="476" w:hangingChars="238" w:hanging="476"/>
        <w:rPr>
          <w:rFonts w:ascii="Times New Roman" w:hAnsi="Times New Roman" w:cs="Times New Roman"/>
          <w:bCs/>
          <w:sz w:val="20"/>
          <w:szCs w:val="20"/>
        </w:rPr>
      </w:pPr>
      <w:r w:rsidRPr="004A016C">
        <w:rPr>
          <w:rFonts w:ascii="Times New Roman" w:hAnsi="Times New Roman" w:cs="Times New Roman"/>
          <w:bCs/>
          <w:sz w:val="20"/>
          <w:szCs w:val="20"/>
        </w:rPr>
        <w:t xml:space="preserve">8. </w:t>
      </w:r>
      <w:r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FD3FE7">
        <w:rPr>
          <w:rFonts w:ascii="Times New Roman" w:hAnsi="Times New Roman" w:cs="Times New Roman"/>
          <w:bCs/>
          <w:sz w:val="20"/>
          <w:szCs w:val="20"/>
        </w:rPr>
        <w:tab/>
      </w:r>
      <w:r w:rsidRPr="004A016C">
        <w:rPr>
          <w:rFonts w:ascii="Times New Roman" w:hAnsi="Times New Roman" w:cs="Times New Roman" w:hint="eastAsia"/>
          <w:bCs/>
          <w:sz w:val="20"/>
          <w:szCs w:val="20"/>
        </w:rPr>
        <w:t>Some goods are perishable and have a time limit</w:t>
      </w:r>
      <w:r w:rsidRPr="004A016C">
        <w:rPr>
          <w:rFonts w:ascii="Times New Roman" w:hAnsi="Times New Roman" w:cs="Times New Roman"/>
          <w:bCs/>
          <w:sz w:val="20"/>
          <w:szCs w:val="20"/>
        </w:rPr>
        <w:t xml:space="preserve"> so that they are easy to store the value.</w:t>
      </w:r>
      <w:r w:rsidR="00CF64C0" w:rsidRPr="004A016C">
        <w:rPr>
          <w:rFonts w:ascii="Times New Roman" w:hAnsi="Times New Roman" w:cs="Times New Roman"/>
          <w:bCs/>
          <w:sz w:val="20"/>
          <w:szCs w:val="20"/>
        </w:rPr>
        <w:br/>
      </w:r>
      <w:r w:rsidR="00CF64C0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某些物品是會腐壞、有</w:t>
      </w:r>
      <w:r w:rsidR="000E7AFC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時</w:t>
      </w:r>
      <w:r w:rsidR="00CF64C0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限的，所以它們容易用作價</w:t>
      </w:r>
      <w:r w:rsidR="00CF64C0" w:rsidRPr="004A016C">
        <w:rPr>
          <w:rFonts w:ascii="Times New Roman" w:hAnsi="Times New Roman" w:cs="Times New Roman" w:hint="eastAsia"/>
          <w:bCs/>
          <w:sz w:val="20"/>
          <w:szCs w:val="20"/>
          <w:lang w:val="x-none"/>
        </w:rPr>
        <w:t>值</w:t>
      </w:r>
      <w:r w:rsidR="00CF64C0" w:rsidRPr="004A016C">
        <w:rPr>
          <w:rFonts w:ascii="Times New Roman" w:hAnsi="Times New Roman" w:cs="Times New Roman"/>
          <w:bCs/>
          <w:sz w:val="20"/>
          <w:szCs w:val="20"/>
          <w:lang w:val="x-none"/>
        </w:rPr>
        <w:t>儲藏</w:t>
      </w:r>
      <w:r w:rsidR="00CF64C0" w:rsidRPr="004A016C">
        <w:rPr>
          <w:rFonts w:ascii="Times New Roman" w:hAnsi="Times New Roman" w:cs="Times New Roman"/>
          <w:bCs/>
          <w:sz w:val="20"/>
          <w:szCs w:val="20"/>
        </w:rPr>
        <w:t xml:space="preserve">                 </w:t>
      </w:r>
      <w:r w:rsidRPr="004A016C">
        <w:rPr>
          <w:rFonts w:ascii="Times New Roman" w:hAnsi="Times New Roman" w:cs="Times New Roman"/>
          <w:bCs/>
          <w:sz w:val="20"/>
          <w:szCs w:val="20"/>
          <w:lang w:val="x-none"/>
        </w:rPr>
        <w:t xml:space="preserve"> </w:t>
      </w:r>
      <w:r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P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="004A016C">
        <w:rPr>
          <w:rFonts w:ascii="Times New Roman" w:hAnsi="Times New Roman" w:cs="Times New Roman"/>
          <w:bCs/>
          <w:sz w:val="20"/>
          <w:szCs w:val="20"/>
        </w:rPr>
        <w:tab/>
      </w:r>
      <w:r w:rsidRPr="004A016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4FFEACE6" w14:textId="23DD7AB3" w:rsidR="00E703BC" w:rsidRDefault="007608DE" w:rsidP="004A016C">
      <w:pPr>
        <w:widowControl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4A016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1DA8F4B" w14:textId="38B7E3B7" w:rsidR="004A016C" w:rsidRDefault="004A016C" w:rsidP="004A016C">
      <w:pPr>
        <w:widowControl/>
        <w:rPr>
          <w:rFonts w:ascii="Cambria Math" w:eastAsia="Times New Roman" w:hAnsi="Cambria Math" w:cs="Cambria Math"/>
          <w:kern w:val="0"/>
          <w:sz w:val="20"/>
          <w:szCs w:val="20"/>
        </w:rPr>
      </w:pPr>
    </w:p>
    <w:p w14:paraId="01A7A5E7" w14:textId="179437E8" w:rsidR="004A016C" w:rsidRDefault="004A016C" w:rsidP="004A016C">
      <w:pPr>
        <w:widowControl/>
        <w:rPr>
          <w:rFonts w:ascii="Cambria Math" w:eastAsia="Times New Roman" w:hAnsi="Cambria Math" w:cs="Cambria Math"/>
          <w:kern w:val="0"/>
          <w:sz w:val="20"/>
          <w:szCs w:val="20"/>
        </w:rPr>
      </w:pPr>
    </w:p>
    <w:p w14:paraId="7A5B2FB2" w14:textId="77777777" w:rsidR="004A016C" w:rsidRPr="004A016C" w:rsidRDefault="004A016C" w:rsidP="004A016C">
      <w:pPr>
        <w:widowControl/>
        <w:rPr>
          <w:rFonts w:ascii="Cambria Math" w:eastAsia="Times New Roman" w:hAnsi="Cambria Math" w:cs="Cambria Math"/>
          <w:kern w:val="0"/>
          <w:sz w:val="20"/>
          <w:szCs w:val="20"/>
        </w:rPr>
      </w:pPr>
    </w:p>
    <w:p w14:paraId="173A7E49" w14:textId="1862720E" w:rsidR="005E5F8C" w:rsidRDefault="007608DE" w:rsidP="004A016C">
      <w:pPr>
        <w:widowControl/>
        <w:rPr>
          <w:rFonts w:ascii="Times New Roman" w:hAnsi="Times New Roman" w:cs="Times New Roman"/>
          <w:bCs/>
          <w:sz w:val="16"/>
          <w:szCs w:val="16"/>
        </w:rPr>
      </w:pPr>
      <w:r w:rsidRPr="009E5479">
        <w:rPr>
          <w:rFonts w:ascii="Times New Roman" w:hAnsi="Times New Roman" w:cs="Times New Roman"/>
          <w:bCs/>
          <w:sz w:val="16"/>
          <w:szCs w:val="16"/>
        </w:rPr>
        <w:t xml:space="preserve">ANS: </w:t>
      </w:r>
      <w:r w:rsidR="005E5F8C" w:rsidRPr="009E5479">
        <w:rPr>
          <w:rFonts w:ascii="Times New Roman" w:hAnsi="Times New Roman" w:cs="Times New Roman"/>
          <w:bCs/>
          <w:sz w:val="16"/>
          <w:szCs w:val="16"/>
        </w:rPr>
        <w:t>TT</w:t>
      </w:r>
      <w:r w:rsidRPr="009E5479">
        <w:rPr>
          <w:rFonts w:ascii="Times New Roman" w:hAnsi="Times New Roman" w:cs="Times New Roman"/>
          <w:bCs/>
          <w:sz w:val="16"/>
          <w:szCs w:val="16"/>
        </w:rPr>
        <w:t>TFT FTF</w:t>
      </w:r>
    </w:p>
    <w:p w14:paraId="0D0A0FBC" w14:textId="560A5B77" w:rsidR="00D40633" w:rsidRDefault="00D40633">
      <w:pPr>
        <w:widowControl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lastRenderedPageBreak/>
        <w:br w:type="page"/>
      </w:r>
    </w:p>
    <w:p w14:paraId="6659FEA3" w14:textId="36087D89" w:rsidR="00084F2F" w:rsidRPr="007C7AA8" w:rsidRDefault="00084F2F" w:rsidP="00497593">
      <w:pPr>
        <w:widowControl/>
        <w:spacing w:line="276" w:lineRule="auto"/>
        <w:rPr>
          <w:rFonts w:ascii="Times New Roman" w:hAnsi="Times New Roman" w:cs="Times New Roman"/>
          <w:b/>
          <w:u w:val="single"/>
        </w:rPr>
      </w:pPr>
      <w:r w:rsidRPr="007C7AA8">
        <w:rPr>
          <w:rFonts w:ascii="Times New Roman" w:hAnsi="Times New Roman" w:cs="Times New Roman"/>
          <w:b/>
          <w:u w:val="single"/>
        </w:rPr>
        <w:lastRenderedPageBreak/>
        <w:t>17.</w:t>
      </w:r>
      <w:r w:rsidR="004209F1" w:rsidRPr="007C7AA8">
        <w:rPr>
          <w:rFonts w:ascii="Times New Roman" w:hAnsi="Times New Roman" w:cs="Times New Roman"/>
          <w:b/>
          <w:u w:val="single"/>
        </w:rPr>
        <w:t>5</w:t>
      </w:r>
      <w:r w:rsidRPr="007C7AA8">
        <w:rPr>
          <w:rFonts w:ascii="Times New Roman" w:hAnsi="Times New Roman" w:cs="Times New Roman"/>
          <w:b/>
          <w:u w:val="single"/>
        </w:rPr>
        <w:tab/>
        <w:t>Function of Money</w:t>
      </w:r>
    </w:p>
    <w:p w14:paraId="258AAB07" w14:textId="08F17295" w:rsidR="00084F2F" w:rsidRPr="007C7AA8" w:rsidRDefault="00084F2F">
      <w:pPr>
        <w:pStyle w:val="ListParagraph"/>
        <w:numPr>
          <w:ilvl w:val="0"/>
          <w:numId w:val="23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7C7AA8">
        <w:rPr>
          <w:rFonts w:ascii="Times New Roman" w:hAnsi="Times New Roman" w:cs="Times New Roman" w:hint="eastAsia"/>
          <w:sz w:val="20"/>
          <w:szCs w:val="20"/>
        </w:rPr>
        <w:t>B</w:t>
      </w:r>
      <w:r w:rsidRPr="007C7AA8">
        <w:rPr>
          <w:rFonts w:ascii="Times New Roman" w:hAnsi="Times New Roman" w:cs="Times New Roman"/>
          <w:sz w:val="20"/>
          <w:szCs w:val="20"/>
        </w:rPr>
        <w:t>arter</w:t>
      </w:r>
      <w:r w:rsidRPr="007C7AA8">
        <w:rPr>
          <w:rFonts w:ascii="Times New Roman" w:hAnsi="Times New Roman" w:cs="Times New Roman"/>
          <w:sz w:val="20"/>
          <w:szCs w:val="20"/>
        </w:rPr>
        <w:tab/>
      </w:r>
      <w:r w:rsidRPr="007C7AA8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Pr="007C7AA8">
        <w:rPr>
          <w:sz w:val="20"/>
          <w:szCs w:val="20"/>
        </w:rPr>
        <w:sym w:font="Wingdings" w:char="F0E0"/>
      </w:r>
      <w:r w:rsidRPr="007C7AA8">
        <w:rPr>
          <w:rFonts w:ascii="Times New Roman" w:hAnsi="Times New Roman" w:cs="Times New Roman"/>
          <w:sz w:val="20"/>
          <w:szCs w:val="20"/>
        </w:rPr>
        <w:tab/>
        <w:t>Problems</w:t>
      </w:r>
      <w:r w:rsidRPr="007C7AA8">
        <w:rPr>
          <w:rFonts w:ascii="Times New Roman" w:hAnsi="Times New Roman" w:cs="Times New Roman"/>
          <w:sz w:val="20"/>
          <w:szCs w:val="20"/>
        </w:rPr>
        <w:tab/>
      </w:r>
      <w:r w:rsidRPr="007C7AA8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Pr="007C7AA8">
        <w:rPr>
          <w:sz w:val="20"/>
          <w:szCs w:val="20"/>
        </w:rPr>
        <w:sym w:font="Wingdings" w:char="F0E0"/>
      </w:r>
      <w:r w:rsidRPr="007C7AA8">
        <w:rPr>
          <w:rFonts w:ascii="Times New Roman" w:hAnsi="Times New Roman" w:cs="Times New Roman"/>
          <w:sz w:val="20"/>
          <w:szCs w:val="20"/>
        </w:rPr>
        <w:tab/>
        <w:t>Money</w:t>
      </w:r>
    </w:p>
    <w:p w14:paraId="750369D5" w14:textId="18BA6155" w:rsidR="00EC429C" w:rsidRDefault="00084F2F">
      <w:pPr>
        <w:pStyle w:val="ListParagraph"/>
        <w:numPr>
          <w:ilvl w:val="0"/>
          <w:numId w:val="23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7C7AA8">
        <w:rPr>
          <w:rFonts w:ascii="Times New Roman" w:hAnsi="Times New Roman" w:cs="Times New Roman"/>
          <w:sz w:val="20"/>
          <w:szCs w:val="20"/>
        </w:rPr>
        <w:t xml:space="preserve">Since the people cannot produce </w:t>
      </w:r>
      <w:r w:rsidR="007608DE" w:rsidRPr="007C7AA8">
        <w:rPr>
          <w:rFonts w:ascii="Times New Roman" w:hAnsi="Times New Roman" w:cs="Times New Roman"/>
          <w:sz w:val="20"/>
          <w:szCs w:val="20"/>
        </w:rPr>
        <w:t>anything,</w:t>
      </w:r>
      <w:r w:rsidRPr="007C7AA8">
        <w:rPr>
          <w:rFonts w:ascii="Times New Roman" w:hAnsi="Times New Roman" w:cs="Times New Roman"/>
          <w:sz w:val="20"/>
          <w:szCs w:val="20"/>
        </w:rPr>
        <w:t xml:space="preserve"> they want, they need to exchange in order to get want the</w:t>
      </w:r>
      <w:r w:rsidR="00FD3FE7">
        <w:rPr>
          <w:rFonts w:ascii="Times New Roman" w:hAnsi="Times New Roman" w:cs="Times New Roman"/>
          <w:sz w:val="20"/>
          <w:szCs w:val="20"/>
        </w:rPr>
        <w:t>y</w:t>
      </w:r>
      <w:r w:rsidRPr="007C7AA8">
        <w:rPr>
          <w:rFonts w:ascii="Times New Roman" w:hAnsi="Times New Roman" w:cs="Times New Roman"/>
          <w:sz w:val="20"/>
          <w:szCs w:val="20"/>
        </w:rPr>
        <w:t xml:space="preserve"> want </w:t>
      </w:r>
      <w:r w:rsidR="007608DE" w:rsidRPr="007C7AA8">
        <w:rPr>
          <w:rFonts w:ascii="Times New Roman" w:hAnsi="Times New Roman" w:cs="Times New Roman"/>
          <w:sz w:val="20"/>
          <w:szCs w:val="20"/>
        </w:rPr>
        <w:tab/>
      </w:r>
      <w:r w:rsidR="007608DE" w:rsidRPr="007C7AA8">
        <w:rPr>
          <w:rFonts w:ascii="Times New Roman" w:hAnsi="Times New Roman" w:cs="Times New Roman"/>
          <w:sz w:val="20"/>
          <w:szCs w:val="20"/>
        </w:rPr>
        <w:tab/>
      </w:r>
    </w:p>
    <w:p w14:paraId="53CFF007" w14:textId="1D2379C6" w:rsidR="00084F2F" w:rsidRPr="007C7AA8" w:rsidRDefault="00084F2F" w:rsidP="00EC429C">
      <w:pPr>
        <w:pStyle w:val="ListParagraph"/>
        <w:spacing w:line="276" w:lineRule="auto"/>
        <w:ind w:left="360"/>
        <w:contextualSpacing w:val="0"/>
        <w:rPr>
          <w:rFonts w:ascii="Times New Roman" w:hAnsi="Times New Roman" w:cs="Times New Roman"/>
          <w:sz w:val="20"/>
          <w:szCs w:val="20"/>
        </w:rPr>
      </w:pPr>
      <w:r w:rsidRPr="007C7AA8">
        <w:rPr>
          <w:sz w:val="20"/>
          <w:szCs w:val="20"/>
        </w:rPr>
        <w:sym w:font="Wingdings" w:char="F0E0"/>
      </w:r>
      <w:r w:rsidRPr="007C7AA8">
        <w:rPr>
          <w:rFonts w:ascii="Times New Roman" w:hAnsi="Times New Roman" w:cs="Times New Roman"/>
          <w:sz w:val="20"/>
          <w:szCs w:val="20"/>
        </w:rPr>
        <w:t xml:space="preserve"> barter exists </w:t>
      </w:r>
      <w:r w:rsidR="007608DE" w:rsidRPr="007C7AA8">
        <w:rPr>
          <w:rFonts w:ascii="Times New Roman" w:hAnsi="Times New Roman" w:cs="Times New Roman"/>
          <w:sz w:val="20"/>
          <w:szCs w:val="20"/>
        </w:rPr>
        <w:tab/>
      </w:r>
      <w:r w:rsidRPr="007C7AA8">
        <w:rPr>
          <w:sz w:val="20"/>
          <w:szCs w:val="20"/>
        </w:rPr>
        <w:sym w:font="Wingdings" w:char="F0E0"/>
      </w:r>
      <w:r w:rsidRPr="007C7AA8">
        <w:rPr>
          <w:rFonts w:ascii="Times New Roman" w:hAnsi="Times New Roman" w:cs="Times New Roman"/>
          <w:sz w:val="20"/>
          <w:szCs w:val="20"/>
        </w:rPr>
        <w:t xml:space="preserve"> </w:t>
      </w:r>
      <w:r w:rsidR="00B75119" w:rsidRPr="007C7AA8">
        <w:rPr>
          <w:rFonts w:ascii="Times New Roman" w:hAnsi="Times New Roman" w:cs="Times New Roman"/>
          <w:sz w:val="20"/>
          <w:szCs w:val="20"/>
        </w:rPr>
        <w:tab/>
      </w:r>
      <w:r w:rsidRPr="007C7AA8">
        <w:rPr>
          <w:rFonts w:ascii="Times New Roman" w:hAnsi="Times New Roman" w:cs="Times New Roman"/>
          <w:sz w:val="20"/>
          <w:szCs w:val="20"/>
        </w:rPr>
        <w:t xml:space="preserve">but barter </w:t>
      </w:r>
      <w:r w:rsidR="00CC268D" w:rsidRPr="007C7AA8">
        <w:rPr>
          <w:rFonts w:ascii="Times New Roman" w:hAnsi="Times New Roman" w:cs="Times New Roman"/>
          <w:sz w:val="20"/>
          <w:szCs w:val="20"/>
        </w:rPr>
        <w:t>involve</w:t>
      </w:r>
      <w:r w:rsidRPr="007C7AA8">
        <w:rPr>
          <w:rFonts w:ascii="Times New Roman" w:hAnsi="Times New Roman" w:cs="Times New Roman"/>
          <w:sz w:val="20"/>
          <w:szCs w:val="20"/>
        </w:rPr>
        <w:t xml:space="preserve">s a lot of problem </w:t>
      </w:r>
      <w:r w:rsidR="00570E4F" w:rsidRPr="007C7AA8">
        <w:rPr>
          <w:rFonts w:ascii="Times New Roman" w:hAnsi="Times New Roman" w:cs="Times New Roman"/>
          <w:sz w:val="20"/>
          <w:szCs w:val="20"/>
        </w:rPr>
        <w:tab/>
      </w:r>
      <w:r w:rsidR="007608DE" w:rsidRPr="007C7AA8">
        <w:rPr>
          <w:rFonts w:ascii="Times New Roman" w:hAnsi="Times New Roman" w:cs="Times New Roman"/>
          <w:sz w:val="20"/>
          <w:szCs w:val="20"/>
        </w:rPr>
        <w:tab/>
      </w:r>
      <w:r w:rsidRPr="007C7AA8">
        <w:rPr>
          <w:sz w:val="20"/>
          <w:szCs w:val="20"/>
        </w:rPr>
        <w:sym w:font="Wingdings" w:char="F0E0"/>
      </w:r>
      <w:r w:rsidRPr="007C7AA8">
        <w:rPr>
          <w:rFonts w:ascii="Times New Roman" w:hAnsi="Times New Roman" w:cs="Times New Roman"/>
          <w:sz w:val="20"/>
          <w:szCs w:val="20"/>
        </w:rPr>
        <w:t xml:space="preserve"> leads to money</w:t>
      </w:r>
    </w:p>
    <w:p w14:paraId="6B381721" w14:textId="77777777" w:rsidR="00084F2F" w:rsidRPr="007C7AA8" w:rsidRDefault="00084F2F" w:rsidP="00497593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61DC3DFA" w14:textId="77777777" w:rsidR="00084F2F" w:rsidRPr="007C7AA8" w:rsidRDefault="00084F2F">
      <w:pPr>
        <w:pStyle w:val="ListParagraph"/>
        <w:numPr>
          <w:ilvl w:val="0"/>
          <w:numId w:val="3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7C7AA8">
        <w:rPr>
          <w:rFonts w:ascii="Times New Roman" w:hAnsi="Times New Roman" w:cs="Times New Roman" w:hint="eastAsia"/>
          <w:sz w:val="20"/>
          <w:szCs w:val="20"/>
        </w:rPr>
        <w:t>F</w:t>
      </w:r>
      <w:r w:rsidRPr="007C7AA8">
        <w:rPr>
          <w:rFonts w:ascii="Times New Roman" w:hAnsi="Times New Roman" w:cs="Times New Roman"/>
          <w:sz w:val="20"/>
          <w:szCs w:val="20"/>
        </w:rPr>
        <w:t>unction of money</w:t>
      </w:r>
    </w:p>
    <w:tbl>
      <w:tblPr>
        <w:tblStyle w:val="TableGrid"/>
        <w:tblW w:w="1044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663"/>
        <w:gridCol w:w="6780"/>
      </w:tblGrid>
      <w:tr w:rsidR="00084F2F" w:rsidRPr="007C7AA8" w14:paraId="3E39393B" w14:textId="77777777" w:rsidTr="009E5479">
        <w:trPr>
          <w:trHeight w:val="1808"/>
        </w:trPr>
        <w:tc>
          <w:tcPr>
            <w:tcW w:w="3663" w:type="dxa"/>
          </w:tcPr>
          <w:p w14:paraId="59429CB9" w14:textId="77777777" w:rsidR="00084F2F" w:rsidRPr="007C7AA8" w:rsidRDefault="00084F2F">
            <w:pPr>
              <w:pStyle w:val="ListParagraph"/>
              <w:numPr>
                <w:ilvl w:val="0"/>
                <w:numId w:val="4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7AA8">
              <w:rPr>
                <w:rFonts w:ascii="Times New Roman" w:hAnsi="Times New Roman" w:cs="Times New Roman"/>
                <w:b/>
                <w:sz w:val="20"/>
                <w:szCs w:val="20"/>
              </w:rPr>
              <w:t>A medium of exchange</w:t>
            </w:r>
          </w:p>
        </w:tc>
        <w:tc>
          <w:tcPr>
            <w:tcW w:w="6780" w:type="dxa"/>
          </w:tcPr>
          <w:p w14:paraId="6B835D8A" w14:textId="77777777" w:rsidR="00084F2F" w:rsidRPr="007C7AA8" w:rsidRDefault="00084F2F">
            <w:pPr>
              <w:pStyle w:val="ListParagraph"/>
              <w:numPr>
                <w:ilvl w:val="0"/>
                <w:numId w:val="5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C7AA8">
              <w:rPr>
                <w:rFonts w:ascii="Times New Roman" w:hAnsi="Times New Roman" w:cs="Times New Roman"/>
                <w:sz w:val="20"/>
                <w:szCs w:val="20"/>
              </w:rPr>
              <w:t xml:space="preserve">Money is the thing that </w:t>
            </w:r>
            <w:r w:rsidRPr="007C7AA8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generally accepted</w:t>
            </w:r>
            <w:r w:rsidRPr="007C7AA8">
              <w:rPr>
                <w:rFonts w:ascii="Times New Roman" w:hAnsi="Times New Roman" w:cs="Times New Roman"/>
                <w:sz w:val="20"/>
                <w:szCs w:val="20"/>
              </w:rPr>
              <w:t xml:space="preserve"> as a medium to facilitate the transaction of goods and services</w:t>
            </w:r>
          </w:p>
          <w:p w14:paraId="29A86C66" w14:textId="77777777" w:rsidR="00084F2F" w:rsidRPr="007C7AA8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5342DF" w14:textId="77777777" w:rsidR="00084F2F" w:rsidRPr="007C7AA8" w:rsidRDefault="00084F2F">
            <w:pPr>
              <w:pStyle w:val="ListParagraph"/>
              <w:numPr>
                <w:ilvl w:val="0"/>
                <w:numId w:val="5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C7AA8">
              <w:rPr>
                <w:rFonts w:ascii="Times New Roman" w:hAnsi="Times New Roman" w:cs="Times New Roman"/>
                <w:sz w:val="20"/>
                <w:szCs w:val="20"/>
              </w:rPr>
              <w:t>Monetary exchange is much easier and less costly than barter</w:t>
            </w:r>
          </w:p>
        </w:tc>
      </w:tr>
      <w:tr w:rsidR="00084F2F" w:rsidRPr="007C7AA8" w14:paraId="12A8FFF4" w14:textId="77777777" w:rsidTr="009E5479">
        <w:trPr>
          <w:trHeight w:val="301"/>
        </w:trPr>
        <w:tc>
          <w:tcPr>
            <w:tcW w:w="3663" w:type="dxa"/>
          </w:tcPr>
          <w:p w14:paraId="512EE13C" w14:textId="77777777" w:rsidR="007603D9" w:rsidRPr="007C7AA8" w:rsidRDefault="00084F2F">
            <w:pPr>
              <w:pStyle w:val="ListParagraph"/>
              <w:numPr>
                <w:ilvl w:val="0"/>
                <w:numId w:val="4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7AA8">
              <w:rPr>
                <w:rFonts w:ascii="Times New Roman" w:hAnsi="Times New Roman" w:cs="Times New Roman"/>
                <w:b/>
                <w:sz w:val="20"/>
                <w:szCs w:val="20"/>
              </w:rPr>
              <w:t>A unit of account</w:t>
            </w:r>
          </w:p>
          <w:p w14:paraId="4C32D23D" w14:textId="771E3B90" w:rsidR="00084F2F" w:rsidRPr="007C7AA8" w:rsidRDefault="00084F2F" w:rsidP="007603D9">
            <w:pPr>
              <w:pStyle w:val="ListParagraph"/>
              <w:spacing w:line="276" w:lineRule="auto"/>
              <w:ind w:left="480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7AA8">
              <w:rPr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 w:rsidR="007608DE" w:rsidRPr="007C7AA8">
              <w:rPr>
                <w:rFonts w:ascii="Times New Roman" w:hAnsi="Times New Roman" w:cs="Times New Roman"/>
                <w:b/>
                <w:sz w:val="20"/>
                <w:szCs w:val="20"/>
              </w:rPr>
              <w:t>Measure</w:t>
            </w:r>
            <w:r w:rsidRPr="007C7AA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of value)</w:t>
            </w:r>
          </w:p>
        </w:tc>
        <w:tc>
          <w:tcPr>
            <w:tcW w:w="6780" w:type="dxa"/>
          </w:tcPr>
          <w:p w14:paraId="54B846A6" w14:textId="77777777" w:rsidR="00084F2F" w:rsidRPr="007C7AA8" w:rsidRDefault="00084F2F">
            <w:pPr>
              <w:pStyle w:val="ListParagraph"/>
              <w:numPr>
                <w:ilvl w:val="0"/>
                <w:numId w:val="6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C7AA8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Value</w:t>
            </w:r>
            <w:r w:rsidRPr="007C7AA8">
              <w:rPr>
                <w:rFonts w:ascii="Times New Roman" w:hAnsi="Times New Roman" w:cs="Times New Roman"/>
                <w:sz w:val="20"/>
                <w:szCs w:val="20"/>
              </w:rPr>
              <w:t xml:space="preserve"> of goods / services can be </w:t>
            </w:r>
            <w:r w:rsidRPr="007C7AA8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expressed in terms of money</w:t>
            </w:r>
          </w:p>
          <w:p w14:paraId="3C7B3C00" w14:textId="77777777" w:rsidR="00084F2F" w:rsidRPr="007C7AA8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B9A2D7" w14:textId="77777777" w:rsidR="00084F2F" w:rsidRPr="007C7AA8" w:rsidRDefault="00084F2F">
            <w:pPr>
              <w:pStyle w:val="ListParagraph"/>
              <w:numPr>
                <w:ilvl w:val="0"/>
                <w:numId w:val="6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C7AA8">
              <w:rPr>
                <w:rFonts w:ascii="Times New Roman" w:hAnsi="Times New Roman" w:cs="Times New Roman"/>
                <w:sz w:val="20"/>
                <w:szCs w:val="20"/>
              </w:rPr>
              <w:t>The cost of bargaining the exchange ratios can be minimized</w:t>
            </w:r>
          </w:p>
        </w:tc>
      </w:tr>
      <w:tr w:rsidR="00084F2F" w:rsidRPr="007C7AA8" w14:paraId="642BECDD" w14:textId="77777777" w:rsidTr="009E5479">
        <w:trPr>
          <w:trHeight w:val="904"/>
        </w:trPr>
        <w:tc>
          <w:tcPr>
            <w:tcW w:w="3663" w:type="dxa"/>
          </w:tcPr>
          <w:p w14:paraId="786FF20E" w14:textId="77777777" w:rsidR="00084F2F" w:rsidRPr="007C7AA8" w:rsidRDefault="00084F2F">
            <w:pPr>
              <w:pStyle w:val="ListParagraph"/>
              <w:numPr>
                <w:ilvl w:val="0"/>
                <w:numId w:val="4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7AA8">
              <w:rPr>
                <w:rFonts w:ascii="Times New Roman" w:hAnsi="Times New Roman" w:cs="Times New Roman"/>
                <w:b/>
                <w:sz w:val="20"/>
                <w:szCs w:val="20"/>
              </w:rPr>
              <w:t>A store of value</w:t>
            </w:r>
          </w:p>
        </w:tc>
        <w:tc>
          <w:tcPr>
            <w:tcW w:w="6780" w:type="dxa"/>
          </w:tcPr>
          <w:p w14:paraId="79A5E8AF" w14:textId="77777777" w:rsidR="00084F2F" w:rsidRPr="007C7AA8" w:rsidRDefault="00084F2F">
            <w:pPr>
              <w:pStyle w:val="ListParagraph"/>
              <w:numPr>
                <w:ilvl w:val="0"/>
                <w:numId w:val="7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C7AA8">
              <w:rPr>
                <w:rFonts w:ascii="Times New Roman" w:hAnsi="Times New Roman" w:cs="Times New Roman"/>
                <w:sz w:val="20"/>
                <w:szCs w:val="20"/>
              </w:rPr>
              <w:t xml:space="preserve">Money preserves </w:t>
            </w:r>
            <w:r w:rsidRPr="007C7AA8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purchasing power</w:t>
            </w:r>
            <w:r w:rsidRPr="007C7AA8">
              <w:rPr>
                <w:rFonts w:ascii="Times New Roman" w:hAnsi="Times New Roman" w:cs="Times New Roman"/>
                <w:sz w:val="20"/>
                <w:szCs w:val="20"/>
              </w:rPr>
              <w:t>, which can be stored for future spending</w:t>
            </w:r>
          </w:p>
          <w:p w14:paraId="6CDC8D77" w14:textId="77777777" w:rsidR="00084F2F" w:rsidRPr="007C7AA8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84F2F" w:rsidRPr="007C7AA8" w14:paraId="78874AD1" w14:textId="77777777" w:rsidTr="009E5479">
        <w:trPr>
          <w:trHeight w:val="602"/>
        </w:trPr>
        <w:tc>
          <w:tcPr>
            <w:tcW w:w="3663" w:type="dxa"/>
          </w:tcPr>
          <w:p w14:paraId="042AC403" w14:textId="77777777" w:rsidR="00084F2F" w:rsidRPr="007C7AA8" w:rsidRDefault="00084F2F">
            <w:pPr>
              <w:pStyle w:val="ListParagraph"/>
              <w:numPr>
                <w:ilvl w:val="0"/>
                <w:numId w:val="4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C7AA8">
              <w:rPr>
                <w:rFonts w:ascii="Times New Roman" w:hAnsi="Times New Roman" w:cs="Times New Roman"/>
                <w:b/>
                <w:sz w:val="20"/>
                <w:szCs w:val="20"/>
              </w:rPr>
              <w:t>A standard of deferred payment</w:t>
            </w:r>
          </w:p>
        </w:tc>
        <w:tc>
          <w:tcPr>
            <w:tcW w:w="6780" w:type="dxa"/>
          </w:tcPr>
          <w:p w14:paraId="7694A974" w14:textId="21EF2FD1" w:rsidR="00084F2F" w:rsidRPr="007C7AA8" w:rsidRDefault="00084F2F">
            <w:pPr>
              <w:pStyle w:val="ListParagraph"/>
              <w:numPr>
                <w:ilvl w:val="0"/>
                <w:numId w:val="7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C7AA8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Future payment</w:t>
            </w:r>
            <w:r w:rsidRPr="007C7AA8">
              <w:rPr>
                <w:rFonts w:ascii="Times New Roman" w:hAnsi="Times New Roman" w:cs="Times New Roman"/>
                <w:sz w:val="20"/>
                <w:szCs w:val="20"/>
              </w:rPr>
              <w:t xml:space="preserve"> is </w:t>
            </w:r>
            <w:r w:rsidRPr="007C7AA8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expressed in terms of money</w:t>
            </w:r>
          </w:p>
          <w:p w14:paraId="700A3AF1" w14:textId="77777777" w:rsidR="007608DE" w:rsidRPr="007C7AA8" w:rsidRDefault="007608DE" w:rsidP="007608DE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7AE65E0" w14:textId="110FB068" w:rsidR="007608DE" w:rsidRPr="007C7AA8" w:rsidRDefault="007608DE">
            <w:pPr>
              <w:pStyle w:val="ListParagraph"/>
              <w:numPr>
                <w:ilvl w:val="0"/>
                <w:numId w:val="7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7C7AA8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</w:rPr>
              <w:t>Instalment</w:t>
            </w:r>
            <w:r w:rsidRPr="007C7AA8">
              <w:rPr>
                <w:rFonts w:ascii="Times New Roman" w:hAnsi="Times New Roman" w:cs="Times New Roman"/>
                <w:sz w:val="20"/>
                <w:szCs w:val="20"/>
              </w:rPr>
              <w:t xml:space="preserve"> is allowed</w:t>
            </w:r>
          </w:p>
        </w:tc>
      </w:tr>
    </w:tbl>
    <w:p w14:paraId="794E2B49" w14:textId="77777777" w:rsidR="00084F2F" w:rsidRPr="007C7AA8" w:rsidRDefault="00084F2F" w:rsidP="00497593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46DF76FF" w14:textId="77777777" w:rsidR="00084F2F" w:rsidRPr="007C7AA8" w:rsidRDefault="00084F2F" w:rsidP="00497593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C7AA8">
        <w:rPr>
          <w:rFonts w:ascii="Times New Roman" w:hAnsi="Times New Roman" w:cs="Times New Roman"/>
          <w:sz w:val="20"/>
          <w:szCs w:val="20"/>
        </w:rPr>
        <w:t>***Reminders:</w:t>
      </w:r>
    </w:p>
    <w:p w14:paraId="05E4E8A3" w14:textId="77777777" w:rsidR="00084F2F" w:rsidRPr="007C7AA8" w:rsidRDefault="00084F2F">
      <w:pPr>
        <w:pStyle w:val="ListParagraph"/>
        <w:numPr>
          <w:ilvl w:val="0"/>
          <w:numId w:val="25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7C7AA8">
        <w:rPr>
          <w:rFonts w:ascii="Times New Roman" w:hAnsi="Times New Roman" w:cs="Times New Roman"/>
          <w:sz w:val="20"/>
          <w:szCs w:val="20"/>
        </w:rPr>
        <w:t>Inflation may reduce the function of Store of Value</w:t>
      </w:r>
    </w:p>
    <w:p w14:paraId="39BD5A15" w14:textId="77777777" w:rsidR="00084F2F" w:rsidRPr="007C7AA8" w:rsidRDefault="00084F2F" w:rsidP="00497593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30359931" w14:textId="2084C296" w:rsidR="00084F2F" w:rsidRPr="007C7AA8" w:rsidRDefault="00A817D6">
      <w:pPr>
        <w:pStyle w:val="ListParagraph"/>
        <w:numPr>
          <w:ilvl w:val="0"/>
          <w:numId w:val="25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7C7AA8">
        <w:rPr>
          <w:rFonts w:ascii="Times New Roman" w:hAnsi="Times New Roman" w:cs="Times New Roman"/>
          <w:sz w:val="20"/>
          <w:szCs w:val="20"/>
        </w:rPr>
        <w:t>Are</w:t>
      </w:r>
      <w:r w:rsidR="00084F2F" w:rsidRPr="007C7AA8">
        <w:rPr>
          <w:rFonts w:ascii="Times New Roman" w:hAnsi="Times New Roman" w:cs="Times New Roman"/>
          <w:sz w:val="20"/>
          <w:szCs w:val="20"/>
        </w:rPr>
        <w:t xml:space="preserve"> </w:t>
      </w:r>
      <w:r w:rsidRPr="007C7AA8">
        <w:rPr>
          <w:rFonts w:ascii="Times New Roman" w:hAnsi="Times New Roman" w:cs="Times New Roman"/>
          <w:sz w:val="20"/>
          <w:szCs w:val="20"/>
        </w:rPr>
        <w:t>C</w:t>
      </w:r>
      <w:r w:rsidR="00084F2F" w:rsidRPr="007C7AA8">
        <w:rPr>
          <w:rFonts w:ascii="Times New Roman" w:hAnsi="Times New Roman" w:cs="Times New Roman"/>
          <w:sz w:val="20"/>
          <w:szCs w:val="20"/>
        </w:rPr>
        <w:t>redit card and Octopus cards a money?</w:t>
      </w:r>
    </w:p>
    <w:p w14:paraId="1342C42C" w14:textId="0A06730E" w:rsidR="00084F2F" w:rsidRPr="007C7AA8" w:rsidRDefault="00084F2F" w:rsidP="00497593">
      <w:pPr>
        <w:spacing w:line="276" w:lineRule="auto"/>
        <w:ind w:left="960" w:hanging="960"/>
        <w:rPr>
          <w:rFonts w:ascii="Times New Roman" w:hAnsi="Times New Roman" w:cs="Times New Roman"/>
          <w:sz w:val="20"/>
          <w:szCs w:val="20"/>
        </w:rPr>
      </w:pPr>
      <w:r w:rsidRPr="007C7AA8">
        <w:rPr>
          <w:rFonts w:ascii="Times New Roman" w:hAnsi="Times New Roman" w:cs="Times New Roman"/>
          <w:sz w:val="20"/>
          <w:szCs w:val="20"/>
        </w:rPr>
        <w:t>ANS:</w:t>
      </w:r>
      <w:r w:rsidRPr="007C7AA8">
        <w:rPr>
          <w:rFonts w:ascii="Times New Roman" w:hAnsi="Times New Roman" w:cs="Times New Roman"/>
          <w:sz w:val="20"/>
          <w:szCs w:val="20"/>
        </w:rPr>
        <w:tab/>
        <w:t xml:space="preserve">No, they are </w:t>
      </w:r>
      <w:r w:rsidR="007444FE" w:rsidRPr="007C7AA8">
        <w:rPr>
          <w:rFonts w:ascii="Times New Roman" w:hAnsi="Times New Roman" w:cs="Times New Roman"/>
          <w:sz w:val="20"/>
          <w:szCs w:val="20"/>
        </w:rPr>
        <w:t>a kind of payment method</w:t>
      </w:r>
      <w:r w:rsidR="00A15B8E" w:rsidRPr="007C7AA8">
        <w:rPr>
          <w:rFonts w:ascii="Times New Roman" w:hAnsi="Times New Roman" w:cs="Times New Roman"/>
          <w:sz w:val="20"/>
          <w:szCs w:val="20"/>
        </w:rPr>
        <w:t xml:space="preserve"> only</w:t>
      </w:r>
      <w:r w:rsidR="007444FE" w:rsidRPr="007C7AA8">
        <w:rPr>
          <w:rFonts w:ascii="Times New Roman" w:hAnsi="Times New Roman" w:cs="Times New Roman"/>
          <w:sz w:val="20"/>
          <w:szCs w:val="20"/>
        </w:rPr>
        <w:t xml:space="preserve">, </w:t>
      </w:r>
      <w:r w:rsidR="00A15B8E" w:rsidRPr="007C7AA8">
        <w:rPr>
          <w:rFonts w:ascii="Times New Roman" w:hAnsi="Times New Roman" w:cs="Times New Roman"/>
          <w:sz w:val="20"/>
          <w:szCs w:val="20"/>
        </w:rPr>
        <w:t xml:space="preserve">the </w:t>
      </w:r>
      <w:r w:rsidR="007444FE" w:rsidRPr="007C7AA8">
        <w:rPr>
          <w:rFonts w:ascii="Times New Roman" w:hAnsi="Times New Roman" w:cs="Times New Roman"/>
          <w:sz w:val="20"/>
          <w:szCs w:val="20"/>
        </w:rPr>
        <w:t xml:space="preserve">value and price of a good are not in terms of credit card or </w:t>
      </w:r>
      <w:proofErr w:type="gramStart"/>
      <w:r w:rsidR="007444FE" w:rsidRPr="007C7AA8">
        <w:rPr>
          <w:rFonts w:ascii="Times New Roman" w:hAnsi="Times New Roman" w:cs="Times New Roman"/>
          <w:sz w:val="20"/>
          <w:szCs w:val="20"/>
        </w:rPr>
        <w:t>octopus</w:t>
      </w:r>
      <w:proofErr w:type="gramEnd"/>
      <w:r w:rsidR="007444FE" w:rsidRPr="007C7AA8">
        <w:rPr>
          <w:rFonts w:ascii="Times New Roman" w:hAnsi="Times New Roman" w:cs="Times New Roman"/>
          <w:sz w:val="20"/>
          <w:szCs w:val="20"/>
        </w:rPr>
        <w:t xml:space="preserve"> cards. </w:t>
      </w:r>
    </w:p>
    <w:p w14:paraId="036C7786" w14:textId="77777777" w:rsidR="00084F2F" w:rsidRPr="007C7AA8" w:rsidRDefault="00084F2F" w:rsidP="00497593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7331F13F" w14:textId="77777777" w:rsidR="00084F2F" w:rsidRPr="007C7AA8" w:rsidRDefault="00084F2F">
      <w:pPr>
        <w:pStyle w:val="ListParagraph"/>
        <w:numPr>
          <w:ilvl w:val="0"/>
          <w:numId w:val="25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7C7AA8">
        <w:rPr>
          <w:rFonts w:ascii="Times New Roman" w:hAnsi="Times New Roman" w:cs="Times New Roman"/>
          <w:sz w:val="20"/>
          <w:szCs w:val="20"/>
        </w:rPr>
        <w:t xml:space="preserve">Does money need to be legal tender? </w:t>
      </w:r>
    </w:p>
    <w:p w14:paraId="5E00E61C" w14:textId="26DC28B2" w:rsidR="00084F2F" w:rsidRPr="007C7AA8" w:rsidRDefault="00084F2F" w:rsidP="00497593">
      <w:pPr>
        <w:spacing w:line="276" w:lineRule="auto"/>
        <w:ind w:left="960" w:hanging="960"/>
        <w:rPr>
          <w:rFonts w:ascii="Times New Roman" w:hAnsi="Times New Roman" w:cs="Times New Roman"/>
          <w:sz w:val="20"/>
          <w:szCs w:val="20"/>
        </w:rPr>
      </w:pPr>
      <w:r w:rsidRPr="007C7AA8">
        <w:rPr>
          <w:rFonts w:ascii="Times New Roman" w:hAnsi="Times New Roman" w:cs="Times New Roman"/>
          <w:sz w:val="20"/>
          <w:szCs w:val="20"/>
        </w:rPr>
        <w:t>ANS:</w:t>
      </w:r>
      <w:r w:rsidRPr="007C7AA8">
        <w:rPr>
          <w:rFonts w:ascii="Times New Roman" w:hAnsi="Times New Roman" w:cs="Times New Roman"/>
          <w:sz w:val="20"/>
          <w:szCs w:val="20"/>
        </w:rPr>
        <w:tab/>
        <w:t xml:space="preserve">No, once the good is generally accepted by the public, it is money. It is not a must to be a legal tender. </w:t>
      </w:r>
    </w:p>
    <w:p w14:paraId="671206B5" w14:textId="62BA6FA5" w:rsidR="00286AD0" w:rsidRDefault="00286AD0" w:rsidP="00497593">
      <w:pPr>
        <w:spacing w:line="276" w:lineRule="auto"/>
        <w:ind w:left="960" w:hanging="960"/>
        <w:rPr>
          <w:rFonts w:ascii="Times New Roman" w:hAnsi="Times New Roman" w:cs="Times New Roman"/>
          <w:sz w:val="20"/>
          <w:szCs w:val="20"/>
        </w:rPr>
      </w:pPr>
    </w:p>
    <w:p w14:paraId="255A068D" w14:textId="31C561F2" w:rsidR="007C7AA8" w:rsidRDefault="007C7AA8" w:rsidP="00497593">
      <w:pPr>
        <w:spacing w:line="276" w:lineRule="auto"/>
        <w:ind w:left="960" w:hanging="960"/>
        <w:rPr>
          <w:rFonts w:ascii="Times New Roman" w:hAnsi="Times New Roman" w:cs="Times New Roman"/>
          <w:sz w:val="20"/>
          <w:szCs w:val="20"/>
        </w:rPr>
      </w:pPr>
    </w:p>
    <w:p w14:paraId="7C4B5402" w14:textId="77777777" w:rsidR="00EC429C" w:rsidRPr="007C7AA8" w:rsidRDefault="00EC429C" w:rsidP="00497593">
      <w:pPr>
        <w:spacing w:line="276" w:lineRule="auto"/>
        <w:ind w:left="960" w:hanging="960"/>
        <w:rPr>
          <w:rFonts w:ascii="Times New Roman" w:hAnsi="Times New Roman" w:cs="Times New Roman"/>
          <w:sz w:val="20"/>
          <w:szCs w:val="20"/>
        </w:rPr>
      </w:pPr>
    </w:p>
    <w:p w14:paraId="1B9AABBE" w14:textId="758C22F3" w:rsidR="00CF64C0" w:rsidRPr="00EC429C" w:rsidRDefault="00CF64C0" w:rsidP="001511DC">
      <w:pPr>
        <w:widowControl/>
        <w:spacing w:line="276" w:lineRule="auto"/>
        <w:rPr>
          <w:rFonts w:ascii="Times New Roman" w:hAnsi="Times New Roman" w:cs="Times New Roman"/>
          <w:b/>
          <w:u w:val="single"/>
          <w:lang w:val="x-none"/>
        </w:rPr>
      </w:pPr>
      <w:r w:rsidRPr="00EC429C">
        <w:rPr>
          <w:rFonts w:ascii="Times New Roman" w:hAnsi="Times New Roman" w:cs="Times New Roman"/>
          <w:b/>
          <w:u w:val="single"/>
        </w:rPr>
        <w:lastRenderedPageBreak/>
        <w:t>17.5</w:t>
      </w:r>
      <w:r w:rsidRPr="00EC429C">
        <w:rPr>
          <w:rFonts w:ascii="Times New Roman" w:hAnsi="Times New Roman" w:cs="Times New Roman"/>
          <w:b/>
          <w:u w:val="single"/>
        </w:rPr>
        <w:tab/>
      </w:r>
      <w:r w:rsidRPr="00EC429C">
        <w:rPr>
          <w:rFonts w:ascii="Times New Roman" w:hAnsi="Times New Roman" w:cs="Times New Roman"/>
          <w:b/>
          <w:u w:val="single"/>
          <w:lang w:val="x-none"/>
        </w:rPr>
        <w:t>貨幣的功能</w:t>
      </w:r>
    </w:p>
    <w:p w14:paraId="17BB68CD" w14:textId="27C1F74E" w:rsidR="00CF64C0" w:rsidRPr="00EC429C" w:rsidRDefault="00B36FAE" w:rsidP="001511DC">
      <w:pPr>
        <w:pStyle w:val="ListParagraph"/>
        <w:numPr>
          <w:ilvl w:val="0"/>
          <w:numId w:val="23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  <w:lang w:val="x-none"/>
        </w:rPr>
      </w:pPr>
      <w:r w:rsidRPr="00EC429C">
        <w:rPr>
          <w:rFonts w:ascii="Times New Roman" w:hAnsi="Times New Roman" w:cs="Times New Roman"/>
          <w:sz w:val="20"/>
          <w:szCs w:val="20"/>
          <w:lang w:val="x-none"/>
        </w:rPr>
        <w:t>以物易物</w:t>
      </w:r>
      <w:r w:rsidR="00CF64C0" w:rsidRPr="00EC429C">
        <w:rPr>
          <w:rFonts w:ascii="Times New Roman" w:hAnsi="Times New Roman" w:cs="Times New Roman"/>
          <w:sz w:val="20"/>
          <w:szCs w:val="20"/>
          <w:lang w:val="x-none"/>
        </w:rPr>
        <w:tab/>
      </w:r>
      <w:r w:rsidR="00EC429C">
        <w:rPr>
          <w:rFonts w:ascii="Times New Roman" w:hAnsi="Times New Roman" w:cs="Times New Roman"/>
          <w:sz w:val="20"/>
          <w:szCs w:val="20"/>
          <w:lang w:val="x-none"/>
        </w:rPr>
        <w:tab/>
      </w:r>
      <w:r w:rsidR="00EC429C">
        <w:rPr>
          <w:rFonts w:ascii="Times New Roman" w:hAnsi="Times New Roman" w:cs="Times New Roman"/>
          <w:sz w:val="20"/>
          <w:szCs w:val="20"/>
          <w:lang w:val="x-none"/>
        </w:rPr>
        <w:tab/>
      </w:r>
      <w:r w:rsidR="00CF64C0" w:rsidRPr="00EC429C">
        <w:rPr>
          <w:sz w:val="20"/>
          <w:szCs w:val="20"/>
        </w:rPr>
        <w:sym w:font="Wingdings" w:char="F0E0"/>
      </w:r>
      <w:r w:rsidR="00B8371F"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  <w:lang w:val="x-none"/>
        </w:rPr>
        <w:t>問題</w:t>
      </w:r>
      <w:r w:rsidR="00EE3519" w:rsidRPr="00EC429C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CF64C0" w:rsidRPr="00EC429C">
        <w:rPr>
          <w:sz w:val="20"/>
          <w:szCs w:val="20"/>
        </w:rPr>
        <w:sym w:font="Wingdings" w:char="F0E0"/>
      </w:r>
      <w:r w:rsidR="00B8371F"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  <w:lang w:val="x-none"/>
        </w:rPr>
        <w:t>貨幣</w:t>
      </w:r>
    </w:p>
    <w:p w14:paraId="30BF02B4" w14:textId="77777777" w:rsidR="00EC429C" w:rsidRPr="00EC429C" w:rsidRDefault="00B36FAE" w:rsidP="001511DC">
      <w:pPr>
        <w:pStyle w:val="ListParagraph"/>
        <w:numPr>
          <w:ilvl w:val="0"/>
          <w:numId w:val="23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  <w:lang w:val="x-none"/>
        </w:rPr>
      </w:pPr>
      <w:r w:rsidRPr="00EC429C">
        <w:rPr>
          <w:rFonts w:ascii="Times New Roman" w:hAnsi="Times New Roman" w:cs="Times New Roman"/>
          <w:sz w:val="20"/>
          <w:szCs w:val="20"/>
          <w:lang w:val="x-none"/>
        </w:rPr>
        <w:t>因人們不能生產所有東西，</w:t>
      </w:r>
      <w:r w:rsidR="00C6350E" w:rsidRPr="00EC429C">
        <w:rPr>
          <w:rFonts w:ascii="Times New Roman" w:hAnsi="Times New Roman" w:cs="Times New Roman"/>
          <w:sz w:val="20"/>
          <w:szCs w:val="20"/>
          <w:lang w:val="x-none"/>
        </w:rPr>
        <w:t>他們需要透過交換來獲得想要的東西</w:t>
      </w:r>
      <w:r w:rsidR="00CF64C0" w:rsidRPr="00EC429C">
        <w:rPr>
          <w:rFonts w:ascii="Times New Roman" w:hAnsi="Times New Roman" w:cs="Times New Roman"/>
          <w:sz w:val="20"/>
          <w:szCs w:val="20"/>
          <w:lang w:val="x-none"/>
        </w:rPr>
        <w:t xml:space="preserve"> </w:t>
      </w:r>
      <w:r w:rsidR="00CF64C0" w:rsidRPr="00EC429C">
        <w:rPr>
          <w:rFonts w:ascii="Times New Roman" w:hAnsi="Times New Roman" w:cs="Times New Roman"/>
          <w:sz w:val="20"/>
          <w:szCs w:val="20"/>
        </w:rPr>
        <w:tab/>
      </w:r>
      <w:r w:rsidR="00CF64C0" w:rsidRPr="00EC429C">
        <w:rPr>
          <w:rFonts w:ascii="Times New Roman" w:hAnsi="Times New Roman" w:cs="Times New Roman"/>
          <w:sz w:val="20"/>
          <w:szCs w:val="20"/>
        </w:rPr>
        <w:tab/>
      </w:r>
    </w:p>
    <w:p w14:paraId="0BB02C9C" w14:textId="5BF8919E" w:rsidR="00CF64C0" w:rsidRPr="00EC429C" w:rsidRDefault="00CF64C0" w:rsidP="001511DC">
      <w:pPr>
        <w:pStyle w:val="ListParagraph"/>
        <w:spacing w:line="276" w:lineRule="auto"/>
        <w:ind w:left="360"/>
        <w:contextualSpacing w:val="0"/>
        <w:rPr>
          <w:rFonts w:ascii="Times New Roman" w:hAnsi="Times New Roman" w:cs="Times New Roman"/>
          <w:sz w:val="20"/>
          <w:szCs w:val="20"/>
          <w:lang w:val="x-none"/>
        </w:rPr>
      </w:pPr>
      <w:r w:rsidRPr="00EC429C">
        <w:sym w:font="Wingdings" w:char="F0E0"/>
      </w:r>
      <w:r w:rsidR="00B8371F" w:rsidRPr="00EC429C">
        <w:rPr>
          <w:rFonts w:ascii="Times New Roman" w:hAnsi="Times New Roman" w:cs="Times New Roman"/>
          <w:sz w:val="20"/>
          <w:szCs w:val="20"/>
        </w:rPr>
        <w:tab/>
      </w:r>
      <w:r w:rsidR="00DC3A52" w:rsidRPr="00EC429C">
        <w:rPr>
          <w:rFonts w:ascii="Times New Roman" w:hAnsi="Times New Roman" w:cs="Times New Roman"/>
          <w:sz w:val="20"/>
          <w:szCs w:val="20"/>
          <w:lang w:val="x-none"/>
        </w:rPr>
        <w:t>存在</w:t>
      </w:r>
      <w:r w:rsidR="00C6350E" w:rsidRPr="00EC429C">
        <w:rPr>
          <w:rFonts w:ascii="Times New Roman" w:hAnsi="Times New Roman" w:cs="Times New Roman"/>
          <w:sz w:val="20"/>
          <w:szCs w:val="20"/>
          <w:lang w:val="x-none"/>
        </w:rPr>
        <w:t>以物易物</w:t>
      </w:r>
      <w:r w:rsidR="00EE3519"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sym w:font="Wingdings" w:char="F0E0"/>
      </w:r>
      <w:r w:rsidR="00B8371F" w:rsidRPr="00EC429C">
        <w:rPr>
          <w:rFonts w:ascii="Times New Roman" w:hAnsi="Times New Roman" w:cs="Times New Roman"/>
          <w:sz w:val="20"/>
          <w:szCs w:val="20"/>
        </w:rPr>
        <w:tab/>
      </w:r>
      <w:r w:rsidR="00C6350E" w:rsidRPr="00EC429C">
        <w:rPr>
          <w:rFonts w:ascii="Times New Roman" w:hAnsi="Times New Roman" w:cs="Times New Roman"/>
          <w:sz w:val="20"/>
          <w:szCs w:val="20"/>
          <w:lang w:val="x-none"/>
        </w:rPr>
        <w:t>但以物易物存在很多問題</w:t>
      </w:r>
      <w:r w:rsidRPr="00EC429C">
        <w:rPr>
          <w:rFonts w:ascii="Times New Roman" w:hAnsi="Times New Roman" w:cs="Times New Roman"/>
          <w:sz w:val="20"/>
          <w:szCs w:val="20"/>
          <w:lang w:val="x-none"/>
        </w:rPr>
        <w:t xml:space="preserve"> </w:t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sym w:font="Wingdings" w:char="F0E0"/>
      </w:r>
      <w:bookmarkStart w:id="0" w:name="OLE_LINK3"/>
      <w:bookmarkStart w:id="1" w:name="OLE_LINK4"/>
      <w:r w:rsidR="00B8371F" w:rsidRPr="00EC429C">
        <w:rPr>
          <w:rFonts w:ascii="Times New Roman" w:hAnsi="Times New Roman" w:cs="Times New Roman"/>
          <w:sz w:val="20"/>
          <w:szCs w:val="20"/>
        </w:rPr>
        <w:tab/>
      </w:r>
      <w:r w:rsidR="00C6350E" w:rsidRPr="00EC429C">
        <w:rPr>
          <w:rFonts w:ascii="Times New Roman" w:hAnsi="Times New Roman" w:cs="Times New Roman"/>
          <w:sz w:val="20"/>
          <w:szCs w:val="20"/>
          <w:lang w:val="x-none"/>
        </w:rPr>
        <w:t>貨幣的</w:t>
      </w:r>
      <w:bookmarkEnd w:id="0"/>
      <w:bookmarkEnd w:id="1"/>
      <w:r w:rsidR="00C6350E" w:rsidRPr="00EC429C">
        <w:rPr>
          <w:rFonts w:ascii="Times New Roman" w:hAnsi="Times New Roman" w:cs="Times New Roman"/>
          <w:sz w:val="20"/>
          <w:szCs w:val="20"/>
          <w:lang w:val="x-none"/>
        </w:rPr>
        <w:t>出現</w:t>
      </w:r>
    </w:p>
    <w:p w14:paraId="00AC0FA1" w14:textId="77777777" w:rsidR="00CF64C0" w:rsidRPr="00EC429C" w:rsidRDefault="00CF64C0" w:rsidP="00CF64C0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63E03461" w14:textId="28C6745B" w:rsidR="00CF64C0" w:rsidRPr="00EC429C" w:rsidRDefault="00C6350E">
      <w:pPr>
        <w:pStyle w:val="ListParagraph"/>
        <w:numPr>
          <w:ilvl w:val="0"/>
          <w:numId w:val="3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  <w:lang w:val="x-none"/>
        </w:rPr>
      </w:pPr>
      <w:r w:rsidRPr="00EC429C">
        <w:rPr>
          <w:rFonts w:ascii="Times New Roman" w:hAnsi="Times New Roman" w:cs="Times New Roman"/>
          <w:sz w:val="20"/>
          <w:szCs w:val="20"/>
          <w:lang w:val="x-none"/>
        </w:rPr>
        <w:t>貨幣的功能</w:t>
      </w:r>
    </w:p>
    <w:tbl>
      <w:tblPr>
        <w:tblStyle w:val="TableGrid"/>
        <w:tblW w:w="1044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663"/>
        <w:gridCol w:w="6780"/>
      </w:tblGrid>
      <w:tr w:rsidR="00CF64C0" w:rsidRPr="00EC429C" w14:paraId="508829E6" w14:textId="77777777" w:rsidTr="00DC3A52">
        <w:trPr>
          <w:trHeight w:val="216"/>
        </w:trPr>
        <w:tc>
          <w:tcPr>
            <w:tcW w:w="3663" w:type="dxa"/>
          </w:tcPr>
          <w:p w14:paraId="2B46637A" w14:textId="25C740C1" w:rsidR="00CF64C0" w:rsidRPr="00EC429C" w:rsidRDefault="001B27CB">
            <w:pPr>
              <w:pStyle w:val="ListParagraph"/>
              <w:numPr>
                <w:ilvl w:val="0"/>
                <w:numId w:val="32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</w:pPr>
            <w:r w:rsidRPr="00EC429C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交易媒介</w:t>
            </w:r>
          </w:p>
        </w:tc>
        <w:tc>
          <w:tcPr>
            <w:tcW w:w="6780" w:type="dxa"/>
          </w:tcPr>
          <w:p w14:paraId="46631663" w14:textId="52FA42EC" w:rsidR="00CF64C0" w:rsidRPr="00EC429C" w:rsidRDefault="001B27CB">
            <w:pPr>
              <w:pStyle w:val="ListParagraph"/>
              <w:numPr>
                <w:ilvl w:val="0"/>
                <w:numId w:val="5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貨幣是一種被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普</w:t>
            </w:r>
            <w:r w:rsidRPr="00EC429C">
              <w:rPr>
                <w:rFonts w:ascii="Times New Roman" w:hAnsi="Times New Roman" w:cs="Times New Roman" w:hint="eastAsia"/>
                <w:sz w:val="20"/>
                <w:szCs w:val="20"/>
                <w:bdr w:val="single" w:sz="4" w:space="0" w:color="auto"/>
                <w:lang w:val="x-none"/>
              </w:rPr>
              <w:t>遍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接受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的媒介以促</w:t>
            </w:r>
            <w:r w:rsidRPr="00EC429C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使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物品和服</w:t>
            </w:r>
            <w:r w:rsidRPr="00EC429C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務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的交易</w:t>
            </w:r>
          </w:p>
          <w:p w14:paraId="625EB05A" w14:textId="77777777" w:rsidR="00CF64C0" w:rsidRPr="00EC429C" w:rsidRDefault="00CF64C0" w:rsidP="0060147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C0E9812" w14:textId="77777777" w:rsidR="00CF64C0" w:rsidRDefault="001B27CB">
            <w:pPr>
              <w:pStyle w:val="ListParagraph"/>
              <w:numPr>
                <w:ilvl w:val="0"/>
                <w:numId w:val="5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貨幣交易相比以物易物更容易且成本更低</w:t>
            </w:r>
          </w:p>
          <w:p w14:paraId="65A0451C" w14:textId="0942D9D5" w:rsidR="00DC3A52" w:rsidRPr="00EC429C" w:rsidRDefault="00DC3A52" w:rsidP="00DC3A52">
            <w:pPr>
              <w:pStyle w:val="ListParagraph"/>
              <w:spacing w:line="276" w:lineRule="auto"/>
              <w:ind w:left="480"/>
              <w:contextualSpacing w:val="0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</w:p>
        </w:tc>
      </w:tr>
      <w:tr w:rsidR="00CF64C0" w:rsidRPr="00EC429C" w14:paraId="4930681B" w14:textId="77777777" w:rsidTr="009E5479">
        <w:trPr>
          <w:trHeight w:val="301"/>
        </w:trPr>
        <w:tc>
          <w:tcPr>
            <w:tcW w:w="3663" w:type="dxa"/>
          </w:tcPr>
          <w:p w14:paraId="59AAB06C" w14:textId="362C4171" w:rsidR="00CF64C0" w:rsidRPr="00EC429C" w:rsidRDefault="00101B7F">
            <w:pPr>
              <w:pStyle w:val="ListParagraph"/>
              <w:numPr>
                <w:ilvl w:val="0"/>
                <w:numId w:val="32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</w:pPr>
            <w:r>
              <w:rPr>
                <w:rFonts w:ascii="Times New Roman" w:hAnsi="Times New Roman" w:cs="Times New Roman" w:hint="eastAsia"/>
                <w:b/>
                <w:sz w:val="20"/>
                <w:szCs w:val="20"/>
                <w:lang w:val="x-none" w:eastAsia="zh-HK"/>
              </w:rPr>
              <w:t>記帳</w:t>
            </w:r>
            <w:r w:rsidR="001B27CB" w:rsidRPr="00EC429C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單位（價</w:t>
            </w:r>
            <w:r w:rsidR="001B27CB" w:rsidRPr="00EC429C">
              <w:rPr>
                <w:rFonts w:ascii="Times New Roman" w:hAnsi="Times New Roman" w:cs="Times New Roman" w:hint="eastAsia"/>
                <w:b/>
                <w:sz w:val="20"/>
                <w:szCs w:val="20"/>
                <w:lang w:val="x-none"/>
              </w:rPr>
              <w:t>值</w:t>
            </w:r>
            <w:r w:rsidR="001B27CB" w:rsidRPr="00EC429C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量度）</w:t>
            </w:r>
          </w:p>
        </w:tc>
        <w:tc>
          <w:tcPr>
            <w:tcW w:w="6780" w:type="dxa"/>
          </w:tcPr>
          <w:p w14:paraId="0110E69E" w14:textId="060BB016" w:rsidR="00CF64C0" w:rsidRPr="00EC429C" w:rsidRDefault="001B27CB">
            <w:pPr>
              <w:pStyle w:val="ListParagraph"/>
              <w:numPr>
                <w:ilvl w:val="0"/>
                <w:numId w:val="6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物品</w:t>
            </w:r>
            <w:r w:rsidR="00101B7F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 xml:space="preserve"> 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/</w:t>
            </w:r>
            <w:r w:rsidR="00101B7F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 xml:space="preserve"> 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服務的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價值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可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以貨幣形</w:t>
            </w:r>
            <w:r w:rsidRPr="00EC429C">
              <w:rPr>
                <w:rFonts w:ascii="Times New Roman" w:hAnsi="Times New Roman" w:cs="Times New Roman" w:hint="eastAsia"/>
                <w:sz w:val="20"/>
                <w:szCs w:val="20"/>
                <w:bdr w:val="single" w:sz="4" w:space="0" w:color="auto"/>
                <w:lang w:val="x-none"/>
              </w:rPr>
              <w:t>式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表</w:t>
            </w:r>
            <w:r w:rsidRPr="00EC429C">
              <w:rPr>
                <w:rFonts w:ascii="Times New Roman" w:hAnsi="Times New Roman" w:cs="Times New Roman" w:hint="eastAsia"/>
                <w:sz w:val="20"/>
                <w:szCs w:val="20"/>
                <w:bdr w:val="single" w:sz="4" w:space="0" w:color="auto"/>
                <w:lang w:val="x-none"/>
              </w:rPr>
              <w:t>達</w:t>
            </w:r>
          </w:p>
          <w:p w14:paraId="2D1E13B1" w14:textId="77777777" w:rsidR="00CF64C0" w:rsidRDefault="00576CDF">
            <w:pPr>
              <w:pStyle w:val="ListParagraph"/>
              <w:numPr>
                <w:ilvl w:val="0"/>
                <w:numId w:val="6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最小化交換比率上的議價成本</w:t>
            </w:r>
          </w:p>
          <w:p w14:paraId="006BF8B2" w14:textId="7529C414" w:rsidR="00DC3A52" w:rsidRPr="00EC429C" w:rsidRDefault="00DC3A52" w:rsidP="00DC3A52">
            <w:pPr>
              <w:pStyle w:val="ListParagraph"/>
              <w:spacing w:line="276" w:lineRule="auto"/>
              <w:ind w:left="480"/>
              <w:contextualSpacing w:val="0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</w:p>
        </w:tc>
      </w:tr>
      <w:tr w:rsidR="00CF64C0" w:rsidRPr="00EC429C" w14:paraId="003D26C4" w14:textId="77777777" w:rsidTr="009E5479">
        <w:trPr>
          <w:trHeight w:val="904"/>
        </w:trPr>
        <w:tc>
          <w:tcPr>
            <w:tcW w:w="3663" w:type="dxa"/>
          </w:tcPr>
          <w:p w14:paraId="6116B5EC" w14:textId="24EBCE42" w:rsidR="00CF64C0" w:rsidRPr="00EC429C" w:rsidRDefault="001B27CB">
            <w:pPr>
              <w:pStyle w:val="ListParagraph"/>
              <w:numPr>
                <w:ilvl w:val="0"/>
                <w:numId w:val="32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</w:pPr>
            <w:r w:rsidRPr="00EC429C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價值儲藏</w:t>
            </w:r>
          </w:p>
        </w:tc>
        <w:tc>
          <w:tcPr>
            <w:tcW w:w="6780" w:type="dxa"/>
          </w:tcPr>
          <w:p w14:paraId="3F4E15B9" w14:textId="738E0C78" w:rsidR="00CF64C0" w:rsidRPr="00EC429C" w:rsidRDefault="00576CDF">
            <w:pPr>
              <w:pStyle w:val="ListParagraph"/>
              <w:numPr>
                <w:ilvl w:val="0"/>
                <w:numId w:val="7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貨幣儲</w:t>
            </w:r>
            <w:r w:rsidRPr="00EC429C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存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著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購買力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，亦可被儲藏作未來消</w:t>
            </w:r>
            <w:r w:rsidRPr="00EC429C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費</w:t>
            </w:r>
          </w:p>
          <w:p w14:paraId="31A41EC5" w14:textId="77777777" w:rsidR="00CF64C0" w:rsidRPr="00EC429C" w:rsidRDefault="00CF64C0" w:rsidP="0060147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F64C0" w:rsidRPr="00EC429C" w14:paraId="332C1C8F" w14:textId="77777777" w:rsidTr="009E5479">
        <w:trPr>
          <w:trHeight w:val="602"/>
        </w:trPr>
        <w:tc>
          <w:tcPr>
            <w:tcW w:w="3663" w:type="dxa"/>
          </w:tcPr>
          <w:p w14:paraId="4504CD59" w14:textId="2E4FC462" w:rsidR="00CF64C0" w:rsidRPr="00EC429C" w:rsidRDefault="001B27CB">
            <w:pPr>
              <w:pStyle w:val="ListParagraph"/>
              <w:numPr>
                <w:ilvl w:val="0"/>
                <w:numId w:val="32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</w:pPr>
            <w:r w:rsidRPr="00EC429C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延</w:t>
            </w:r>
            <w:r w:rsidR="00101B7F" w:rsidRPr="00101B7F">
              <w:rPr>
                <w:rFonts w:ascii="Times New Roman" w:hAnsi="Times New Roman" w:cs="Times New Roman" w:hint="eastAsia"/>
                <w:b/>
                <w:sz w:val="20"/>
                <w:szCs w:val="20"/>
                <w:lang w:val="x-none"/>
              </w:rPr>
              <w:t>期</w:t>
            </w:r>
            <w:r w:rsidR="00576CDF" w:rsidRPr="00EC429C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支付</w:t>
            </w:r>
            <w:r w:rsidRPr="00EC429C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的標</w:t>
            </w:r>
            <w:r w:rsidRPr="00EC429C">
              <w:rPr>
                <w:rFonts w:ascii="Times New Roman" w:hAnsi="Times New Roman" w:cs="Times New Roman" w:hint="eastAsia"/>
                <w:b/>
                <w:sz w:val="20"/>
                <w:szCs w:val="20"/>
                <w:lang w:val="x-none"/>
              </w:rPr>
              <w:t>準</w:t>
            </w:r>
          </w:p>
        </w:tc>
        <w:tc>
          <w:tcPr>
            <w:tcW w:w="6780" w:type="dxa"/>
          </w:tcPr>
          <w:p w14:paraId="0564C217" w14:textId="345A525F" w:rsidR="00CF64C0" w:rsidRPr="00EC429C" w:rsidRDefault="00576CDF">
            <w:pPr>
              <w:pStyle w:val="ListParagraph"/>
              <w:numPr>
                <w:ilvl w:val="0"/>
                <w:numId w:val="7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未來的支付以貨幣形</w:t>
            </w:r>
            <w:r w:rsidRPr="00EC429C">
              <w:rPr>
                <w:rFonts w:ascii="Times New Roman" w:hAnsi="Times New Roman" w:cs="Times New Roman" w:hint="eastAsia"/>
                <w:sz w:val="20"/>
                <w:szCs w:val="20"/>
                <w:bdr w:val="single" w:sz="4" w:space="0" w:color="auto"/>
                <w:lang w:val="x-none"/>
              </w:rPr>
              <w:t>式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表</w:t>
            </w:r>
            <w:r w:rsidRPr="00EC429C">
              <w:rPr>
                <w:rFonts w:ascii="Times New Roman" w:hAnsi="Times New Roman" w:cs="Times New Roman" w:hint="eastAsia"/>
                <w:sz w:val="20"/>
                <w:szCs w:val="20"/>
                <w:bdr w:val="single" w:sz="4" w:space="0" w:color="auto"/>
                <w:lang w:val="x-none"/>
              </w:rPr>
              <w:t>達</w:t>
            </w:r>
          </w:p>
          <w:p w14:paraId="194A9B0B" w14:textId="77777777" w:rsidR="00CF64C0" w:rsidRDefault="00576CDF">
            <w:pPr>
              <w:pStyle w:val="ListParagraph"/>
              <w:numPr>
                <w:ilvl w:val="0"/>
                <w:numId w:val="7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  <w:bdr w:val="single" w:sz="4" w:space="0" w:color="auto"/>
                <w:lang w:val="x-none"/>
              </w:rPr>
              <w:t>分期支付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被容許</w:t>
            </w:r>
          </w:p>
          <w:p w14:paraId="0576A1DC" w14:textId="260DEF95" w:rsidR="00DC3A52" w:rsidRPr="00EC429C" w:rsidRDefault="00DC3A52" w:rsidP="00DC3A52">
            <w:pPr>
              <w:pStyle w:val="ListParagraph"/>
              <w:spacing w:line="276" w:lineRule="auto"/>
              <w:ind w:left="480"/>
              <w:contextualSpacing w:val="0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</w:p>
        </w:tc>
      </w:tr>
    </w:tbl>
    <w:p w14:paraId="3E507729" w14:textId="77777777" w:rsidR="00CF64C0" w:rsidRPr="00EC429C" w:rsidRDefault="00CF64C0" w:rsidP="00CF64C0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FF8383C" w14:textId="77777777" w:rsidR="00CF64C0" w:rsidRPr="00DC3A52" w:rsidRDefault="00CF64C0" w:rsidP="00CF64C0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DC3A52">
        <w:rPr>
          <w:rFonts w:ascii="Times New Roman" w:hAnsi="Times New Roman" w:cs="Times New Roman"/>
          <w:sz w:val="20"/>
          <w:szCs w:val="20"/>
        </w:rPr>
        <w:t>***Reminders:</w:t>
      </w:r>
    </w:p>
    <w:p w14:paraId="4245405C" w14:textId="48044C7E" w:rsidR="00576CDF" w:rsidRPr="00DC3A52" w:rsidRDefault="00576CDF" w:rsidP="00576C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tLeast"/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</w:pPr>
      <w:r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 xml:space="preserve">1. </w:t>
      </w:r>
      <w:r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>通貨膨脹可能會</w:t>
      </w:r>
      <w:r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  <w:lang w:val="x-none"/>
        </w:rPr>
        <w:t>削弱價</w:t>
      </w:r>
      <w:r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>值</w:t>
      </w:r>
      <w:r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  <w:lang w:val="x-none"/>
        </w:rPr>
        <w:t>儲藏的</w:t>
      </w:r>
      <w:r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>功能</w:t>
      </w:r>
    </w:p>
    <w:p w14:paraId="75C2F11F" w14:textId="77777777" w:rsidR="00576CDF" w:rsidRPr="00DC3A52" w:rsidRDefault="00576CDF" w:rsidP="00576C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tLeast"/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</w:pPr>
    </w:p>
    <w:p w14:paraId="52A91B16" w14:textId="4722A0AD" w:rsidR="00576CDF" w:rsidRPr="00DC3A52" w:rsidRDefault="00576CDF" w:rsidP="00576C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tLeast"/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</w:pPr>
      <w:r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 xml:space="preserve">2. </w:t>
      </w:r>
      <w:r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>信用卡和八達通卡是</w:t>
      </w:r>
      <w:r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  <w:lang w:val="x-none"/>
        </w:rPr>
        <w:t>貨幣嗎</w:t>
      </w:r>
      <w:r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>？</w:t>
      </w:r>
    </w:p>
    <w:p w14:paraId="3C80F954" w14:textId="175A3B03" w:rsidR="00576CDF" w:rsidRPr="00DC3A52" w:rsidRDefault="00B8371F" w:rsidP="00576C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tLeast"/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</w:pPr>
      <w:r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  <w:lang w:val="x-none"/>
        </w:rPr>
        <w:t>答案</w:t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 xml:space="preserve">: </w:t>
      </w:r>
      <w:r w:rsidR="001511DC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ab/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>不是，它們只是一種支付方式</w:t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  <w:lang w:val="x-none"/>
        </w:rPr>
        <w:t>，物</w:t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>品的價值和價格不是信用卡或八達通卡</w:t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  <w:lang w:val="x-none"/>
        </w:rPr>
        <w:t>作單位表達</w:t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>。</w:t>
      </w:r>
    </w:p>
    <w:p w14:paraId="3AE9D94B" w14:textId="77777777" w:rsidR="00576CDF" w:rsidRPr="00DC3A52" w:rsidRDefault="00576CDF" w:rsidP="00576C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tLeast"/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</w:pPr>
    </w:p>
    <w:p w14:paraId="3841DA8D" w14:textId="28130ED5" w:rsidR="00576CDF" w:rsidRPr="00DC3A52" w:rsidRDefault="00B8371F" w:rsidP="00B8371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tLeast"/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</w:pPr>
      <w:r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 xml:space="preserve">3. </w:t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  <w:lang w:val="x-none"/>
        </w:rPr>
        <w:t>貨幣必定</w:t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>是法定貨幣嗎？</w:t>
      </w:r>
    </w:p>
    <w:p w14:paraId="516A37ED" w14:textId="7B969CC1" w:rsidR="00576CDF" w:rsidRPr="00DC3A52" w:rsidRDefault="00B8371F" w:rsidP="00576C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tLeast"/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</w:pPr>
      <w:r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  <w:lang w:val="x-none"/>
        </w:rPr>
        <w:t>答案</w:t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 xml:space="preserve">: </w:t>
      </w:r>
      <w:r w:rsidR="001511DC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ab/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>不是，一旦</w:t>
      </w:r>
      <w:r w:rsidR="00F94AE6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  <w:lang w:eastAsia="zh-HK"/>
        </w:rPr>
        <w:t>該</w:t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  <w:lang w:val="x-none"/>
        </w:rPr>
        <w:t>物品</w:t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>被公眾普遍接受，它就是</w:t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  <w:lang w:val="x-none"/>
        </w:rPr>
        <w:t>貨幣，</w:t>
      </w:r>
      <w:r w:rsidR="00F94AE6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  <w:lang w:val="x-none" w:eastAsia="zh-HK"/>
        </w:rPr>
        <w:t>並</w:t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  <w:lang w:val="x-none"/>
        </w:rPr>
        <w:t>不</w:t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>必</w:t>
      </w:r>
      <w:r w:rsidR="00F94AE6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  <w:lang w:eastAsia="zh-HK"/>
        </w:rPr>
        <w:t>需要</w:t>
      </w:r>
      <w:r w:rsidR="00576CDF" w:rsidRPr="00DC3A52">
        <w:rPr>
          <w:rFonts w:ascii="Times New Roman" w:eastAsiaTheme="majorEastAsia" w:hAnsi="Times New Roman" w:cs="Times New Roman"/>
          <w:color w:val="202124"/>
          <w:kern w:val="0"/>
          <w:sz w:val="20"/>
          <w:szCs w:val="20"/>
        </w:rPr>
        <w:t>是法定貨幣。</w:t>
      </w:r>
    </w:p>
    <w:p w14:paraId="78F7BFB3" w14:textId="77777777" w:rsidR="00CF64C0" w:rsidRPr="00EC429C" w:rsidRDefault="00CF64C0" w:rsidP="00CF64C0">
      <w:pPr>
        <w:spacing w:line="276" w:lineRule="auto"/>
        <w:ind w:left="960" w:hanging="960"/>
        <w:rPr>
          <w:rFonts w:ascii="Times New Roman" w:hAnsi="Times New Roman" w:cs="Times New Roman"/>
          <w:sz w:val="20"/>
          <w:szCs w:val="20"/>
        </w:rPr>
      </w:pPr>
    </w:p>
    <w:p w14:paraId="1FD15817" w14:textId="77777777" w:rsidR="009E5479" w:rsidRPr="00EC429C" w:rsidRDefault="009E5479" w:rsidP="00CF64C0">
      <w:pPr>
        <w:spacing w:line="276" w:lineRule="auto"/>
        <w:ind w:left="960" w:hanging="960"/>
        <w:rPr>
          <w:rFonts w:ascii="Times New Roman" w:hAnsi="Times New Roman" w:cs="Times New Roman"/>
          <w:sz w:val="20"/>
          <w:szCs w:val="20"/>
        </w:rPr>
      </w:pPr>
    </w:p>
    <w:p w14:paraId="4E432D68" w14:textId="77777777" w:rsidR="00576CDF" w:rsidRPr="00EC429C" w:rsidRDefault="00576CDF" w:rsidP="00CF64C0">
      <w:pPr>
        <w:spacing w:line="276" w:lineRule="auto"/>
        <w:ind w:left="960" w:hanging="960"/>
        <w:rPr>
          <w:rFonts w:ascii="Times New Roman" w:hAnsi="Times New Roman" w:cs="Times New Roman"/>
          <w:sz w:val="20"/>
          <w:szCs w:val="20"/>
        </w:rPr>
      </w:pPr>
    </w:p>
    <w:p w14:paraId="2444EB46" w14:textId="77777777" w:rsidR="00576CDF" w:rsidRPr="00EC429C" w:rsidRDefault="00576CDF" w:rsidP="00CF64C0">
      <w:pPr>
        <w:spacing w:line="276" w:lineRule="auto"/>
        <w:ind w:left="960" w:hanging="960"/>
        <w:rPr>
          <w:rFonts w:ascii="Times New Roman" w:hAnsi="Times New Roman" w:cs="Times New Roman"/>
          <w:sz w:val="20"/>
          <w:szCs w:val="20"/>
        </w:rPr>
      </w:pPr>
    </w:p>
    <w:p w14:paraId="6FF21C4E" w14:textId="29FACEAE" w:rsidR="007539D9" w:rsidRPr="00EC429C" w:rsidRDefault="00570E4F" w:rsidP="00876507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 w:rsidRPr="00EC429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lastRenderedPageBreak/>
        <w:t xml:space="preserve">17.5 Function of Money </w:t>
      </w:r>
      <w:r w:rsidR="007539D9" w:rsidRPr="00EC429C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Concept Corner: </w:t>
      </w:r>
    </w:p>
    <w:p w14:paraId="3634C863" w14:textId="7076B378" w:rsidR="007539D9" w:rsidRPr="00EC429C" w:rsidRDefault="007539D9" w:rsidP="0026407C">
      <w:pPr>
        <w:widowControl/>
        <w:spacing w:line="276" w:lineRule="auto"/>
        <w:ind w:left="476" w:hangingChars="238" w:hanging="476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1.</w:t>
      </w: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70E4F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Disinflation </w:t>
      </w:r>
      <w:r w:rsidR="00085011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reduce</w:t>
      </w:r>
      <w:r w:rsidR="00570E4F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s</w:t>
      </w:r>
      <w:r w:rsidR="00085011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the function of store of value</w:t>
      </w:r>
      <w:r w:rsidR="00576CDF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br/>
      </w:r>
      <w:r w:rsidR="00576CDF" w:rsidRPr="00EC429C">
        <w:rPr>
          <w:rFonts w:ascii="PMingLiU" w:eastAsia="PMingLiU" w:hAnsi="PMingLiU" w:cs="PMingLiU"/>
          <w:kern w:val="0"/>
          <w:sz w:val="20"/>
          <w:szCs w:val="20"/>
          <w:lang w:val="x-none"/>
        </w:rPr>
        <w:t>通</w:t>
      </w:r>
      <w:r w:rsidR="00E76C9A" w:rsidRPr="00EC429C">
        <w:rPr>
          <w:rFonts w:ascii="PMingLiU" w:eastAsia="PMingLiU" w:hAnsi="PMingLiU" w:cs="PMingLiU"/>
          <w:kern w:val="0"/>
          <w:sz w:val="20"/>
          <w:szCs w:val="20"/>
          <w:lang w:val="x-none"/>
        </w:rPr>
        <w:t>脹</w:t>
      </w:r>
      <w:r w:rsidR="00576CDF" w:rsidRPr="00EC429C">
        <w:rPr>
          <w:rFonts w:ascii="PMingLiU" w:eastAsia="PMingLiU" w:hAnsi="PMingLiU" w:cs="PMingLiU"/>
          <w:kern w:val="0"/>
          <w:sz w:val="20"/>
          <w:szCs w:val="20"/>
          <w:lang w:val="x-none"/>
        </w:rPr>
        <w:t>放緩會削弱價值儲藏的功能</w:t>
      </w:r>
      <w:r w:rsidR="00576CDF" w:rsidRPr="00EC429C">
        <w:rPr>
          <w:rFonts w:ascii="PMingLiU" w:eastAsia="PMingLiU" w:hAnsi="PMingLiU" w:cs="PMingLiU"/>
          <w:kern w:val="0"/>
          <w:sz w:val="20"/>
          <w:szCs w:val="20"/>
        </w:rPr>
        <w:t xml:space="preserve">        </w:t>
      </w:r>
      <w:r w:rsidR="00085011" w:rsidRPr="00EC429C">
        <w:rPr>
          <w:rFonts w:ascii="Times New Roman" w:eastAsia="Times New Roman" w:hAnsi="Times New Roman" w:cs="Times New Roman"/>
          <w:kern w:val="0"/>
          <w:sz w:val="20"/>
          <w:szCs w:val="20"/>
          <w:lang w:val="x-none"/>
        </w:rPr>
        <w:tab/>
      </w:r>
      <w:r w:rsidR="00085011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85011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85011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85011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85011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85011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085011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52F8A8D2" w14:textId="57393B49" w:rsidR="007539D9" w:rsidRPr="00EC429C" w:rsidRDefault="007539D9" w:rsidP="00EC429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EC429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1E0907C5" w14:textId="411B039E" w:rsidR="007539D9" w:rsidRPr="00EC429C" w:rsidRDefault="00085011" w:rsidP="00576CDF">
      <w:pPr>
        <w:spacing w:line="276" w:lineRule="auto"/>
        <w:ind w:left="100" w:hangingChars="50" w:hanging="10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EC429C">
        <w:rPr>
          <w:rFonts w:ascii="Times New Roman" w:hAnsi="Times New Roman" w:cs="Times New Roman"/>
          <w:sz w:val="20"/>
          <w:szCs w:val="20"/>
        </w:rPr>
        <w:t>2.</w:t>
      </w:r>
      <w:r w:rsidR="0026407C">
        <w:rPr>
          <w:rFonts w:ascii="Times New Roman" w:hAnsi="Times New Roman" w:cs="Times New Roman"/>
          <w:sz w:val="20"/>
          <w:szCs w:val="20"/>
        </w:rPr>
        <w:tab/>
      </w:r>
      <w:r w:rsidR="0077580F" w:rsidRPr="00EC429C">
        <w:rPr>
          <w:rFonts w:ascii="Times New Roman" w:hAnsi="Times New Roman" w:cs="Times New Roman"/>
          <w:sz w:val="20"/>
          <w:szCs w:val="20"/>
        </w:rPr>
        <w:t>Money is invented to solve the problem of barter</w:t>
      </w:r>
      <w:r w:rsidR="00576CDF" w:rsidRPr="00EC429C">
        <w:rPr>
          <w:rFonts w:ascii="Times New Roman" w:hAnsi="Times New Roman" w:cs="Times New Roman"/>
          <w:sz w:val="20"/>
          <w:szCs w:val="20"/>
        </w:rPr>
        <w:br/>
        <w:t xml:space="preserve">   </w:t>
      </w:r>
      <w:r w:rsidR="0026407C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="00576CDF" w:rsidRPr="00EC429C">
        <w:rPr>
          <w:rFonts w:ascii="Times New Roman" w:hAnsi="Times New Roman" w:cs="Times New Roman"/>
          <w:sz w:val="20"/>
          <w:szCs w:val="20"/>
          <w:lang w:val="x-none"/>
        </w:rPr>
        <w:t>貨幣是為了解決</w:t>
      </w:r>
      <w:r w:rsidR="00101B7F">
        <w:rPr>
          <w:rFonts w:ascii="Times New Roman" w:hAnsi="Times New Roman" w:cs="Times New Roman" w:hint="eastAsia"/>
          <w:sz w:val="20"/>
          <w:szCs w:val="20"/>
          <w:lang w:val="x-none" w:eastAsia="zh-HK"/>
        </w:rPr>
        <w:t>以物易物</w:t>
      </w:r>
      <w:r w:rsidR="00576CDF" w:rsidRPr="00EC429C">
        <w:rPr>
          <w:rFonts w:ascii="Times New Roman" w:hAnsi="Times New Roman" w:cs="Times New Roman"/>
          <w:sz w:val="20"/>
          <w:szCs w:val="20"/>
          <w:lang w:val="x-none"/>
        </w:rPr>
        <w:t>經濟的問題而被發明的</w:t>
      </w:r>
      <w:r w:rsidR="00576CDF" w:rsidRPr="00EC429C">
        <w:rPr>
          <w:rFonts w:ascii="Times New Roman" w:hAnsi="Times New Roman" w:cs="Times New Roman"/>
          <w:sz w:val="20"/>
          <w:szCs w:val="20"/>
        </w:rPr>
        <w:t xml:space="preserve"> </w:t>
      </w:r>
      <w:r w:rsidR="0077580F" w:rsidRPr="00EC429C">
        <w:rPr>
          <w:rFonts w:ascii="Times New Roman" w:hAnsi="Times New Roman" w:cs="Times New Roman"/>
          <w:sz w:val="20"/>
          <w:szCs w:val="20"/>
          <w:lang w:val="x-none"/>
        </w:rPr>
        <w:t xml:space="preserve"> </w:t>
      </w:r>
      <w:r w:rsidR="0077580F" w:rsidRPr="00EC429C">
        <w:rPr>
          <w:rFonts w:ascii="Times New Roman" w:hAnsi="Times New Roman" w:cs="Times New Roman"/>
          <w:sz w:val="20"/>
          <w:szCs w:val="20"/>
        </w:rPr>
        <w:tab/>
      </w:r>
      <w:proofErr w:type="gramEnd"/>
      <w:r w:rsidR="0077580F" w:rsidRPr="00EC429C">
        <w:rPr>
          <w:rFonts w:ascii="Times New Roman" w:hAnsi="Times New Roman" w:cs="Times New Roman"/>
          <w:sz w:val="20"/>
          <w:szCs w:val="20"/>
        </w:rPr>
        <w:tab/>
      </w:r>
      <w:r w:rsidR="0077580F" w:rsidRPr="00EC429C">
        <w:rPr>
          <w:rFonts w:ascii="Times New Roman" w:hAnsi="Times New Roman" w:cs="Times New Roman"/>
          <w:sz w:val="20"/>
          <w:szCs w:val="20"/>
        </w:rPr>
        <w:tab/>
      </w:r>
      <w:r w:rsidR="0077580F" w:rsidRPr="00EC429C">
        <w:rPr>
          <w:rFonts w:ascii="Times New Roman" w:hAnsi="Times New Roman" w:cs="Times New Roman"/>
          <w:sz w:val="20"/>
          <w:szCs w:val="20"/>
        </w:rPr>
        <w:tab/>
      </w:r>
      <w:r w:rsidR="0077580F" w:rsidRPr="00EC429C">
        <w:rPr>
          <w:rFonts w:ascii="Times New Roman" w:hAnsi="Times New Roman" w:cs="Times New Roman"/>
          <w:sz w:val="20"/>
          <w:szCs w:val="20"/>
        </w:rPr>
        <w:tab/>
      </w:r>
      <w:r w:rsidR="0077580F" w:rsidRPr="00EC429C">
        <w:rPr>
          <w:rFonts w:ascii="Times New Roman" w:hAnsi="Times New Roman" w:cs="Times New Roman"/>
          <w:sz w:val="20"/>
          <w:szCs w:val="20"/>
        </w:rPr>
        <w:tab/>
      </w:r>
      <w:r w:rsidR="0077580F" w:rsidRPr="00EC429C">
        <w:rPr>
          <w:rFonts w:ascii="Times New Roman" w:hAnsi="Times New Roman" w:cs="Times New Roman"/>
          <w:sz w:val="20"/>
          <w:szCs w:val="20"/>
        </w:rPr>
        <w:tab/>
      </w:r>
      <w:r w:rsidR="0077580F" w:rsidRP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77580F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1917426E" w14:textId="49A43217" w:rsidR="0077580F" w:rsidRPr="00EC429C" w:rsidRDefault="0077580F" w:rsidP="00EC429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EC429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6A40963B" w14:textId="073F6985" w:rsidR="0077580F" w:rsidRPr="00EC429C" w:rsidRDefault="0077580F" w:rsidP="0026407C">
      <w:pPr>
        <w:widowControl/>
        <w:spacing w:line="276" w:lineRule="auto"/>
        <w:ind w:left="476" w:hangingChars="238" w:hanging="476"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3.</w:t>
      </w: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3E617B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Inflation may strengthen the function of store of value</w:t>
      </w:r>
      <w:r w:rsidR="003E617B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76CDF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br/>
      </w:r>
      <w:r w:rsidR="00576CDF" w:rsidRPr="00EC429C">
        <w:rPr>
          <w:rFonts w:ascii="PMingLiU" w:eastAsia="PMingLiU" w:hAnsi="PMingLiU" w:cs="PMingLiU"/>
          <w:kern w:val="0"/>
          <w:sz w:val="20"/>
          <w:szCs w:val="20"/>
          <w:lang w:val="x-none"/>
        </w:rPr>
        <w:t>通</w:t>
      </w:r>
      <w:r w:rsidR="00E76C9A" w:rsidRPr="00EC429C">
        <w:rPr>
          <w:rFonts w:ascii="PMingLiU" w:eastAsia="PMingLiU" w:hAnsi="PMingLiU" w:cs="PMingLiU"/>
          <w:kern w:val="0"/>
          <w:sz w:val="20"/>
          <w:szCs w:val="20"/>
          <w:lang w:val="x-none"/>
        </w:rPr>
        <w:t>脹可能增強價值儲藏的功能</w:t>
      </w:r>
      <w:r w:rsidR="00E76C9A" w:rsidRPr="00EC429C">
        <w:rPr>
          <w:rFonts w:ascii="PMingLiU" w:eastAsia="PMingLiU" w:hAnsi="PMingLiU" w:cs="PMingLiU"/>
          <w:kern w:val="0"/>
          <w:sz w:val="20"/>
          <w:szCs w:val="20"/>
        </w:rPr>
        <w:t xml:space="preserve">                    </w:t>
      </w:r>
      <w:r w:rsidR="003E617B" w:rsidRPr="00EC429C">
        <w:rPr>
          <w:rFonts w:ascii="Times New Roman" w:eastAsia="Times New Roman" w:hAnsi="Times New Roman" w:cs="Times New Roman"/>
          <w:kern w:val="0"/>
          <w:sz w:val="20"/>
          <w:szCs w:val="20"/>
          <w:lang w:val="x-none"/>
        </w:rPr>
        <w:tab/>
      </w:r>
      <w:r w:rsidR="003E617B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3E617B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3E617B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3E617B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3E617B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3E617B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3E617B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3E617B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6DBF5FD6" w14:textId="3B227CA4" w:rsidR="003E617B" w:rsidRPr="00EC429C" w:rsidRDefault="003E617B" w:rsidP="00876507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EC429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10C28361" w14:textId="14CFE98C" w:rsidR="003E617B" w:rsidRPr="00EC429C" w:rsidRDefault="003E617B" w:rsidP="00E76C9A">
      <w:pPr>
        <w:spacing w:line="276" w:lineRule="auto"/>
        <w:ind w:left="100" w:hangingChars="50" w:hanging="10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EC429C">
        <w:rPr>
          <w:rFonts w:ascii="Times New Roman" w:hAnsi="Times New Roman" w:cs="Times New Roman"/>
          <w:sz w:val="20"/>
          <w:szCs w:val="20"/>
        </w:rPr>
        <w:t>4.</w:t>
      </w:r>
      <w:r w:rsidRPr="00EC429C">
        <w:rPr>
          <w:rFonts w:ascii="Times New Roman" w:hAnsi="Times New Roman" w:cs="Times New Roman"/>
          <w:sz w:val="20"/>
          <w:szCs w:val="20"/>
        </w:rPr>
        <w:tab/>
        <w:t>Money must be a legal tender</w:t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="00E76C9A" w:rsidRPr="00EC429C">
        <w:rPr>
          <w:rFonts w:ascii="Times New Roman" w:hAnsi="Times New Roman" w:cs="Times New Roman"/>
          <w:sz w:val="20"/>
          <w:szCs w:val="20"/>
        </w:rPr>
        <w:br/>
        <w:t xml:space="preserve">   </w:t>
      </w:r>
      <w:r w:rsidR="0026407C">
        <w:rPr>
          <w:rFonts w:ascii="Times New Roman" w:hAnsi="Times New Roman" w:cs="Times New Roman"/>
          <w:sz w:val="20"/>
          <w:szCs w:val="20"/>
        </w:rPr>
        <w:tab/>
      </w:r>
      <w:r w:rsidR="00E76C9A" w:rsidRPr="00EC429C">
        <w:rPr>
          <w:rFonts w:ascii="Times New Roman" w:hAnsi="Times New Roman" w:cs="Times New Roman"/>
          <w:sz w:val="20"/>
          <w:szCs w:val="20"/>
          <w:lang w:val="x-none"/>
        </w:rPr>
        <w:t>貨幣必定是法定貨幣</w:t>
      </w:r>
      <w:r w:rsidR="00E76C9A" w:rsidRPr="00EC429C">
        <w:rPr>
          <w:rFonts w:ascii="Times New Roman" w:hAnsi="Times New Roman" w:cs="Times New Roman"/>
          <w:sz w:val="20"/>
          <w:szCs w:val="20"/>
        </w:rPr>
        <w:t xml:space="preserve">        </w:t>
      </w:r>
      <w:r w:rsidRPr="00EC429C">
        <w:rPr>
          <w:rFonts w:ascii="Times New Roman" w:hAnsi="Times New Roman" w:cs="Times New Roman"/>
          <w:sz w:val="20"/>
          <w:szCs w:val="20"/>
          <w:lang w:val="x-none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7BE4EFB7" w14:textId="351462B7" w:rsidR="003E617B" w:rsidRPr="00EC429C" w:rsidRDefault="003E617B" w:rsidP="00EC429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EC429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12874B8D" w14:textId="79BD80C5" w:rsidR="003E617B" w:rsidRPr="00EC429C" w:rsidRDefault="003E617B" w:rsidP="0026407C">
      <w:pPr>
        <w:spacing w:line="276" w:lineRule="auto"/>
        <w:ind w:left="476" w:hangingChars="238" w:hanging="476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5.</w:t>
      </w: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Credit cards </w:t>
      </w:r>
      <w:r w:rsidR="00EE2E61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can perform unit of account since the value of goods are in term of credit cards</w:t>
      </w:r>
      <w:r w:rsidR="00E76C9A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br/>
      </w:r>
      <w:r w:rsidR="00E76C9A" w:rsidRPr="00EC429C">
        <w:rPr>
          <w:rFonts w:ascii="PMingLiU" w:eastAsia="PMingLiU" w:hAnsi="PMingLiU" w:cs="PMingLiU"/>
          <w:kern w:val="0"/>
          <w:sz w:val="20"/>
          <w:szCs w:val="20"/>
          <w:lang w:val="x-none"/>
        </w:rPr>
        <w:t>信用卡可發揮</w:t>
      </w:r>
      <w:r w:rsidR="00DC3A52" w:rsidRPr="00DC3A52">
        <w:rPr>
          <w:rFonts w:ascii="PMingLiU" w:eastAsia="PMingLiU" w:hAnsi="PMingLiU" w:cs="PMingLiU" w:hint="eastAsia"/>
          <w:kern w:val="0"/>
          <w:sz w:val="20"/>
          <w:szCs w:val="20"/>
          <w:lang w:val="x-none"/>
        </w:rPr>
        <w:t>記帳</w:t>
      </w:r>
      <w:r w:rsidR="00E76C9A" w:rsidRPr="00EC429C">
        <w:rPr>
          <w:rFonts w:ascii="PMingLiU" w:eastAsia="PMingLiU" w:hAnsi="PMingLiU" w:cs="PMingLiU"/>
          <w:kern w:val="0"/>
          <w:sz w:val="20"/>
          <w:szCs w:val="20"/>
          <w:lang w:val="x-none"/>
        </w:rPr>
        <w:t>單位的功能，因為物品的價值是以信用卡表達的</w:t>
      </w:r>
      <w:r w:rsidR="00E76C9A" w:rsidRPr="00EC429C">
        <w:rPr>
          <w:rFonts w:ascii="PMingLiU" w:eastAsia="PMingLiU" w:hAnsi="PMingLiU" w:cs="PMingLiU"/>
          <w:kern w:val="0"/>
          <w:sz w:val="20"/>
          <w:szCs w:val="20"/>
        </w:rPr>
        <w:t xml:space="preserve">             </w:t>
      </w:r>
      <w:r w:rsidR="00EC429C">
        <w:rPr>
          <w:rFonts w:ascii="PMingLiU" w:eastAsia="PMingLiU" w:hAnsi="PMingLiU" w:cs="PMingLiU"/>
          <w:kern w:val="0"/>
          <w:sz w:val="20"/>
          <w:szCs w:val="20"/>
        </w:rPr>
        <w:tab/>
      </w:r>
      <w:r w:rsidR="00EC429C">
        <w:rPr>
          <w:rFonts w:ascii="PMingLiU" w:eastAsia="PMingLiU" w:hAnsi="PMingLiU" w:cs="PMingLiU"/>
          <w:kern w:val="0"/>
          <w:sz w:val="20"/>
          <w:szCs w:val="20"/>
        </w:rPr>
        <w:tab/>
      </w:r>
      <w:r w:rsidR="00EC429C">
        <w:rPr>
          <w:rFonts w:ascii="PMingLiU" w:eastAsia="PMingLiU" w:hAnsi="PMingLiU" w:cs="PMingLiU"/>
          <w:kern w:val="0"/>
          <w:sz w:val="20"/>
          <w:szCs w:val="20"/>
        </w:rPr>
        <w:tab/>
      </w:r>
      <w:r w:rsidR="00EC429C">
        <w:rPr>
          <w:rFonts w:ascii="PMingLiU" w:eastAsia="PMingLiU" w:hAnsi="PMingLiU" w:cs="PMingLiU"/>
          <w:kern w:val="0"/>
          <w:sz w:val="20"/>
          <w:szCs w:val="20"/>
        </w:rPr>
        <w:tab/>
      </w:r>
      <w:r w:rsidR="00E76C9A" w:rsidRPr="00EC429C">
        <w:rPr>
          <w:rFonts w:ascii="PMingLiU" w:eastAsia="PMingLiU" w:hAnsi="PMingLiU" w:cs="PMingLiU"/>
          <w:kern w:val="0"/>
          <w:sz w:val="20"/>
          <w:szCs w:val="20"/>
        </w:rPr>
        <w:t xml:space="preserve"> </w:t>
      </w:r>
      <w:r w:rsidRPr="00EC429C">
        <w:rPr>
          <w:rFonts w:ascii="Times New Roman" w:eastAsia="Times New Roman" w:hAnsi="Times New Roman" w:cs="Times New Roman"/>
          <w:kern w:val="0"/>
          <w:sz w:val="20"/>
          <w:szCs w:val="20"/>
          <w:lang w:val="x-none"/>
        </w:rPr>
        <w:tab/>
      </w: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64E17733" w14:textId="6A1BD6BA" w:rsidR="003E617B" w:rsidRPr="00EC429C" w:rsidRDefault="003E617B" w:rsidP="00EC429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EC429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1BD9127" w14:textId="32795379" w:rsidR="003E617B" w:rsidRPr="00EC429C" w:rsidRDefault="003E617B" w:rsidP="0026407C">
      <w:pPr>
        <w:spacing w:line="276" w:lineRule="auto"/>
        <w:ind w:left="476" w:hangingChars="238" w:hanging="476"/>
        <w:rPr>
          <w:rFonts w:ascii="Times New Roman" w:hAnsi="Times New Roman" w:cs="Times New Roman"/>
          <w:sz w:val="20"/>
          <w:szCs w:val="20"/>
        </w:rPr>
      </w:pPr>
      <w:r w:rsidRPr="00EC429C">
        <w:rPr>
          <w:rFonts w:ascii="Times New Roman" w:hAnsi="Times New Roman" w:cs="Times New Roman"/>
          <w:sz w:val="20"/>
          <w:szCs w:val="20"/>
        </w:rPr>
        <w:t>6.</w:t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="0026407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>Standard of deferred payment is illustrated when future payment is in terms of that good</w:t>
      </w:r>
      <w:r w:rsidR="00E76C9A" w:rsidRPr="00EC429C">
        <w:rPr>
          <w:rFonts w:ascii="Times New Roman" w:hAnsi="Times New Roman" w:cs="Times New Roman"/>
          <w:sz w:val="20"/>
          <w:szCs w:val="20"/>
        </w:rPr>
        <w:br/>
      </w:r>
      <w:r w:rsidR="00E76C9A" w:rsidRPr="00EC429C">
        <w:rPr>
          <w:rFonts w:ascii="Times New Roman" w:hAnsi="Times New Roman" w:cs="Times New Roman"/>
          <w:sz w:val="20"/>
          <w:szCs w:val="20"/>
          <w:lang w:val="x-none"/>
        </w:rPr>
        <w:t>當未來的支付是以該物品作單位表達，便展</w:t>
      </w:r>
      <w:r w:rsidR="00E76C9A" w:rsidRPr="00EC429C">
        <w:rPr>
          <w:rFonts w:ascii="Times New Roman" w:hAnsi="Times New Roman" w:cs="Times New Roman" w:hint="eastAsia"/>
          <w:sz w:val="20"/>
          <w:szCs w:val="20"/>
          <w:lang w:val="x-none"/>
        </w:rPr>
        <w:t>示出</w:t>
      </w:r>
      <w:r w:rsidR="00101B7F">
        <w:rPr>
          <w:rFonts w:ascii="Times New Roman" w:hAnsi="Times New Roman" w:cs="Times New Roman" w:hint="eastAsia"/>
          <w:sz w:val="20"/>
          <w:szCs w:val="20"/>
          <w:lang w:val="x-none" w:eastAsia="zh-HK"/>
        </w:rPr>
        <w:t>延期</w:t>
      </w:r>
      <w:r w:rsidR="00E76C9A" w:rsidRPr="00EC429C">
        <w:rPr>
          <w:rFonts w:ascii="Times New Roman" w:hAnsi="Times New Roman" w:cs="Times New Roman"/>
          <w:sz w:val="20"/>
          <w:szCs w:val="20"/>
          <w:lang w:val="x-none"/>
        </w:rPr>
        <w:t>支付的標準之功能</w:t>
      </w:r>
      <w:r w:rsidRPr="00EC429C">
        <w:rPr>
          <w:rFonts w:ascii="Times New Roman" w:hAnsi="Times New Roman" w:cs="Times New Roman"/>
          <w:sz w:val="20"/>
          <w:szCs w:val="20"/>
          <w:lang w:val="x-none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="00E76C9A" w:rsidRPr="00EC429C">
        <w:rPr>
          <w:rFonts w:ascii="Times New Roman" w:hAnsi="Times New Roman" w:cs="Times New Roman"/>
          <w:sz w:val="20"/>
          <w:szCs w:val="20"/>
        </w:rPr>
        <w:t xml:space="preserve">       </w:t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700005D5" w14:textId="49098C04" w:rsidR="003E617B" w:rsidRPr="00EC429C" w:rsidRDefault="003E617B" w:rsidP="00EC429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EC429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2F57FED1" w14:textId="5547F721" w:rsidR="003E617B" w:rsidRPr="00EC429C" w:rsidRDefault="003E617B" w:rsidP="0026407C">
      <w:pPr>
        <w:spacing w:line="276" w:lineRule="auto"/>
        <w:ind w:left="476" w:hangingChars="238" w:hanging="476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EC429C">
        <w:rPr>
          <w:rFonts w:ascii="Times New Roman" w:hAnsi="Times New Roman" w:cs="Times New Roman"/>
          <w:sz w:val="20"/>
          <w:szCs w:val="20"/>
        </w:rPr>
        <w:t>7.</w:t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="0026407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>Money must be authorized by banks</w:t>
      </w:r>
      <w:r w:rsidR="00EE2E61" w:rsidRPr="00EC429C">
        <w:rPr>
          <w:rFonts w:ascii="Times New Roman" w:hAnsi="Times New Roman" w:cs="Times New Roman"/>
          <w:sz w:val="20"/>
          <w:szCs w:val="20"/>
        </w:rPr>
        <w:t xml:space="preserve"> or government</w:t>
      </w:r>
      <w:r w:rsidR="00E76C9A" w:rsidRPr="00EC429C">
        <w:rPr>
          <w:rFonts w:ascii="Times New Roman" w:hAnsi="Times New Roman" w:cs="Times New Roman"/>
          <w:sz w:val="20"/>
          <w:szCs w:val="20"/>
        </w:rPr>
        <w:br/>
      </w:r>
      <w:r w:rsidR="00E76C9A" w:rsidRPr="00EC429C">
        <w:rPr>
          <w:rFonts w:ascii="Times New Roman" w:hAnsi="Times New Roman" w:cs="Times New Roman"/>
          <w:sz w:val="20"/>
          <w:szCs w:val="20"/>
          <w:lang w:val="x-none"/>
        </w:rPr>
        <w:t>貨幣必定由銀行或政府授予</w:t>
      </w:r>
      <w:r w:rsidR="00EE2E61" w:rsidRPr="00EC429C">
        <w:rPr>
          <w:rFonts w:ascii="Times New Roman" w:hAnsi="Times New Roman" w:cs="Times New Roman"/>
          <w:sz w:val="20"/>
          <w:szCs w:val="20"/>
          <w:lang w:val="x-none"/>
        </w:rPr>
        <w:t xml:space="preserve"> </w:t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="00E76C9A" w:rsidRPr="00EC429C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5056DC8D" w14:textId="0E4D4541" w:rsidR="003E617B" w:rsidRPr="00EC429C" w:rsidRDefault="003E617B" w:rsidP="00EC429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EC429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11B72FB4" w14:textId="044202D5" w:rsidR="003E617B" w:rsidRPr="00EC429C" w:rsidRDefault="003E617B" w:rsidP="0026407C">
      <w:pPr>
        <w:spacing w:line="276" w:lineRule="auto"/>
        <w:ind w:left="476" w:hangingChars="238" w:hanging="476"/>
        <w:rPr>
          <w:rFonts w:ascii="Times New Roman" w:hAnsi="Times New Roman" w:cs="Times New Roman"/>
          <w:sz w:val="20"/>
          <w:szCs w:val="20"/>
        </w:rPr>
      </w:pPr>
      <w:r w:rsidRPr="00EC429C">
        <w:rPr>
          <w:rFonts w:ascii="Times New Roman" w:hAnsi="Times New Roman" w:cs="Times New Roman"/>
          <w:sz w:val="20"/>
          <w:szCs w:val="20"/>
        </w:rPr>
        <w:t>8.</w:t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="0026407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>A bottle of tea is listed at $10, the function of unit of account is illustrated</w:t>
      </w:r>
      <w:r w:rsidR="00E76C9A" w:rsidRPr="00EC429C">
        <w:rPr>
          <w:rFonts w:ascii="Times New Roman" w:hAnsi="Times New Roman" w:cs="Times New Roman"/>
          <w:sz w:val="20"/>
          <w:szCs w:val="20"/>
        </w:rPr>
        <w:br/>
      </w:r>
      <w:r w:rsidR="00101B7F">
        <w:rPr>
          <w:rFonts w:ascii="Times New Roman" w:hAnsi="Times New Roman" w:cs="Times New Roman" w:hint="eastAsia"/>
          <w:sz w:val="20"/>
          <w:szCs w:val="20"/>
          <w:lang w:val="x-none" w:eastAsia="zh-HK"/>
        </w:rPr>
        <w:t>餐廳的</w:t>
      </w:r>
      <w:r w:rsidR="00E76C9A" w:rsidRPr="00EC429C">
        <w:rPr>
          <w:rFonts w:ascii="Times New Roman" w:hAnsi="Times New Roman" w:cs="Times New Roman"/>
          <w:sz w:val="20"/>
          <w:szCs w:val="20"/>
          <w:lang w:val="x-none"/>
        </w:rPr>
        <w:t>一樽茶售價</w:t>
      </w:r>
      <w:r w:rsidR="00E76C9A" w:rsidRPr="00EC429C">
        <w:rPr>
          <w:rFonts w:ascii="Times New Roman" w:hAnsi="Times New Roman" w:cs="Times New Roman"/>
          <w:sz w:val="20"/>
          <w:szCs w:val="20"/>
          <w:lang w:val="x-none"/>
        </w:rPr>
        <w:t>$10</w:t>
      </w:r>
      <w:r w:rsidR="00E76C9A" w:rsidRPr="00EC429C">
        <w:rPr>
          <w:rFonts w:ascii="Times New Roman" w:hAnsi="Times New Roman" w:cs="Times New Roman" w:hint="eastAsia"/>
          <w:sz w:val="20"/>
          <w:szCs w:val="20"/>
          <w:lang w:val="x-none"/>
        </w:rPr>
        <w:t>，</w:t>
      </w:r>
      <w:r w:rsidR="00101B7F">
        <w:rPr>
          <w:rFonts w:ascii="Times New Roman" w:hAnsi="Times New Roman" w:cs="Times New Roman" w:hint="eastAsia"/>
          <w:sz w:val="20"/>
          <w:szCs w:val="20"/>
          <w:lang w:val="x-none" w:eastAsia="zh-HK"/>
        </w:rPr>
        <w:t>這</w:t>
      </w:r>
      <w:r w:rsidR="00E76C9A" w:rsidRPr="00EC429C">
        <w:rPr>
          <w:rFonts w:ascii="Times New Roman" w:hAnsi="Times New Roman" w:cs="Times New Roman"/>
          <w:sz w:val="20"/>
          <w:szCs w:val="20"/>
          <w:lang w:val="x-none"/>
        </w:rPr>
        <w:t>展示出</w:t>
      </w:r>
      <w:r w:rsidR="00101B7F">
        <w:rPr>
          <w:rFonts w:ascii="Times New Roman" w:hAnsi="Times New Roman" w:cs="Times New Roman" w:hint="eastAsia"/>
          <w:sz w:val="20"/>
          <w:szCs w:val="20"/>
          <w:lang w:val="x-none" w:eastAsia="zh-HK"/>
        </w:rPr>
        <w:t>記帳</w:t>
      </w:r>
      <w:r w:rsidR="00E76C9A" w:rsidRPr="00EC429C">
        <w:rPr>
          <w:rFonts w:ascii="Times New Roman" w:hAnsi="Times New Roman" w:cs="Times New Roman"/>
          <w:sz w:val="20"/>
          <w:szCs w:val="20"/>
          <w:lang w:val="x-none"/>
        </w:rPr>
        <w:t>單位的功能</w:t>
      </w:r>
      <w:r w:rsidRPr="00EC429C">
        <w:rPr>
          <w:rFonts w:ascii="Times New Roman" w:hAnsi="Times New Roman" w:cs="Times New Roman"/>
          <w:sz w:val="20"/>
          <w:szCs w:val="20"/>
          <w:lang w:val="x-none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="00E76C9A" w:rsidRPr="00EC429C">
        <w:rPr>
          <w:rFonts w:ascii="Times New Roman" w:hAnsi="Times New Roman" w:cs="Times New Roman"/>
          <w:sz w:val="20"/>
          <w:szCs w:val="20"/>
        </w:rPr>
        <w:t xml:space="preserve">                    </w:t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14E58AF8" w14:textId="4566933F" w:rsidR="003E617B" w:rsidRPr="00EC429C" w:rsidRDefault="003E617B" w:rsidP="00EC429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EC429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2EBC0C11" w14:textId="2B42F085" w:rsidR="003E617B" w:rsidRPr="00EC429C" w:rsidRDefault="003E617B" w:rsidP="0026407C">
      <w:pPr>
        <w:spacing w:line="276" w:lineRule="auto"/>
        <w:ind w:left="476" w:hangingChars="238" w:hanging="476"/>
        <w:rPr>
          <w:rFonts w:ascii="Times New Roman" w:hAnsi="Times New Roman" w:cs="Times New Roman"/>
          <w:sz w:val="20"/>
          <w:szCs w:val="20"/>
        </w:rPr>
      </w:pPr>
      <w:r w:rsidRPr="00EC429C">
        <w:rPr>
          <w:rFonts w:ascii="Times New Roman" w:hAnsi="Times New Roman" w:cs="Times New Roman"/>
          <w:sz w:val="20"/>
          <w:szCs w:val="20"/>
        </w:rPr>
        <w:t>9.</w:t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="0026407C">
        <w:rPr>
          <w:rFonts w:ascii="Times New Roman" w:hAnsi="Times New Roman" w:cs="Times New Roman"/>
          <w:sz w:val="20"/>
          <w:szCs w:val="20"/>
        </w:rPr>
        <w:tab/>
      </w:r>
      <w:r w:rsidR="00EE2E61" w:rsidRPr="00EC429C">
        <w:rPr>
          <w:rFonts w:ascii="Times New Roman" w:hAnsi="Times New Roman" w:cs="Times New Roman"/>
          <w:sz w:val="20"/>
          <w:szCs w:val="20"/>
        </w:rPr>
        <w:t>Being heterogeneous</w:t>
      </w:r>
      <w:r w:rsidRPr="00EC429C">
        <w:rPr>
          <w:rFonts w:ascii="Times New Roman" w:hAnsi="Times New Roman" w:cs="Times New Roman"/>
          <w:sz w:val="20"/>
          <w:szCs w:val="20"/>
        </w:rPr>
        <w:t xml:space="preserve"> is one of the requirements to fulfill the function of unit of account</w:t>
      </w:r>
      <w:r w:rsidR="00E76C9A" w:rsidRPr="00EC429C">
        <w:rPr>
          <w:rFonts w:ascii="Times New Roman" w:hAnsi="Times New Roman" w:cs="Times New Roman"/>
          <w:sz w:val="20"/>
          <w:szCs w:val="20"/>
        </w:rPr>
        <w:br/>
      </w:r>
      <w:r w:rsidR="00E76C9A" w:rsidRPr="00EC429C">
        <w:rPr>
          <w:rFonts w:ascii="Times New Roman" w:hAnsi="Times New Roman" w:cs="Times New Roman"/>
          <w:sz w:val="20"/>
          <w:szCs w:val="20"/>
          <w:lang w:val="x-none"/>
        </w:rPr>
        <w:t>異質性是滿</w:t>
      </w:r>
      <w:r w:rsidR="00E76C9A" w:rsidRPr="00EC429C">
        <w:rPr>
          <w:rFonts w:ascii="Times New Roman" w:hAnsi="Times New Roman" w:cs="Times New Roman" w:hint="eastAsia"/>
          <w:sz w:val="20"/>
          <w:szCs w:val="20"/>
          <w:lang w:val="x-none"/>
        </w:rPr>
        <w:t>足</w:t>
      </w:r>
      <w:r w:rsidR="00DC3A52">
        <w:rPr>
          <w:rFonts w:ascii="Times New Roman" w:hAnsi="Times New Roman" w:cs="Times New Roman" w:hint="eastAsia"/>
          <w:sz w:val="20"/>
          <w:szCs w:val="20"/>
          <w:lang w:val="x-none" w:eastAsia="zh-HK"/>
        </w:rPr>
        <w:t>記帳</w:t>
      </w:r>
      <w:r w:rsidR="00E76C9A" w:rsidRPr="00EC429C">
        <w:rPr>
          <w:rFonts w:ascii="Times New Roman" w:hAnsi="Times New Roman" w:cs="Times New Roman"/>
          <w:sz w:val="20"/>
          <w:szCs w:val="20"/>
          <w:lang w:val="x-none"/>
        </w:rPr>
        <w:t>單位的功能之其中一項要求</w:t>
      </w:r>
      <w:r w:rsidR="00E76C9A" w:rsidRPr="00EC429C"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  <w:r w:rsidRPr="00EC429C">
        <w:rPr>
          <w:rFonts w:ascii="Times New Roman" w:hAnsi="Times New Roman" w:cs="Times New Roman"/>
          <w:sz w:val="20"/>
          <w:szCs w:val="20"/>
          <w:lang w:val="x-none"/>
        </w:rPr>
        <w:tab/>
      </w:r>
      <w:r w:rsidRP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2BD6D97A" w14:textId="0B2BC06A" w:rsidR="003E617B" w:rsidRPr="00EC429C" w:rsidRDefault="003E617B" w:rsidP="00EC429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EC429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34E48D9" w14:textId="26BFB5A3" w:rsidR="003E617B" w:rsidRPr="00EC429C" w:rsidRDefault="003E617B" w:rsidP="0026407C">
      <w:pPr>
        <w:spacing w:line="276" w:lineRule="auto"/>
        <w:ind w:left="476" w:hangingChars="238" w:hanging="476"/>
        <w:rPr>
          <w:rFonts w:ascii="Times New Roman" w:hAnsi="Times New Roman" w:cs="Times New Roman"/>
          <w:sz w:val="20"/>
          <w:szCs w:val="20"/>
        </w:rPr>
      </w:pPr>
      <w:r w:rsidRPr="00EC429C">
        <w:rPr>
          <w:rFonts w:ascii="Times New Roman" w:hAnsi="Times New Roman" w:cs="Times New Roman"/>
          <w:sz w:val="20"/>
          <w:szCs w:val="20"/>
        </w:rPr>
        <w:t>10.</w:t>
      </w:r>
      <w:r w:rsidR="00E77548" w:rsidRPr="00EC429C">
        <w:rPr>
          <w:rFonts w:ascii="Times New Roman" w:hAnsi="Times New Roman" w:cs="Times New Roman"/>
          <w:sz w:val="20"/>
          <w:szCs w:val="20"/>
        </w:rPr>
        <w:tab/>
      </w:r>
      <w:r w:rsidR="0026407C">
        <w:rPr>
          <w:rFonts w:ascii="Times New Roman" w:hAnsi="Times New Roman" w:cs="Times New Roman"/>
          <w:sz w:val="20"/>
          <w:szCs w:val="20"/>
        </w:rPr>
        <w:tab/>
      </w:r>
      <w:r w:rsidR="00E77548" w:rsidRPr="00EC429C">
        <w:rPr>
          <w:rFonts w:ascii="Times New Roman" w:hAnsi="Times New Roman" w:cs="Times New Roman"/>
          <w:sz w:val="20"/>
          <w:szCs w:val="20"/>
        </w:rPr>
        <w:t>If the product is not generally accepted, it may still be money</w:t>
      </w:r>
      <w:r w:rsidR="00E76C9A" w:rsidRPr="00EC429C">
        <w:rPr>
          <w:rFonts w:ascii="Times New Roman" w:hAnsi="Times New Roman" w:cs="Times New Roman"/>
          <w:sz w:val="20"/>
          <w:szCs w:val="20"/>
        </w:rPr>
        <w:br/>
      </w:r>
      <w:r w:rsidR="00E76C9A" w:rsidRPr="00EC429C">
        <w:rPr>
          <w:rFonts w:ascii="Times New Roman" w:hAnsi="Times New Roman" w:cs="Times New Roman"/>
          <w:sz w:val="20"/>
          <w:szCs w:val="20"/>
          <w:lang w:val="x-none"/>
        </w:rPr>
        <w:t>如物品並非被普</w:t>
      </w:r>
      <w:r w:rsidR="00E76C9A" w:rsidRPr="00EC429C">
        <w:rPr>
          <w:rFonts w:ascii="Times New Roman" w:hAnsi="Times New Roman" w:cs="Times New Roman" w:hint="eastAsia"/>
          <w:sz w:val="20"/>
          <w:szCs w:val="20"/>
          <w:lang w:val="x-none"/>
        </w:rPr>
        <w:t>遍</w:t>
      </w:r>
      <w:r w:rsidR="00E76C9A" w:rsidRPr="00EC429C">
        <w:rPr>
          <w:rFonts w:ascii="Times New Roman" w:hAnsi="Times New Roman" w:cs="Times New Roman"/>
          <w:sz w:val="20"/>
          <w:szCs w:val="20"/>
          <w:lang w:val="x-none"/>
        </w:rPr>
        <w:t>接受，它仍有可能是貨幣</w:t>
      </w:r>
      <w:r w:rsidR="00E76C9A" w:rsidRPr="00EC429C">
        <w:rPr>
          <w:rFonts w:ascii="Times New Roman" w:hAnsi="Times New Roman" w:cs="Times New Roman"/>
          <w:sz w:val="20"/>
          <w:szCs w:val="20"/>
        </w:rPr>
        <w:t xml:space="preserve">         </w:t>
      </w:r>
      <w:r w:rsidR="00E77548" w:rsidRPr="00EC429C">
        <w:rPr>
          <w:rFonts w:ascii="Times New Roman" w:hAnsi="Times New Roman" w:cs="Times New Roman"/>
          <w:sz w:val="20"/>
          <w:szCs w:val="20"/>
          <w:lang w:val="x-none"/>
        </w:rPr>
        <w:t xml:space="preserve"> </w:t>
      </w:r>
      <w:r w:rsidR="00E77548" w:rsidRPr="00EC429C">
        <w:rPr>
          <w:rFonts w:ascii="Times New Roman" w:hAnsi="Times New Roman" w:cs="Times New Roman"/>
          <w:sz w:val="20"/>
          <w:szCs w:val="20"/>
        </w:rPr>
        <w:tab/>
      </w:r>
      <w:r w:rsidR="00E77548" w:rsidRPr="00EC429C">
        <w:rPr>
          <w:rFonts w:ascii="Times New Roman" w:hAnsi="Times New Roman" w:cs="Times New Roman"/>
          <w:sz w:val="20"/>
          <w:szCs w:val="20"/>
        </w:rPr>
        <w:tab/>
      </w:r>
      <w:r w:rsidR="00E77548" w:rsidRPr="00EC429C">
        <w:rPr>
          <w:rFonts w:ascii="Times New Roman" w:hAnsi="Times New Roman" w:cs="Times New Roman"/>
          <w:sz w:val="20"/>
          <w:szCs w:val="20"/>
        </w:rPr>
        <w:tab/>
      </w:r>
      <w:r w:rsidR="00E77548" w:rsidRPr="00EC429C">
        <w:rPr>
          <w:rFonts w:ascii="Times New Roman" w:hAnsi="Times New Roman" w:cs="Times New Roman"/>
          <w:sz w:val="20"/>
          <w:szCs w:val="20"/>
        </w:rPr>
        <w:tab/>
      </w:r>
      <w:r w:rsidR="00E77548" w:rsidRPr="00EC429C">
        <w:rPr>
          <w:rFonts w:ascii="Times New Roman" w:hAnsi="Times New Roman" w:cs="Times New Roman"/>
          <w:sz w:val="20"/>
          <w:szCs w:val="20"/>
        </w:rPr>
        <w:tab/>
      </w:r>
      <w:r w:rsidR="00E77548" w:rsidRPr="00EC429C">
        <w:rPr>
          <w:rFonts w:ascii="Times New Roman" w:hAnsi="Times New Roman" w:cs="Times New Roman"/>
          <w:sz w:val="20"/>
          <w:szCs w:val="20"/>
        </w:rPr>
        <w:tab/>
      </w:r>
      <w:r w:rsidR="00E77548" w:rsidRP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C429C">
        <w:rPr>
          <w:rFonts w:ascii="Times New Roman" w:hAnsi="Times New Roman" w:cs="Times New Roman"/>
          <w:sz w:val="20"/>
          <w:szCs w:val="20"/>
        </w:rPr>
        <w:tab/>
      </w:r>
      <w:r w:rsidR="00E77548" w:rsidRPr="00EC429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0590618E" w14:textId="288164E5" w:rsidR="00E76C9A" w:rsidRPr="00EC429C" w:rsidRDefault="00E77548" w:rsidP="00EC429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EC429C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C55BAB8" w14:textId="77777777" w:rsidR="00EE2E61" w:rsidRPr="00EC429C" w:rsidRDefault="00EE2E61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17FE0AA8" w14:textId="31FC3617" w:rsidR="007539D9" w:rsidRDefault="00EE2E61" w:rsidP="0026407C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EC429C">
        <w:rPr>
          <w:rFonts w:ascii="Times New Roman" w:hAnsi="Times New Roman" w:cs="Times New Roman"/>
          <w:sz w:val="16"/>
          <w:szCs w:val="16"/>
        </w:rPr>
        <w:t xml:space="preserve">ANS: </w:t>
      </w:r>
      <w:r w:rsidR="00085011" w:rsidRPr="00EC429C">
        <w:rPr>
          <w:rFonts w:ascii="Times New Roman" w:hAnsi="Times New Roman" w:cs="Times New Roman"/>
          <w:sz w:val="16"/>
          <w:szCs w:val="16"/>
        </w:rPr>
        <w:t>T</w:t>
      </w:r>
      <w:r w:rsidR="003E617B" w:rsidRPr="00EC429C">
        <w:rPr>
          <w:rFonts w:ascii="Times New Roman" w:hAnsi="Times New Roman" w:cs="Times New Roman"/>
          <w:sz w:val="16"/>
          <w:szCs w:val="16"/>
        </w:rPr>
        <w:t>TFFF TFTF</w:t>
      </w:r>
      <w:r w:rsidR="00E77548" w:rsidRPr="00EC429C">
        <w:rPr>
          <w:rFonts w:ascii="Times New Roman" w:hAnsi="Times New Roman" w:cs="Times New Roman"/>
          <w:sz w:val="16"/>
          <w:szCs w:val="16"/>
        </w:rPr>
        <w:t>F</w:t>
      </w:r>
      <w:r w:rsidR="00765C93" w:rsidRPr="00EC429C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14D1E0FE" w14:textId="52B12326" w:rsidR="00D40633" w:rsidRDefault="00D40633">
      <w:pPr>
        <w:widowControl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lastRenderedPageBreak/>
        <w:br w:type="page"/>
      </w:r>
    </w:p>
    <w:p w14:paraId="6CC79A0B" w14:textId="5D5F08CC" w:rsidR="00084F2F" w:rsidRPr="00EC429C" w:rsidRDefault="00084F2F" w:rsidP="00286AD0">
      <w:pPr>
        <w:widowControl/>
        <w:spacing w:line="360" w:lineRule="auto"/>
        <w:rPr>
          <w:rFonts w:ascii="Times New Roman" w:hAnsi="Times New Roman" w:cs="Times New Roman"/>
          <w:b/>
          <w:u w:val="single"/>
          <w:lang w:val="x-none"/>
        </w:rPr>
      </w:pPr>
      <w:r w:rsidRPr="00EC429C">
        <w:rPr>
          <w:rFonts w:ascii="Times New Roman" w:hAnsi="Times New Roman" w:cs="Times New Roman"/>
          <w:b/>
          <w:u w:val="single"/>
        </w:rPr>
        <w:lastRenderedPageBreak/>
        <w:t>17.</w:t>
      </w:r>
      <w:r w:rsidR="004209F1" w:rsidRPr="00EC429C">
        <w:rPr>
          <w:rFonts w:ascii="Times New Roman" w:hAnsi="Times New Roman" w:cs="Times New Roman"/>
          <w:b/>
          <w:u w:val="single"/>
        </w:rPr>
        <w:t>6</w:t>
      </w:r>
      <w:r w:rsidRPr="00EC429C">
        <w:rPr>
          <w:rFonts w:ascii="Times New Roman" w:hAnsi="Times New Roman" w:cs="Times New Roman"/>
          <w:b/>
          <w:u w:val="single"/>
        </w:rPr>
        <w:tab/>
        <w:t>Benefits of using Money</w:t>
      </w:r>
      <w:r w:rsidR="00E76C9A" w:rsidRPr="00EC429C">
        <w:rPr>
          <w:rFonts w:ascii="Times New Roman" w:hAnsi="Times New Roman" w:cs="Times New Roman"/>
          <w:b/>
          <w:u w:val="single"/>
          <w:lang w:val="x-none"/>
        </w:rPr>
        <w:t>使用貨幣的好處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E76C9A" w:rsidRPr="00EC429C" w14:paraId="130A725F" w14:textId="77777777" w:rsidTr="009E5479">
        <w:tc>
          <w:tcPr>
            <w:tcW w:w="5225" w:type="dxa"/>
          </w:tcPr>
          <w:p w14:paraId="76977490" w14:textId="77777777" w:rsidR="00E76C9A" w:rsidRPr="00EC429C" w:rsidRDefault="00E76C9A" w:rsidP="00ED1463">
            <w:pPr>
              <w:pStyle w:val="ListParagraph"/>
              <w:numPr>
                <w:ilvl w:val="0"/>
                <w:numId w:val="8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EC429C">
              <w:rPr>
                <w:rFonts w:ascii="Times New Roman" w:hAnsi="Times New Roman" w:cs="Times New Roman" w:hint="eastAsia"/>
                <w:sz w:val="20"/>
                <w:szCs w:val="20"/>
                <w:u w:val="single"/>
              </w:rPr>
              <w:t>V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olume of transaction increase</w:t>
            </w:r>
          </w:p>
          <w:p w14:paraId="2B5FA03D" w14:textId="64379150" w:rsidR="00E76C9A" w:rsidRPr="00EC429C" w:rsidRDefault="00E76C9A" w:rsidP="00ED146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</w:rPr>
              <w:t>No need double coincidence of want</w:t>
            </w:r>
          </w:p>
          <w:p w14:paraId="0E931B9B" w14:textId="090B768F" w:rsidR="00E76C9A" w:rsidRPr="00EC429C" w:rsidRDefault="00E76C9A" w:rsidP="00ED146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</w:rPr>
              <w:t>Buyers and sellers are easier to find their trading partner</w:t>
            </w:r>
          </w:p>
          <w:p w14:paraId="4375E301" w14:textId="77777777" w:rsidR="00EC429C" w:rsidRDefault="00E76C9A" w:rsidP="00ED146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29C">
              <w:rPr>
                <w:rFonts w:ascii="Times New Roman" w:hAnsi="Times New Roman" w:cs="Times New Roman" w:hint="eastAsia"/>
                <w:sz w:val="20"/>
                <w:szCs w:val="20"/>
              </w:rPr>
              <w:t>L</w:t>
            </w:r>
            <w:r w:rsidRPr="00EC429C">
              <w:rPr>
                <w:rFonts w:ascii="Times New Roman" w:hAnsi="Times New Roman" w:cs="Times New Roman"/>
                <w:sz w:val="20"/>
                <w:szCs w:val="20"/>
              </w:rPr>
              <w:t>ower cost of transaction</w:t>
            </w:r>
          </w:p>
          <w:p w14:paraId="7DAFDE5F" w14:textId="71A43443" w:rsidR="00E76C9A" w:rsidRPr="00EC429C" w:rsidRDefault="00E76C9A" w:rsidP="00ED146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</w:rPr>
              <w:t>Transaction can be made easily</w:t>
            </w:r>
          </w:p>
          <w:p w14:paraId="5EF2CB1C" w14:textId="77777777" w:rsidR="00E76C9A" w:rsidRPr="00EC429C" w:rsidRDefault="00E76C9A" w:rsidP="00ED14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66E0E4" w14:textId="77777777" w:rsidR="00E76C9A" w:rsidRPr="00EC429C" w:rsidRDefault="00E76C9A" w:rsidP="00ED1463">
            <w:pPr>
              <w:pStyle w:val="ListParagraph"/>
              <w:numPr>
                <w:ilvl w:val="0"/>
                <w:numId w:val="8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EC429C">
              <w:rPr>
                <w:rFonts w:ascii="Times New Roman" w:hAnsi="Times New Roman" w:cs="Times New Roman" w:hint="eastAsia"/>
                <w:sz w:val="20"/>
                <w:szCs w:val="20"/>
                <w:u w:val="single"/>
              </w:rPr>
              <w:t>S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pecialization can be extensively practiced</w:t>
            </w:r>
          </w:p>
          <w:p w14:paraId="3CCE5E00" w14:textId="65300382" w:rsidR="00E76C9A" w:rsidRPr="00EC429C" w:rsidRDefault="00E76C9A" w:rsidP="00ED1463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</w:rPr>
              <w:t>No need double coincidence of want</w:t>
            </w:r>
          </w:p>
          <w:p w14:paraId="53F8F14D" w14:textId="67803560" w:rsidR="00E76C9A" w:rsidRPr="00EC429C" w:rsidRDefault="00E76C9A" w:rsidP="00ED1463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</w:rPr>
              <w:t>Both buyers and sellers are easier to find their trading partner</w:t>
            </w:r>
          </w:p>
          <w:p w14:paraId="104E05DF" w14:textId="78BEF91C" w:rsidR="00E76C9A" w:rsidRPr="00EC429C" w:rsidRDefault="00E76C9A" w:rsidP="00ED1463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</w:rPr>
              <w:t>Producer will focus to do one or just a serval thing</w:t>
            </w:r>
          </w:p>
          <w:p w14:paraId="1C43E8E5" w14:textId="0F173070" w:rsidR="00E76C9A" w:rsidRPr="00EC429C" w:rsidRDefault="00E76C9A" w:rsidP="00ED1463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</w:rPr>
              <w:t>They would like to buy products from others since trade is easier</w:t>
            </w:r>
          </w:p>
          <w:p w14:paraId="744A6B76" w14:textId="1D9C3002" w:rsidR="00E76C9A" w:rsidRPr="00EC429C" w:rsidRDefault="00E76C9A" w:rsidP="00ED1463">
            <w:pPr>
              <w:pStyle w:val="List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</w:rPr>
              <w:t>Division of labor can be extensively practiced</w:t>
            </w:r>
          </w:p>
          <w:p w14:paraId="660978A3" w14:textId="77777777" w:rsidR="00E76C9A" w:rsidRPr="00EC429C" w:rsidRDefault="00E76C9A" w:rsidP="00ED14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65FF47" w14:textId="77777777" w:rsidR="00E76C9A" w:rsidRPr="00EC429C" w:rsidRDefault="00E76C9A" w:rsidP="00ED1463">
            <w:pPr>
              <w:pStyle w:val="ListParagraph"/>
              <w:numPr>
                <w:ilvl w:val="0"/>
                <w:numId w:val="8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EC429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Wealth can be stored at lower cost</w:t>
            </w:r>
          </w:p>
          <w:p w14:paraId="27FEF626" w14:textId="3A7D5F02" w:rsidR="00E76C9A" w:rsidRPr="00766E1E" w:rsidRDefault="00E76C9A" w:rsidP="00ED1463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66E1E">
              <w:rPr>
                <w:rFonts w:ascii="Times New Roman" w:hAnsi="Times New Roman" w:cs="Times New Roman"/>
                <w:sz w:val="20"/>
                <w:szCs w:val="20"/>
              </w:rPr>
              <w:t xml:space="preserve">Money is most likely small and not perishable </w:t>
            </w:r>
          </w:p>
          <w:p w14:paraId="7B35E1D9" w14:textId="3E457B2D" w:rsidR="00E76C9A" w:rsidRPr="00766E1E" w:rsidRDefault="00E76C9A" w:rsidP="00ED1463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66E1E">
              <w:rPr>
                <w:rFonts w:ascii="Times New Roman" w:hAnsi="Times New Roman" w:cs="Times New Roman"/>
                <w:sz w:val="20"/>
                <w:szCs w:val="20"/>
              </w:rPr>
              <w:t>No need to rent place to store</w:t>
            </w:r>
          </w:p>
          <w:p w14:paraId="5D263E10" w14:textId="5004C3C3" w:rsidR="00E76C9A" w:rsidRPr="00766E1E" w:rsidRDefault="00E76C9A" w:rsidP="00ED1463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66E1E">
              <w:rPr>
                <w:rFonts w:ascii="Times New Roman" w:hAnsi="Times New Roman" w:cs="Times New Roman"/>
                <w:sz w:val="20"/>
                <w:szCs w:val="20"/>
              </w:rPr>
              <w:t xml:space="preserve">No need to use refrigerator to store </w:t>
            </w:r>
          </w:p>
          <w:p w14:paraId="1F27CBF3" w14:textId="0F142FC3" w:rsidR="00E76C9A" w:rsidRPr="00766E1E" w:rsidRDefault="00E76C9A" w:rsidP="00ED1463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66E1E">
              <w:rPr>
                <w:rFonts w:ascii="Times New Roman" w:hAnsi="Times New Roman" w:cs="Times New Roman"/>
                <w:sz w:val="20"/>
                <w:szCs w:val="20"/>
              </w:rPr>
              <w:t xml:space="preserve">Cost of store wealth will be reduced </w:t>
            </w:r>
          </w:p>
          <w:p w14:paraId="54C7DE7A" w14:textId="77777777" w:rsidR="00E76C9A" w:rsidRPr="00EC429C" w:rsidRDefault="00E76C9A" w:rsidP="00ED146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AEC6D0" w14:textId="77777777" w:rsidR="00E76C9A" w:rsidRPr="00EC429C" w:rsidRDefault="00E76C9A" w:rsidP="00ED1463">
            <w:pPr>
              <w:pStyle w:val="ListParagraph"/>
              <w:numPr>
                <w:ilvl w:val="0"/>
                <w:numId w:val="8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EC429C">
              <w:rPr>
                <w:rFonts w:ascii="Times New Roman" w:hAnsi="Times New Roman" w:cs="Times New Roman" w:hint="eastAsia"/>
                <w:sz w:val="20"/>
                <w:szCs w:val="20"/>
                <w:u w:val="single"/>
              </w:rPr>
              <w:t>L</w:t>
            </w:r>
            <w:r w:rsidRPr="00EC429C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iving standard can be greatly improved</w:t>
            </w:r>
          </w:p>
          <w:p w14:paraId="4BDD96E9" w14:textId="77777777" w:rsidR="00101B7F" w:rsidRDefault="00E76C9A" w:rsidP="00ED1463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01B7F">
              <w:rPr>
                <w:rFonts w:ascii="Times New Roman" w:hAnsi="Times New Roman" w:cs="Times New Roman"/>
                <w:sz w:val="20"/>
                <w:szCs w:val="20"/>
              </w:rPr>
              <w:t xml:space="preserve">More transaction will exist in money economy </w:t>
            </w:r>
          </w:p>
          <w:p w14:paraId="19BA8DF1" w14:textId="77777777" w:rsidR="00101B7F" w:rsidRDefault="00E76C9A" w:rsidP="00ED1463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01B7F">
              <w:rPr>
                <w:rFonts w:ascii="Times New Roman" w:hAnsi="Times New Roman" w:cs="Times New Roman"/>
                <w:sz w:val="20"/>
                <w:szCs w:val="20"/>
              </w:rPr>
              <w:t>People can enjoy more different kind of products</w:t>
            </w:r>
          </w:p>
          <w:p w14:paraId="23F14CA4" w14:textId="52120E47" w:rsidR="00E76C9A" w:rsidRPr="00101B7F" w:rsidRDefault="00E76C9A" w:rsidP="00ED1463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101B7F">
              <w:rPr>
                <w:rFonts w:ascii="Times New Roman" w:hAnsi="Times New Roman" w:cs="Times New Roman"/>
                <w:sz w:val="20"/>
                <w:szCs w:val="20"/>
              </w:rPr>
              <w:t>Living standard can be greatly improved</w:t>
            </w:r>
          </w:p>
        </w:tc>
        <w:tc>
          <w:tcPr>
            <w:tcW w:w="5225" w:type="dxa"/>
          </w:tcPr>
          <w:p w14:paraId="0A45B0BC" w14:textId="5A3F53E9" w:rsidR="00E76C9A" w:rsidRPr="00EC429C" w:rsidRDefault="00E76C9A" w:rsidP="00ED1463">
            <w:pPr>
              <w:widowControl/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u w:val="single"/>
                <w:lang w:val="x-none"/>
              </w:rPr>
            </w:pP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u w:val="single"/>
                <w:lang w:val="x-none"/>
              </w:rPr>
              <w:t>1.</w:t>
            </w:r>
            <w:r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u w:val="single"/>
                <w:lang w:val="x-none"/>
              </w:rPr>
              <w:t xml:space="preserve"> </w:t>
            </w: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u w:val="single"/>
                <w:lang w:val="x-none"/>
              </w:rPr>
              <w:t>交易量增加</w:t>
            </w:r>
          </w:p>
          <w:p w14:paraId="2E99E1E8" w14:textId="4C25873B" w:rsidR="00E76C9A" w:rsidRPr="00EC429C" w:rsidRDefault="00E76C9A" w:rsidP="00ED1463">
            <w:pPr>
              <w:pStyle w:val="ListParagraph"/>
              <w:widowControl/>
              <w:numPr>
                <w:ilvl w:val="0"/>
                <w:numId w:val="46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不需要</w:t>
            </w:r>
            <w:r w:rsidR="00101B7F"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雙</w:t>
            </w:r>
            <w:r w:rsidR="00101B7F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 w:eastAsia="zh-HK"/>
              </w:rPr>
              <w:t>向</w:t>
            </w:r>
            <w:r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需</w:t>
            </w: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求</w:t>
            </w:r>
            <w:r w:rsidR="00101B7F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 w:eastAsia="zh-HK"/>
              </w:rPr>
              <w:t>偶</w:t>
            </w:r>
            <w:r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合</w:t>
            </w:r>
          </w:p>
          <w:p w14:paraId="607C514E" w14:textId="15E5FB93" w:rsidR="00E76C9A" w:rsidRPr="00EC429C" w:rsidRDefault="00E76C9A" w:rsidP="00ED1463">
            <w:pPr>
              <w:pStyle w:val="ListParagraph"/>
              <w:widowControl/>
              <w:numPr>
                <w:ilvl w:val="0"/>
                <w:numId w:val="46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買賣雙方更容易找到他們的貿易夥伴</w:t>
            </w:r>
          </w:p>
          <w:p w14:paraId="1C47F6E1" w14:textId="5EA835A7" w:rsidR="00E76C9A" w:rsidRPr="00EC429C" w:rsidRDefault="00E76C9A" w:rsidP="00ED1463">
            <w:pPr>
              <w:pStyle w:val="ListParagraph"/>
              <w:widowControl/>
              <w:numPr>
                <w:ilvl w:val="0"/>
                <w:numId w:val="46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貿易成本更低</w:t>
            </w:r>
          </w:p>
          <w:p w14:paraId="0FD6CB8A" w14:textId="235B09A4" w:rsidR="00E76C9A" w:rsidRPr="00EC429C" w:rsidRDefault="00E76C9A" w:rsidP="00ED1463">
            <w:pPr>
              <w:pStyle w:val="ListParagraph"/>
              <w:widowControl/>
              <w:numPr>
                <w:ilvl w:val="0"/>
                <w:numId w:val="46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貿易</w:t>
            </w:r>
            <w:r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更容</w:t>
            </w: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易</w:t>
            </w:r>
            <w:r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進行</w:t>
            </w:r>
          </w:p>
          <w:p w14:paraId="223462CE" w14:textId="77777777" w:rsidR="00E76C9A" w:rsidRPr="00EC429C" w:rsidRDefault="00E76C9A" w:rsidP="00ED1463">
            <w:pPr>
              <w:widowControl/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</w:p>
          <w:p w14:paraId="6595F6AA" w14:textId="7F3AF566" w:rsidR="00E76C9A" w:rsidRPr="00EC429C" w:rsidRDefault="00E76C9A" w:rsidP="00ED1463">
            <w:pPr>
              <w:widowControl/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u w:val="single"/>
                <w:lang w:val="x-none"/>
              </w:rPr>
            </w:pP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u w:val="single"/>
                <w:lang w:val="x-none"/>
              </w:rPr>
              <w:t>2.</w:t>
            </w:r>
            <w:r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u w:val="single"/>
                <w:lang w:val="x-none"/>
              </w:rPr>
              <w:t xml:space="preserve"> </w:t>
            </w: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u w:val="single"/>
                <w:lang w:val="x-none"/>
              </w:rPr>
              <w:t>專</w:t>
            </w:r>
            <w:r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u w:val="single"/>
                <w:lang w:val="x-none"/>
              </w:rPr>
              <w:t>門化</w:t>
            </w: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u w:val="single"/>
                <w:lang w:val="x-none"/>
              </w:rPr>
              <w:t>可以廣泛</w:t>
            </w:r>
            <w:r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u w:val="single"/>
                <w:lang w:val="x-none"/>
              </w:rPr>
              <w:t>應用</w:t>
            </w:r>
          </w:p>
          <w:p w14:paraId="4524D7F6" w14:textId="32D7B62E" w:rsidR="00E76C9A" w:rsidRPr="00EC429C" w:rsidRDefault="00E76C9A" w:rsidP="00ED1463">
            <w:pPr>
              <w:pStyle w:val="ListParagraph"/>
              <w:widowControl/>
              <w:numPr>
                <w:ilvl w:val="0"/>
                <w:numId w:val="48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不需要</w:t>
            </w:r>
            <w:r w:rsidR="00101B7F"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雙</w:t>
            </w:r>
            <w:r w:rsidR="00101B7F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 w:eastAsia="zh-HK"/>
              </w:rPr>
              <w:t>向</w:t>
            </w:r>
            <w:r w:rsidR="00101B7F"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需</w:t>
            </w:r>
            <w:r w:rsidR="00101B7F"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求</w:t>
            </w:r>
            <w:r w:rsidR="00101B7F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 w:eastAsia="zh-HK"/>
              </w:rPr>
              <w:t>偶</w:t>
            </w:r>
            <w:r w:rsidR="00101B7F"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合</w:t>
            </w:r>
          </w:p>
          <w:p w14:paraId="317DCA0A" w14:textId="2135B1AC" w:rsidR="00E76C9A" w:rsidRDefault="00E76C9A" w:rsidP="00ED1463">
            <w:pPr>
              <w:pStyle w:val="ListParagraph"/>
              <w:widowControl/>
              <w:numPr>
                <w:ilvl w:val="0"/>
                <w:numId w:val="48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買賣雙方都更容易找到他們的貿易夥伴</w:t>
            </w:r>
          </w:p>
          <w:p w14:paraId="1797050D" w14:textId="77777777" w:rsidR="00ED1463" w:rsidRPr="00EC429C" w:rsidRDefault="00ED1463" w:rsidP="00ED1463">
            <w:pPr>
              <w:pStyle w:val="ListParagraph"/>
              <w:widowControl/>
              <w:spacing w:line="276" w:lineRule="auto"/>
              <w:ind w:left="360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</w:p>
          <w:p w14:paraId="3A2C7649" w14:textId="77777777" w:rsidR="00EC429C" w:rsidRDefault="00E76C9A" w:rsidP="00ED1463">
            <w:pPr>
              <w:pStyle w:val="ListParagraph"/>
              <w:widowControl/>
              <w:numPr>
                <w:ilvl w:val="0"/>
                <w:numId w:val="48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生產者會</w:t>
            </w:r>
            <w:r w:rsidR="0092550B"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只</w:t>
            </w:r>
            <w:r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專</w:t>
            </w: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注於做一件或</w:t>
            </w:r>
            <w:r w:rsidR="0092550B"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幾件事</w:t>
            </w:r>
            <w:r w:rsidR="0092550B"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 xml:space="preserve"> </w:t>
            </w:r>
          </w:p>
          <w:p w14:paraId="005FA369" w14:textId="33E6D956" w:rsidR="00E76C9A" w:rsidRDefault="00E76C9A" w:rsidP="00ED1463">
            <w:pPr>
              <w:pStyle w:val="ListParagraph"/>
              <w:widowControl/>
              <w:numPr>
                <w:ilvl w:val="0"/>
                <w:numId w:val="48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他們想從別人那裡購買產品，因為貿易</w:t>
            </w:r>
            <w:r w:rsidR="0092550B"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變得</w:t>
            </w:r>
            <w:r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更</w:t>
            </w: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容易</w:t>
            </w:r>
          </w:p>
          <w:p w14:paraId="6D8505E0" w14:textId="77777777" w:rsidR="00ED1463" w:rsidRPr="00EC429C" w:rsidRDefault="00ED1463" w:rsidP="00ED1463">
            <w:pPr>
              <w:pStyle w:val="ListParagraph"/>
              <w:widowControl/>
              <w:spacing w:line="276" w:lineRule="auto"/>
              <w:ind w:left="360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</w:p>
          <w:p w14:paraId="700C9888" w14:textId="014C4AEE" w:rsidR="00E76C9A" w:rsidRPr="00EC429C" w:rsidRDefault="00E76C9A" w:rsidP="00ED1463">
            <w:pPr>
              <w:pStyle w:val="ListParagraph"/>
              <w:widowControl/>
              <w:numPr>
                <w:ilvl w:val="0"/>
                <w:numId w:val="48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可廣泛實行分工</w:t>
            </w:r>
          </w:p>
          <w:p w14:paraId="2C64D5B0" w14:textId="77777777" w:rsidR="0092550B" w:rsidRPr="00EC429C" w:rsidRDefault="0092550B" w:rsidP="00ED1463">
            <w:pPr>
              <w:widowControl/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</w:p>
          <w:p w14:paraId="16B20DA8" w14:textId="77777777" w:rsidR="00E76C9A" w:rsidRPr="00EC429C" w:rsidRDefault="00E76C9A" w:rsidP="00ED1463">
            <w:pPr>
              <w:widowControl/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u w:val="single"/>
                <w:lang w:val="x-none"/>
              </w:rPr>
            </w:pP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u w:val="single"/>
                <w:lang w:val="x-none"/>
              </w:rPr>
              <w:t>3. 可以更低的成本儲存財富</w:t>
            </w:r>
          </w:p>
          <w:p w14:paraId="47C2B5C1" w14:textId="27967420" w:rsidR="00E76C9A" w:rsidRPr="00766E1E" w:rsidRDefault="0092550B" w:rsidP="00ED1463">
            <w:pPr>
              <w:pStyle w:val="ListParagraph"/>
              <w:widowControl/>
              <w:numPr>
                <w:ilvl w:val="0"/>
                <w:numId w:val="50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766E1E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貨幣</w:t>
            </w:r>
            <w:r w:rsidR="00E76C9A" w:rsidRPr="00766E1E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很</w:t>
            </w:r>
            <w:r w:rsidR="00E76C9A" w:rsidRPr="00766E1E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可能很小而且不</w:t>
            </w:r>
            <w:r w:rsidRPr="00766E1E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會</w:t>
            </w:r>
            <w:r w:rsidR="00E76C9A" w:rsidRPr="00766E1E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腐</w:t>
            </w:r>
            <w:r w:rsidR="00E76C9A" w:rsidRPr="00766E1E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爛</w:t>
            </w:r>
          </w:p>
          <w:p w14:paraId="13C39125" w14:textId="40C56EB1" w:rsidR="00E76C9A" w:rsidRPr="00766E1E" w:rsidRDefault="00E76C9A" w:rsidP="00ED1463">
            <w:pPr>
              <w:pStyle w:val="ListParagraph"/>
              <w:widowControl/>
              <w:numPr>
                <w:ilvl w:val="0"/>
                <w:numId w:val="50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766E1E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無需租</w:t>
            </w:r>
            <w:r w:rsidR="0092550B" w:rsidRPr="00766E1E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用地方儲</w:t>
            </w:r>
            <w:r w:rsidR="0092550B" w:rsidRPr="00766E1E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存</w:t>
            </w:r>
          </w:p>
          <w:p w14:paraId="50A3FEB9" w14:textId="3E1BAAA0" w:rsidR="00E76C9A" w:rsidRPr="00766E1E" w:rsidRDefault="00E76C9A" w:rsidP="00ED1463">
            <w:pPr>
              <w:pStyle w:val="ListParagraph"/>
              <w:widowControl/>
              <w:numPr>
                <w:ilvl w:val="0"/>
                <w:numId w:val="50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766E1E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無需用</w:t>
            </w:r>
            <w:r w:rsidR="00ED1463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 w:eastAsia="zh-HK"/>
              </w:rPr>
              <w:t>雪櫃</w:t>
            </w:r>
            <w:r w:rsidR="001646EE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 w:eastAsia="zh-HK"/>
              </w:rPr>
              <w:t xml:space="preserve"> </w:t>
            </w:r>
            <w:r w:rsidR="00ED1463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 w:eastAsia="zh-HK"/>
              </w:rPr>
              <w:t>(</w:t>
            </w:r>
            <w:proofErr w:type="spellStart"/>
            <w:r w:rsidR="00ED1463" w:rsidRPr="00766E1E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冰箱</w:t>
            </w:r>
            <w:proofErr w:type="spellEnd"/>
            <w:r w:rsidR="00ED1463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)</w:t>
            </w:r>
            <w:r w:rsidR="001646EE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 xml:space="preserve"> </w:t>
            </w:r>
            <w:r w:rsidRPr="00766E1E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儲存</w:t>
            </w:r>
          </w:p>
          <w:p w14:paraId="3E6FE795" w14:textId="5C976E49" w:rsidR="00E76C9A" w:rsidRPr="00766E1E" w:rsidRDefault="0092550B" w:rsidP="00ED1463">
            <w:pPr>
              <w:pStyle w:val="ListParagraph"/>
              <w:widowControl/>
              <w:numPr>
                <w:ilvl w:val="0"/>
                <w:numId w:val="50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766E1E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儲存</w:t>
            </w:r>
            <w:r w:rsidR="00E76C9A" w:rsidRPr="00766E1E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財</w:t>
            </w:r>
            <w:r w:rsidR="00E76C9A" w:rsidRPr="00766E1E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富</w:t>
            </w:r>
            <w:r w:rsidRPr="00766E1E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  <w:t>的</w:t>
            </w:r>
            <w:r w:rsidR="00E76C9A" w:rsidRPr="00766E1E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成本將降低</w:t>
            </w:r>
          </w:p>
          <w:p w14:paraId="75481BEE" w14:textId="77777777" w:rsidR="00E76C9A" w:rsidRPr="00EC429C" w:rsidRDefault="00E76C9A" w:rsidP="00ED1463">
            <w:pPr>
              <w:widowControl/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</w:p>
          <w:p w14:paraId="2C341216" w14:textId="44209212" w:rsidR="00E76C9A" w:rsidRPr="00EC429C" w:rsidRDefault="00E76C9A" w:rsidP="00ED1463">
            <w:pPr>
              <w:widowControl/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u w:val="single"/>
                <w:lang w:val="x-none"/>
              </w:rPr>
            </w:pP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u w:val="single"/>
                <w:lang w:val="x-none"/>
              </w:rPr>
              <w:t>4.</w:t>
            </w:r>
            <w:r w:rsidRPr="00EC429C"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u w:val="single"/>
                <w:lang w:val="x-none"/>
              </w:rPr>
              <w:t xml:space="preserve"> </w:t>
            </w:r>
            <w:r w:rsidRPr="00EC429C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u w:val="single"/>
                <w:lang w:val="x-none"/>
              </w:rPr>
              <w:t>生活水平可以大大提高</w:t>
            </w:r>
          </w:p>
          <w:p w14:paraId="2AF94D86" w14:textId="77777777" w:rsidR="00101B7F" w:rsidRDefault="00E76C9A" w:rsidP="00ED1463">
            <w:pPr>
              <w:pStyle w:val="ListParagraph"/>
              <w:widowControl/>
              <w:numPr>
                <w:ilvl w:val="0"/>
                <w:numId w:val="51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101B7F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貨幣經濟將存在更多交易</w:t>
            </w:r>
          </w:p>
          <w:p w14:paraId="43F4C97A" w14:textId="77777777" w:rsidR="00101B7F" w:rsidRDefault="00E76C9A" w:rsidP="00ED1463">
            <w:pPr>
              <w:pStyle w:val="ListParagraph"/>
              <w:widowControl/>
              <w:numPr>
                <w:ilvl w:val="0"/>
                <w:numId w:val="51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101B7F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人們可以享受更多不同種類的產品</w:t>
            </w:r>
          </w:p>
          <w:p w14:paraId="6AE33B17" w14:textId="77777777" w:rsidR="00E76C9A" w:rsidRDefault="00E76C9A" w:rsidP="00ED1463">
            <w:pPr>
              <w:pStyle w:val="ListParagraph"/>
              <w:widowControl/>
              <w:numPr>
                <w:ilvl w:val="0"/>
                <w:numId w:val="51"/>
              </w:numPr>
              <w:spacing w:line="276" w:lineRule="auto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  <w:r w:rsidRPr="00101B7F">
              <w:rPr>
                <w:rFonts w:asciiTheme="majorEastAsia" w:eastAsiaTheme="majorEastAsia" w:hAnsiTheme="majorEastAsia" w:cs="Times New Roman" w:hint="eastAsia"/>
                <w:bCs/>
                <w:sz w:val="20"/>
                <w:szCs w:val="20"/>
                <w:lang w:val="x-none"/>
              </w:rPr>
              <w:t>生活水平可以大大提高</w:t>
            </w:r>
          </w:p>
          <w:p w14:paraId="7B15EBF8" w14:textId="6819E1B5" w:rsidR="00ED1463" w:rsidRPr="00101B7F" w:rsidRDefault="00ED1463" w:rsidP="00ED1463">
            <w:pPr>
              <w:pStyle w:val="ListParagraph"/>
              <w:widowControl/>
              <w:spacing w:line="276" w:lineRule="auto"/>
              <w:ind w:left="360"/>
              <w:rPr>
                <w:rFonts w:asciiTheme="majorEastAsia" w:eastAsiaTheme="majorEastAsia" w:hAnsiTheme="majorEastAsia" w:cs="Times New Roman"/>
                <w:bCs/>
                <w:sz w:val="20"/>
                <w:szCs w:val="20"/>
                <w:lang w:val="x-none"/>
              </w:rPr>
            </w:pPr>
          </w:p>
        </w:tc>
      </w:tr>
    </w:tbl>
    <w:p w14:paraId="7F935EA6" w14:textId="77777777" w:rsidR="00ED1463" w:rsidRDefault="00ED1463" w:rsidP="00876507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2FA521E7" w14:textId="77777777" w:rsidR="00ED1463" w:rsidRDefault="00ED1463" w:rsidP="00876507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7858252C" w14:textId="77777777" w:rsidR="00ED1463" w:rsidRDefault="00ED1463" w:rsidP="00876507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07F4994C" w14:textId="77777777" w:rsidR="00ED1463" w:rsidRDefault="00ED1463" w:rsidP="00876507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7EBD765F" w14:textId="77777777" w:rsidR="00ED1463" w:rsidRDefault="00ED1463" w:rsidP="00876507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3BDC1D3B" w14:textId="4DA99B73" w:rsidR="00247E08" w:rsidRPr="00766E1E" w:rsidRDefault="00A45BAF" w:rsidP="00876507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 w:rsidRPr="00766E1E">
        <w:rPr>
          <w:rFonts w:ascii="Copperplate Gothic Bold" w:eastAsia="Times New Roman" w:hAnsi="Copperplate Gothic Bold" w:cs="Times New Roman"/>
          <w:kern w:val="0"/>
          <w:sz w:val="20"/>
          <w:szCs w:val="20"/>
        </w:rPr>
        <w:lastRenderedPageBreak/>
        <w:t xml:space="preserve">17.6 Benefits of Using Money </w:t>
      </w:r>
      <w:r w:rsidR="00247E08" w:rsidRPr="00766E1E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Concept Corner: </w:t>
      </w:r>
    </w:p>
    <w:p w14:paraId="440525AB" w14:textId="512967E8" w:rsidR="007B15CD" w:rsidRPr="00766E1E" w:rsidRDefault="00247E08" w:rsidP="009A3C31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66E1E">
        <w:rPr>
          <w:rFonts w:ascii="Times New Roman" w:eastAsia="Times New Roman" w:hAnsi="Times New Roman" w:cs="Times New Roman"/>
          <w:kern w:val="0"/>
          <w:sz w:val="20"/>
          <w:szCs w:val="20"/>
        </w:rPr>
        <w:t>1.</w:t>
      </w:r>
      <w:r w:rsidR="007B15CD" w:rsidRPr="00766E1E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  <w:r w:rsidR="007B15CD" w:rsidRPr="00766E1E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7B15CD" w:rsidRPr="00766E1E">
        <w:rPr>
          <w:rFonts w:ascii="Times New Roman" w:hAnsi="Times New Roman" w:cs="Times New Roman"/>
          <w:sz w:val="20"/>
          <w:szCs w:val="20"/>
        </w:rPr>
        <w:t xml:space="preserve">Volume of transaction will increase after using money for transaction </w:t>
      </w:r>
      <w:r w:rsidR="007B15CD" w:rsidRPr="00766E1E">
        <w:rPr>
          <w:rFonts w:ascii="Times New Roman" w:hAnsi="Times New Roman" w:cs="Times New Roman"/>
          <w:sz w:val="20"/>
          <w:szCs w:val="20"/>
        </w:rPr>
        <w:tab/>
      </w:r>
      <w:r w:rsidR="007B15CD" w:rsidRPr="00766E1E">
        <w:rPr>
          <w:rFonts w:ascii="Times New Roman" w:hAnsi="Times New Roman" w:cs="Times New Roman"/>
          <w:sz w:val="20"/>
          <w:szCs w:val="20"/>
        </w:rPr>
        <w:tab/>
      </w:r>
      <w:r w:rsidR="007B15CD" w:rsidRPr="00766E1E">
        <w:rPr>
          <w:rFonts w:ascii="Times New Roman" w:hAnsi="Times New Roman" w:cs="Times New Roman"/>
          <w:sz w:val="20"/>
          <w:szCs w:val="20"/>
        </w:rPr>
        <w:tab/>
      </w:r>
      <w:r w:rsidR="007B15CD" w:rsidRPr="00766E1E">
        <w:rPr>
          <w:rFonts w:ascii="Times New Roman" w:hAnsi="Times New Roman" w:cs="Times New Roman"/>
          <w:sz w:val="20"/>
          <w:szCs w:val="20"/>
        </w:rPr>
        <w:tab/>
      </w:r>
      <w:r w:rsidR="007B15CD" w:rsidRPr="00766E1E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7B15CD" w:rsidRPr="00766E1E">
        <w:rPr>
          <w:rFonts w:ascii="Times New Roman" w:hAnsi="Times New Roman" w:cs="Times New Roman"/>
          <w:sz w:val="20"/>
          <w:szCs w:val="20"/>
        </w:rPr>
        <w:t>T / F</w:t>
      </w:r>
    </w:p>
    <w:p w14:paraId="55326BC6" w14:textId="263FE897" w:rsidR="00B8371F" w:rsidRPr="00766E1E" w:rsidRDefault="00B8371F" w:rsidP="009A3C31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66E1E">
        <w:rPr>
          <w:rFonts w:ascii="Times New Roman" w:hAnsi="Times New Roman" w:cs="Times New Roman"/>
          <w:sz w:val="20"/>
          <w:szCs w:val="20"/>
        </w:rPr>
        <w:t xml:space="preserve">    </w:t>
      </w:r>
      <w:r w:rsidR="0026407C">
        <w:rPr>
          <w:rFonts w:ascii="Times New Roman" w:hAnsi="Times New Roman" w:cs="Times New Roman"/>
          <w:sz w:val="20"/>
          <w:szCs w:val="20"/>
        </w:rPr>
        <w:tab/>
      </w:r>
      <w:r w:rsidRPr="00766E1E">
        <w:rPr>
          <w:rFonts w:ascii="Times New Roman" w:hAnsi="Times New Roman" w:cs="Times New Roman"/>
          <w:sz w:val="20"/>
          <w:szCs w:val="20"/>
          <w:lang w:val="x-none"/>
        </w:rPr>
        <w:t>使用貨</w:t>
      </w:r>
      <w:r w:rsidRPr="00766E1E">
        <w:rPr>
          <w:sz w:val="20"/>
          <w:szCs w:val="20"/>
        </w:rPr>
        <w:t>幣</w:t>
      </w:r>
      <w:r w:rsidRPr="00766E1E">
        <w:rPr>
          <w:sz w:val="20"/>
          <w:szCs w:val="20"/>
          <w:lang w:val="x-none"/>
        </w:rPr>
        <w:t>進行交易</w:t>
      </w:r>
      <w:r w:rsidRPr="00766E1E">
        <w:rPr>
          <w:rFonts w:ascii="Times New Roman" w:hAnsi="Times New Roman" w:cs="Times New Roman"/>
          <w:sz w:val="20"/>
          <w:szCs w:val="20"/>
          <w:lang w:val="x-none"/>
        </w:rPr>
        <w:t>後交易量會增加</w:t>
      </w:r>
    </w:p>
    <w:p w14:paraId="738893A6" w14:textId="153B01F0" w:rsidR="00247E08" w:rsidRPr="00C044D3" w:rsidRDefault="007B15CD" w:rsidP="00C044D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766E1E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407C807D" w14:textId="75F9CC59" w:rsidR="007B15CD" w:rsidRPr="00766E1E" w:rsidRDefault="009A3C31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66E1E">
        <w:rPr>
          <w:rFonts w:ascii="Times New Roman" w:hAnsi="Times New Roman" w:cs="Times New Roman"/>
          <w:sz w:val="20"/>
          <w:szCs w:val="20"/>
        </w:rPr>
        <w:t>2</w:t>
      </w:r>
      <w:r w:rsidR="007B15CD" w:rsidRPr="00766E1E">
        <w:rPr>
          <w:rFonts w:ascii="Times New Roman" w:hAnsi="Times New Roman" w:cs="Times New Roman"/>
          <w:sz w:val="20"/>
          <w:szCs w:val="20"/>
        </w:rPr>
        <w:t>.</w:t>
      </w:r>
      <w:r w:rsidR="007B15CD" w:rsidRPr="00766E1E">
        <w:rPr>
          <w:rFonts w:ascii="Times New Roman" w:hAnsi="Times New Roman" w:cs="Times New Roman"/>
          <w:sz w:val="20"/>
          <w:szCs w:val="20"/>
        </w:rPr>
        <w:tab/>
      </w:r>
      <w:r w:rsidR="00D420D9" w:rsidRPr="00766E1E">
        <w:rPr>
          <w:rFonts w:ascii="Times New Roman" w:hAnsi="Times New Roman" w:cs="Times New Roman"/>
          <w:sz w:val="20"/>
          <w:szCs w:val="20"/>
        </w:rPr>
        <w:t xml:space="preserve">Wealth can be stored at a lower cost since money is generally accepted </w:t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>T / F</w:t>
      </w:r>
    </w:p>
    <w:p w14:paraId="554CEA62" w14:textId="7CCAC1F1" w:rsidR="00B8371F" w:rsidRPr="00766E1E" w:rsidRDefault="00B8371F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66E1E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766E1E">
        <w:rPr>
          <w:rFonts w:ascii="Times New Roman" w:hAnsi="Times New Roman" w:cs="Times New Roman"/>
          <w:sz w:val="20"/>
          <w:szCs w:val="20"/>
        </w:rPr>
        <w:t xml:space="preserve">   </w:t>
      </w:r>
      <w:r w:rsidR="0026407C">
        <w:rPr>
          <w:rFonts w:ascii="Times New Roman" w:hAnsi="Times New Roman" w:cs="Times New Roman"/>
          <w:sz w:val="20"/>
          <w:szCs w:val="20"/>
        </w:rPr>
        <w:tab/>
      </w:r>
      <w:r w:rsidRPr="00766E1E">
        <w:rPr>
          <w:rFonts w:ascii="Times New Roman" w:hAnsi="Times New Roman" w:cs="Times New Roman" w:hint="eastAsia"/>
          <w:sz w:val="20"/>
          <w:szCs w:val="20"/>
        </w:rPr>
        <w:t>由於</w:t>
      </w:r>
      <w:r w:rsidRPr="00766E1E">
        <w:rPr>
          <w:rFonts w:ascii="Times New Roman" w:hAnsi="Times New Roman" w:cs="Times New Roman"/>
          <w:sz w:val="20"/>
          <w:szCs w:val="20"/>
          <w:lang w:val="x-none"/>
        </w:rPr>
        <w:t>貨</w:t>
      </w:r>
      <w:r w:rsidRPr="00766E1E">
        <w:rPr>
          <w:sz w:val="20"/>
          <w:szCs w:val="20"/>
        </w:rPr>
        <w:t>幣</w:t>
      </w:r>
      <w:r w:rsidRPr="00766E1E">
        <w:rPr>
          <w:rFonts w:ascii="Times New Roman" w:hAnsi="Times New Roman" w:cs="Times New Roman" w:hint="eastAsia"/>
          <w:sz w:val="20"/>
          <w:szCs w:val="20"/>
        </w:rPr>
        <w:t>被普遍接受，財富可以以較低的成本儲存</w:t>
      </w:r>
    </w:p>
    <w:p w14:paraId="773F67D0" w14:textId="2607FDDE" w:rsidR="00D420D9" w:rsidRPr="0026407C" w:rsidRDefault="003D2F3B" w:rsidP="0026407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766E1E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51734EA3" w14:textId="7E3FD1A5" w:rsidR="00D420D9" w:rsidRPr="00766E1E" w:rsidRDefault="009A3C31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66E1E">
        <w:rPr>
          <w:rFonts w:ascii="Times New Roman" w:hAnsi="Times New Roman" w:cs="Times New Roman"/>
          <w:sz w:val="20"/>
          <w:szCs w:val="20"/>
        </w:rPr>
        <w:t>3</w:t>
      </w:r>
      <w:r w:rsidR="00D420D9" w:rsidRPr="00766E1E">
        <w:rPr>
          <w:rFonts w:ascii="Times New Roman" w:hAnsi="Times New Roman" w:cs="Times New Roman"/>
          <w:sz w:val="20"/>
          <w:szCs w:val="20"/>
        </w:rPr>
        <w:t>.</w:t>
      </w:r>
      <w:r w:rsidR="00D420D9" w:rsidRPr="00766E1E">
        <w:rPr>
          <w:rFonts w:ascii="Times New Roman" w:hAnsi="Times New Roman" w:cs="Times New Roman"/>
          <w:sz w:val="20"/>
          <w:szCs w:val="20"/>
        </w:rPr>
        <w:tab/>
        <w:t>Wealth can be stored at a lower cost as money</w:t>
      </w:r>
      <w:r w:rsidR="003D2F3B" w:rsidRPr="00766E1E">
        <w:rPr>
          <w:rFonts w:ascii="Times New Roman" w:hAnsi="Times New Roman" w:cs="Times New Roman"/>
          <w:sz w:val="20"/>
          <w:szCs w:val="20"/>
        </w:rPr>
        <w:t xml:space="preserve"> as money should be durable and small</w:t>
      </w:r>
      <w:r w:rsidRPr="00766E1E">
        <w:rPr>
          <w:rFonts w:ascii="Times New Roman" w:hAnsi="Times New Roman" w:cs="Times New Roman"/>
          <w:sz w:val="20"/>
          <w:szCs w:val="20"/>
        </w:rPr>
        <w:t xml:space="preserve"> in size</w:t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>T / F</w:t>
      </w:r>
    </w:p>
    <w:p w14:paraId="653F717E" w14:textId="097F39A2" w:rsidR="00B8371F" w:rsidRPr="00766E1E" w:rsidRDefault="00B8371F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66E1E">
        <w:rPr>
          <w:rFonts w:ascii="Times New Roman" w:hAnsi="Times New Roman" w:cs="Times New Roman"/>
          <w:sz w:val="20"/>
          <w:szCs w:val="20"/>
        </w:rPr>
        <w:t xml:space="preserve">    </w:t>
      </w:r>
      <w:r w:rsidR="0026407C">
        <w:rPr>
          <w:rFonts w:ascii="Times New Roman" w:hAnsi="Times New Roman" w:cs="Times New Roman"/>
          <w:sz w:val="20"/>
          <w:szCs w:val="20"/>
        </w:rPr>
        <w:tab/>
      </w:r>
      <w:r w:rsidRPr="00766E1E">
        <w:rPr>
          <w:rFonts w:ascii="Times New Roman" w:hAnsi="Times New Roman" w:cs="Times New Roman" w:hint="eastAsia"/>
          <w:sz w:val="20"/>
          <w:szCs w:val="20"/>
        </w:rPr>
        <w:t>財富可以像貨幣一樣以較低的成本儲存，因為貨幣應該耐用且體積小</w:t>
      </w:r>
    </w:p>
    <w:p w14:paraId="34358FAB" w14:textId="1BA2F342" w:rsidR="007B15CD" w:rsidRPr="0026407C" w:rsidRDefault="003D2F3B" w:rsidP="0026407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766E1E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32296B38" w14:textId="3D410E65" w:rsidR="003D2F3B" w:rsidRPr="00766E1E" w:rsidRDefault="009A3C31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66E1E">
        <w:rPr>
          <w:rFonts w:ascii="Times New Roman" w:hAnsi="Times New Roman" w:cs="Times New Roman"/>
          <w:sz w:val="20"/>
          <w:szCs w:val="20"/>
        </w:rPr>
        <w:t>4</w:t>
      </w:r>
      <w:r w:rsidR="003D2F3B" w:rsidRPr="00766E1E">
        <w:rPr>
          <w:rFonts w:ascii="Times New Roman" w:hAnsi="Times New Roman" w:cs="Times New Roman"/>
          <w:sz w:val="20"/>
          <w:szCs w:val="20"/>
        </w:rPr>
        <w:t>.</w:t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  <w:t xml:space="preserve">Division of labour can be extensively practiced after use of money </w:t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>T / F</w:t>
      </w:r>
    </w:p>
    <w:p w14:paraId="78FB7D52" w14:textId="70D2B1B9" w:rsidR="00B8371F" w:rsidRPr="00766E1E" w:rsidRDefault="00B8371F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66E1E">
        <w:rPr>
          <w:rFonts w:ascii="Times New Roman" w:hAnsi="Times New Roman" w:cs="Times New Roman"/>
          <w:sz w:val="20"/>
          <w:szCs w:val="20"/>
        </w:rPr>
        <w:t xml:space="preserve">    </w:t>
      </w:r>
      <w:r w:rsidR="0026407C">
        <w:rPr>
          <w:rFonts w:ascii="Times New Roman" w:hAnsi="Times New Roman" w:cs="Times New Roman"/>
          <w:sz w:val="20"/>
          <w:szCs w:val="20"/>
        </w:rPr>
        <w:tab/>
      </w:r>
      <w:r w:rsidRPr="00766E1E">
        <w:rPr>
          <w:rFonts w:ascii="Times New Roman" w:hAnsi="Times New Roman" w:cs="Times New Roman"/>
          <w:sz w:val="20"/>
          <w:szCs w:val="20"/>
          <w:lang w:val="x-none"/>
        </w:rPr>
        <w:t>使用貨</w:t>
      </w:r>
      <w:r w:rsidRPr="00766E1E">
        <w:rPr>
          <w:sz w:val="20"/>
          <w:szCs w:val="20"/>
        </w:rPr>
        <w:t>幣</w:t>
      </w:r>
      <w:r w:rsidRPr="00766E1E">
        <w:rPr>
          <w:rFonts w:ascii="Times New Roman" w:hAnsi="Times New Roman" w:cs="Times New Roman" w:hint="eastAsia"/>
          <w:sz w:val="20"/>
          <w:szCs w:val="20"/>
        </w:rPr>
        <w:t>後可以廣泛實行分工</w:t>
      </w:r>
    </w:p>
    <w:p w14:paraId="539301DD" w14:textId="555AFB00" w:rsidR="003D2F3B" w:rsidRPr="0026407C" w:rsidRDefault="003D2F3B" w:rsidP="0026407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766E1E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047590B" w14:textId="4720FF49" w:rsidR="003D2F3B" w:rsidRPr="00766E1E" w:rsidRDefault="009A3C31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66E1E">
        <w:rPr>
          <w:rFonts w:ascii="Times New Roman" w:hAnsi="Times New Roman" w:cs="Times New Roman"/>
          <w:sz w:val="20"/>
          <w:szCs w:val="20"/>
        </w:rPr>
        <w:t>5</w:t>
      </w:r>
      <w:r w:rsidR="003D2F3B" w:rsidRPr="00766E1E">
        <w:rPr>
          <w:rFonts w:ascii="Times New Roman" w:hAnsi="Times New Roman" w:cs="Times New Roman"/>
          <w:sz w:val="20"/>
          <w:szCs w:val="20"/>
        </w:rPr>
        <w:t>.</w:t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  <w:t xml:space="preserve">Double coincidence of wants is still required when using money </w:t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>T / F</w:t>
      </w:r>
    </w:p>
    <w:p w14:paraId="0415460B" w14:textId="31551248" w:rsidR="00B8371F" w:rsidRPr="00766E1E" w:rsidRDefault="00B8371F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66E1E">
        <w:rPr>
          <w:rFonts w:ascii="Times New Roman" w:hAnsi="Times New Roman" w:cs="Times New Roman"/>
          <w:sz w:val="20"/>
          <w:szCs w:val="20"/>
        </w:rPr>
        <w:t xml:space="preserve">    </w:t>
      </w:r>
      <w:r w:rsidR="0026407C">
        <w:rPr>
          <w:rFonts w:ascii="Times New Roman" w:hAnsi="Times New Roman" w:cs="Times New Roman"/>
          <w:sz w:val="20"/>
          <w:szCs w:val="20"/>
        </w:rPr>
        <w:tab/>
      </w:r>
      <w:r w:rsidRPr="00766E1E">
        <w:rPr>
          <w:rFonts w:ascii="Times New Roman" w:hAnsi="Times New Roman" w:cs="Times New Roman"/>
          <w:sz w:val="20"/>
          <w:szCs w:val="20"/>
          <w:lang w:val="x-none"/>
        </w:rPr>
        <w:t>使用貨</w:t>
      </w:r>
      <w:r w:rsidRPr="00766E1E">
        <w:rPr>
          <w:sz w:val="20"/>
          <w:szCs w:val="20"/>
        </w:rPr>
        <w:t>幣</w:t>
      </w:r>
      <w:r w:rsidRPr="00766E1E">
        <w:rPr>
          <w:rFonts w:ascii="Times New Roman" w:hAnsi="Times New Roman" w:cs="Times New Roman" w:hint="eastAsia"/>
          <w:sz w:val="20"/>
          <w:szCs w:val="20"/>
        </w:rPr>
        <w:t>還是需要</w:t>
      </w:r>
      <w:r w:rsidR="00101B7F" w:rsidRPr="00E15643">
        <w:rPr>
          <w:rFonts w:asciiTheme="minorEastAsia" w:hAnsiTheme="minorEastAsia" w:hint="eastAsia"/>
          <w:sz w:val="20"/>
          <w:szCs w:val="20"/>
        </w:rPr>
        <w:t>雙</w:t>
      </w:r>
      <w:r w:rsidR="00101B7F">
        <w:rPr>
          <w:rFonts w:asciiTheme="minorEastAsia" w:hAnsiTheme="minorEastAsia"/>
          <w:sz w:val="20"/>
          <w:szCs w:val="20"/>
          <w:lang w:eastAsia="zh-HK"/>
        </w:rPr>
        <w:t>向</w:t>
      </w:r>
      <w:r w:rsidR="00101B7F" w:rsidRPr="00E15643">
        <w:rPr>
          <w:rFonts w:asciiTheme="minorEastAsia" w:hAnsiTheme="minorEastAsia" w:hint="eastAsia"/>
          <w:sz w:val="20"/>
          <w:szCs w:val="20"/>
        </w:rPr>
        <w:t>需求偶合</w:t>
      </w:r>
    </w:p>
    <w:p w14:paraId="22B5C9B3" w14:textId="1E5C088B" w:rsidR="003D2F3B" w:rsidRPr="0026407C" w:rsidRDefault="003D2F3B" w:rsidP="0026407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766E1E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472E921E" w14:textId="57EE7A52" w:rsidR="003D2F3B" w:rsidRPr="00766E1E" w:rsidRDefault="009A3C31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66E1E">
        <w:rPr>
          <w:rFonts w:ascii="Times New Roman" w:hAnsi="Times New Roman" w:cs="Times New Roman"/>
          <w:sz w:val="20"/>
          <w:szCs w:val="20"/>
        </w:rPr>
        <w:t>6</w:t>
      </w:r>
      <w:r w:rsidR="003D2F3B" w:rsidRPr="00766E1E">
        <w:rPr>
          <w:rFonts w:ascii="Times New Roman" w:hAnsi="Times New Roman" w:cs="Times New Roman"/>
          <w:sz w:val="20"/>
          <w:szCs w:val="20"/>
        </w:rPr>
        <w:t>.</w:t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Pr="00766E1E">
        <w:rPr>
          <w:rFonts w:ascii="Times New Roman" w:hAnsi="Times New Roman" w:cs="Times New Roman"/>
          <w:sz w:val="20"/>
          <w:szCs w:val="20"/>
        </w:rPr>
        <w:t>Barter</w:t>
      </w:r>
      <w:r w:rsidR="003D2F3B" w:rsidRPr="00766E1E">
        <w:rPr>
          <w:rFonts w:ascii="Times New Roman" w:hAnsi="Times New Roman" w:cs="Times New Roman"/>
          <w:sz w:val="20"/>
          <w:szCs w:val="20"/>
        </w:rPr>
        <w:t xml:space="preserve"> may still </w:t>
      </w:r>
      <w:r w:rsidRPr="00766E1E">
        <w:rPr>
          <w:rFonts w:ascii="Times New Roman" w:hAnsi="Times New Roman" w:cs="Times New Roman"/>
          <w:sz w:val="20"/>
          <w:szCs w:val="20"/>
        </w:rPr>
        <w:t>exist</w:t>
      </w:r>
      <w:r w:rsidR="003D2F3B" w:rsidRPr="00766E1E">
        <w:rPr>
          <w:rFonts w:ascii="Times New Roman" w:hAnsi="Times New Roman" w:cs="Times New Roman"/>
          <w:sz w:val="20"/>
          <w:szCs w:val="20"/>
        </w:rPr>
        <w:t xml:space="preserve"> in mone</w:t>
      </w:r>
      <w:r w:rsidRPr="00766E1E">
        <w:rPr>
          <w:rFonts w:ascii="Times New Roman" w:hAnsi="Times New Roman" w:cs="Times New Roman"/>
          <w:sz w:val="20"/>
          <w:szCs w:val="20"/>
        </w:rPr>
        <w:t>tar</w:t>
      </w:r>
      <w:r w:rsidR="003D2F3B" w:rsidRPr="00766E1E">
        <w:rPr>
          <w:rFonts w:ascii="Times New Roman" w:hAnsi="Times New Roman" w:cs="Times New Roman"/>
          <w:sz w:val="20"/>
          <w:szCs w:val="20"/>
        </w:rPr>
        <w:t xml:space="preserve">y economy </w:t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Pr="00766E1E">
        <w:rPr>
          <w:rFonts w:ascii="Times New Roman" w:hAnsi="Times New Roman" w:cs="Times New Roman"/>
          <w:sz w:val="20"/>
          <w:szCs w:val="20"/>
        </w:rPr>
        <w:tab/>
      </w:r>
      <w:r w:rsidRPr="00766E1E">
        <w:rPr>
          <w:rFonts w:ascii="Times New Roman" w:hAnsi="Times New Roman" w:cs="Times New Roman"/>
          <w:sz w:val="20"/>
          <w:szCs w:val="20"/>
        </w:rPr>
        <w:tab/>
      </w:r>
      <w:r w:rsidRPr="00766E1E">
        <w:rPr>
          <w:rFonts w:ascii="Times New Roman" w:hAnsi="Times New Roman" w:cs="Times New Roman"/>
          <w:sz w:val="20"/>
          <w:szCs w:val="20"/>
        </w:rPr>
        <w:tab/>
      </w:r>
      <w:r w:rsidRPr="00766E1E">
        <w:rPr>
          <w:rFonts w:ascii="Times New Roman" w:hAnsi="Times New Roman" w:cs="Times New Roman"/>
          <w:sz w:val="20"/>
          <w:szCs w:val="20"/>
        </w:rPr>
        <w:tab/>
      </w:r>
      <w:r w:rsidRPr="00766E1E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>T / F</w:t>
      </w:r>
    </w:p>
    <w:p w14:paraId="723B1656" w14:textId="332A767B" w:rsidR="00B8371F" w:rsidRPr="00766E1E" w:rsidRDefault="00B8371F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66E1E">
        <w:rPr>
          <w:rFonts w:ascii="Times New Roman" w:hAnsi="Times New Roman" w:cs="Times New Roman"/>
          <w:sz w:val="20"/>
          <w:szCs w:val="20"/>
        </w:rPr>
        <w:t xml:space="preserve">    </w:t>
      </w:r>
      <w:r w:rsidR="0026407C">
        <w:rPr>
          <w:rFonts w:ascii="Times New Roman" w:hAnsi="Times New Roman" w:cs="Times New Roman"/>
          <w:sz w:val="20"/>
          <w:szCs w:val="20"/>
        </w:rPr>
        <w:tab/>
      </w:r>
      <w:r w:rsidRPr="00766E1E">
        <w:rPr>
          <w:rFonts w:ascii="Times New Roman" w:hAnsi="Times New Roman" w:cs="Times New Roman" w:hint="eastAsia"/>
          <w:sz w:val="20"/>
          <w:szCs w:val="20"/>
        </w:rPr>
        <w:t>貨幣經濟中</w:t>
      </w:r>
      <w:r w:rsidR="00EE3519" w:rsidRPr="00766E1E">
        <w:rPr>
          <w:rFonts w:ascii="Times New Roman" w:hAnsi="Times New Roman" w:cs="Times New Roman"/>
          <w:sz w:val="20"/>
          <w:szCs w:val="20"/>
          <w:lang w:val="x-none"/>
        </w:rPr>
        <w:t>以物易物</w:t>
      </w:r>
      <w:r w:rsidRPr="00766E1E">
        <w:rPr>
          <w:rFonts w:ascii="Times New Roman" w:hAnsi="Times New Roman" w:cs="Times New Roman" w:hint="eastAsia"/>
          <w:sz w:val="20"/>
          <w:szCs w:val="20"/>
        </w:rPr>
        <w:t>可能仍然存在</w:t>
      </w:r>
    </w:p>
    <w:p w14:paraId="1A9A07DE" w14:textId="4BC0724B" w:rsidR="003D2F3B" w:rsidRPr="0026407C" w:rsidRDefault="003D2F3B" w:rsidP="0026407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766E1E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39DA7C10" w14:textId="4FFEE531" w:rsidR="003D2F3B" w:rsidRPr="00766E1E" w:rsidRDefault="009A3C31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66E1E">
        <w:rPr>
          <w:rFonts w:ascii="Times New Roman" w:hAnsi="Times New Roman" w:cs="Times New Roman"/>
          <w:sz w:val="20"/>
          <w:szCs w:val="20"/>
        </w:rPr>
        <w:t>7</w:t>
      </w:r>
      <w:r w:rsidR="003D2F3B" w:rsidRPr="00766E1E">
        <w:rPr>
          <w:rFonts w:ascii="Times New Roman" w:hAnsi="Times New Roman" w:cs="Times New Roman"/>
          <w:sz w:val="20"/>
          <w:szCs w:val="20"/>
        </w:rPr>
        <w:t>.</w:t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  <w:t xml:space="preserve">Living standard tends to increase after the use of money </w:t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C044D3">
        <w:rPr>
          <w:rFonts w:ascii="Times New Roman" w:hAnsi="Times New Roman" w:cs="Times New Roman"/>
          <w:sz w:val="20"/>
          <w:szCs w:val="20"/>
        </w:rPr>
        <w:tab/>
      </w:r>
      <w:r w:rsidR="003D2F3B" w:rsidRPr="00766E1E">
        <w:rPr>
          <w:rFonts w:ascii="Times New Roman" w:hAnsi="Times New Roman" w:cs="Times New Roman"/>
          <w:sz w:val="20"/>
          <w:szCs w:val="20"/>
        </w:rPr>
        <w:t>T / F</w:t>
      </w:r>
    </w:p>
    <w:p w14:paraId="188D7D8E" w14:textId="7F100E78" w:rsidR="00EE3519" w:rsidRPr="00766E1E" w:rsidRDefault="00EE3519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766E1E">
        <w:rPr>
          <w:rFonts w:ascii="Times New Roman" w:hAnsi="Times New Roman" w:cs="Times New Roman"/>
          <w:sz w:val="20"/>
          <w:szCs w:val="20"/>
        </w:rPr>
        <w:t xml:space="preserve">    </w:t>
      </w:r>
      <w:r w:rsidR="0026407C">
        <w:rPr>
          <w:rFonts w:ascii="Times New Roman" w:hAnsi="Times New Roman" w:cs="Times New Roman"/>
          <w:sz w:val="20"/>
          <w:szCs w:val="20"/>
        </w:rPr>
        <w:tab/>
      </w:r>
      <w:r w:rsidRPr="00766E1E">
        <w:rPr>
          <w:rFonts w:ascii="Times New Roman" w:hAnsi="Times New Roman" w:cs="Times New Roman"/>
          <w:sz w:val="20"/>
          <w:szCs w:val="20"/>
          <w:lang w:val="x-none"/>
        </w:rPr>
        <w:t>使用貨</w:t>
      </w:r>
      <w:r w:rsidRPr="00766E1E">
        <w:rPr>
          <w:sz w:val="20"/>
          <w:szCs w:val="20"/>
        </w:rPr>
        <w:t>幣</w:t>
      </w:r>
      <w:r w:rsidRPr="00766E1E">
        <w:rPr>
          <w:rFonts w:ascii="Times New Roman" w:hAnsi="Times New Roman" w:cs="Times New Roman" w:hint="eastAsia"/>
          <w:sz w:val="20"/>
          <w:szCs w:val="20"/>
        </w:rPr>
        <w:t>後生活水平往往會提高</w:t>
      </w:r>
    </w:p>
    <w:p w14:paraId="6C11D164" w14:textId="77777777" w:rsidR="003D2F3B" w:rsidRPr="00766E1E" w:rsidRDefault="003D2F3B" w:rsidP="00876507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766E1E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3FAD305" w14:textId="77777777" w:rsidR="00C45195" w:rsidRPr="00766E1E" w:rsidRDefault="00C45195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6341E68" w14:textId="77777777" w:rsidR="00C45195" w:rsidRPr="00766E1E" w:rsidRDefault="00C45195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6A22471" w14:textId="30ED911F" w:rsidR="00C45195" w:rsidRDefault="00C45195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4E51EFE" w14:textId="04E2A9C1" w:rsidR="0026407C" w:rsidRDefault="0026407C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0696FC6D" w14:textId="695E949F" w:rsidR="0026407C" w:rsidRDefault="0026407C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6C788C59" w14:textId="67AD2472" w:rsidR="0026407C" w:rsidRDefault="0026407C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785C1BD4" w14:textId="00A47BDF" w:rsidR="0026407C" w:rsidRDefault="0026407C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6402EE0A" w14:textId="77777777" w:rsidR="0026407C" w:rsidRPr="00766E1E" w:rsidRDefault="0026407C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45371826" w14:textId="77777777" w:rsidR="00C45195" w:rsidRPr="00766E1E" w:rsidRDefault="00C45195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1E69C385" w14:textId="77777777" w:rsidR="00C45195" w:rsidRPr="00766E1E" w:rsidRDefault="00C45195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4D192CAA" w14:textId="6DA6431E" w:rsidR="00247E08" w:rsidRPr="00C044D3" w:rsidRDefault="009A3C31" w:rsidP="00876507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C044D3">
        <w:rPr>
          <w:rFonts w:ascii="Times New Roman" w:hAnsi="Times New Roman" w:cs="Times New Roman"/>
          <w:sz w:val="16"/>
          <w:szCs w:val="16"/>
        </w:rPr>
        <w:t xml:space="preserve">ANS: </w:t>
      </w:r>
      <w:r w:rsidR="007B15CD" w:rsidRPr="00C044D3">
        <w:rPr>
          <w:rFonts w:ascii="Times New Roman" w:hAnsi="Times New Roman" w:cs="Times New Roman"/>
          <w:sz w:val="16"/>
          <w:szCs w:val="16"/>
        </w:rPr>
        <w:t>T</w:t>
      </w:r>
      <w:r w:rsidR="003D2F3B" w:rsidRPr="00C044D3">
        <w:rPr>
          <w:rFonts w:ascii="Times New Roman" w:hAnsi="Times New Roman" w:cs="Times New Roman"/>
          <w:sz w:val="16"/>
          <w:szCs w:val="16"/>
        </w:rPr>
        <w:t>FTTF</w:t>
      </w:r>
      <w:r w:rsidR="00D511C6" w:rsidRPr="00C044D3">
        <w:rPr>
          <w:rFonts w:ascii="Times New Roman" w:hAnsi="Times New Roman" w:cs="Times New Roman"/>
          <w:sz w:val="16"/>
          <w:szCs w:val="16"/>
        </w:rPr>
        <w:t xml:space="preserve"> </w:t>
      </w:r>
      <w:r w:rsidR="003D2F3B" w:rsidRPr="00C044D3">
        <w:rPr>
          <w:rFonts w:ascii="Times New Roman" w:hAnsi="Times New Roman" w:cs="Times New Roman"/>
          <w:sz w:val="16"/>
          <w:szCs w:val="16"/>
        </w:rPr>
        <w:t>T</w:t>
      </w:r>
      <w:r w:rsidR="00336069" w:rsidRPr="00C044D3">
        <w:rPr>
          <w:rFonts w:ascii="Times New Roman" w:hAnsi="Times New Roman" w:cs="Times New Roman"/>
          <w:sz w:val="16"/>
          <w:szCs w:val="16"/>
        </w:rPr>
        <w:t>T</w:t>
      </w:r>
    </w:p>
    <w:p w14:paraId="0B1095DB" w14:textId="4D913266" w:rsidR="00084F2F" w:rsidRPr="009E5479" w:rsidRDefault="00084F2F" w:rsidP="00084F2F">
      <w:pPr>
        <w:rPr>
          <w:rFonts w:ascii="Times New Roman" w:hAnsi="Times New Roman" w:cs="Times New Roman"/>
          <w:b/>
          <w:u w:val="single"/>
        </w:rPr>
      </w:pPr>
      <w:r w:rsidRPr="009E5479">
        <w:rPr>
          <w:rFonts w:ascii="Times New Roman" w:hAnsi="Times New Roman" w:cs="Times New Roman" w:hint="eastAsia"/>
          <w:b/>
          <w:u w:val="single"/>
        </w:rPr>
        <w:lastRenderedPageBreak/>
        <w:t>1</w:t>
      </w:r>
      <w:r w:rsidRPr="009E5479">
        <w:rPr>
          <w:rFonts w:ascii="Times New Roman" w:hAnsi="Times New Roman" w:cs="Times New Roman"/>
          <w:b/>
          <w:u w:val="single"/>
        </w:rPr>
        <w:t>7.</w:t>
      </w:r>
      <w:r w:rsidR="004209F1" w:rsidRPr="009E5479">
        <w:rPr>
          <w:rFonts w:ascii="Times New Roman" w:hAnsi="Times New Roman" w:cs="Times New Roman"/>
          <w:b/>
          <w:u w:val="single"/>
        </w:rPr>
        <w:t>7</w:t>
      </w:r>
      <w:r w:rsidRPr="009E5479">
        <w:rPr>
          <w:rFonts w:ascii="Times New Roman" w:hAnsi="Times New Roman" w:cs="Times New Roman"/>
          <w:b/>
          <w:u w:val="single"/>
        </w:rPr>
        <w:tab/>
        <w:t>Properties of money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18"/>
        <w:gridCol w:w="7673"/>
      </w:tblGrid>
      <w:tr w:rsidR="00084F2F" w:rsidRPr="009E5479" w14:paraId="0C82D8C6" w14:textId="77777777" w:rsidTr="009E5479">
        <w:trPr>
          <w:trHeight w:val="1604"/>
        </w:trPr>
        <w:tc>
          <w:tcPr>
            <w:tcW w:w="2718" w:type="dxa"/>
          </w:tcPr>
          <w:p w14:paraId="1651AB0F" w14:textId="77777777" w:rsidR="00084F2F" w:rsidRPr="009E5479" w:rsidRDefault="00084F2F">
            <w:pPr>
              <w:pStyle w:val="ListParagraph"/>
              <w:numPr>
                <w:ilvl w:val="0"/>
                <w:numId w:val="10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Generally acceptable</w:t>
            </w:r>
          </w:p>
        </w:tc>
        <w:tc>
          <w:tcPr>
            <w:tcW w:w="7673" w:type="dxa"/>
          </w:tcPr>
          <w:p w14:paraId="561C1047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Money should be generally accepted by people for settling payment</w:t>
            </w:r>
          </w:p>
          <w:p w14:paraId="0DA9459E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E07F5D" w14:textId="628C339D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(E</w:t>
            </w:r>
            <w:r w:rsidR="00A915D6" w:rsidRPr="009E547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g</w:t>
            </w:r>
            <w:r w:rsidR="00A915D6" w:rsidRPr="009E547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 $20 banknote vs a durian)</w:t>
            </w:r>
          </w:p>
        </w:tc>
      </w:tr>
      <w:tr w:rsidR="00084F2F" w:rsidRPr="009E5479" w14:paraId="1B3B4313" w14:textId="77777777" w:rsidTr="009E5479">
        <w:trPr>
          <w:trHeight w:val="2209"/>
        </w:trPr>
        <w:tc>
          <w:tcPr>
            <w:tcW w:w="2718" w:type="dxa"/>
          </w:tcPr>
          <w:p w14:paraId="12C2CA12" w14:textId="77777777" w:rsidR="00084F2F" w:rsidRPr="009E5479" w:rsidRDefault="00084F2F">
            <w:pPr>
              <w:pStyle w:val="ListParagraph"/>
              <w:numPr>
                <w:ilvl w:val="0"/>
                <w:numId w:val="10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Scarce</w:t>
            </w:r>
          </w:p>
        </w:tc>
        <w:tc>
          <w:tcPr>
            <w:tcW w:w="7673" w:type="dxa"/>
          </w:tcPr>
          <w:p w14:paraId="55CED979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Money should be scarce in order to maintain its purchasing power, if the supply can be easily changed, its value is fluctuated</w:t>
            </w:r>
          </w:p>
          <w:p w14:paraId="7B79D4FD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BECEC8B" w14:textId="08BBAAF8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A915D6" w:rsidRPr="009E5479">
              <w:rPr>
                <w:rFonts w:ascii="Times New Roman" w:hAnsi="Times New Roman" w:cs="Times New Roman"/>
                <w:sz w:val="20"/>
                <w:szCs w:val="20"/>
              </w:rPr>
              <w:t>E.g.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 $20 banknote vs the sand in desert)</w:t>
            </w:r>
          </w:p>
        </w:tc>
      </w:tr>
      <w:tr w:rsidR="00084F2F" w:rsidRPr="009E5479" w14:paraId="20979BA6" w14:textId="77777777" w:rsidTr="009E5479">
        <w:trPr>
          <w:trHeight w:val="1709"/>
        </w:trPr>
        <w:tc>
          <w:tcPr>
            <w:tcW w:w="2718" w:type="dxa"/>
          </w:tcPr>
          <w:p w14:paraId="4B88FAAE" w14:textId="77777777" w:rsidR="00084F2F" w:rsidRPr="009E5479" w:rsidRDefault="00084F2F">
            <w:pPr>
              <w:pStyle w:val="ListParagraph"/>
              <w:numPr>
                <w:ilvl w:val="0"/>
                <w:numId w:val="10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Durable</w:t>
            </w:r>
          </w:p>
        </w:tc>
        <w:tc>
          <w:tcPr>
            <w:tcW w:w="7673" w:type="dxa"/>
          </w:tcPr>
          <w:p w14:paraId="6105C9B0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Money should be durable to reduce damage and depreciation</w:t>
            </w:r>
          </w:p>
          <w:p w14:paraId="36175508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25E38E" w14:textId="2666F8EA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A915D6"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E.g. 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$20 banknote vs ice)</w:t>
            </w:r>
          </w:p>
        </w:tc>
      </w:tr>
      <w:tr w:rsidR="00084F2F" w:rsidRPr="009E5479" w14:paraId="4DE75AE4" w14:textId="77777777" w:rsidTr="009E5479">
        <w:trPr>
          <w:trHeight w:val="2219"/>
        </w:trPr>
        <w:tc>
          <w:tcPr>
            <w:tcW w:w="2718" w:type="dxa"/>
          </w:tcPr>
          <w:p w14:paraId="733AF9B5" w14:textId="77777777" w:rsidR="00084F2F" w:rsidRPr="009E5479" w:rsidRDefault="00084F2F">
            <w:pPr>
              <w:pStyle w:val="ListParagraph"/>
              <w:numPr>
                <w:ilvl w:val="0"/>
                <w:numId w:val="10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Portable</w:t>
            </w:r>
          </w:p>
        </w:tc>
        <w:tc>
          <w:tcPr>
            <w:tcW w:w="7673" w:type="dxa"/>
          </w:tcPr>
          <w:p w14:paraId="388A7CC1" w14:textId="0FA89953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Money should be portable</w:t>
            </w:r>
            <w:r w:rsidR="00B75119"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 and convenience </w:t>
            </w:r>
            <w:r w:rsidR="009A57A8" w:rsidRPr="009E5479"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 carrying the money around for transaction</w:t>
            </w:r>
            <w:r w:rsidR="009A57A8"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. So that the cost 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can be reduced</w:t>
            </w:r>
            <w:r w:rsidR="00B75119" w:rsidRPr="009E547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33E0D673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8FC78D" w14:textId="0E34EC22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A915D6"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E.g. 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$20 banknote vs metal / gold)</w:t>
            </w:r>
          </w:p>
        </w:tc>
      </w:tr>
      <w:tr w:rsidR="00084F2F" w:rsidRPr="009E5479" w14:paraId="21D839CF" w14:textId="77777777" w:rsidTr="009E5479">
        <w:trPr>
          <w:trHeight w:val="2259"/>
        </w:trPr>
        <w:tc>
          <w:tcPr>
            <w:tcW w:w="2718" w:type="dxa"/>
          </w:tcPr>
          <w:p w14:paraId="3F96C188" w14:textId="77777777" w:rsidR="00084F2F" w:rsidRPr="009E5479" w:rsidRDefault="00084F2F">
            <w:pPr>
              <w:pStyle w:val="ListParagraph"/>
              <w:numPr>
                <w:ilvl w:val="0"/>
                <w:numId w:val="10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Divisible</w:t>
            </w:r>
          </w:p>
        </w:tc>
        <w:tc>
          <w:tcPr>
            <w:tcW w:w="7673" w:type="dxa"/>
          </w:tcPr>
          <w:p w14:paraId="158B5D0B" w14:textId="23B94831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Money should be divisible into different denomination without lose in total value so that it can se</w:t>
            </w:r>
            <w:r w:rsidR="005C694C" w:rsidRPr="009E5479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tle payment in different amounts</w:t>
            </w:r>
          </w:p>
          <w:p w14:paraId="1E7D3249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FED257" w14:textId="60B5C7E3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A915D6"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E.g. 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silver vs a chair)</w:t>
            </w:r>
          </w:p>
        </w:tc>
      </w:tr>
      <w:tr w:rsidR="00084F2F" w:rsidRPr="009E5479" w14:paraId="4FCFB2E3" w14:textId="77777777" w:rsidTr="009E5479">
        <w:trPr>
          <w:trHeight w:val="1547"/>
        </w:trPr>
        <w:tc>
          <w:tcPr>
            <w:tcW w:w="2718" w:type="dxa"/>
          </w:tcPr>
          <w:p w14:paraId="7F2E8ABE" w14:textId="77777777" w:rsidR="00084F2F" w:rsidRPr="009E5479" w:rsidRDefault="00084F2F">
            <w:pPr>
              <w:pStyle w:val="ListParagraph"/>
              <w:numPr>
                <w:ilvl w:val="0"/>
                <w:numId w:val="10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Homogeneous</w:t>
            </w:r>
          </w:p>
        </w:tc>
        <w:tc>
          <w:tcPr>
            <w:tcW w:w="7673" w:type="dxa"/>
          </w:tcPr>
          <w:p w14:paraId="500CE06F" w14:textId="447EE9C4" w:rsidR="00084F2F" w:rsidRPr="009E5479" w:rsidRDefault="004E44CE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In general, m</w:t>
            </w:r>
            <w:r w:rsidR="00084F2F"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oney of the same value </w:t>
            </w:r>
            <w:r w:rsidR="00A15B8E" w:rsidRPr="009E5479">
              <w:rPr>
                <w:rFonts w:ascii="Times New Roman" w:hAnsi="Times New Roman" w:cs="Times New Roman"/>
                <w:sz w:val="20"/>
                <w:szCs w:val="20"/>
              </w:rPr>
              <w:t>is</w:t>
            </w:r>
            <w:r w:rsidR="00084F2F"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 homogenous in quality</w:t>
            </w:r>
            <w:r w:rsidR="00A15B8E"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 to</w:t>
            </w:r>
            <w:r w:rsidR="00084F2F"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 avoid disputes </w:t>
            </w:r>
            <w:r w:rsidR="00A15B8E"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/ argue / bargain </w:t>
            </w:r>
            <w:r w:rsidR="00084F2F" w:rsidRPr="009E5479">
              <w:rPr>
                <w:rFonts w:ascii="Times New Roman" w:hAnsi="Times New Roman" w:cs="Times New Roman"/>
                <w:sz w:val="20"/>
                <w:szCs w:val="20"/>
              </w:rPr>
              <w:t>over exchange ratios</w:t>
            </w:r>
            <w:r w:rsidR="00A15B8E"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. Same value of money usually has the same outlook or uniform characteristic. </w:t>
            </w:r>
          </w:p>
          <w:p w14:paraId="30CCF175" w14:textId="77777777" w:rsidR="00A915D6" w:rsidRPr="009E5479" w:rsidRDefault="00A915D6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83A2CF" w14:textId="271869BA" w:rsidR="00084F2F" w:rsidRPr="009E5479" w:rsidRDefault="00A915D6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(E.g. $20 banknote vs rock)</w:t>
            </w:r>
          </w:p>
          <w:p w14:paraId="190AD665" w14:textId="4157D498" w:rsidR="00A915D6" w:rsidRPr="009E5479" w:rsidRDefault="00A915D6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97C07EC" w14:textId="77777777" w:rsidR="009E5479" w:rsidRDefault="009E5479" w:rsidP="00115D46">
      <w:pPr>
        <w:rPr>
          <w:rFonts w:ascii="Times New Roman" w:hAnsi="Times New Roman" w:cs="Times New Roman"/>
          <w:b/>
          <w:u w:val="thick"/>
        </w:rPr>
      </w:pPr>
    </w:p>
    <w:p w14:paraId="0D1AB32D" w14:textId="3D2D2F4A" w:rsidR="00EE3519" w:rsidRPr="009E5479" w:rsidRDefault="00115D46" w:rsidP="00115D46">
      <w:pPr>
        <w:rPr>
          <w:rFonts w:ascii="Times New Roman" w:hAnsi="Times New Roman" w:cs="Times New Roman"/>
          <w:b/>
          <w:u w:val="thick"/>
          <w:lang w:val="x-none"/>
        </w:rPr>
      </w:pPr>
      <w:r w:rsidRPr="009E5479">
        <w:rPr>
          <w:rFonts w:ascii="Times New Roman" w:hAnsi="Times New Roman" w:cs="Times New Roman" w:hint="eastAsia"/>
          <w:b/>
          <w:u w:val="thick"/>
        </w:rPr>
        <w:lastRenderedPageBreak/>
        <w:t>1</w:t>
      </w:r>
      <w:r w:rsidRPr="009E5479">
        <w:rPr>
          <w:rFonts w:ascii="Times New Roman" w:hAnsi="Times New Roman" w:cs="Times New Roman"/>
          <w:b/>
          <w:u w:val="thick"/>
        </w:rPr>
        <w:t>7.7</w:t>
      </w:r>
      <w:r w:rsidRPr="009E5479">
        <w:rPr>
          <w:rFonts w:ascii="Times New Roman" w:hAnsi="Times New Roman" w:cs="Times New Roman"/>
          <w:b/>
          <w:u w:val="thick"/>
        </w:rPr>
        <w:tab/>
      </w:r>
      <w:r w:rsidRPr="009E5479">
        <w:rPr>
          <w:rFonts w:ascii="Times New Roman" w:hAnsi="Times New Roman" w:cs="Times New Roman"/>
          <w:b/>
          <w:u w:val="thick"/>
          <w:lang w:val="x-none"/>
        </w:rPr>
        <w:t>貨幣的特</w:t>
      </w:r>
      <w:r w:rsidR="00622151" w:rsidRPr="009E5479">
        <w:rPr>
          <w:rFonts w:ascii="Times New Roman" w:hAnsi="Times New Roman" w:cs="Times New Roman"/>
          <w:b/>
          <w:u w:val="thick"/>
          <w:lang w:val="x-none"/>
        </w:rPr>
        <w:t>徵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18"/>
        <w:gridCol w:w="7673"/>
      </w:tblGrid>
      <w:tr w:rsidR="00EE3519" w:rsidRPr="009E5479" w14:paraId="20F76748" w14:textId="77777777" w:rsidTr="009E5479">
        <w:trPr>
          <w:trHeight w:val="1604"/>
        </w:trPr>
        <w:tc>
          <w:tcPr>
            <w:tcW w:w="2718" w:type="dxa"/>
          </w:tcPr>
          <w:p w14:paraId="54588DCD" w14:textId="6BC5F34C" w:rsidR="00EE3519" w:rsidRPr="009E5479" w:rsidRDefault="00EE3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普遍接受</w:t>
            </w:r>
          </w:p>
        </w:tc>
        <w:tc>
          <w:tcPr>
            <w:tcW w:w="7673" w:type="dxa"/>
          </w:tcPr>
          <w:p w14:paraId="6444E41C" w14:textId="3864052E" w:rsidR="00EE3519" w:rsidRPr="009E5479" w:rsidRDefault="00115D46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貨幣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應該</w:t>
            </w:r>
            <w:r w:rsidR="0090060E">
              <w:rPr>
                <w:rFonts w:ascii="Times New Roman" w:hAnsi="Times New Roman" w:cs="Times New Roman" w:hint="eastAsia"/>
                <w:sz w:val="20"/>
                <w:szCs w:val="20"/>
                <w:lang w:eastAsia="zh-HK"/>
              </w:rPr>
              <w:t>要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被人們普遍接受用於結算</w:t>
            </w:r>
          </w:p>
          <w:p w14:paraId="41F002ED" w14:textId="77777777" w:rsidR="00EE3519" w:rsidRPr="009E5479" w:rsidRDefault="00EE3519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1BB7B5" w14:textId="193AB18B" w:rsidR="00EE3519" w:rsidRDefault="00115D46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（例：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$20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銀行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鈔票與</w:t>
            </w:r>
            <w:r w:rsidR="0090060E">
              <w:rPr>
                <w:rFonts w:ascii="Times New Roman" w:hAnsi="Times New Roman" w:cs="Times New Roman" w:hint="eastAsia"/>
                <w:sz w:val="20"/>
                <w:szCs w:val="20"/>
                <w:lang w:eastAsia="zh-HK"/>
              </w:rPr>
              <w:t>榴槤。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）</w:t>
            </w:r>
          </w:p>
          <w:p w14:paraId="2FAD287F" w14:textId="763366FA" w:rsidR="00B84BEB" w:rsidRPr="009E5479" w:rsidRDefault="00B84BEB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E3519" w:rsidRPr="009E5479" w14:paraId="67C740D1" w14:textId="77777777" w:rsidTr="00B81D0E">
        <w:trPr>
          <w:trHeight w:val="1089"/>
        </w:trPr>
        <w:tc>
          <w:tcPr>
            <w:tcW w:w="2718" w:type="dxa"/>
          </w:tcPr>
          <w:p w14:paraId="4E41F226" w14:textId="2A798D83" w:rsidR="00EE3519" w:rsidRPr="009E5479" w:rsidRDefault="00EE3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稀少</w:t>
            </w:r>
          </w:p>
        </w:tc>
        <w:tc>
          <w:tcPr>
            <w:tcW w:w="7673" w:type="dxa"/>
          </w:tcPr>
          <w:p w14:paraId="6020562F" w14:textId="78095DC4" w:rsidR="00EE3519" w:rsidRPr="009E5479" w:rsidRDefault="00115D46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貨幣應該</w:t>
            </w:r>
            <w:r w:rsidR="00B12FD2">
              <w:rPr>
                <w:rFonts w:ascii="Times New Roman" w:hAnsi="Times New Roman" w:cs="Times New Roman" w:hint="eastAsia"/>
                <w:sz w:val="20"/>
                <w:szCs w:val="20"/>
                <w:lang w:eastAsia="zh-HK"/>
              </w:rPr>
              <w:t>要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是稀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少的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，以維持其購買力，如果供應可以輕易改變，其價值就會波動</w:t>
            </w:r>
          </w:p>
          <w:p w14:paraId="4370491B" w14:textId="77777777" w:rsidR="00115D46" w:rsidRPr="009E5479" w:rsidRDefault="00115D46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CA84E9" w14:textId="77777777" w:rsidR="00EE3519" w:rsidRDefault="00115D46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（例：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$20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銀行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鈔票與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在沙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漠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的沙）</w:t>
            </w:r>
          </w:p>
          <w:p w14:paraId="53972084" w14:textId="3C52DD1F" w:rsidR="00B84BEB" w:rsidRPr="009E5479" w:rsidRDefault="00B84BEB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E3519" w:rsidRPr="009E5479" w14:paraId="5AED8C27" w14:textId="77777777" w:rsidTr="00B81D0E">
        <w:trPr>
          <w:trHeight w:val="404"/>
        </w:trPr>
        <w:tc>
          <w:tcPr>
            <w:tcW w:w="2718" w:type="dxa"/>
          </w:tcPr>
          <w:p w14:paraId="620E7C19" w14:textId="038652AD" w:rsidR="00EE3519" w:rsidRPr="009E5479" w:rsidRDefault="00EE3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耐用</w:t>
            </w:r>
          </w:p>
        </w:tc>
        <w:tc>
          <w:tcPr>
            <w:tcW w:w="7673" w:type="dxa"/>
          </w:tcPr>
          <w:p w14:paraId="1BE909EE" w14:textId="1A5F299B" w:rsidR="00EE3519" w:rsidRPr="009E5479" w:rsidRDefault="003751AC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貨幣應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該</w:t>
            </w:r>
            <w:r w:rsidR="00B12FD2">
              <w:rPr>
                <w:rFonts w:ascii="Times New Roman" w:hAnsi="Times New Roman" w:cs="Times New Roman" w:hint="eastAsia"/>
                <w:sz w:val="20"/>
                <w:szCs w:val="20"/>
                <w:lang w:eastAsia="zh-HK"/>
              </w:rPr>
              <w:t>要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是耐用的，以減少損壞和折舊</w:t>
            </w:r>
          </w:p>
          <w:p w14:paraId="3D38CE35" w14:textId="77777777" w:rsidR="003751AC" w:rsidRPr="009E5479" w:rsidRDefault="003751AC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EFB962A" w14:textId="77777777" w:rsidR="00EE3519" w:rsidRDefault="00115D46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（例：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$20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銀行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鈔票與冰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）</w:t>
            </w:r>
          </w:p>
          <w:p w14:paraId="562EC2A1" w14:textId="33C8D492" w:rsidR="00B84BEB" w:rsidRPr="009E5479" w:rsidRDefault="00B84BEB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E3519" w:rsidRPr="009E5479" w14:paraId="40BD7305" w14:textId="77777777" w:rsidTr="000B3639">
        <w:trPr>
          <w:trHeight w:val="33"/>
        </w:trPr>
        <w:tc>
          <w:tcPr>
            <w:tcW w:w="2718" w:type="dxa"/>
          </w:tcPr>
          <w:p w14:paraId="6626A30F" w14:textId="71F9D588" w:rsidR="00EE3519" w:rsidRPr="009E5479" w:rsidRDefault="00115D46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便攜的</w:t>
            </w:r>
          </w:p>
        </w:tc>
        <w:tc>
          <w:tcPr>
            <w:tcW w:w="7673" w:type="dxa"/>
          </w:tcPr>
          <w:p w14:paraId="09B9C1B9" w14:textId="4FCBED75" w:rsidR="00EE3519" w:rsidRPr="009E5479" w:rsidRDefault="003751AC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貨幣應該</w:t>
            </w:r>
            <w:r w:rsidR="00B12FD2">
              <w:rPr>
                <w:rFonts w:ascii="Times New Roman" w:hAnsi="Times New Roman" w:cs="Times New Roman" w:hint="eastAsia"/>
                <w:sz w:val="20"/>
                <w:szCs w:val="20"/>
                <w:lang w:eastAsia="zh-HK"/>
              </w:rPr>
              <w:t>要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是便攜的，方便攜帶貨幣進行交易。這樣就可以降低成本。</w:t>
            </w:r>
          </w:p>
          <w:p w14:paraId="50DD8596" w14:textId="77777777" w:rsidR="003751AC" w:rsidRPr="009E5479" w:rsidRDefault="003751AC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D0FEDB" w14:textId="77777777" w:rsidR="00EE3519" w:rsidRDefault="003751AC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（例：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$20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銀行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鈔票與金屬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/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黃金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）</w:t>
            </w:r>
          </w:p>
          <w:p w14:paraId="36499A9E" w14:textId="4A69B0DD" w:rsidR="000B3639" w:rsidRPr="009E5479" w:rsidRDefault="000B3639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E3519" w:rsidRPr="009E5479" w14:paraId="5D1F2D1D" w14:textId="77777777" w:rsidTr="00B81D0E">
        <w:trPr>
          <w:trHeight w:val="1274"/>
        </w:trPr>
        <w:tc>
          <w:tcPr>
            <w:tcW w:w="2718" w:type="dxa"/>
          </w:tcPr>
          <w:p w14:paraId="3EF25591" w14:textId="2FB34068" w:rsidR="00EE3519" w:rsidRPr="009E5479" w:rsidRDefault="00EE3519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可分割</w:t>
            </w:r>
          </w:p>
        </w:tc>
        <w:tc>
          <w:tcPr>
            <w:tcW w:w="7673" w:type="dxa"/>
          </w:tcPr>
          <w:p w14:paraId="16D4D723" w14:textId="14D5C32A" w:rsidR="003751AC" w:rsidRPr="009E5479" w:rsidRDefault="003751AC" w:rsidP="003751A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貨幣應</w:t>
            </w:r>
            <w:r w:rsidR="00B12FD2"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該</w:t>
            </w:r>
            <w:r w:rsidR="00B12FD2">
              <w:rPr>
                <w:rFonts w:ascii="Times New Roman" w:hAnsi="Times New Roman" w:cs="Times New Roman" w:hint="eastAsia"/>
                <w:sz w:val="20"/>
                <w:szCs w:val="20"/>
                <w:lang w:eastAsia="zh-HK"/>
              </w:rPr>
              <w:t>要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在不損失總價值的情況下分割成不同面額</w:t>
            </w:r>
            <w:r w:rsidR="00101B7F">
              <w:rPr>
                <w:rFonts w:ascii="Times New Roman" w:hAnsi="Times New Roman" w:cs="Times New Roman"/>
                <w:sz w:val="20"/>
                <w:szCs w:val="20"/>
              </w:rPr>
              <w:t xml:space="preserve"> / </w:t>
            </w:r>
            <w:r w:rsidR="00101B7F">
              <w:rPr>
                <w:rFonts w:ascii="Times New Roman" w:hAnsi="Times New Roman" w:cs="Times New Roman" w:hint="eastAsia"/>
                <w:sz w:val="20"/>
                <w:szCs w:val="20"/>
                <w:lang w:eastAsia="zh-HK"/>
              </w:rPr>
              <w:t>面值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，以便可以進行不同金額的支付</w:t>
            </w:r>
          </w:p>
          <w:p w14:paraId="7E4E2A42" w14:textId="77777777" w:rsidR="003751AC" w:rsidRPr="009E5479" w:rsidRDefault="003751AC" w:rsidP="003751A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8EB280" w14:textId="77777777" w:rsidR="00EE3519" w:rsidRDefault="003751AC" w:rsidP="003751A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（例：銀與椅子）</w:t>
            </w:r>
          </w:p>
          <w:p w14:paraId="0EC600F3" w14:textId="40998F24" w:rsidR="000B3639" w:rsidRPr="009E5479" w:rsidRDefault="000B3639" w:rsidP="003751A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E3519" w:rsidRPr="009E5479" w14:paraId="5CEC9FC1" w14:textId="77777777" w:rsidTr="00B81D0E">
        <w:trPr>
          <w:trHeight w:val="1163"/>
        </w:trPr>
        <w:tc>
          <w:tcPr>
            <w:tcW w:w="2718" w:type="dxa"/>
          </w:tcPr>
          <w:p w14:paraId="10128C47" w14:textId="1D6AA47E" w:rsidR="00EE3519" w:rsidRPr="009E5479" w:rsidRDefault="00115D46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同質</w:t>
            </w:r>
          </w:p>
        </w:tc>
        <w:tc>
          <w:tcPr>
            <w:tcW w:w="7673" w:type="dxa"/>
          </w:tcPr>
          <w:p w14:paraId="2D36D1F0" w14:textId="69D237EE" w:rsidR="00EE3519" w:rsidRPr="009E5479" w:rsidRDefault="003751AC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一般來說，相同價值的貨幣在質量上</w:t>
            </w:r>
            <w:r w:rsidR="00B12FD2"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應該</w:t>
            </w:r>
            <w:r w:rsidR="00B12FD2">
              <w:rPr>
                <w:rFonts w:ascii="Times New Roman" w:hAnsi="Times New Roman" w:cs="Times New Roman" w:hint="eastAsia"/>
                <w:sz w:val="20"/>
                <w:szCs w:val="20"/>
                <w:lang w:eastAsia="zh-HK"/>
              </w:rPr>
              <w:t>要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是同質的，以避免在兌換比例上發生糾紛</w:t>
            </w:r>
            <w:r w:rsidR="00101B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/</w:t>
            </w:r>
            <w:r w:rsidR="00101B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爭論</w:t>
            </w:r>
            <w:r w:rsidR="00101B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/</w:t>
            </w:r>
            <w:r w:rsidR="00101B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討價還價。相同價值的貨幣通常具有相同的外觀或統一的特徵。</w:t>
            </w:r>
          </w:p>
          <w:p w14:paraId="17E14DB1" w14:textId="77777777" w:rsidR="003751AC" w:rsidRPr="009E5479" w:rsidRDefault="003751AC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726974" w14:textId="40B888AB" w:rsidR="00EE3519" w:rsidRPr="009E5479" w:rsidRDefault="003751AC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（例：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$20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銀行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鈔票與</w:t>
            </w:r>
            <w:r w:rsidR="00101B7F">
              <w:rPr>
                <w:rFonts w:ascii="Times New Roman" w:hAnsi="Times New Roman" w:cs="Times New Roman" w:hint="eastAsia"/>
                <w:sz w:val="20"/>
                <w:szCs w:val="20"/>
                <w:lang w:eastAsia="zh-HK"/>
              </w:rPr>
              <w:t>石頭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）</w:t>
            </w:r>
          </w:p>
          <w:p w14:paraId="2115D081" w14:textId="1B7CA711" w:rsidR="003751AC" w:rsidRPr="009E5479" w:rsidRDefault="003751AC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A613801" w14:textId="77777777" w:rsidR="009E5479" w:rsidRDefault="009E5479" w:rsidP="00876507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</w:rPr>
      </w:pPr>
    </w:p>
    <w:p w14:paraId="62E4C444" w14:textId="77777777" w:rsidR="009E5479" w:rsidRDefault="009E5479" w:rsidP="00876507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</w:rPr>
      </w:pPr>
    </w:p>
    <w:p w14:paraId="251DBF88" w14:textId="77777777" w:rsidR="000B3639" w:rsidRDefault="000B3639" w:rsidP="00876507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</w:rPr>
      </w:pPr>
    </w:p>
    <w:p w14:paraId="7E34E07B" w14:textId="77777777" w:rsidR="000B3639" w:rsidRDefault="000B3639" w:rsidP="00876507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</w:rPr>
      </w:pPr>
    </w:p>
    <w:p w14:paraId="612AFBF4" w14:textId="77777777" w:rsidR="000B3639" w:rsidRDefault="000B3639" w:rsidP="00876507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</w:rPr>
      </w:pPr>
    </w:p>
    <w:p w14:paraId="25D70950" w14:textId="5EAE61A4" w:rsidR="00A33DD7" w:rsidRPr="009E5479" w:rsidRDefault="00A915D6" w:rsidP="00876507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 w:rsidRPr="009E5479">
        <w:rPr>
          <w:rFonts w:ascii="Copperplate Gothic Bold" w:eastAsia="Times New Roman" w:hAnsi="Copperplate Gothic Bold" w:cs="Times New Roman"/>
          <w:kern w:val="0"/>
          <w:sz w:val="20"/>
          <w:szCs w:val="20"/>
        </w:rPr>
        <w:lastRenderedPageBreak/>
        <w:t xml:space="preserve">17.7 Properties of Money </w:t>
      </w:r>
      <w:r w:rsidR="00A33DD7" w:rsidRPr="009E5479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Concept Corner: </w:t>
      </w:r>
    </w:p>
    <w:p w14:paraId="458CF7F0" w14:textId="573C7B19" w:rsidR="00A33DD7" w:rsidRPr="009E5479" w:rsidRDefault="00A33DD7" w:rsidP="00876507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1. </w:t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Money</w:t>
      </w:r>
      <w:r w:rsidR="00A915D6"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is</w:t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generally accepted</w:t>
      </w:r>
      <w:r w:rsidR="00A915D6"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by both buyers and sellers</w:t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 </w:t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53513175" w14:textId="414B2A55" w:rsidR="003751AC" w:rsidRPr="009E5479" w:rsidRDefault="003751AC" w:rsidP="00876507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</w:t>
      </w:r>
      <w:r w:rsidRPr="009E5479">
        <w:rPr>
          <w:rFonts w:ascii="MingLiU" w:eastAsia="MingLiU" w:hAnsi="MingLiU" w:cs="Times New Roman"/>
          <w:kern w:val="0"/>
          <w:sz w:val="20"/>
          <w:szCs w:val="20"/>
        </w:rPr>
        <w:t xml:space="preserve"> </w:t>
      </w:r>
      <w:r w:rsidR="0026407C">
        <w:rPr>
          <w:rFonts w:ascii="MingLiU" w:eastAsia="MingLiU" w:hAnsi="MingLiU" w:cs="Times New Roman"/>
          <w:kern w:val="0"/>
          <w:sz w:val="20"/>
          <w:szCs w:val="20"/>
        </w:rPr>
        <w:tab/>
      </w:r>
      <w:r w:rsidRPr="009E5479">
        <w:rPr>
          <w:rFonts w:ascii="MingLiU" w:eastAsia="MingLiU" w:hAnsi="MingLiU" w:cs="MS Gothic"/>
          <w:kern w:val="0"/>
          <w:sz w:val="20"/>
          <w:szCs w:val="20"/>
          <w:lang w:val="x-none"/>
        </w:rPr>
        <w:t>貨幣</w:t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通常被買家和賣家</w:t>
      </w:r>
      <w:r w:rsidRPr="009E5479">
        <w:rPr>
          <w:rFonts w:ascii="MingLiU" w:eastAsia="MingLiU" w:hAnsi="MingLiU" w:cs="MS Mincho"/>
          <w:kern w:val="0"/>
          <w:sz w:val="20"/>
          <w:szCs w:val="20"/>
          <w:lang w:val="x-none"/>
        </w:rPr>
        <w:t>普</w:t>
      </w:r>
      <w:r w:rsidRPr="009E5479">
        <w:rPr>
          <w:rFonts w:ascii="MingLiU" w:eastAsia="MingLiU" w:hAnsi="MingLiU" w:cs="MS Mincho" w:hint="eastAsia"/>
          <w:kern w:val="0"/>
          <w:sz w:val="20"/>
          <w:szCs w:val="20"/>
          <w:lang w:val="x-none"/>
        </w:rPr>
        <w:t>遍</w:t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接受</w:t>
      </w:r>
    </w:p>
    <w:p w14:paraId="6E0E9244" w14:textId="5F72DA1C" w:rsidR="00084F2F" w:rsidRPr="0026407C" w:rsidRDefault="00A33DD7" w:rsidP="0026407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5A06459F" w14:textId="152AE665" w:rsidR="00A33DD7" w:rsidRPr="009E5479" w:rsidRDefault="00A33DD7" w:rsidP="00876507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hAnsi="Times New Roman" w:cs="Times New Roman"/>
          <w:sz w:val="20"/>
          <w:szCs w:val="20"/>
        </w:rPr>
        <w:t>2.</w:t>
      </w:r>
      <w:r w:rsidRPr="009E5479">
        <w:rPr>
          <w:rFonts w:ascii="Times New Roman" w:hAnsi="Times New Roman" w:cs="Times New Roman"/>
          <w:sz w:val="20"/>
          <w:szCs w:val="20"/>
        </w:rPr>
        <w:tab/>
        <w:t xml:space="preserve">Being homogeneous is the requirement of fulfilling the function unit of account </w:t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17DA956D" w14:textId="7BA3D74A" w:rsidR="003751AC" w:rsidRPr="009E5479" w:rsidRDefault="003751AC" w:rsidP="00876507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同質化是實現記賬單位功能的要求</w:t>
      </w:r>
    </w:p>
    <w:p w14:paraId="3FC0FAC5" w14:textId="54265444" w:rsidR="00A33DD7" w:rsidRPr="009E5479" w:rsidRDefault="00A33DD7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4BD1FF33" w14:textId="7C2E233E" w:rsidR="003751AC" w:rsidRPr="009E5479" w:rsidRDefault="00A33DD7" w:rsidP="003751A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hAnsi="Times New Roman" w:cs="Times New Roman"/>
          <w:sz w:val="20"/>
          <w:szCs w:val="20"/>
        </w:rPr>
        <w:t>3.</w:t>
      </w:r>
      <w:r w:rsidRPr="009E5479">
        <w:rPr>
          <w:rFonts w:ascii="Times New Roman" w:hAnsi="Times New Roman" w:cs="Times New Roman"/>
          <w:sz w:val="20"/>
          <w:szCs w:val="20"/>
        </w:rPr>
        <w:tab/>
        <w:t xml:space="preserve">Being durable is necessary to fulfill the function of store of value </w:t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00C50C8B" w14:textId="57873EF9" w:rsidR="003751AC" w:rsidRPr="009E5479" w:rsidRDefault="003751AC" w:rsidP="003751AC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耐用是實現</w:t>
      </w:r>
      <w:r w:rsidRPr="009E5479">
        <w:rPr>
          <w:rFonts w:ascii="MingLiU" w:eastAsia="MingLiU" w:hAnsi="MingLiU" w:hint="eastAsia"/>
          <w:sz w:val="20"/>
          <w:szCs w:val="20"/>
        </w:rPr>
        <w:t>價值儲藏</w:t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功能的必要條件</w:t>
      </w:r>
    </w:p>
    <w:p w14:paraId="3FA3B846" w14:textId="5D7B845A" w:rsidR="00A33DD7" w:rsidRPr="009E5479" w:rsidRDefault="00A33DD7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36B82D8" w14:textId="703F57DE" w:rsidR="00A33DD7" w:rsidRPr="009E5479" w:rsidRDefault="00A33DD7" w:rsidP="00876507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hAnsi="Times New Roman" w:cs="Times New Roman"/>
          <w:sz w:val="20"/>
          <w:szCs w:val="20"/>
        </w:rPr>
        <w:t>4.</w:t>
      </w:r>
      <w:r w:rsidRPr="009E5479">
        <w:rPr>
          <w:rFonts w:ascii="Times New Roman" w:hAnsi="Times New Roman" w:cs="Times New Roman"/>
          <w:sz w:val="20"/>
          <w:szCs w:val="20"/>
        </w:rPr>
        <w:tab/>
        <w:t xml:space="preserve">Maintain an extremely high scarcity of money is necessary </w:t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C1889F5" w14:textId="34CF23A5" w:rsidR="003751AC" w:rsidRPr="009E5479" w:rsidRDefault="003751AC" w:rsidP="003751AC">
      <w:pPr>
        <w:rPr>
          <w:sz w:val="20"/>
          <w:szCs w:val="20"/>
          <w:lang w:val="en-HK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hint="eastAsia"/>
          <w:sz w:val="20"/>
          <w:szCs w:val="20"/>
        </w:rPr>
        <w:t>保持</w:t>
      </w:r>
      <w:r w:rsidR="00101B7F">
        <w:rPr>
          <w:rFonts w:hint="eastAsia"/>
          <w:sz w:val="20"/>
          <w:szCs w:val="20"/>
          <w:lang w:eastAsia="zh-HK"/>
        </w:rPr>
        <w:t>貨幣數量的稀少</w:t>
      </w:r>
      <w:r w:rsidRPr="009E5479">
        <w:rPr>
          <w:rFonts w:hint="eastAsia"/>
          <w:sz w:val="20"/>
          <w:szCs w:val="20"/>
          <w:lang w:val="x-none"/>
        </w:rPr>
        <w:t>是</w:t>
      </w:r>
      <w:r w:rsidRPr="009E5479">
        <w:rPr>
          <w:rFonts w:hint="eastAsia"/>
          <w:sz w:val="20"/>
          <w:szCs w:val="20"/>
        </w:rPr>
        <w:t>必要的</w:t>
      </w:r>
    </w:p>
    <w:p w14:paraId="3B3282EF" w14:textId="66914DC1" w:rsidR="00A33DD7" w:rsidRPr="009E5479" w:rsidRDefault="00A33DD7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171B3AF1" w14:textId="239DC777" w:rsidR="00A33DD7" w:rsidRPr="009E5479" w:rsidRDefault="00A33DD7" w:rsidP="00876507">
      <w:pPr>
        <w:widowControl/>
        <w:spacing w:line="276" w:lineRule="auto"/>
        <w:rPr>
          <w:rFonts w:ascii="MS Mincho" w:eastAsia="MS Mincho" w:hAnsi="MS Mincho" w:cs="MS Mincho"/>
          <w:kern w:val="0"/>
          <w:sz w:val="20"/>
          <w:szCs w:val="20"/>
        </w:rPr>
      </w:pPr>
      <w:r w:rsidRPr="009E5479">
        <w:rPr>
          <w:rFonts w:ascii="Times New Roman" w:hAnsi="Times New Roman" w:cs="Times New Roman"/>
          <w:sz w:val="20"/>
          <w:szCs w:val="20"/>
        </w:rPr>
        <w:t>5.</w:t>
      </w:r>
      <w:r w:rsidRPr="009E5479">
        <w:rPr>
          <w:rFonts w:ascii="Times New Roman" w:hAnsi="Times New Roman" w:cs="Times New Roman"/>
          <w:sz w:val="20"/>
          <w:szCs w:val="20"/>
        </w:rPr>
        <w:tab/>
        <w:t xml:space="preserve">If the money is not portable, </w:t>
      </w:r>
      <w:r w:rsidR="00C0344F" w:rsidRPr="009E5479">
        <w:rPr>
          <w:rFonts w:ascii="Times New Roman" w:hAnsi="Times New Roman" w:cs="Times New Roman"/>
          <w:sz w:val="20"/>
          <w:szCs w:val="20"/>
        </w:rPr>
        <w:t xml:space="preserve">the </w:t>
      </w:r>
      <w:r w:rsidRPr="009E5479">
        <w:rPr>
          <w:rFonts w:ascii="Times New Roman" w:hAnsi="Times New Roman" w:cs="Times New Roman"/>
          <w:sz w:val="20"/>
          <w:szCs w:val="20"/>
        </w:rPr>
        <w:t xml:space="preserve">cost of transaction is </w:t>
      </w:r>
      <w:r w:rsidR="00C0344F" w:rsidRPr="009E5479">
        <w:rPr>
          <w:rFonts w:ascii="Times New Roman" w:hAnsi="Times New Roman" w:cs="Times New Roman"/>
          <w:sz w:val="20"/>
          <w:szCs w:val="20"/>
        </w:rPr>
        <w:t xml:space="preserve">usually </w:t>
      </w:r>
      <w:r w:rsidRPr="009E5479">
        <w:rPr>
          <w:rFonts w:ascii="Times New Roman" w:hAnsi="Times New Roman" w:cs="Times New Roman"/>
          <w:sz w:val="20"/>
          <w:szCs w:val="20"/>
        </w:rPr>
        <w:t>lower</w:t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47A402E5" w14:textId="11B7DCFC" w:rsidR="003751AC" w:rsidRPr="009E5479" w:rsidRDefault="003751AC" w:rsidP="003751AC">
      <w:pPr>
        <w:rPr>
          <w:sz w:val="20"/>
          <w:szCs w:val="20"/>
        </w:rPr>
      </w:pPr>
      <w:r w:rsidRPr="009E5479">
        <w:rPr>
          <w:sz w:val="20"/>
          <w:szCs w:val="20"/>
        </w:rPr>
        <w:t xml:space="preserve">    </w:t>
      </w:r>
      <w:r w:rsidR="0026407C">
        <w:rPr>
          <w:sz w:val="20"/>
          <w:szCs w:val="20"/>
        </w:rPr>
        <w:tab/>
      </w:r>
      <w:r w:rsidRPr="009E5479">
        <w:rPr>
          <w:rFonts w:hint="eastAsia"/>
          <w:sz w:val="20"/>
          <w:szCs w:val="20"/>
        </w:rPr>
        <w:t>如果</w:t>
      </w:r>
      <w:r w:rsidR="00101B7F">
        <w:rPr>
          <w:rFonts w:hint="eastAsia"/>
          <w:sz w:val="20"/>
          <w:szCs w:val="20"/>
          <w:lang w:eastAsia="zh-HK"/>
        </w:rPr>
        <w:t>貨幣</w:t>
      </w:r>
      <w:r w:rsidRPr="009E5479">
        <w:rPr>
          <w:rFonts w:hint="eastAsia"/>
          <w:sz w:val="20"/>
          <w:szCs w:val="20"/>
        </w:rPr>
        <w:t>不</w:t>
      </w:r>
      <w:r w:rsidR="00F94AE6">
        <w:rPr>
          <w:rFonts w:hint="eastAsia"/>
          <w:sz w:val="20"/>
          <w:szCs w:val="20"/>
          <w:lang w:eastAsia="zh-HK"/>
        </w:rPr>
        <w:t>便於</w:t>
      </w:r>
      <w:r w:rsidRPr="009E5479">
        <w:rPr>
          <w:rFonts w:hint="eastAsia"/>
          <w:sz w:val="20"/>
          <w:szCs w:val="20"/>
        </w:rPr>
        <w:t>攜帶，交易成本通常會較低</w:t>
      </w:r>
    </w:p>
    <w:p w14:paraId="0680049F" w14:textId="6F60D5E1" w:rsidR="00A33DD7" w:rsidRPr="009E5479" w:rsidRDefault="00A33DD7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353408E4" w14:textId="69E530CB" w:rsidR="003751AC" w:rsidRPr="009E5479" w:rsidRDefault="00A33DD7" w:rsidP="00876507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hAnsi="Times New Roman" w:cs="Times New Roman"/>
          <w:sz w:val="20"/>
          <w:szCs w:val="20"/>
        </w:rPr>
        <w:t>6.</w:t>
      </w:r>
      <w:r w:rsidRPr="009E5479">
        <w:rPr>
          <w:rFonts w:ascii="Times New Roman" w:hAnsi="Times New Roman" w:cs="Times New Roman"/>
          <w:sz w:val="20"/>
          <w:szCs w:val="20"/>
        </w:rPr>
        <w:tab/>
        <w:t>Heterogeneous products can perform the unit of account well</w:t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5BE4A351" w14:textId="1996E163" w:rsidR="003751AC" w:rsidRPr="009E5479" w:rsidRDefault="003751AC" w:rsidP="003751AC">
      <w:pPr>
        <w:rPr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hint="eastAsia"/>
          <w:sz w:val="20"/>
          <w:szCs w:val="20"/>
        </w:rPr>
        <w:t>異</w:t>
      </w:r>
      <w:r w:rsidRPr="009E5479">
        <w:rPr>
          <w:sz w:val="20"/>
          <w:szCs w:val="20"/>
          <w:lang w:val="x-none"/>
        </w:rPr>
        <w:t>質</w:t>
      </w:r>
      <w:r w:rsidRPr="009E5479">
        <w:rPr>
          <w:rFonts w:hint="eastAsia"/>
          <w:sz w:val="20"/>
          <w:szCs w:val="20"/>
        </w:rPr>
        <w:t>產品可以很好地</w:t>
      </w:r>
      <w:r w:rsidR="00101B7F">
        <w:rPr>
          <w:rFonts w:hint="eastAsia"/>
          <w:sz w:val="20"/>
          <w:szCs w:val="20"/>
          <w:lang w:eastAsia="zh-HK"/>
        </w:rPr>
        <w:t>達致其</w:t>
      </w:r>
      <w:r w:rsidR="00101B7F" w:rsidRPr="009E5479">
        <w:rPr>
          <w:rFonts w:hint="eastAsia"/>
          <w:sz w:val="20"/>
          <w:szCs w:val="20"/>
        </w:rPr>
        <w:t>記賬單位的</w:t>
      </w:r>
      <w:r w:rsidR="00101B7F">
        <w:rPr>
          <w:rFonts w:hint="eastAsia"/>
          <w:sz w:val="20"/>
          <w:szCs w:val="20"/>
          <w:lang w:eastAsia="zh-HK"/>
        </w:rPr>
        <w:t>功能</w:t>
      </w:r>
    </w:p>
    <w:p w14:paraId="1576F463" w14:textId="70FA00BC" w:rsidR="00A33DD7" w:rsidRPr="009E5479" w:rsidRDefault="00A33DD7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5A965E4" w14:textId="485AB0E0" w:rsidR="003751AC" w:rsidRPr="009E5479" w:rsidRDefault="0026407C" w:rsidP="0026407C">
      <w:pPr>
        <w:pStyle w:val="ListParagraph"/>
        <w:widowControl/>
        <w:numPr>
          <w:ilvl w:val="0"/>
          <w:numId w:val="33"/>
        </w:num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C0344F" w:rsidRPr="009E5479">
        <w:rPr>
          <w:rFonts w:ascii="Times New Roman" w:hAnsi="Times New Roman" w:cs="Times New Roman"/>
          <w:sz w:val="20"/>
          <w:szCs w:val="20"/>
        </w:rPr>
        <w:t xml:space="preserve">Money is divisible if it can break down into different denomination without lose in total </w:t>
      </w:r>
      <w:proofErr w:type="gramStart"/>
      <w:r w:rsidR="00C0344F" w:rsidRPr="009E5479">
        <w:rPr>
          <w:rFonts w:ascii="Times New Roman" w:hAnsi="Times New Roman" w:cs="Times New Roman"/>
          <w:sz w:val="20"/>
          <w:szCs w:val="20"/>
        </w:rPr>
        <w:t xml:space="preserve">value </w:t>
      </w:r>
      <w:r w:rsidR="003751AC" w:rsidRPr="009E5479">
        <w:rPr>
          <w:rFonts w:ascii="Times New Roman" w:hAnsi="Times New Roman" w:cs="Times New Roman"/>
          <w:sz w:val="20"/>
          <w:szCs w:val="20"/>
        </w:rPr>
        <w:t xml:space="preserve"> </w:t>
      </w:r>
      <w:r w:rsidR="009E5479">
        <w:rPr>
          <w:rFonts w:ascii="Times New Roman" w:hAnsi="Times New Roman" w:cs="Times New Roman"/>
          <w:sz w:val="20"/>
          <w:szCs w:val="20"/>
        </w:rPr>
        <w:tab/>
      </w:r>
      <w:proofErr w:type="gramEnd"/>
      <w:r w:rsid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="00C0344F"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1EBBE01F" w14:textId="0BEC23A1" w:rsidR="003751AC" w:rsidRPr="009E5479" w:rsidRDefault="003751AC" w:rsidP="0026407C">
      <w:pPr>
        <w:pStyle w:val="ListParagraph"/>
        <w:widowControl/>
        <w:spacing w:line="276" w:lineRule="auto"/>
        <w:ind w:left="360" w:firstLine="12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hint="eastAsia"/>
          <w:sz w:val="20"/>
          <w:szCs w:val="20"/>
        </w:rPr>
        <w:t>如果貨幣可以分解成不同的</w:t>
      </w:r>
      <w:r w:rsidR="00101B7F">
        <w:rPr>
          <w:rFonts w:hint="eastAsia"/>
          <w:sz w:val="20"/>
          <w:szCs w:val="20"/>
          <w:lang w:eastAsia="zh-HK"/>
        </w:rPr>
        <w:t>面額</w:t>
      </w:r>
      <w:r w:rsidR="00101B7F">
        <w:rPr>
          <w:sz w:val="20"/>
          <w:szCs w:val="20"/>
          <w:lang w:eastAsia="zh-HK"/>
        </w:rPr>
        <w:t xml:space="preserve"> / </w:t>
      </w:r>
      <w:r w:rsidRPr="009E5479">
        <w:rPr>
          <w:rFonts w:hint="eastAsia"/>
          <w:sz w:val="20"/>
          <w:szCs w:val="20"/>
        </w:rPr>
        <w:t>面值而不損失總價值，那麼它就是可分割的</w:t>
      </w:r>
    </w:p>
    <w:p w14:paraId="4A0716A8" w14:textId="77777777" w:rsidR="00C0344F" w:rsidRPr="009E5479" w:rsidRDefault="00C0344F" w:rsidP="00C0344F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294F2A8E" w14:textId="77777777" w:rsidR="00C0344F" w:rsidRPr="009E5479" w:rsidRDefault="00C0344F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5467BA4E" w14:textId="77777777" w:rsidR="003751AC" w:rsidRPr="009E5479" w:rsidRDefault="003751AC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14683A0" w14:textId="77777777" w:rsidR="009E5479" w:rsidRPr="009E5479" w:rsidRDefault="009E5479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464731AB" w14:textId="41FB30FF" w:rsidR="00876507" w:rsidRDefault="00876507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5C93747C" w14:textId="1FE8AEB0" w:rsidR="0026407C" w:rsidRDefault="0026407C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3C825028" w14:textId="6E49ED8A" w:rsidR="0026407C" w:rsidRDefault="0026407C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52AAD43" w14:textId="7145ACFE" w:rsidR="0026407C" w:rsidRDefault="0026407C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190A7B52" w14:textId="4229B3C2" w:rsidR="0026407C" w:rsidRDefault="0026407C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54E1F171" w14:textId="7AF85F54" w:rsidR="0026407C" w:rsidRDefault="0026407C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5A9C829A" w14:textId="77777777" w:rsidR="0026407C" w:rsidRPr="009E5479" w:rsidRDefault="0026407C" w:rsidP="00876507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7CA62BA5" w14:textId="5D205676" w:rsidR="00084F2F" w:rsidRDefault="00A915D6" w:rsidP="00876507">
      <w:pPr>
        <w:widowControl/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9E5479">
        <w:rPr>
          <w:rFonts w:ascii="Times New Roman" w:hAnsi="Times New Roman" w:cs="Times New Roman"/>
          <w:sz w:val="16"/>
          <w:szCs w:val="16"/>
        </w:rPr>
        <w:t xml:space="preserve">ANS: </w:t>
      </w:r>
      <w:r w:rsidR="00A33DD7" w:rsidRPr="009E5479">
        <w:rPr>
          <w:rFonts w:ascii="Times New Roman" w:hAnsi="Times New Roman" w:cs="Times New Roman"/>
          <w:sz w:val="16"/>
          <w:szCs w:val="16"/>
        </w:rPr>
        <w:t>TT</w:t>
      </w:r>
      <w:r w:rsidR="00C0344F" w:rsidRPr="009E5479">
        <w:rPr>
          <w:rFonts w:ascii="Times New Roman" w:hAnsi="Times New Roman" w:cs="Times New Roman"/>
          <w:sz w:val="16"/>
          <w:szCs w:val="16"/>
        </w:rPr>
        <w:t>T</w:t>
      </w:r>
      <w:r w:rsidR="00A33DD7" w:rsidRPr="009E5479">
        <w:rPr>
          <w:rFonts w:ascii="Times New Roman" w:hAnsi="Times New Roman" w:cs="Times New Roman"/>
          <w:sz w:val="16"/>
          <w:szCs w:val="16"/>
        </w:rPr>
        <w:t>FF F</w:t>
      </w:r>
      <w:r w:rsidR="00C0344F" w:rsidRPr="009E5479">
        <w:rPr>
          <w:rFonts w:ascii="Times New Roman" w:hAnsi="Times New Roman" w:cs="Times New Roman"/>
          <w:sz w:val="16"/>
          <w:szCs w:val="16"/>
        </w:rPr>
        <w:t>T</w:t>
      </w:r>
    </w:p>
    <w:p w14:paraId="346E6CCE" w14:textId="0B50E35F" w:rsidR="00D40633" w:rsidRDefault="00D40633">
      <w:pPr>
        <w:widowControl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lastRenderedPageBreak/>
        <w:br w:type="page"/>
      </w:r>
    </w:p>
    <w:p w14:paraId="339F467F" w14:textId="40D9ECE4" w:rsidR="00084F2F" w:rsidRPr="009E5479" w:rsidRDefault="00084F2F" w:rsidP="00497593">
      <w:pPr>
        <w:rPr>
          <w:rFonts w:ascii="Times New Roman" w:hAnsi="Times New Roman" w:cs="Times New Roman"/>
          <w:b/>
          <w:u w:val="single"/>
        </w:rPr>
      </w:pPr>
      <w:r w:rsidRPr="009E5479">
        <w:rPr>
          <w:rFonts w:ascii="Times New Roman" w:hAnsi="Times New Roman" w:cs="Times New Roman" w:hint="eastAsia"/>
          <w:b/>
          <w:u w:val="single"/>
        </w:rPr>
        <w:lastRenderedPageBreak/>
        <w:t>1</w:t>
      </w:r>
      <w:r w:rsidRPr="009E5479">
        <w:rPr>
          <w:rFonts w:ascii="Times New Roman" w:hAnsi="Times New Roman" w:cs="Times New Roman"/>
          <w:b/>
          <w:u w:val="single"/>
        </w:rPr>
        <w:t>7.</w:t>
      </w:r>
      <w:r w:rsidR="004209F1" w:rsidRPr="009E5479">
        <w:rPr>
          <w:rFonts w:ascii="Times New Roman" w:hAnsi="Times New Roman" w:cs="Times New Roman"/>
          <w:b/>
          <w:u w:val="single"/>
        </w:rPr>
        <w:t>8</w:t>
      </w:r>
      <w:r w:rsidRPr="009E5479">
        <w:rPr>
          <w:rFonts w:ascii="Times New Roman" w:hAnsi="Times New Roman" w:cs="Times New Roman"/>
          <w:b/>
          <w:u w:val="single"/>
        </w:rPr>
        <w:tab/>
        <w:t>Types of money</w:t>
      </w:r>
    </w:p>
    <w:tbl>
      <w:tblPr>
        <w:tblStyle w:val="TableGrid"/>
        <w:tblW w:w="104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368"/>
        <w:gridCol w:w="2913"/>
        <w:gridCol w:w="4136"/>
      </w:tblGrid>
      <w:tr w:rsidR="00084F2F" w:rsidRPr="009E5479" w14:paraId="7F342BE2" w14:textId="77777777" w:rsidTr="0026407C">
        <w:trPr>
          <w:trHeight w:val="701"/>
        </w:trPr>
        <w:tc>
          <w:tcPr>
            <w:tcW w:w="3368" w:type="dxa"/>
          </w:tcPr>
          <w:p w14:paraId="00603FB8" w14:textId="77777777" w:rsidR="00084F2F" w:rsidRPr="009E5479" w:rsidRDefault="00084F2F">
            <w:pPr>
              <w:pStyle w:val="ListParagraph"/>
              <w:numPr>
                <w:ilvl w:val="0"/>
                <w:numId w:val="1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Commodity </w:t>
            </w:r>
          </w:p>
        </w:tc>
        <w:tc>
          <w:tcPr>
            <w:tcW w:w="7049" w:type="dxa"/>
            <w:gridSpan w:val="2"/>
          </w:tcPr>
          <w:p w14:paraId="0779378F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F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ace value = Intrinsic value</w:t>
            </w:r>
          </w:p>
          <w:p w14:paraId="505527E4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E82DDB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E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g: salt, silk, crops</w:t>
            </w:r>
          </w:p>
        </w:tc>
      </w:tr>
      <w:tr w:rsidR="00084F2F" w:rsidRPr="009E5479" w14:paraId="2364C177" w14:textId="77777777" w:rsidTr="0026407C">
        <w:trPr>
          <w:trHeight w:val="559"/>
        </w:trPr>
        <w:tc>
          <w:tcPr>
            <w:tcW w:w="3368" w:type="dxa"/>
          </w:tcPr>
          <w:p w14:paraId="4739D13D" w14:textId="6AB05B8B" w:rsidR="00876507" w:rsidRPr="009E5479" w:rsidRDefault="00084F2F">
            <w:pPr>
              <w:pStyle w:val="ListParagraph"/>
              <w:numPr>
                <w:ilvl w:val="0"/>
                <w:numId w:val="1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C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onvertible money</w:t>
            </w:r>
            <w:r w:rsidR="00876507"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/ </w:t>
            </w:r>
          </w:p>
          <w:p w14:paraId="65FF0B27" w14:textId="57A3EFF8" w:rsidR="00084F2F" w:rsidRPr="009E5479" w:rsidRDefault="00084F2F" w:rsidP="00876507">
            <w:pPr>
              <w:pStyle w:val="ListParagraph"/>
              <w:spacing w:line="276" w:lineRule="auto"/>
              <w:ind w:left="480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Representative money</w:t>
            </w:r>
          </w:p>
        </w:tc>
        <w:tc>
          <w:tcPr>
            <w:tcW w:w="7049" w:type="dxa"/>
            <w:gridSpan w:val="2"/>
          </w:tcPr>
          <w:p w14:paraId="045BD01B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F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ace value &gt; Intrinsic value</w:t>
            </w:r>
          </w:p>
          <w:p w14:paraId="514B55BA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 convertible into some valuable goods</w:t>
            </w:r>
          </w:p>
          <w:p w14:paraId="5224AA12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39D44C9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E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g: gold &amp; silver certificate</w:t>
            </w:r>
          </w:p>
        </w:tc>
      </w:tr>
      <w:tr w:rsidR="00084F2F" w:rsidRPr="009E5479" w14:paraId="48ECF19F" w14:textId="77777777" w:rsidTr="0026407C">
        <w:trPr>
          <w:trHeight w:val="893"/>
        </w:trPr>
        <w:tc>
          <w:tcPr>
            <w:tcW w:w="3368" w:type="dxa"/>
          </w:tcPr>
          <w:p w14:paraId="027EA3A9" w14:textId="056BD075" w:rsidR="00084F2F" w:rsidRPr="00101B7F" w:rsidRDefault="00084F2F" w:rsidP="00101B7F">
            <w:pPr>
              <w:pStyle w:val="ListParagraph"/>
              <w:numPr>
                <w:ilvl w:val="0"/>
                <w:numId w:val="1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C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redit money</w:t>
            </w:r>
            <w:r w:rsidR="00101B7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/</w:t>
            </w:r>
            <w:r w:rsidR="00101B7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101B7F">
              <w:rPr>
                <w:rFonts w:ascii="Times New Roman" w:hAnsi="Times New Roman" w:cs="Times New Roman"/>
                <w:b/>
                <w:sz w:val="20"/>
                <w:szCs w:val="20"/>
              </w:rPr>
              <w:t>Money</w:t>
            </w:r>
            <w:r w:rsidR="00876507" w:rsidRPr="00101B7F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101B7F">
              <w:rPr>
                <w:rFonts w:ascii="Times New Roman" w:hAnsi="Times New Roman" w:cs="Times New Roman"/>
                <w:b/>
                <w:sz w:val="20"/>
                <w:szCs w:val="20"/>
              </w:rPr>
              <w:t>/ Fiat Money</w:t>
            </w:r>
          </w:p>
        </w:tc>
        <w:tc>
          <w:tcPr>
            <w:tcW w:w="7049" w:type="dxa"/>
            <w:gridSpan w:val="2"/>
          </w:tcPr>
          <w:p w14:paraId="2FE36BF4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F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ace value &gt; Intrinsic value</w:t>
            </w:r>
          </w:p>
          <w:p w14:paraId="2EEB0347" w14:textId="77777777" w:rsidR="00101B7F" w:rsidRPr="009E5479" w:rsidRDefault="00101B7F" w:rsidP="00101B7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G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enerally acceptable</w:t>
            </w:r>
          </w:p>
          <w:p w14:paraId="42B12B35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1D3799B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E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g: $1000 banknote</w:t>
            </w:r>
          </w:p>
        </w:tc>
      </w:tr>
      <w:tr w:rsidR="00084F2F" w:rsidRPr="009E5479" w14:paraId="73B21C74" w14:textId="77777777" w:rsidTr="0026407C">
        <w:trPr>
          <w:trHeight w:val="1302"/>
        </w:trPr>
        <w:tc>
          <w:tcPr>
            <w:tcW w:w="3368" w:type="dxa"/>
            <w:vMerge w:val="restart"/>
          </w:tcPr>
          <w:p w14:paraId="44FE3116" w14:textId="77777777" w:rsidR="00084F2F" w:rsidRPr="009E5479" w:rsidRDefault="00084F2F">
            <w:pPr>
              <w:pStyle w:val="ListParagraph"/>
              <w:numPr>
                <w:ilvl w:val="0"/>
                <w:numId w:val="11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D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eposit money</w:t>
            </w:r>
          </w:p>
        </w:tc>
        <w:tc>
          <w:tcPr>
            <w:tcW w:w="2913" w:type="dxa"/>
          </w:tcPr>
          <w:p w14:paraId="66ADE80A" w14:textId="77777777" w:rsidR="00084F2F" w:rsidRPr="009E5479" w:rsidRDefault="00084F2F" w:rsidP="0049759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Demand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 deposit</w:t>
            </w:r>
          </w:p>
        </w:tc>
        <w:tc>
          <w:tcPr>
            <w:tcW w:w="4136" w:type="dxa"/>
          </w:tcPr>
          <w:p w14:paraId="38ABB9AD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urrent account”</w:t>
            </w:r>
          </w:p>
          <w:p w14:paraId="2EFEE6DC" w14:textId="77777777" w:rsidR="00084F2F" w:rsidRPr="009E5479" w:rsidRDefault="00084F2F">
            <w:pPr>
              <w:pStyle w:val="ListParagraph"/>
              <w:numPr>
                <w:ilvl w:val="0"/>
                <w:numId w:val="9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N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o interest</w:t>
            </w:r>
          </w:p>
          <w:p w14:paraId="03EB4491" w14:textId="77777777" w:rsidR="00084F2F" w:rsidRPr="009E5479" w:rsidRDefault="00084F2F">
            <w:pPr>
              <w:pStyle w:val="ListParagraph"/>
              <w:numPr>
                <w:ilvl w:val="0"/>
                <w:numId w:val="9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H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older can write cheque</w:t>
            </w:r>
          </w:p>
        </w:tc>
      </w:tr>
      <w:tr w:rsidR="00084F2F" w:rsidRPr="009E5479" w14:paraId="0953B10F" w14:textId="77777777" w:rsidTr="0026407C">
        <w:trPr>
          <w:trHeight w:val="2505"/>
        </w:trPr>
        <w:tc>
          <w:tcPr>
            <w:tcW w:w="3368" w:type="dxa"/>
            <w:vMerge/>
          </w:tcPr>
          <w:p w14:paraId="12FA8DAC" w14:textId="77777777" w:rsidR="00084F2F" w:rsidRPr="009E5479" w:rsidRDefault="00084F2F">
            <w:pPr>
              <w:pStyle w:val="ListParagraph"/>
              <w:numPr>
                <w:ilvl w:val="0"/>
                <w:numId w:val="11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13" w:type="dxa"/>
          </w:tcPr>
          <w:p w14:paraId="3119B8F5" w14:textId="77777777" w:rsidR="00084F2F" w:rsidRPr="009E5479" w:rsidRDefault="00084F2F" w:rsidP="0049759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S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aving deposit</w:t>
            </w:r>
          </w:p>
        </w:tc>
        <w:tc>
          <w:tcPr>
            <w:tcW w:w="4136" w:type="dxa"/>
          </w:tcPr>
          <w:p w14:paraId="42D94EB1" w14:textId="77777777" w:rsidR="00084F2F" w:rsidRPr="009E5479" w:rsidRDefault="00084F2F" w:rsidP="00497593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“Saving account”</w:t>
            </w:r>
          </w:p>
          <w:p w14:paraId="25ACC547" w14:textId="77777777" w:rsidR="00084F2F" w:rsidRPr="009E5479" w:rsidRDefault="00084F2F">
            <w:pPr>
              <w:pStyle w:val="ListParagraph"/>
              <w:numPr>
                <w:ilvl w:val="0"/>
                <w:numId w:val="1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May have interest</w:t>
            </w:r>
          </w:p>
          <w:p w14:paraId="7018FAA0" w14:textId="77777777" w:rsidR="00084F2F" w:rsidRPr="009E5479" w:rsidRDefault="00084F2F">
            <w:pPr>
              <w:pStyle w:val="ListParagraph"/>
              <w:numPr>
                <w:ilvl w:val="0"/>
                <w:numId w:val="1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annot write cheque but able to settle payment through Electronic Payment Service (EPS)</w:t>
            </w:r>
          </w:p>
        </w:tc>
      </w:tr>
      <w:tr w:rsidR="00084F2F" w:rsidRPr="009E5479" w14:paraId="58A8BC71" w14:textId="77777777" w:rsidTr="0026407C">
        <w:trPr>
          <w:trHeight w:val="752"/>
        </w:trPr>
        <w:tc>
          <w:tcPr>
            <w:tcW w:w="3368" w:type="dxa"/>
            <w:vMerge/>
          </w:tcPr>
          <w:p w14:paraId="6ABC3356" w14:textId="77777777" w:rsidR="00084F2F" w:rsidRPr="009E5479" w:rsidRDefault="00084F2F">
            <w:pPr>
              <w:pStyle w:val="ListParagraph"/>
              <w:numPr>
                <w:ilvl w:val="0"/>
                <w:numId w:val="11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13" w:type="dxa"/>
          </w:tcPr>
          <w:p w14:paraId="510A4E7F" w14:textId="77777777" w:rsidR="00084F2F" w:rsidRPr="009E5479" w:rsidRDefault="00084F2F" w:rsidP="0049759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T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ime deposit/</w:t>
            </w:r>
          </w:p>
          <w:p w14:paraId="13723954" w14:textId="77777777" w:rsidR="00084F2F" w:rsidRPr="009E5479" w:rsidRDefault="00084F2F" w:rsidP="0049759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Fixed deposit</w:t>
            </w:r>
          </w:p>
        </w:tc>
        <w:tc>
          <w:tcPr>
            <w:tcW w:w="4136" w:type="dxa"/>
          </w:tcPr>
          <w:p w14:paraId="200E012B" w14:textId="77777777" w:rsidR="00084F2F" w:rsidRPr="009E5479" w:rsidRDefault="00084F2F">
            <w:pPr>
              <w:pStyle w:val="ListParagraph"/>
              <w:numPr>
                <w:ilvl w:val="0"/>
                <w:numId w:val="13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Fixed maturity period</w:t>
            </w:r>
          </w:p>
          <w:p w14:paraId="544F8432" w14:textId="77777777" w:rsidR="00084F2F" w:rsidRPr="009E5479" w:rsidRDefault="00084F2F">
            <w:pPr>
              <w:pStyle w:val="ListParagraph"/>
              <w:numPr>
                <w:ilvl w:val="0"/>
                <w:numId w:val="13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I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nterest rate usually higher than saving deposit</w:t>
            </w:r>
          </w:p>
          <w:p w14:paraId="098F4723" w14:textId="77777777" w:rsidR="00084F2F" w:rsidRPr="009E5479" w:rsidRDefault="00084F2F">
            <w:pPr>
              <w:pStyle w:val="ListParagraph"/>
              <w:numPr>
                <w:ilvl w:val="0"/>
                <w:numId w:val="13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N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on-transferable</w:t>
            </w:r>
          </w:p>
        </w:tc>
      </w:tr>
      <w:tr w:rsidR="00084F2F" w:rsidRPr="009E5479" w14:paraId="10D27A62" w14:textId="77777777" w:rsidTr="0026407C">
        <w:trPr>
          <w:trHeight w:val="1303"/>
        </w:trPr>
        <w:tc>
          <w:tcPr>
            <w:tcW w:w="3368" w:type="dxa"/>
            <w:vMerge/>
          </w:tcPr>
          <w:p w14:paraId="5C5213C4" w14:textId="77777777" w:rsidR="00084F2F" w:rsidRPr="009E5479" w:rsidRDefault="00084F2F">
            <w:pPr>
              <w:pStyle w:val="ListParagraph"/>
              <w:numPr>
                <w:ilvl w:val="0"/>
                <w:numId w:val="11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13" w:type="dxa"/>
          </w:tcPr>
          <w:p w14:paraId="53CD2270" w14:textId="77777777" w:rsidR="00084F2F" w:rsidRPr="009E5479" w:rsidRDefault="00084F2F" w:rsidP="00497593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N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egotiable Certificate of Deposit 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(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NCD)</w:t>
            </w:r>
          </w:p>
        </w:tc>
        <w:tc>
          <w:tcPr>
            <w:tcW w:w="4136" w:type="dxa"/>
          </w:tcPr>
          <w:p w14:paraId="7FAF1387" w14:textId="77777777" w:rsidR="00084F2F" w:rsidRPr="009E5479" w:rsidRDefault="00084F2F">
            <w:pPr>
              <w:pStyle w:val="ListParagraph"/>
              <w:numPr>
                <w:ilvl w:val="0"/>
                <w:numId w:val="14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Fixed maturity period</w:t>
            </w:r>
          </w:p>
          <w:p w14:paraId="7A8D1102" w14:textId="77777777" w:rsidR="00084F2F" w:rsidRPr="009E5479" w:rsidRDefault="00084F2F">
            <w:pPr>
              <w:pStyle w:val="ListParagraph"/>
              <w:numPr>
                <w:ilvl w:val="0"/>
                <w:numId w:val="14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T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ransferable</w:t>
            </w:r>
          </w:p>
        </w:tc>
      </w:tr>
    </w:tbl>
    <w:p w14:paraId="75ADB06E" w14:textId="77777777" w:rsidR="00084F2F" w:rsidRPr="009E5479" w:rsidRDefault="00084F2F" w:rsidP="00497593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35659F5" w14:textId="6DCCCBAE" w:rsidR="00084F2F" w:rsidRPr="009E5479" w:rsidRDefault="00084F2F" w:rsidP="00497593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Times New Roman" w:hAnsi="Times New Roman" w:cs="Times New Roman"/>
          <w:sz w:val="20"/>
          <w:szCs w:val="20"/>
        </w:rPr>
        <w:t xml:space="preserve">***Demand Deposit </w:t>
      </w:r>
      <w:r w:rsidR="009A57A8" w:rsidRPr="009E5479">
        <w:rPr>
          <w:rFonts w:ascii="Times New Roman" w:hAnsi="Times New Roman" w:cs="Times New Roman"/>
          <w:sz w:val="20"/>
          <w:szCs w:val="20"/>
        </w:rPr>
        <w:tab/>
      </w:r>
      <w:r w:rsidR="009A57A8" w:rsidRPr="009E5479">
        <w:rPr>
          <w:rFonts w:ascii="Times New Roman" w:hAnsi="Times New Roman" w:cs="Times New Roman"/>
          <w:sz w:val="20"/>
          <w:szCs w:val="20"/>
        </w:rPr>
        <w:tab/>
      </w:r>
      <w:r w:rsidR="009A57A8" w:rsidRPr="009E5479">
        <w:rPr>
          <w:rFonts w:ascii="Times New Roman" w:hAnsi="Times New Roman" w:cs="Times New Roman"/>
          <w:sz w:val="20"/>
          <w:szCs w:val="20"/>
        </w:rPr>
        <w:tab/>
      </w:r>
      <w:r w:rsidR="009A57A8" w:rsidRPr="009E5479">
        <w:rPr>
          <w:rFonts w:ascii="Times New Roman" w:hAnsi="Times New Roman" w:cs="Times New Roman"/>
          <w:sz w:val="20"/>
          <w:szCs w:val="20"/>
        </w:rPr>
        <w:tab/>
      </w:r>
      <w:r w:rsidR="009A57A8"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9E5479">
        <w:rPr>
          <w:rFonts w:ascii="Times New Roman" w:hAnsi="Times New Roman" w:cs="Times New Roman"/>
          <w:sz w:val="20"/>
          <w:szCs w:val="20"/>
        </w:rPr>
        <w:t xml:space="preserve"> Medium of exchange</w:t>
      </w:r>
    </w:p>
    <w:p w14:paraId="628A25DB" w14:textId="2934577C" w:rsidR="001C4CD8" w:rsidRDefault="00084F2F" w:rsidP="00247E08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Times New Roman" w:hAnsi="Times New Roman" w:cs="Times New Roman"/>
          <w:sz w:val="20"/>
          <w:szCs w:val="20"/>
        </w:rPr>
        <w:t xml:space="preserve">***Saving Deposit / Time deposit / NCD </w:t>
      </w:r>
      <w:r w:rsidR="009A57A8"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9E5479">
        <w:rPr>
          <w:rFonts w:ascii="Times New Roman" w:hAnsi="Times New Roman" w:cs="Times New Roman"/>
          <w:sz w:val="20"/>
          <w:szCs w:val="20"/>
        </w:rPr>
        <w:t xml:space="preserve"> Store of value</w:t>
      </w:r>
    </w:p>
    <w:p w14:paraId="580CF907" w14:textId="77777777" w:rsidR="009E5479" w:rsidRPr="009E5479" w:rsidRDefault="009E5479" w:rsidP="00247E08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42DB140C" w14:textId="10937C88" w:rsidR="003751AC" w:rsidRPr="009E5479" w:rsidRDefault="009E5479" w:rsidP="009E5479">
      <w:pPr>
        <w:rPr>
          <w:rFonts w:ascii="Times New Roman" w:hAnsi="Times New Roman" w:cs="Times New Roman"/>
          <w:b/>
          <w:u w:val="thick"/>
        </w:rPr>
      </w:pPr>
      <w:r>
        <w:rPr>
          <w:rFonts w:ascii="Times New Roman" w:hAnsi="Times New Roman" w:cs="Times New Roman"/>
          <w:b/>
          <w:u w:val="thick"/>
        </w:rPr>
        <w:lastRenderedPageBreak/>
        <w:t>17.8</w:t>
      </w:r>
      <w:r w:rsidR="00C45195" w:rsidRPr="009E5479">
        <w:rPr>
          <w:rFonts w:ascii="Times New Roman" w:hAnsi="Times New Roman" w:cs="Times New Roman" w:hint="eastAsia"/>
          <w:b/>
          <w:u w:val="thick"/>
          <w:lang w:val="x-none"/>
        </w:rPr>
        <w:t xml:space="preserve"> </w:t>
      </w:r>
      <w:r w:rsidR="00C45195" w:rsidRPr="009E5479">
        <w:rPr>
          <w:rFonts w:ascii="Times New Roman" w:hAnsi="Times New Roman" w:cs="Times New Roman"/>
          <w:b/>
          <w:u w:val="thick"/>
          <w:lang w:val="x-none"/>
        </w:rPr>
        <w:t xml:space="preserve"> </w:t>
      </w:r>
      <w:r w:rsidR="003751AC" w:rsidRPr="009E5479">
        <w:rPr>
          <w:rFonts w:ascii="Times New Roman" w:hAnsi="Times New Roman" w:cs="Times New Roman"/>
          <w:b/>
          <w:u w:val="thick"/>
          <w:lang w:val="x-none"/>
        </w:rPr>
        <w:t>貨</w:t>
      </w:r>
      <w:r w:rsidR="003751AC" w:rsidRPr="009E5479">
        <w:rPr>
          <w:rFonts w:ascii="Times New Roman" w:hAnsi="Times New Roman" w:cs="Times New Roman" w:hint="eastAsia"/>
          <w:b/>
          <w:u w:val="thick"/>
          <w:lang w:val="x-none"/>
        </w:rPr>
        <w:t>幣</w:t>
      </w:r>
      <w:r w:rsidR="003751AC" w:rsidRPr="009E5479">
        <w:rPr>
          <w:rFonts w:ascii="Times New Roman" w:hAnsi="Times New Roman" w:cs="Times New Roman" w:hint="eastAsia"/>
          <w:b/>
          <w:u w:val="thick"/>
        </w:rPr>
        <w:t>的種類</w:t>
      </w:r>
    </w:p>
    <w:tbl>
      <w:tblPr>
        <w:tblStyle w:val="TableGrid"/>
        <w:tblW w:w="104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368"/>
        <w:gridCol w:w="2913"/>
        <w:gridCol w:w="4136"/>
      </w:tblGrid>
      <w:tr w:rsidR="003751AC" w:rsidRPr="009E5479" w14:paraId="58DD98AB" w14:textId="77777777" w:rsidTr="0026407C">
        <w:trPr>
          <w:trHeight w:val="701"/>
        </w:trPr>
        <w:tc>
          <w:tcPr>
            <w:tcW w:w="3368" w:type="dxa"/>
          </w:tcPr>
          <w:p w14:paraId="699CD7FD" w14:textId="53149B43" w:rsidR="003751AC" w:rsidRPr="009E5479" w:rsidRDefault="003751AC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商品</w:t>
            </w:r>
          </w:p>
        </w:tc>
        <w:tc>
          <w:tcPr>
            <w:tcW w:w="7049" w:type="dxa"/>
            <w:gridSpan w:val="2"/>
          </w:tcPr>
          <w:p w14:paraId="2926927D" w14:textId="48E657E8" w:rsidR="003751AC" w:rsidRPr="009E5479" w:rsidRDefault="003751AC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表面價值</w:t>
            </w:r>
            <w:r w:rsidR="00101B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=</w:t>
            </w:r>
            <w:r w:rsidR="00101B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內在價值</w:t>
            </w:r>
          </w:p>
          <w:p w14:paraId="2F13DCBC" w14:textId="77777777" w:rsidR="003751AC" w:rsidRPr="009E5479" w:rsidRDefault="003751AC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CE8553" w14:textId="127DE061" w:rsidR="003751AC" w:rsidRPr="009E5479" w:rsidRDefault="003870EA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例如：鹽、絲綢、農作物</w:t>
            </w:r>
          </w:p>
        </w:tc>
      </w:tr>
      <w:tr w:rsidR="003751AC" w:rsidRPr="009E5479" w14:paraId="0E9F0FB9" w14:textId="77777777" w:rsidTr="0026407C">
        <w:trPr>
          <w:trHeight w:val="559"/>
        </w:trPr>
        <w:tc>
          <w:tcPr>
            <w:tcW w:w="3368" w:type="dxa"/>
          </w:tcPr>
          <w:p w14:paraId="763BF1B1" w14:textId="7A40751E" w:rsidR="003751AC" w:rsidRPr="009E5479" w:rsidRDefault="003870EA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可兌換貨幣</w:t>
            </w: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 xml:space="preserve"> /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代表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貨幣</w:t>
            </w:r>
          </w:p>
        </w:tc>
        <w:tc>
          <w:tcPr>
            <w:tcW w:w="7049" w:type="dxa"/>
            <w:gridSpan w:val="2"/>
          </w:tcPr>
          <w:p w14:paraId="74B3FC46" w14:textId="438AAD8B" w:rsidR="003751AC" w:rsidRPr="009E5479" w:rsidRDefault="003870EA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表面價值</w:t>
            </w:r>
            <w:r w:rsidR="00101B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751AC" w:rsidRPr="009E5479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  <w:r w:rsidR="00101B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內在價值</w:t>
            </w:r>
          </w:p>
          <w:p w14:paraId="37E1F5B4" w14:textId="0AEEB1B6" w:rsidR="003751AC" w:rsidRPr="009E5479" w:rsidRDefault="003751AC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="00D406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870EA"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可以兌換成一些有價值的物品</w:t>
            </w:r>
          </w:p>
          <w:p w14:paraId="729BBFFF" w14:textId="77777777" w:rsidR="003751AC" w:rsidRPr="009E5479" w:rsidRDefault="003751AC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219006" w14:textId="376239BB" w:rsidR="003751AC" w:rsidRPr="009E5479" w:rsidRDefault="003870EA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例如：金、銀證書</w:t>
            </w:r>
          </w:p>
        </w:tc>
      </w:tr>
      <w:tr w:rsidR="003751AC" w:rsidRPr="009E5479" w14:paraId="462F5520" w14:textId="77777777" w:rsidTr="0026407C">
        <w:trPr>
          <w:trHeight w:val="893"/>
        </w:trPr>
        <w:tc>
          <w:tcPr>
            <w:tcW w:w="3368" w:type="dxa"/>
          </w:tcPr>
          <w:p w14:paraId="132D2A3D" w14:textId="73E1B470" w:rsidR="003751AC" w:rsidRPr="009E5479" w:rsidRDefault="003870EA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信用貨幣</w:t>
            </w: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 xml:space="preserve"> /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貨幣</w:t>
            </w: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 xml:space="preserve"> /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法定貨幣</w:t>
            </w:r>
          </w:p>
        </w:tc>
        <w:tc>
          <w:tcPr>
            <w:tcW w:w="7049" w:type="dxa"/>
            <w:gridSpan w:val="2"/>
          </w:tcPr>
          <w:p w14:paraId="30EAA77F" w14:textId="12FB1DB9" w:rsidR="003870EA" w:rsidRPr="009E5479" w:rsidRDefault="003870EA" w:rsidP="003870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表面價值</w:t>
            </w:r>
            <w:r w:rsidR="00101B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&gt;</w:t>
            </w:r>
            <w:r w:rsidR="00101B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內在價值</w:t>
            </w:r>
          </w:p>
          <w:p w14:paraId="0258FEAA" w14:textId="5544CA20" w:rsidR="00101B7F" w:rsidRPr="009E5479" w:rsidRDefault="00D40633" w:rsidP="00101B7F">
            <w:pPr>
              <w:spacing w:line="276" w:lineRule="auto"/>
              <w:rPr>
                <w:rFonts w:ascii="MingLiU" w:eastAsia="MingLiU" w:hAnsi="MingLiU" w:cs="MS Mincho"/>
                <w:kern w:val="0"/>
                <w:sz w:val="20"/>
                <w:szCs w:val="20"/>
              </w:rPr>
            </w:pPr>
            <w:r w:rsidRPr="00D40633">
              <w:rPr>
                <w:rFonts w:ascii="MingLiU" w:eastAsia="MingLiU" w:hAnsi="MingLiU" w:cs="MS Mincho"/>
                <w:kern w:val="0"/>
                <w:sz w:val="20"/>
                <w:szCs w:val="20"/>
              </w:rPr>
              <w:sym w:font="Wingdings" w:char="F0E0"/>
            </w:r>
            <w:r>
              <w:rPr>
                <w:rFonts w:ascii="MingLiU" w:eastAsia="MingLiU" w:hAnsi="MingLiU" w:cs="MS Mincho"/>
                <w:kern w:val="0"/>
                <w:sz w:val="20"/>
                <w:szCs w:val="20"/>
              </w:rPr>
              <w:t xml:space="preserve"> </w:t>
            </w:r>
            <w:r w:rsidR="00101B7F" w:rsidRPr="009E5479">
              <w:rPr>
                <w:rFonts w:ascii="MingLiU" w:eastAsia="MingLiU" w:hAnsi="MingLiU" w:cs="MS Mincho"/>
                <w:kern w:val="0"/>
                <w:sz w:val="20"/>
                <w:szCs w:val="20"/>
                <w:lang w:val="x-none"/>
              </w:rPr>
              <w:t>普</w:t>
            </w:r>
            <w:r w:rsidR="00101B7F" w:rsidRPr="009E5479">
              <w:rPr>
                <w:rFonts w:ascii="MingLiU" w:eastAsia="MingLiU" w:hAnsi="MingLiU" w:cs="MS Mincho" w:hint="eastAsia"/>
                <w:kern w:val="0"/>
                <w:sz w:val="20"/>
                <w:szCs w:val="20"/>
                <w:lang w:val="x-none"/>
              </w:rPr>
              <w:t>遍</w:t>
            </w:r>
            <w:r w:rsidR="00101B7F" w:rsidRPr="009E5479">
              <w:rPr>
                <w:rFonts w:ascii="MingLiU" w:eastAsia="MingLiU" w:hAnsi="MingLiU" w:cs="MS Mincho" w:hint="eastAsia"/>
                <w:kern w:val="0"/>
                <w:sz w:val="20"/>
                <w:szCs w:val="20"/>
              </w:rPr>
              <w:t>接受</w:t>
            </w:r>
          </w:p>
          <w:p w14:paraId="3D2E6A02" w14:textId="77777777" w:rsidR="003751AC" w:rsidRPr="009E5479" w:rsidRDefault="003751AC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A5A81E" w14:textId="6C8E2360" w:rsidR="003751AC" w:rsidRPr="009E5479" w:rsidRDefault="003870EA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例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如：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$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0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銀行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鈔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票</w:t>
            </w:r>
          </w:p>
        </w:tc>
      </w:tr>
      <w:tr w:rsidR="003751AC" w:rsidRPr="009E5479" w14:paraId="5DADB2C3" w14:textId="77777777" w:rsidTr="0026407C">
        <w:trPr>
          <w:trHeight w:val="1302"/>
        </w:trPr>
        <w:tc>
          <w:tcPr>
            <w:tcW w:w="3368" w:type="dxa"/>
            <w:vMerge w:val="restart"/>
          </w:tcPr>
          <w:p w14:paraId="20E17861" w14:textId="06E5B67C" w:rsidR="003751AC" w:rsidRPr="009E5479" w:rsidRDefault="003870EA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存款貨幣</w:t>
            </w:r>
          </w:p>
        </w:tc>
        <w:tc>
          <w:tcPr>
            <w:tcW w:w="2913" w:type="dxa"/>
          </w:tcPr>
          <w:p w14:paraId="04D3ED38" w14:textId="4FDB7813" w:rsidR="003751AC" w:rsidRPr="009E5479" w:rsidRDefault="003870EA" w:rsidP="00550156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活期存款</w:t>
            </w:r>
          </w:p>
        </w:tc>
        <w:tc>
          <w:tcPr>
            <w:tcW w:w="4136" w:type="dxa"/>
          </w:tcPr>
          <w:p w14:paraId="6770BB75" w14:textId="309194F6" w:rsidR="000B6F36" w:rsidRPr="009E5479" w:rsidRDefault="000B6F36" w:rsidP="000B6F36">
            <w:pPr>
              <w:pStyle w:val="HTMLPreformatted"/>
              <w:rPr>
                <w:rFonts w:ascii="MingLiU" w:eastAsia="MingLiU" w:hAnsi="MingLiU"/>
              </w:rPr>
            </w:pPr>
            <w:r w:rsidRPr="009E5479">
              <w:rPr>
                <w:rFonts w:ascii="Times New Roman" w:hAnsi="Times New Roman" w:cs="Times New Roman"/>
              </w:rPr>
              <w:t>“</w:t>
            </w:r>
            <w:r w:rsidRPr="009E5479">
              <w:rPr>
                <w:rFonts w:ascii="MingLiU" w:eastAsia="MingLiU" w:hAnsi="MingLiU"/>
                <w:lang w:val="x-none"/>
              </w:rPr>
              <w:t>往來</w:t>
            </w:r>
            <w:r w:rsidRPr="009E5479">
              <w:rPr>
                <w:rFonts w:ascii="MingLiU" w:eastAsia="MingLiU" w:hAnsi="MingLiU" w:hint="eastAsia"/>
              </w:rPr>
              <w:t>帳戶</w:t>
            </w:r>
            <w:r w:rsidRPr="009E5479">
              <w:rPr>
                <w:rFonts w:ascii="Times New Roman" w:hAnsi="Times New Roman" w:cs="Times New Roman"/>
              </w:rPr>
              <w:t>”</w:t>
            </w:r>
          </w:p>
          <w:p w14:paraId="27ABEDCE" w14:textId="4687EA7F" w:rsidR="003751AC" w:rsidRPr="009E5479" w:rsidRDefault="000B6F36">
            <w:pPr>
              <w:pStyle w:val="ListParagraph"/>
              <w:numPr>
                <w:ilvl w:val="0"/>
                <w:numId w:val="9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沒有利息</w:t>
            </w:r>
          </w:p>
          <w:p w14:paraId="44AA96A2" w14:textId="77777777" w:rsidR="003751AC" w:rsidRDefault="000B6F36">
            <w:pPr>
              <w:pStyle w:val="ListParagraph"/>
              <w:numPr>
                <w:ilvl w:val="0"/>
                <w:numId w:val="9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持有人可以寫支票</w:t>
            </w:r>
          </w:p>
          <w:p w14:paraId="09CECD7C" w14:textId="783FB0BD" w:rsidR="00D40633" w:rsidRPr="009E5479" w:rsidRDefault="00D40633" w:rsidP="00D40633">
            <w:pPr>
              <w:pStyle w:val="ListParagraph"/>
              <w:spacing w:line="276" w:lineRule="auto"/>
              <w:ind w:left="48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51AC" w:rsidRPr="009E5479" w14:paraId="1AADEFFB" w14:textId="77777777" w:rsidTr="00D40633">
        <w:trPr>
          <w:trHeight w:val="1051"/>
        </w:trPr>
        <w:tc>
          <w:tcPr>
            <w:tcW w:w="3368" w:type="dxa"/>
            <w:vMerge/>
          </w:tcPr>
          <w:p w14:paraId="6BAFBCD4" w14:textId="77777777" w:rsidR="003751AC" w:rsidRPr="009E5479" w:rsidRDefault="003751AC">
            <w:pPr>
              <w:pStyle w:val="ListParagraph"/>
              <w:numPr>
                <w:ilvl w:val="0"/>
                <w:numId w:val="11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13" w:type="dxa"/>
          </w:tcPr>
          <w:p w14:paraId="6744C86E" w14:textId="77777777" w:rsidR="003870EA" w:rsidRPr="009E5479" w:rsidRDefault="003870EA" w:rsidP="003870EA">
            <w:pPr>
              <w:pStyle w:val="HTMLPreformatted"/>
              <w:jc w:val="center"/>
              <w:rPr>
                <w:rFonts w:ascii="MingLiU" w:eastAsia="MingLiU" w:hAnsi="MingLiU"/>
              </w:rPr>
            </w:pPr>
            <w:r w:rsidRPr="009E5479">
              <w:rPr>
                <w:rFonts w:ascii="MingLiU" w:eastAsia="MingLiU" w:hAnsi="MingLiU" w:hint="eastAsia"/>
              </w:rPr>
              <w:t>儲蓄存款</w:t>
            </w:r>
          </w:p>
          <w:p w14:paraId="4FEBF0A0" w14:textId="446163F7" w:rsidR="003751AC" w:rsidRPr="009E5479" w:rsidRDefault="003751AC" w:rsidP="003870E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36" w:type="dxa"/>
          </w:tcPr>
          <w:p w14:paraId="297AFB46" w14:textId="25565BE8" w:rsidR="003751AC" w:rsidRPr="009E5479" w:rsidRDefault="003751AC" w:rsidP="000B6F36">
            <w:pPr>
              <w:pStyle w:val="HTMLPreformatted"/>
              <w:rPr>
                <w:rFonts w:ascii="MingLiU" w:eastAsia="MingLiU" w:hAnsi="MingLiU"/>
              </w:rPr>
            </w:pPr>
            <w:r w:rsidRPr="009E5479">
              <w:rPr>
                <w:rFonts w:ascii="Times New Roman" w:hAnsi="Times New Roman" w:cs="Times New Roman"/>
              </w:rPr>
              <w:t>“</w:t>
            </w:r>
            <w:r w:rsidR="000B6F36" w:rsidRPr="009E5479">
              <w:rPr>
                <w:rFonts w:ascii="MingLiU" w:eastAsia="MingLiU" w:hAnsi="MingLiU" w:hint="eastAsia"/>
              </w:rPr>
              <w:t>儲蓄帳戶</w:t>
            </w:r>
            <w:r w:rsidRPr="009E5479">
              <w:rPr>
                <w:rFonts w:ascii="Times New Roman" w:hAnsi="Times New Roman" w:cs="Times New Roman"/>
              </w:rPr>
              <w:t>”</w:t>
            </w:r>
          </w:p>
          <w:p w14:paraId="6E067B67" w14:textId="56053FDC" w:rsidR="003751AC" w:rsidRPr="009E5479" w:rsidRDefault="000B6F36">
            <w:pPr>
              <w:pStyle w:val="ListParagraph"/>
              <w:numPr>
                <w:ilvl w:val="0"/>
                <w:numId w:val="1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可能有利息</w:t>
            </w:r>
          </w:p>
          <w:p w14:paraId="41B81F74" w14:textId="77777777" w:rsidR="003751AC" w:rsidRDefault="002424E7">
            <w:pPr>
              <w:pStyle w:val="ListParagraph"/>
              <w:numPr>
                <w:ilvl w:val="0"/>
                <w:numId w:val="12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不能寫支票，但可以通過電子支付服務（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EPS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）付款</w:t>
            </w:r>
          </w:p>
          <w:p w14:paraId="09B9097F" w14:textId="2CD6BE9E" w:rsidR="00D40633" w:rsidRPr="009E5479" w:rsidRDefault="00D40633" w:rsidP="00D40633">
            <w:pPr>
              <w:pStyle w:val="ListParagraph"/>
              <w:spacing w:line="276" w:lineRule="auto"/>
              <w:ind w:left="48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51AC" w:rsidRPr="009E5479" w14:paraId="184EB85C" w14:textId="77777777" w:rsidTr="0026407C">
        <w:trPr>
          <w:trHeight w:val="752"/>
        </w:trPr>
        <w:tc>
          <w:tcPr>
            <w:tcW w:w="3368" w:type="dxa"/>
            <w:vMerge/>
          </w:tcPr>
          <w:p w14:paraId="1DDC356B" w14:textId="77777777" w:rsidR="003751AC" w:rsidRPr="009E5479" w:rsidRDefault="003751AC">
            <w:pPr>
              <w:pStyle w:val="ListParagraph"/>
              <w:numPr>
                <w:ilvl w:val="0"/>
                <w:numId w:val="11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13" w:type="dxa"/>
          </w:tcPr>
          <w:p w14:paraId="56532D29" w14:textId="77777777" w:rsidR="003870EA" w:rsidRPr="009E5479" w:rsidRDefault="003870EA" w:rsidP="003870EA">
            <w:pPr>
              <w:pStyle w:val="NormalWeb"/>
              <w:jc w:val="center"/>
              <w:rPr>
                <w:sz w:val="20"/>
                <w:szCs w:val="20"/>
              </w:rPr>
            </w:pPr>
            <w:r w:rsidRPr="009E5479">
              <w:rPr>
                <w:rFonts w:ascii="MingLiU" w:eastAsia="MingLiU" w:hAnsi="MingLiU" w:hint="eastAsia"/>
                <w:sz w:val="20"/>
                <w:szCs w:val="20"/>
              </w:rPr>
              <w:t>定期存款</w:t>
            </w:r>
          </w:p>
          <w:p w14:paraId="4D4759A7" w14:textId="15F44FCC" w:rsidR="003751AC" w:rsidRPr="009E5479" w:rsidRDefault="003751AC" w:rsidP="003870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36" w:type="dxa"/>
          </w:tcPr>
          <w:p w14:paraId="4FEEAB24" w14:textId="23A8BE17" w:rsidR="002424E7" w:rsidRPr="009E5479" w:rsidRDefault="002424E7">
            <w:pPr>
              <w:pStyle w:val="ListParagraph"/>
              <w:numPr>
                <w:ilvl w:val="0"/>
                <w:numId w:val="13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固定</w:t>
            </w:r>
            <w:r w:rsidR="00101B7F">
              <w:rPr>
                <w:rFonts w:ascii="Times New Roman" w:hAnsi="Times New Roman" w:cs="Times New Roman" w:hint="eastAsia"/>
                <w:sz w:val="20"/>
                <w:szCs w:val="20"/>
                <w:lang w:eastAsia="zh-HK"/>
              </w:rPr>
              <w:t>存款期</w:t>
            </w:r>
          </w:p>
          <w:p w14:paraId="14E3B03B" w14:textId="77C06572" w:rsidR="002424E7" w:rsidRPr="009E5479" w:rsidRDefault="002424E7">
            <w:pPr>
              <w:pStyle w:val="ListParagraph"/>
              <w:numPr>
                <w:ilvl w:val="0"/>
                <w:numId w:val="13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利率通常高於儲蓄存款</w:t>
            </w:r>
          </w:p>
          <w:p w14:paraId="194C8CEA" w14:textId="77777777" w:rsidR="003751AC" w:rsidRDefault="002424E7">
            <w:pPr>
              <w:pStyle w:val="ListParagraph"/>
              <w:numPr>
                <w:ilvl w:val="0"/>
                <w:numId w:val="13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不可轉讓</w:t>
            </w:r>
          </w:p>
          <w:p w14:paraId="58E30549" w14:textId="2D052709" w:rsidR="00D40633" w:rsidRPr="009E5479" w:rsidRDefault="00D40633" w:rsidP="00D40633">
            <w:pPr>
              <w:pStyle w:val="ListParagraph"/>
              <w:spacing w:line="276" w:lineRule="auto"/>
              <w:ind w:left="48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51AC" w:rsidRPr="009E5479" w14:paraId="7F587DF7" w14:textId="77777777" w:rsidTr="00D40633">
        <w:trPr>
          <w:trHeight w:val="43"/>
        </w:trPr>
        <w:tc>
          <w:tcPr>
            <w:tcW w:w="3368" w:type="dxa"/>
            <w:vMerge/>
          </w:tcPr>
          <w:p w14:paraId="1F03580C" w14:textId="77777777" w:rsidR="003751AC" w:rsidRPr="009E5479" w:rsidRDefault="003751AC">
            <w:pPr>
              <w:pStyle w:val="ListParagraph"/>
              <w:numPr>
                <w:ilvl w:val="0"/>
                <w:numId w:val="11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13" w:type="dxa"/>
          </w:tcPr>
          <w:p w14:paraId="5E5587CB" w14:textId="2786F6D2" w:rsidR="003751AC" w:rsidRPr="009E5479" w:rsidRDefault="003870EA" w:rsidP="00D40633">
            <w:pPr>
              <w:pStyle w:val="NormalWeb"/>
              <w:jc w:val="center"/>
              <w:rPr>
                <w:sz w:val="20"/>
                <w:szCs w:val="20"/>
              </w:rPr>
            </w:pPr>
            <w:proofErr w:type="spellStart"/>
            <w:r w:rsidRPr="009E5479">
              <w:rPr>
                <w:rFonts w:ascii="MingLiU" w:eastAsia="MingLiU" w:hAnsi="MingLiU" w:hint="eastAsia"/>
                <w:sz w:val="20"/>
                <w:szCs w:val="20"/>
              </w:rPr>
              <w:t>可轉讓存款證</w:t>
            </w:r>
            <w:proofErr w:type="spellEnd"/>
          </w:p>
        </w:tc>
        <w:tc>
          <w:tcPr>
            <w:tcW w:w="4136" w:type="dxa"/>
          </w:tcPr>
          <w:p w14:paraId="4CF0BE49" w14:textId="00D7CF6E" w:rsidR="002424E7" w:rsidRPr="009E5479" w:rsidRDefault="002424E7">
            <w:pPr>
              <w:pStyle w:val="ListParagraph"/>
              <w:numPr>
                <w:ilvl w:val="0"/>
                <w:numId w:val="14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固定</w:t>
            </w:r>
            <w:r w:rsidR="00101B7F">
              <w:rPr>
                <w:rFonts w:ascii="MingLiU" w:eastAsia="MingLiU" w:hAnsi="MingLiU" w:cs="MS Mincho"/>
                <w:bCs/>
                <w:kern w:val="0"/>
                <w:sz w:val="20"/>
                <w:szCs w:val="20"/>
                <w:lang w:val="x-none" w:eastAsia="zh-HK"/>
              </w:rPr>
              <w:t>存款期</w:t>
            </w:r>
          </w:p>
          <w:p w14:paraId="66D988C9" w14:textId="77777777" w:rsidR="003751AC" w:rsidRDefault="002424E7">
            <w:pPr>
              <w:pStyle w:val="ListParagraph"/>
              <w:numPr>
                <w:ilvl w:val="0"/>
                <w:numId w:val="14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可轉讓</w:t>
            </w:r>
          </w:p>
          <w:p w14:paraId="57A8BC9B" w14:textId="3414E519" w:rsidR="00D40633" w:rsidRPr="009E5479" w:rsidRDefault="00D40633" w:rsidP="00D40633">
            <w:pPr>
              <w:pStyle w:val="ListParagraph"/>
              <w:spacing w:line="276" w:lineRule="auto"/>
              <w:ind w:left="48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0E57002" w14:textId="77777777" w:rsidR="003751AC" w:rsidRPr="009E5479" w:rsidRDefault="003751AC" w:rsidP="009E5479">
      <w:pPr>
        <w:rPr>
          <w:rFonts w:ascii="Times New Roman" w:hAnsi="Times New Roman" w:cs="Times New Roman"/>
          <w:sz w:val="20"/>
          <w:szCs w:val="20"/>
        </w:rPr>
      </w:pPr>
    </w:p>
    <w:p w14:paraId="7D06B931" w14:textId="6A1E8EE1" w:rsidR="003751AC" w:rsidRPr="009E5479" w:rsidRDefault="003751AC" w:rsidP="009E5479">
      <w:pPr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Times New Roman" w:hAnsi="Times New Roman" w:cs="Times New Roman"/>
          <w:sz w:val="20"/>
          <w:szCs w:val="20"/>
        </w:rPr>
        <w:t>***</w:t>
      </w:r>
      <w:r w:rsidR="002424E7" w:rsidRPr="009E5479">
        <w:rPr>
          <w:rFonts w:ascii="Times New Roman" w:hAnsi="Times New Roman" w:cs="Times New Roman"/>
          <w:sz w:val="20"/>
          <w:szCs w:val="20"/>
          <w:lang w:val="x-none"/>
        </w:rPr>
        <w:t>活期存款</w:t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="002424E7" w:rsidRPr="009E5479">
        <w:rPr>
          <w:rFonts w:ascii="Times New Roman" w:hAnsi="Times New Roman" w:cs="Times New Roman"/>
          <w:sz w:val="20"/>
          <w:szCs w:val="20"/>
        </w:rPr>
        <w:t xml:space="preserve">     </w:t>
      </w:r>
      <w:r w:rsidRPr="009E5479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9E5479">
        <w:rPr>
          <w:rFonts w:ascii="Times New Roman" w:hAnsi="Times New Roman" w:cs="Times New Roman"/>
          <w:sz w:val="20"/>
          <w:szCs w:val="20"/>
        </w:rPr>
        <w:t xml:space="preserve"> </w:t>
      </w:r>
      <w:r w:rsidR="002424E7" w:rsidRPr="009E5479">
        <w:rPr>
          <w:rFonts w:ascii="Times New Roman" w:hAnsi="Times New Roman" w:cs="Times New Roman"/>
          <w:bCs/>
          <w:sz w:val="20"/>
          <w:szCs w:val="20"/>
          <w:lang w:val="x-none"/>
        </w:rPr>
        <w:t>交易媒介</w:t>
      </w:r>
    </w:p>
    <w:p w14:paraId="4CEA4896" w14:textId="42617BFC" w:rsidR="009E5479" w:rsidRPr="00D40633" w:rsidRDefault="003751AC" w:rsidP="00D40633">
      <w:pPr>
        <w:pStyle w:val="NormalWeb"/>
        <w:rPr>
          <w:sz w:val="20"/>
          <w:szCs w:val="20"/>
          <w:lang w:eastAsia="zh-TW"/>
        </w:rPr>
      </w:pPr>
      <w:r w:rsidRPr="009E5479">
        <w:rPr>
          <w:sz w:val="20"/>
          <w:szCs w:val="20"/>
          <w:lang w:eastAsia="zh-TW"/>
        </w:rPr>
        <w:t>***</w:t>
      </w:r>
      <w:r w:rsidR="002424E7" w:rsidRPr="009E5479">
        <w:rPr>
          <w:rFonts w:ascii="MingLiU" w:eastAsia="MingLiU" w:hAnsi="MingLiU" w:hint="eastAsia"/>
          <w:sz w:val="20"/>
          <w:szCs w:val="20"/>
          <w:lang w:eastAsia="zh-TW"/>
        </w:rPr>
        <w:t xml:space="preserve">儲蓄存款/定期存款/可轉讓存款證 </w:t>
      </w:r>
      <w:r w:rsidR="009E5479">
        <w:rPr>
          <w:rFonts w:ascii="MingLiU" w:eastAsia="MingLiU" w:hAnsi="MingLiU"/>
          <w:sz w:val="20"/>
          <w:szCs w:val="20"/>
          <w:lang w:eastAsia="zh-TW"/>
        </w:rPr>
        <w:tab/>
      </w:r>
      <w:r w:rsidRPr="009E5479">
        <w:rPr>
          <w:sz w:val="20"/>
          <w:szCs w:val="20"/>
        </w:rPr>
        <w:sym w:font="Wingdings" w:char="F0E0"/>
      </w:r>
      <w:r w:rsidRPr="009E5479">
        <w:rPr>
          <w:sz w:val="20"/>
          <w:szCs w:val="20"/>
          <w:lang w:eastAsia="zh-TW"/>
        </w:rPr>
        <w:t xml:space="preserve"> </w:t>
      </w:r>
      <w:r w:rsidR="002424E7" w:rsidRPr="009E5479">
        <w:rPr>
          <w:rFonts w:ascii="MingLiU" w:eastAsia="MingLiU" w:hAnsi="MingLiU" w:cs="MS Mincho" w:hint="eastAsia"/>
          <w:bCs/>
          <w:sz w:val="20"/>
          <w:szCs w:val="20"/>
          <w:lang w:val="x-none" w:eastAsia="zh-TW"/>
        </w:rPr>
        <w:t>價</w:t>
      </w:r>
      <w:r w:rsidR="002424E7" w:rsidRPr="009E5479">
        <w:rPr>
          <w:rFonts w:ascii="MingLiU" w:eastAsia="MingLiU" w:hAnsi="MingLiU" w:cs="PingFang TC" w:hint="eastAsia"/>
          <w:bCs/>
          <w:sz w:val="20"/>
          <w:szCs w:val="20"/>
          <w:lang w:val="x-none" w:eastAsia="zh-TW"/>
        </w:rPr>
        <w:t>值</w:t>
      </w:r>
      <w:r w:rsidR="002424E7" w:rsidRPr="009E5479">
        <w:rPr>
          <w:rFonts w:ascii="MingLiU" w:eastAsia="MingLiU" w:hAnsi="MingLiU" w:cs="MS Mincho" w:hint="eastAsia"/>
          <w:bCs/>
          <w:sz w:val="20"/>
          <w:szCs w:val="20"/>
          <w:lang w:val="x-none" w:eastAsia="zh-TW"/>
        </w:rPr>
        <w:t>儲藏</w:t>
      </w:r>
    </w:p>
    <w:p w14:paraId="0876B7AD" w14:textId="77777777" w:rsidR="00D40633" w:rsidRDefault="00D40633" w:rsidP="00D1095D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75BD6784" w14:textId="63D549A2" w:rsidR="00876507" w:rsidRPr="009E5479" w:rsidRDefault="00A22E5D" w:rsidP="00D1095D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 w:rsidRPr="009E5479">
        <w:rPr>
          <w:rFonts w:ascii="Copperplate Gothic Bold" w:eastAsia="Times New Roman" w:hAnsi="Copperplate Gothic Bold" w:cs="Times New Roman"/>
          <w:kern w:val="0"/>
          <w:sz w:val="20"/>
          <w:szCs w:val="20"/>
        </w:rPr>
        <w:lastRenderedPageBreak/>
        <w:t xml:space="preserve">17.8 Types of Money </w:t>
      </w:r>
      <w:r w:rsidR="00876507" w:rsidRPr="009E5479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Concept Corner: </w:t>
      </w:r>
    </w:p>
    <w:p w14:paraId="7E392E22" w14:textId="5BA11F4C" w:rsidR="00876507" w:rsidRPr="009E5479" w:rsidRDefault="00876507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1.</w:t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Current account = demand deposit</w:t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 </w:t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449A3005" w14:textId="1F2CAB3E" w:rsidR="002424E7" w:rsidRPr="009E5479" w:rsidRDefault="002424E7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MingLiU" w:eastAsia="MingLiU" w:hAnsi="MingLiU"/>
          <w:sz w:val="20"/>
          <w:szCs w:val="20"/>
          <w:lang w:val="x-none"/>
        </w:rPr>
        <w:t>往來</w:t>
      </w:r>
      <w:r w:rsidRPr="009E5479">
        <w:rPr>
          <w:rFonts w:ascii="MingLiU" w:eastAsia="MingLiU" w:hAnsi="MingLiU" w:hint="eastAsia"/>
          <w:sz w:val="20"/>
          <w:szCs w:val="20"/>
        </w:rPr>
        <w:t>帳戶 =</w:t>
      </w:r>
      <w:r w:rsidRPr="009E5479">
        <w:rPr>
          <w:rFonts w:ascii="MingLiU" w:eastAsia="MingLiU" w:hAnsi="MingLiU"/>
          <w:sz w:val="20"/>
          <w:szCs w:val="20"/>
        </w:rPr>
        <w:t xml:space="preserve"> </w:t>
      </w:r>
      <w:r w:rsidRPr="009E5479">
        <w:rPr>
          <w:rFonts w:ascii="MingLiU" w:eastAsia="MingLiU" w:hAnsi="MingLiU" w:cs="Times New Roman"/>
          <w:sz w:val="20"/>
          <w:szCs w:val="20"/>
          <w:lang w:val="x-none"/>
        </w:rPr>
        <w:t>活期存款</w:t>
      </w:r>
    </w:p>
    <w:p w14:paraId="2970E134" w14:textId="69E8E355" w:rsidR="00876507" w:rsidRPr="009E5479" w:rsidRDefault="00876507" w:rsidP="009E5479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6436567D" w14:textId="15C2A665" w:rsidR="00876507" w:rsidRPr="009E5479" w:rsidRDefault="00876507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hAnsi="Times New Roman" w:cs="Times New Roman"/>
          <w:sz w:val="20"/>
          <w:szCs w:val="20"/>
        </w:rPr>
        <w:t>2.</w:t>
      </w:r>
      <w:r w:rsidRPr="009E5479">
        <w:rPr>
          <w:rFonts w:ascii="Times New Roman" w:hAnsi="Times New Roman" w:cs="Times New Roman"/>
          <w:sz w:val="20"/>
          <w:szCs w:val="20"/>
        </w:rPr>
        <w:tab/>
        <w:t xml:space="preserve">Cheque account = demand deposit </w:t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C00808E" w14:textId="1C54F8D5" w:rsidR="002424E7" w:rsidRPr="009E5479" w:rsidRDefault="002424E7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支票</w:t>
      </w:r>
      <w:r w:rsidR="00CE47A5" w:rsidRPr="009E5479">
        <w:rPr>
          <w:rFonts w:ascii="MingLiU" w:eastAsia="MingLiU" w:hAnsi="MingLiU" w:hint="eastAsia"/>
          <w:sz w:val="20"/>
          <w:szCs w:val="20"/>
        </w:rPr>
        <w:t>帳</w:t>
      </w:r>
      <w:r w:rsidRPr="009E5479">
        <w:rPr>
          <w:rFonts w:ascii="MingLiU" w:eastAsia="MingLiU" w:hAnsi="MingLiU" w:cs="Yu Gothic" w:hint="eastAsia"/>
          <w:kern w:val="0"/>
          <w:sz w:val="20"/>
          <w:szCs w:val="20"/>
        </w:rPr>
        <w:t>戶 =</w:t>
      </w:r>
      <w:r w:rsidRPr="009E5479">
        <w:rPr>
          <w:rFonts w:ascii="MingLiU" w:eastAsia="MingLiU" w:hAnsi="MingLiU" w:cs="Yu Gothic"/>
          <w:kern w:val="0"/>
          <w:sz w:val="20"/>
          <w:szCs w:val="20"/>
        </w:rPr>
        <w:t xml:space="preserve"> </w:t>
      </w:r>
      <w:r w:rsidRPr="009E5479">
        <w:rPr>
          <w:rFonts w:ascii="MingLiU" w:eastAsia="MingLiU" w:hAnsi="MingLiU" w:cs="Times New Roman"/>
          <w:sz w:val="20"/>
          <w:szCs w:val="20"/>
          <w:lang w:val="x-none"/>
        </w:rPr>
        <w:t>活期存款</w:t>
      </w:r>
    </w:p>
    <w:p w14:paraId="2A40AEE1" w14:textId="266615E3" w:rsidR="00876507" w:rsidRPr="009E5479" w:rsidRDefault="00876507" w:rsidP="009E5479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6E5637E0" w14:textId="3D7B3315" w:rsidR="00876507" w:rsidRPr="009E5479" w:rsidRDefault="00876507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hAnsi="Times New Roman" w:cs="Times New Roman"/>
          <w:sz w:val="20"/>
          <w:szCs w:val="20"/>
        </w:rPr>
        <w:t>3.</w:t>
      </w:r>
      <w:r w:rsidRPr="009E5479">
        <w:rPr>
          <w:rFonts w:ascii="Times New Roman" w:hAnsi="Times New Roman" w:cs="Times New Roman"/>
          <w:sz w:val="20"/>
          <w:szCs w:val="20"/>
        </w:rPr>
        <w:tab/>
        <w:t xml:space="preserve">Demand deposit may have interest </w:t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690FC283" w14:textId="5A406C39" w:rsidR="002424E7" w:rsidRPr="009E5479" w:rsidRDefault="002424E7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MingLiU" w:eastAsia="MingLiU" w:hAnsi="MingLiU" w:cs="Times New Roman"/>
          <w:sz w:val="20"/>
          <w:szCs w:val="20"/>
          <w:lang w:val="x-none"/>
        </w:rPr>
        <w:t>活期存款可</w:t>
      </w:r>
      <w:r w:rsidRPr="009E5479">
        <w:rPr>
          <w:rFonts w:ascii="MingLiU" w:eastAsia="MingLiU" w:hAnsi="MingLiU" w:cs="Times New Roman" w:hint="eastAsia"/>
          <w:sz w:val="20"/>
          <w:szCs w:val="20"/>
          <w:lang w:val="x-none"/>
        </w:rPr>
        <w:t>能</w:t>
      </w:r>
      <w:r w:rsidRPr="009E5479">
        <w:rPr>
          <w:rFonts w:ascii="MingLiU" w:eastAsia="MingLiU" w:hAnsi="MingLiU" w:cs="Times New Roman"/>
          <w:sz w:val="20"/>
          <w:szCs w:val="20"/>
          <w:lang w:val="x-none"/>
        </w:rPr>
        <w:t>有利息</w:t>
      </w:r>
    </w:p>
    <w:p w14:paraId="1F2EC511" w14:textId="35626F6C" w:rsidR="00876507" w:rsidRPr="009E5479" w:rsidRDefault="00876507" w:rsidP="00D1095D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2E6D8403" w14:textId="3A638306" w:rsidR="00876507" w:rsidRPr="009E5479" w:rsidRDefault="00876507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hAnsi="Times New Roman" w:cs="Times New Roman"/>
          <w:sz w:val="20"/>
          <w:szCs w:val="20"/>
        </w:rPr>
        <w:t>4.</w:t>
      </w:r>
      <w:r w:rsidRPr="009E5479">
        <w:rPr>
          <w:rFonts w:ascii="Times New Roman" w:hAnsi="Times New Roman" w:cs="Times New Roman"/>
          <w:sz w:val="20"/>
          <w:szCs w:val="20"/>
        </w:rPr>
        <w:tab/>
        <w:t xml:space="preserve">Saving deposit may write cheque </w:t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="009E5479"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C11F715" w14:textId="5536D673" w:rsidR="002424E7" w:rsidRPr="009E5479" w:rsidRDefault="002424E7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9E5479">
        <w:rPr>
          <w:rFonts w:ascii="MingLiU" w:eastAsia="MingLiU" w:hAnsi="MingLiU" w:cs="Times New Roman"/>
          <w:kern w:val="0"/>
          <w:sz w:val="20"/>
          <w:szCs w:val="20"/>
        </w:rPr>
        <w:t xml:space="preserve">    </w:t>
      </w:r>
      <w:r w:rsidR="0026407C">
        <w:rPr>
          <w:rFonts w:ascii="MingLiU" w:eastAsia="MingLiU" w:hAnsi="MingLiU" w:cs="Times New Roman"/>
          <w:kern w:val="0"/>
          <w:sz w:val="20"/>
          <w:szCs w:val="20"/>
        </w:rPr>
        <w:tab/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儲蓄存款可以寫支票</w:t>
      </w:r>
    </w:p>
    <w:p w14:paraId="0954F5B3" w14:textId="1C59406D" w:rsidR="00876507" w:rsidRPr="009E5479" w:rsidRDefault="00876507" w:rsidP="00D1095D">
      <w:p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180841F" w14:textId="0320B220" w:rsidR="00876507" w:rsidRPr="009E5479" w:rsidRDefault="00876507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5.</w:t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Time deposit tends to have higher interest rate than saving deposit </w:t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E5479"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E5479"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41E0ECB" w14:textId="76F94E1E" w:rsidR="002424E7" w:rsidRPr="009E5479" w:rsidRDefault="002424E7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定期存款的利率往往高於儲蓄存款</w:t>
      </w:r>
    </w:p>
    <w:p w14:paraId="592B89A9" w14:textId="2709664C" w:rsidR="00876507" w:rsidRPr="009E5479" w:rsidRDefault="00876507" w:rsidP="00D1095D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B19EA8C" w14:textId="70C8ABB1" w:rsidR="00876507" w:rsidRPr="009E5479" w:rsidRDefault="00876507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hAnsi="Times New Roman" w:cs="Times New Roman"/>
          <w:sz w:val="20"/>
          <w:szCs w:val="20"/>
        </w:rPr>
        <w:t>6.</w:t>
      </w:r>
      <w:r w:rsidRPr="009E5479">
        <w:rPr>
          <w:rFonts w:ascii="Times New Roman" w:hAnsi="Times New Roman" w:cs="Times New Roman"/>
          <w:sz w:val="20"/>
          <w:szCs w:val="20"/>
        </w:rPr>
        <w:tab/>
        <w:t xml:space="preserve">Time deposit </w:t>
      </w:r>
      <w:r w:rsidR="00520DFB" w:rsidRPr="009E5479">
        <w:rPr>
          <w:rFonts w:ascii="Times New Roman" w:hAnsi="Times New Roman" w:cs="Times New Roman"/>
          <w:sz w:val="20"/>
          <w:szCs w:val="20"/>
        </w:rPr>
        <w:t>is a better tool of store of value than demand deposit</w:t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="009E5479" w:rsidRPr="009E5479">
        <w:rPr>
          <w:rFonts w:ascii="Times New Roman" w:hAnsi="Times New Roman" w:cs="Times New Roman"/>
          <w:sz w:val="20"/>
          <w:szCs w:val="20"/>
        </w:rPr>
        <w:tab/>
      </w:r>
      <w:r w:rsidR="009E5479"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7D6C3321" w14:textId="01994701" w:rsidR="002424E7" w:rsidRPr="009E5479" w:rsidRDefault="002424E7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定期存款</w:t>
      </w:r>
      <w:r w:rsidRPr="009E5479">
        <w:rPr>
          <w:rFonts w:ascii="MingLiU" w:eastAsia="MingLiU" w:hAnsi="MingLiU" w:cs="MS Mincho"/>
          <w:kern w:val="0"/>
          <w:sz w:val="20"/>
          <w:szCs w:val="20"/>
          <w:lang w:val="x-none"/>
        </w:rPr>
        <w:t>是</w:t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比活期存款更好的價</w:t>
      </w:r>
      <w:r w:rsidRPr="009E5479">
        <w:rPr>
          <w:rFonts w:ascii="MingLiU" w:eastAsia="MingLiU" w:hAnsi="MingLiU" w:cs="PingFang TC" w:hint="eastAsia"/>
          <w:kern w:val="0"/>
          <w:sz w:val="20"/>
          <w:szCs w:val="20"/>
        </w:rPr>
        <w:t>值</w:t>
      </w:r>
      <w:r w:rsidR="00101B7F" w:rsidRPr="009E5479">
        <w:rPr>
          <w:rFonts w:ascii="MingLiU" w:eastAsia="MingLiU" w:hAnsi="MingLiU" w:cs="MS Mincho" w:hint="eastAsia"/>
          <w:kern w:val="0"/>
          <w:sz w:val="20"/>
          <w:szCs w:val="20"/>
        </w:rPr>
        <w:t>儲</w:t>
      </w:r>
      <w:r w:rsidR="00101B7F" w:rsidRPr="009E5479">
        <w:rPr>
          <w:rFonts w:ascii="MingLiU" w:eastAsia="MingLiU" w:hAnsi="MingLiU" w:cs="MS Mincho" w:hint="eastAsia"/>
          <w:bCs/>
          <w:sz w:val="20"/>
          <w:szCs w:val="20"/>
          <w:lang w:val="x-none"/>
        </w:rPr>
        <w:t>藏</w:t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工具</w:t>
      </w:r>
    </w:p>
    <w:p w14:paraId="25148279" w14:textId="2EA63D23" w:rsidR="00876507" w:rsidRPr="009E5479" w:rsidRDefault="00876507" w:rsidP="00D1095D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BA3B2DD" w14:textId="5D6FA367" w:rsidR="00876507" w:rsidRPr="009E5479" w:rsidRDefault="00876507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hAnsi="Times New Roman" w:cs="Times New Roman"/>
          <w:sz w:val="20"/>
          <w:szCs w:val="20"/>
        </w:rPr>
        <w:t>7.</w:t>
      </w:r>
      <w:r w:rsidRPr="009E5479">
        <w:rPr>
          <w:rFonts w:ascii="Times New Roman" w:hAnsi="Times New Roman" w:cs="Times New Roman"/>
          <w:sz w:val="20"/>
          <w:szCs w:val="20"/>
        </w:rPr>
        <w:tab/>
        <w:t xml:space="preserve">Saving deposit has a maturity period </w:t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hAnsi="Times New Roman" w:cs="Times New Roman"/>
          <w:sz w:val="20"/>
          <w:szCs w:val="20"/>
        </w:rPr>
        <w:tab/>
      </w:r>
      <w:r w:rsidR="009E5479" w:rsidRPr="009E5479">
        <w:rPr>
          <w:rFonts w:ascii="Times New Roman" w:hAnsi="Times New Roman" w:cs="Times New Roman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2BC31A61" w14:textId="3B547450" w:rsidR="002424E7" w:rsidRPr="009E5479" w:rsidRDefault="002424E7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儲蓄存款</w:t>
      </w:r>
      <w:r w:rsidRPr="009E5479">
        <w:rPr>
          <w:rFonts w:ascii="MingLiU" w:eastAsia="MingLiU" w:hAnsi="MingLiU" w:cs="MS Mincho"/>
          <w:kern w:val="0"/>
          <w:sz w:val="20"/>
          <w:szCs w:val="20"/>
          <w:lang w:val="x-none"/>
        </w:rPr>
        <w:t>有固定</w:t>
      </w:r>
      <w:r w:rsidR="00101B7F">
        <w:rPr>
          <w:rFonts w:ascii="MingLiU" w:eastAsia="MingLiU" w:hAnsi="MingLiU" w:cs="MS Mincho"/>
          <w:kern w:val="0"/>
          <w:sz w:val="20"/>
          <w:szCs w:val="20"/>
          <w:lang w:val="x-none" w:eastAsia="zh-HK"/>
        </w:rPr>
        <w:t>存款期</w:t>
      </w:r>
    </w:p>
    <w:p w14:paraId="48A5A328" w14:textId="3A844527" w:rsidR="00876507" w:rsidRPr="009E5479" w:rsidRDefault="00876507" w:rsidP="00D1095D">
      <w:p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67A7F218" w14:textId="103C0718" w:rsidR="002424E7" w:rsidRPr="009E5479" w:rsidRDefault="00876507" w:rsidP="002424E7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8.</w:t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C36245" w:rsidRPr="009E5479">
        <w:rPr>
          <w:rFonts w:ascii="Times New Roman" w:hAnsi="Times New Roman" w:cs="Times New Roman" w:hint="eastAsia"/>
          <w:sz w:val="20"/>
          <w:szCs w:val="20"/>
        </w:rPr>
        <w:t>N</w:t>
      </w:r>
      <w:r w:rsidR="00C36245" w:rsidRPr="009E5479">
        <w:rPr>
          <w:rFonts w:ascii="Times New Roman" w:hAnsi="Times New Roman" w:cs="Times New Roman"/>
          <w:sz w:val="20"/>
          <w:szCs w:val="20"/>
        </w:rPr>
        <w:t xml:space="preserve">egotiable Certificate of Deposit </w:t>
      </w:r>
      <w:r w:rsidR="00C36245" w:rsidRPr="009E5479">
        <w:rPr>
          <w:rFonts w:ascii="Times New Roman" w:hAnsi="Times New Roman" w:cs="Times New Roman" w:hint="eastAsia"/>
          <w:sz w:val="20"/>
          <w:szCs w:val="20"/>
        </w:rPr>
        <w:t>(</w:t>
      </w:r>
      <w:r w:rsidR="00C36245" w:rsidRPr="009E5479">
        <w:rPr>
          <w:rFonts w:ascii="Times New Roman" w:hAnsi="Times New Roman" w:cs="Times New Roman"/>
          <w:sz w:val="20"/>
          <w:szCs w:val="20"/>
        </w:rPr>
        <w:t xml:space="preserve">NCD) can be transferred </w:t>
      </w:r>
      <w:r w:rsidR="00C36245" w:rsidRPr="009E5479">
        <w:rPr>
          <w:rFonts w:ascii="Times New Roman" w:hAnsi="Times New Roman" w:cs="Times New Roman"/>
          <w:sz w:val="20"/>
          <w:szCs w:val="20"/>
        </w:rPr>
        <w:tab/>
      </w:r>
      <w:r w:rsidR="00C36245" w:rsidRPr="009E5479">
        <w:rPr>
          <w:rFonts w:ascii="Times New Roman" w:hAnsi="Times New Roman" w:cs="Times New Roman"/>
          <w:sz w:val="20"/>
          <w:szCs w:val="20"/>
        </w:rPr>
        <w:tab/>
      </w:r>
      <w:r w:rsidR="00C36245" w:rsidRPr="009E5479">
        <w:rPr>
          <w:rFonts w:ascii="Times New Roman" w:hAnsi="Times New Roman" w:cs="Times New Roman"/>
          <w:sz w:val="20"/>
          <w:szCs w:val="20"/>
        </w:rPr>
        <w:tab/>
      </w:r>
      <w:r w:rsidR="00C36245" w:rsidRPr="009E5479">
        <w:rPr>
          <w:rFonts w:ascii="Times New Roman" w:hAnsi="Times New Roman" w:cs="Times New Roman"/>
          <w:sz w:val="20"/>
          <w:szCs w:val="20"/>
        </w:rPr>
        <w:tab/>
      </w:r>
      <w:r w:rsidR="00C36245" w:rsidRPr="009E5479">
        <w:rPr>
          <w:rFonts w:ascii="Times New Roman" w:hAnsi="Times New Roman" w:cs="Times New Roman"/>
          <w:sz w:val="20"/>
          <w:szCs w:val="20"/>
        </w:rPr>
        <w:tab/>
      </w:r>
      <w:r w:rsidR="00C36245" w:rsidRPr="009E5479">
        <w:rPr>
          <w:rFonts w:ascii="Times New Roman" w:hAnsi="Times New Roman" w:cs="Times New Roman"/>
          <w:sz w:val="20"/>
          <w:szCs w:val="20"/>
        </w:rPr>
        <w:tab/>
      </w:r>
      <w:r w:rsidR="00C36245" w:rsidRPr="009E5479">
        <w:rPr>
          <w:rFonts w:ascii="Times New Roman" w:hAnsi="Times New Roman" w:cs="Times New Roman"/>
          <w:sz w:val="20"/>
          <w:szCs w:val="20"/>
        </w:rPr>
        <w:tab/>
      </w:r>
      <w:r w:rsidR="009E5479" w:rsidRPr="009E5479">
        <w:rPr>
          <w:rFonts w:ascii="Times New Roman" w:hAnsi="Times New Roman" w:cs="Times New Roman"/>
          <w:sz w:val="20"/>
          <w:szCs w:val="20"/>
        </w:rPr>
        <w:tab/>
      </w:r>
      <w:r w:rsidR="009E5479" w:rsidRPr="009E5479">
        <w:rPr>
          <w:rFonts w:ascii="Times New Roman" w:hAnsi="Times New Roman" w:cs="Times New Roman"/>
          <w:sz w:val="20"/>
          <w:szCs w:val="20"/>
        </w:rPr>
        <w:tab/>
      </w:r>
      <w:r w:rsidR="00C36245"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606295EA" w14:textId="265EF0B9" w:rsidR="002424E7" w:rsidRPr="009E5479" w:rsidRDefault="002424E7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 w:hint="eastAsia"/>
          <w:kern w:val="0"/>
          <w:sz w:val="20"/>
          <w:szCs w:val="20"/>
        </w:rPr>
        <w:t xml:space="preserve"> </w:t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MingLiU" w:eastAsia="MingLiU" w:hAnsi="MingLiU" w:hint="eastAsia"/>
          <w:sz w:val="20"/>
          <w:szCs w:val="20"/>
        </w:rPr>
        <w:t>可轉讓存款證</w:t>
      </w:r>
      <w:r w:rsidRPr="009E5479">
        <w:rPr>
          <w:rFonts w:ascii="MingLiU" w:eastAsia="MingLiU" w:hAnsi="MingLiU"/>
          <w:sz w:val="20"/>
          <w:szCs w:val="20"/>
          <w:lang w:val="x-none"/>
        </w:rPr>
        <w:t>是可以轉讓</w:t>
      </w:r>
      <w:r w:rsidR="00D40633" w:rsidRPr="009E5479">
        <w:rPr>
          <w:rFonts w:ascii="MingLiU" w:eastAsia="MingLiU" w:hAnsi="MingLiU" w:cs="MS Mincho" w:hint="eastAsia"/>
          <w:kern w:val="0"/>
          <w:sz w:val="20"/>
          <w:szCs w:val="20"/>
        </w:rPr>
        <w:t>的</w:t>
      </w:r>
    </w:p>
    <w:p w14:paraId="2B79176E" w14:textId="7F5DB00C" w:rsidR="00876507" w:rsidRPr="009E5479" w:rsidRDefault="00C36245" w:rsidP="00D1095D">
      <w:p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3906ECB7" w14:textId="3AF78E05" w:rsidR="00C36245" w:rsidRPr="009E5479" w:rsidRDefault="00C36245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9.</w:t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E14E6"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Demand deposit is fulfilling the function of store of value</w:t>
      </w:r>
      <w:r w:rsidR="005E14E6"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E14E6"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E14E6"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E14E6"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E14E6"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E14E6"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E14E6"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E14E6"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E61BEEE" w14:textId="6A722B99" w:rsidR="002424E7" w:rsidRPr="009E5479" w:rsidRDefault="002424E7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活期存款正在履行價</w:t>
      </w:r>
      <w:r w:rsidRPr="009E5479">
        <w:rPr>
          <w:rFonts w:ascii="MingLiU" w:eastAsia="MingLiU" w:hAnsi="MingLiU" w:cs="PingFang TC" w:hint="eastAsia"/>
          <w:kern w:val="0"/>
          <w:sz w:val="20"/>
          <w:szCs w:val="20"/>
        </w:rPr>
        <w:t>值</w:t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儲</w:t>
      </w:r>
      <w:r w:rsidRPr="009E5479">
        <w:rPr>
          <w:rFonts w:ascii="MingLiU" w:eastAsia="MingLiU" w:hAnsi="MingLiU" w:cs="MS Mincho" w:hint="eastAsia"/>
          <w:bCs/>
          <w:sz w:val="20"/>
          <w:szCs w:val="20"/>
          <w:lang w:val="x-none"/>
        </w:rPr>
        <w:t>藏</w:t>
      </w:r>
      <w:r w:rsidR="00D40633" w:rsidRPr="009E5479">
        <w:rPr>
          <w:rFonts w:ascii="MingLiU" w:eastAsia="MingLiU" w:hAnsi="MingLiU" w:cs="MS Mincho" w:hint="eastAsia"/>
          <w:kern w:val="0"/>
          <w:sz w:val="20"/>
          <w:szCs w:val="20"/>
        </w:rPr>
        <w:t>的</w:t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功能</w:t>
      </w:r>
    </w:p>
    <w:p w14:paraId="51363B66" w14:textId="4837B61E" w:rsidR="00C36245" w:rsidRPr="009E5479" w:rsidRDefault="00C36245" w:rsidP="00D1095D">
      <w:p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5C59833A" w14:textId="0C6A8471" w:rsidR="002424E7" w:rsidRPr="009E5479" w:rsidRDefault="005E14E6" w:rsidP="002424E7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10.</w:t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Current account is fulfilling the function of medium of exchange </w:t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9E5479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9E5479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2950CCA0" w14:textId="0FB219B5" w:rsidR="002424E7" w:rsidRPr="009E5479" w:rsidRDefault="002424E7" w:rsidP="002424E7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MingLiU" w:eastAsia="MingLiU" w:hAnsi="MingLiU" w:hint="eastAsia"/>
          <w:sz w:val="20"/>
          <w:szCs w:val="20"/>
        </w:rPr>
        <w:t xml:space="preserve"> </w:t>
      </w:r>
      <w:r w:rsidRPr="009E5479">
        <w:rPr>
          <w:rFonts w:ascii="MingLiU" w:eastAsia="MingLiU" w:hAnsi="MingLiU"/>
          <w:sz w:val="20"/>
          <w:szCs w:val="20"/>
        </w:rPr>
        <w:t xml:space="preserve">   </w:t>
      </w:r>
      <w:r w:rsidR="0026407C">
        <w:rPr>
          <w:rFonts w:ascii="MingLiU" w:eastAsia="MingLiU" w:hAnsi="MingLiU"/>
          <w:sz w:val="20"/>
          <w:szCs w:val="20"/>
        </w:rPr>
        <w:tab/>
      </w:r>
      <w:r w:rsidRPr="009E5479">
        <w:rPr>
          <w:rFonts w:ascii="MingLiU" w:eastAsia="MingLiU" w:hAnsi="MingLiU" w:hint="eastAsia"/>
          <w:sz w:val="20"/>
          <w:szCs w:val="20"/>
        </w:rPr>
        <w:t>活期存款</w:t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賬</w:t>
      </w:r>
      <w:r w:rsidRPr="009E5479">
        <w:rPr>
          <w:rFonts w:ascii="MingLiU" w:eastAsia="MingLiU" w:hAnsi="MingLiU" w:cs="Yu Gothic" w:hint="eastAsia"/>
          <w:kern w:val="0"/>
          <w:sz w:val="20"/>
          <w:szCs w:val="20"/>
        </w:rPr>
        <w:t>戶</w:t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正在履行交</w:t>
      </w:r>
      <w:r w:rsidRPr="009E5479">
        <w:rPr>
          <w:rFonts w:ascii="MingLiU" w:eastAsia="MingLiU" w:hAnsi="MingLiU" w:cs="MS Mincho"/>
          <w:kern w:val="0"/>
          <w:sz w:val="20"/>
          <w:szCs w:val="20"/>
          <w:lang w:val="x-none"/>
        </w:rPr>
        <w:t>易</w:t>
      </w:r>
      <w:r w:rsidRPr="009E5479">
        <w:rPr>
          <w:rFonts w:ascii="MingLiU" w:eastAsia="MingLiU" w:hAnsi="MingLiU" w:cs="MS Mincho" w:hint="eastAsia"/>
          <w:kern w:val="0"/>
          <w:sz w:val="20"/>
          <w:szCs w:val="20"/>
        </w:rPr>
        <w:t>媒介的功能</w:t>
      </w:r>
    </w:p>
    <w:p w14:paraId="4F40BBFD" w14:textId="07A62BC2" w:rsidR="005E14E6" w:rsidRDefault="005E14E6" w:rsidP="00D1095D">
      <w:p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9E5479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CE96ED9" w14:textId="77777777" w:rsidR="009E5479" w:rsidRPr="009E5479" w:rsidRDefault="009E5479" w:rsidP="00D1095D">
      <w:p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40E652CC" w14:textId="5EBC7D3F" w:rsidR="00876507" w:rsidRDefault="00A22E5D" w:rsidP="00D1095D">
      <w:pPr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9E5479">
        <w:rPr>
          <w:rFonts w:ascii="Times New Roman" w:hAnsi="Times New Roman" w:cs="Times New Roman"/>
          <w:sz w:val="16"/>
          <w:szCs w:val="16"/>
        </w:rPr>
        <w:t xml:space="preserve">ANS: </w:t>
      </w:r>
      <w:r w:rsidR="00876507" w:rsidRPr="009E5479">
        <w:rPr>
          <w:rFonts w:ascii="Times New Roman" w:hAnsi="Times New Roman" w:cs="Times New Roman"/>
          <w:sz w:val="16"/>
          <w:szCs w:val="16"/>
        </w:rPr>
        <w:t xml:space="preserve">TTFFT </w:t>
      </w:r>
      <w:r w:rsidR="001B653F" w:rsidRPr="009E5479">
        <w:rPr>
          <w:rFonts w:ascii="Times New Roman" w:hAnsi="Times New Roman" w:cs="Times New Roman"/>
          <w:sz w:val="16"/>
          <w:szCs w:val="16"/>
        </w:rPr>
        <w:t>T</w:t>
      </w:r>
      <w:r w:rsidR="00C36245" w:rsidRPr="009E5479">
        <w:rPr>
          <w:rFonts w:ascii="Times New Roman" w:hAnsi="Times New Roman" w:cs="Times New Roman"/>
          <w:sz w:val="16"/>
          <w:szCs w:val="16"/>
        </w:rPr>
        <w:t>FT</w:t>
      </w:r>
      <w:r w:rsidR="005E14E6" w:rsidRPr="009E5479">
        <w:rPr>
          <w:rFonts w:ascii="Times New Roman" w:hAnsi="Times New Roman" w:cs="Times New Roman"/>
          <w:sz w:val="16"/>
          <w:szCs w:val="16"/>
        </w:rPr>
        <w:t>FT</w:t>
      </w:r>
    </w:p>
    <w:p w14:paraId="314D25C7" w14:textId="77AF1975" w:rsidR="00D40633" w:rsidRDefault="00D40633">
      <w:pPr>
        <w:widowControl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lastRenderedPageBreak/>
        <w:br w:type="page"/>
      </w:r>
    </w:p>
    <w:p w14:paraId="7EFB1451" w14:textId="55D90C6F" w:rsidR="00084F2F" w:rsidRPr="009E5479" w:rsidRDefault="00084F2F" w:rsidP="00B27565">
      <w:pPr>
        <w:spacing w:line="276" w:lineRule="auto"/>
        <w:rPr>
          <w:rFonts w:ascii="Times New Roman" w:hAnsi="Times New Roman" w:cs="Times New Roman"/>
          <w:b/>
          <w:u w:val="single"/>
        </w:rPr>
      </w:pPr>
      <w:r w:rsidRPr="009E5479">
        <w:rPr>
          <w:rFonts w:ascii="Times New Roman" w:hAnsi="Times New Roman" w:cs="Times New Roman" w:hint="eastAsia"/>
          <w:b/>
          <w:u w:val="single"/>
        </w:rPr>
        <w:lastRenderedPageBreak/>
        <w:t>1</w:t>
      </w:r>
      <w:r w:rsidRPr="009E5479">
        <w:rPr>
          <w:rFonts w:ascii="Times New Roman" w:hAnsi="Times New Roman" w:cs="Times New Roman"/>
          <w:b/>
          <w:u w:val="single"/>
        </w:rPr>
        <w:t>7.</w:t>
      </w:r>
      <w:r w:rsidR="004209F1" w:rsidRPr="009E5479">
        <w:rPr>
          <w:rFonts w:ascii="Times New Roman" w:hAnsi="Times New Roman" w:cs="Times New Roman"/>
          <w:b/>
          <w:u w:val="single"/>
        </w:rPr>
        <w:t>9</w:t>
      </w:r>
      <w:r w:rsidRPr="009E5479">
        <w:rPr>
          <w:rFonts w:ascii="Times New Roman" w:hAnsi="Times New Roman" w:cs="Times New Roman"/>
          <w:b/>
          <w:u w:val="single"/>
        </w:rPr>
        <w:tab/>
        <w:t>Function of Central Bank</w:t>
      </w:r>
    </w:p>
    <w:p w14:paraId="01476DA0" w14:textId="77777777" w:rsidR="00084F2F" w:rsidRPr="009E5479" w:rsidRDefault="00084F2F">
      <w:pPr>
        <w:pStyle w:val="ListParagraph"/>
        <w:numPr>
          <w:ilvl w:val="0"/>
          <w:numId w:val="19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Times New Roman" w:hAnsi="Times New Roman" w:cs="Times New Roman" w:hint="eastAsia"/>
          <w:sz w:val="20"/>
          <w:szCs w:val="20"/>
        </w:rPr>
        <w:t>T</w:t>
      </w:r>
      <w:r w:rsidRPr="009E5479">
        <w:rPr>
          <w:rFonts w:ascii="Times New Roman" w:hAnsi="Times New Roman" w:cs="Times New Roman"/>
          <w:sz w:val="20"/>
          <w:szCs w:val="20"/>
        </w:rPr>
        <w:t xml:space="preserve">here is </w:t>
      </w:r>
      <w:r w:rsidRPr="009E5479">
        <w:rPr>
          <w:rFonts w:ascii="Times New Roman" w:hAnsi="Times New Roman" w:cs="Times New Roman"/>
          <w:sz w:val="20"/>
          <w:szCs w:val="20"/>
          <w:bdr w:val="single" w:sz="4" w:space="0" w:color="auto"/>
        </w:rPr>
        <w:t>no central bank in Hong Kong</w:t>
      </w:r>
    </w:p>
    <w:p w14:paraId="2C4552E4" w14:textId="699A551E" w:rsidR="00084F2F" w:rsidRPr="009E5479" w:rsidRDefault="00084F2F">
      <w:pPr>
        <w:pStyle w:val="ListParagraph"/>
        <w:numPr>
          <w:ilvl w:val="0"/>
          <w:numId w:val="19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Times New Roman" w:hAnsi="Times New Roman" w:cs="Times New Roman" w:hint="eastAsia"/>
          <w:sz w:val="20"/>
          <w:szCs w:val="20"/>
        </w:rPr>
        <w:t>T</w:t>
      </w:r>
      <w:r w:rsidRPr="009E5479">
        <w:rPr>
          <w:rFonts w:ascii="Times New Roman" w:hAnsi="Times New Roman" w:cs="Times New Roman"/>
          <w:sz w:val="20"/>
          <w:szCs w:val="20"/>
        </w:rPr>
        <w:t>he Hong Kong Monetary Authority (HKMA) performs most of the central banking function in H</w:t>
      </w:r>
      <w:r w:rsidR="00B27565" w:rsidRPr="009E5479">
        <w:rPr>
          <w:rFonts w:ascii="Times New Roman" w:hAnsi="Times New Roman" w:cs="Times New Roman"/>
          <w:sz w:val="20"/>
          <w:szCs w:val="20"/>
        </w:rPr>
        <w:t>K</w:t>
      </w:r>
    </w:p>
    <w:p w14:paraId="7A89BE68" w14:textId="0644E5A2" w:rsidR="00084F2F" w:rsidRPr="009E5479" w:rsidRDefault="00084F2F">
      <w:pPr>
        <w:pStyle w:val="ListParagraph"/>
        <w:numPr>
          <w:ilvl w:val="0"/>
          <w:numId w:val="19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Times New Roman" w:hAnsi="Times New Roman" w:cs="Times New Roman" w:hint="eastAsia"/>
          <w:sz w:val="20"/>
          <w:szCs w:val="20"/>
        </w:rPr>
        <w:t>T</w:t>
      </w:r>
      <w:r w:rsidRPr="009E5479">
        <w:rPr>
          <w:rFonts w:ascii="Times New Roman" w:hAnsi="Times New Roman" w:cs="Times New Roman"/>
          <w:sz w:val="20"/>
          <w:szCs w:val="20"/>
        </w:rPr>
        <w:t xml:space="preserve">he objective of </w:t>
      </w:r>
      <w:r w:rsidR="00AC7593" w:rsidRPr="009E5479">
        <w:rPr>
          <w:rFonts w:ascii="Times New Roman" w:hAnsi="Times New Roman" w:cs="Times New Roman"/>
          <w:sz w:val="20"/>
          <w:szCs w:val="20"/>
        </w:rPr>
        <w:t>c</w:t>
      </w:r>
      <w:r w:rsidRPr="009E5479">
        <w:rPr>
          <w:rFonts w:ascii="Times New Roman" w:hAnsi="Times New Roman" w:cs="Times New Roman"/>
          <w:sz w:val="20"/>
          <w:szCs w:val="20"/>
        </w:rPr>
        <w:t xml:space="preserve">entral </w:t>
      </w:r>
      <w:r w:rsidR="00AC7593" w:rsidRPr="009E5479">
        <w:rPr>
          <w:rFonts w:ascii="Times New Roman" w:hAnsi="Times New Roman" w:cs="Times New Roman"/>
          <w:sz w:val="20"/>
          <w:szCs w:val="20"/>
        </w:rPr>
        <w:t>b</w:t>
      </w:r>
      <w:r w:rsidRPr="009E5479">
        <w:rPr>
          <w:rFonts w:ascii="Times New Roman" w:hAnsi="Times New Roman" w:cs="Times New Roman"/>
          <w:sz w:val="20"/>
          <w:szCs w:val="20"/>
        </w:rPr>
        <w:t xml:space="preserve">ank </w:t>
      </w:r>
      <w:r w:rsidR="00AC7593" w:rsidRPr="009E5479">
        <w:rPr>
          <w:rFonts w:ascii="Times New Roman" w:hAnsi="Times New Roman" w:cs="Times New Roman"/>
          <w:sz w:val="20"/>
          <w:szCs w:val="20"/>
        </w:rPr>
        <w:t>is different</w:t>
      </w:r>
      <w:r w:rsidRPr="009E5479">
        <w:rPr>
          <w:rFonts w:ascii="Times New Roman" w:hAnsi="Times New Roman" w:cs="Times New Roman"/>
          <w:sz w:val="20"/>
          <w:szCs w:val="20"/>
        </w:rPr>
        <w:t xml:space="preserve"> from commercial bank</w:t>
      </w:r>
      <w:r w:rsidR="00AC7593" w:rsidRPr="009E5479">
        <w:rPr>
          <w:rFonts w:ascii="Times New Roman" w:hAnsi="Times New Roman" w:cs="Times New Roman"/>
          <w:sz w:val="20"/>
          <w:szCs w:val="20"/>
        </w:rPr>
        <w:t>, central bank serves society as a whole</w:t>
      </w:r>
    </w:p>
    <w:p w14:paraId="115A8F5C" w14:textId="77777777" w:rsidR="00084F2F" w:rsidRPr="009E5479" w:rsidRDefault="00084F2F" w:rsidP="00B27565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3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95"/>
        <w:gridCol w:w="5101"/>
      </w:tblGrid>
      <w:tr w:rsidR="00084F2F" w:rsidRPr="009E5479" w14:paraId="1131FC32" w14:textId="77777777" w:rsidTr="009E5479">
        <w:trPr>
          <w:trHeight w:val="447"/>
        </w:trPr>
        <w:tc>
          <w:tcPr>
            <w:tcW w:w="5295" w:type="dxa"/>
          </w:tcPr>
          <w:p w14:paraId="5A3A8A1F" w14:textId="77777777" w:rsidR="00084F2F" w:rsidRPr="009E5479" w:rsidRDefault="00084F2F" w:rsidP="00B2756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C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entral banking function</w:t>
            </w:r>
          </w:p>
        </w:tc>
        <w:tc>
          <w:tcPr>
            <w:tcW w:w="5101" w:type="dxa"/>
          </w:tcPr>
          <w:p w14:paraId="12D1AEF7" w14:textId="77777777" w:rsidR="00084F2F" w:rsidRPr="009E5479" w:rsidRDefault="00084F2F" w:rsidP="00B2756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C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entral Banking Function in </w:t>
            </w:r>
            <w:r w:rsidRPr="009E5479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Hong Kong</w:t>
            </w:r>
          </w:p>
        </w:tc>
      </w:tr>
      <w:tr w:rsidR="00084F2F" w:rsidRPr="009E5479" w14:paraId="274F8BC5" w14:textId="77777777" w:rsidTr="009E5479">
        <w:trPr>
          <w:trHeight w:val="1261"/>
        </w:trPr>
        <w:tc>
          <w:tcPr>
            <w:tcW w:w="5295" w:type="dxa"/>
          </w:tcPr>
          <w:p w14:paraId="45A4C210" w14:textId="77777777" w:rsidR="00084F2F" w:rsidRPr="009E5479" w:rsidRDefault="00084F2F">
            <w:pPr>
              <w:pStyle w:val="ListParagraph"/>
              <w:numPr>
                <w:ilvl w:val="0"/>
                <w:numId w:val="15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Issuing currency</w:t>
            </w:r>
          </w:p>
        </w:tc>
        <w:tc>
          <w:tcPr>
            <w:tcW w:w="5101" w:type="dxa"/>
          </w:tcPr>
          <w:p w14:paraId="5CB5A69E" w14:textId="7DC4F8D8" w:rsidR="00084F2F" w:rsidRPr="009E5479" w:rsidRDefault="00084F2F">
            <w:pPr>
              <w:pStyle w:val="ListParagraph"/>
              <w:numPr>
                <w:ilvl w:val="0"/>
                <w:numId w:val="17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oins and $10-banknotes</w:t>
            </w:r>
            <w:r w:rsidR="004E44CE"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E5479">
              <w:rPr>
                <w:sz w:val="20"/>
                <w:szCs w:val="20"/>
              </w:rPr>
              <w:sym w:font="Wingdings" w:char="F0E0"/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 HKMA</w:t>
            </w:r>
          </w:p>
          <w:p w14:paraId="3FC5EE30" w14:textId="553CC0B2" w:rsidR="00084F2F" w:rsidRPr="009E5479" w:rsidRDefault="00084F2F">
            <w:pPr>
              <w:pStyle w:val="ListParagraph"/>
              <w:numPr>
                <w:ilvl w:val="0"/>
                <w:numId w:val="17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Other banknotes</w:t>
            </w:r>
            <w:r w:rsidR="004E44CE"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 HSBC, Standard Chartered Bank, Bank of China</w:t>
            </w:r>
          </w:p>
        </w:tc>
      </w:tr>
      <w:tr w:rsidR="00084F2F" w:rsidRPr="009E5479" w14:paraId="28DC6DCE" w14:textId="77777777" w:rsidTr="009E5479">
        <w:trPr>
          <w:trHeight w:val="2364"/>
        </w:trPr>
        <w:tc>
          <w:tcPr>
            <w:tcW w:w="5295" w:type="dxa"/>
          </w:tcPr>
          <w:p w14:paraId="31B1C05C" w14:textId="77777777" w:rsidR="00084F2F" w:rsidRPr="009E5479" w:rsidRDefault="00084F2F">
            <w:pPr>
              <w:pStyle w:val="ListParagraph"/>
              <w:numPr>
                <w:ilvl w:val="0"/>
                <w:numId w:val="15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B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eing the government’s banker and financial adviser</w:t>
            </w:r>
          </w:p>
        </w:tc>
        <w:tc>
          <w:tcPr>
            <w:tcW w:w="5101" w:type="dxa"/>
          </w:tcPr>
          <w:p w14:paraId="0B2D6151" w14:textId="77777777" w:rsidR="00084F2F" w:rsidRPr="009E5479" w:rsidRDefault="00084F2F" w:rsidP="00B2756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F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or government</w:t>
            </w:r>
          </w:p>
          <w:p w14:paraId="66FB165F" w14:textId="77777777" w:rsidR="00084F2F" w:rsidRPr="009E5479" w:rsidRDefault="00084F2F">
            <w:pPr>
              <w:pStyle w:val="ListParagraph"/>
              <w:numPr>
                <w:ilvl w:val="0"/>
                <w:numId w:val="18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H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KMA: major advisor on matters of money, banking and finance</w:t>
            </w:r>
          </w:p>
          <w:p w14:paraId="49963252" w14:textId="77777777" w:rsidR="00084F2F" w:rsidRPr="009E5479" w:rsidRDefault="00084F2F">
            <w:pPr>
              <w:pStyle w:val="ListParagraph"/>
              <w:numPr>
                <w:ilvl w:val="0"/>
                <w:numId w:val="18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H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SBC: banking services</w:t>
            </w:r>
          </w:p>
          <w:p w14:paraId="22155EA4" w14:textId="77777777" w:rsidR="00084F2F" w:rsidRPr="009E5479" w:rsidRDefault="00084F2F">
            <w:pPr>
              <w:pStyle w:val="ListParagraph"/>
              <w:numPr>
                <w:ilvl w:val="0"/>
                <w:numId w:val="18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T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reasury 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庫務署：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mak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es collections and payments</w:t>
            </w:r>
          </w:p>
        </w:tc>
      </w:tr>
      <w:tr w:rsidR="00084F2F" w:rsidRPr="009E5479" w14:paraId="673262D1" w14:textId="77777777" w:rsidTr="009E5479">
        <w:trPr>
          <w:trHeight w:val="1599"/>
        </w:trPr>
        <w:tc>
          <w:tcPr>
            <w:tcW w:w="5295" w:type="dxa"/>
          </w:tcPr>
          <w:p w14:paraId="2B6D4277" w14:textId="77777777" w:rsidR="00084F2F" w:rsidRPr="009E5479" w:rsidRDefault="00084F2F">
            <w:pPr>
              <w:pStyle w:val="ListParagraph"/>
              <w:numPr>
                <w:ilvl w:val="0"/>
                <w:numId w:val="15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B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eing a lender of last resort:</w:t>
            </w:r>
          </w:p>
          <w:p w14:paraId="199BA5C6" w14:textId="7172AF94" w:rsidR="00084F2F" w:rsidRPr="009E5479" w:rsidRDefault="00084F2F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Lends money to deposit-taking institutions in times of financial crisis</w:t>
            </w:r>
            <w:r w:rsidR="005E14E6" w:rsidRPr="009E547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/ liquidity shortage</w:t>
            </w:r>
          </w:p>
        </w:tc>
        <w:tc>
          <w:tcPr>
            <w:tcW w:w="5101" w:type="dxa"/>
          </w:tcPr>
          <w:p w14:paraId="03336EE8" w14:textId="77777777" w:rsidR="00084F2F" w:rsidRPr="009E5479" w:rsidRDefault="00084F2F" w:rsidP="00B275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H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KMA</w:t>
            </w:r>
          </w:p>
        </w:tc>
      </w:tr>
      <w:tr w:rsidR="00084F2F" w:rsidRPr="009E5479" w14:paraId="75B40F83" w14:textId="77777777" w:rsidTr="009E5479">
        <w:trPr>
          <w:trHeight w:val="1324"/>
        </w:trPr>
        <w:tc>
          <w:tcPr>
            <w:tcW w:w="5295" w:type="dxa"/>
          </w:tcPr>
          <w:p w14:paraId="1305D009" w14:textId="77777777" w:rsidR="00084F2F" w:rsidRPr="009E5479" w:rsidRDefault="00084F2F">
            <w:pPr>
              <w:pStyle w:val="ListParagraph"/>
              <w:numPr>
                <w:ilvl w:val="0"/>
                <w:numId w:val="15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B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eing a clearing house  </w:t>
            </w: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結算所：</w:t>
            </w:r>
          </w:p>
          <w:p w14:paraId="610AA729" w14:textId="77777777" w:rsidR="00084F2F" w:rsidRPr="009E5479" w:rsidRDefault="00084F2F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require all private banks to maintain deposits with the central bank</w:t>
            </w:r>
          </w:p>
        </w:tc>
        <w:tc>
          <w:tcPr>
            <w:tcW w:w="5101" w:type="dxa"/>
          </w:tcPr>
          <w:p w14:paraId="70BBAB14" w14:textId="77777777" w:rsidR="00084F2F" w:rsidRPr="009E5479" w:rsidRDefault="00084F2F" w:rsidP="00B2756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T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he Hong Kong Interbank Clearing Limited</w:t>
            </w:r>
          </w:p>
          <w:p w14:paraId="6A9F20A3" w14:textId="77777777" w:rsidR="00084F2F" w:rsidRPr="009E5479" w:rsidRDefault="00084F2F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j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ointly owned by HKMA and Hong Kong Association of Banks</w:t>
            </w:r>
          </w:p>
        </w:tc>
      </w:tr>
      <w:tr w:rsidR="00084F2F" w:rsidRPr="009E5479" w14:paraId="3CBC9C1C" w14:textId="77777777" w:rsidTr="009E5479">
        <w:trPr>
          <w:trHeight w:val="731"/>
        </w:trPr>
        <w:tc>
          <w:tcPr>
            <w:tcW w:w="5295" w:type="dxa"/>
          </w:tcPr>
          <w:p w14:paraId="17C40FED" w14:textId="77777777" w:rsidR="00084F2F" w:rsidRPr="009E5479" w:rsidRDefault="00084F2F">
            <w:pPr>
              <w:pStyle w:val="ListParagraph"/>
              <w:numPr>
                <w:ilvl w:val="0"/>
                <w:numId w:val="15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Supervising the banking system</w:t>
            </w:r>
          </w:p>
        </w:tc>
        <w:tc>
          <w:tcPr>
            <w:tcW w:w="5101" w:type="dxa"/>
          </w:tcPr>
          <w:p w14:paraId="57A3A9F9" w14:textId="77777777" w:rsidR="00084F2F" w:rsidRPr="009E5479" w:rsidRDefault="00084F2F" w:rsidP="00B27565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H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KMA</w:t>
            </w:r>
          </w:p>
        </w:tc>
      </w:tr>
      <w:tr w:rsidR="00084F2F" w:rsidRPr="009E5479" w14:paraId="356CFAC2" w14:textId="77777777" w:rsidTr="009E5479">
        <w:trPr>
          <w:trHeight w:val="1149"/>
        </w:trPr>
        <w:tc>
          <w:tcPr>
            <w:tcW w:w="5295" w:type="dxa"/>
          </w:tcPr>
          <w:p w14:paraId="2ABDB22B" w14:textId="77777777" w:rsidR="00084F2F" w:rsidRPr="009E5479" w:rsidRDefault="00084F2F">
            <w:pPr>
              <w:pStyle w:val="ListParagraph"/>
              <w:numPr>
                <w:ilvl w:val="0"/>
                <w:numId w:val="15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Carrying out monetary policy</w:t>
            </w:r>
          </w:p>
        </w:tc>
        <w:tc>
          <w:tcPr>
            <w:tcW w:w="5101" w:type="dxa"/>
          </w:tcPr>
          <w:p w14:paraId="4A68E6D9" w14:textId="77777777" w:rsidR="00084F2F" w:rsidRPr="009E5479" w:rsidRDefault="00084F2F" w:rsidP="00B2756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H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KMA: to maintain the stability of the linked exchange rate</w:t>
            </w:r>
          </w:p>
        </w:tc>
      </w:tr>
      <w:tr w:rsidR="00084F2F" w:rsidRPr="009E5479" w14:paraId="4C5B023B" w14:textId="77777777" w:rsidTr="009E5479">
        <w:trPr>
          <w:trHeight w:val="1580"/>
        </w:trPr>
        <w:tc>
          <w:tcPr>
            <w:tcW w:w="5295" w:type="dxa"/>
          </w:tcPr>
          <w:p w14:paraId="30DCBBD8" w14:textId="77777777" w:rsidR="00084F2F" w:rsidRPr="009E5479" w:rsidRDefault="00084F2F">
            <w:pPr>
              <w:pStyle w:val="ListParagraph"/>
              <w:numPr>
                <w:ilvl w:val="0"/>
                <w:numId w:val="15"/>
              </w:numPr>
              <w:spacing w:line="276" w:lineRule="auto"/>
              <w:contextualSpacing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M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</w:rPr>
              <w:t>anaging official and foreign exchange reserves</w:t>
            </w:r>
          </w:p>
        </w:tc>
        <w:tc>
          <w:tcPr>
            <w:tcW w:w="5101" w:type="dxa"/>
          </w:tcPr>
          <w:p w14:paraId="1F1F1F5E" w14:textId="77777777" w:rsidR="00084F2F" w:rsidRPr="009E5479" w:rsidRDefault="00084F2F" w:rsidP="00B2756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H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KMA: Exchange Fund</w:t>
            </w:r>
          </w:p>
          <w:p w14:paraId="08032115" w14:textId="77777777" w:rsidR="00084F2F" w:rsidRPr="009E5479" w:rsidRDefault="00084F2F">
            <w:pPr>
              <w:pStyle w:val="ListParagraph"/>
              <w:numPr>
                <w:ilvl w:val="0"/>
                <w:numId w:val="26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M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anage foreign exchange reserves</w:t>
            </w:r>
          </w:p>
          <w:p w14:paraId="7B18E47D" w14:textId="77777777" w:rsidR="00084F2F" w:rsidRPr="009E5479" w:rsidRDefault="00084F2F">
            <w:pPr>
              <w:pStyle w:val="ListParagraph"/>
              <w:numPr>
                <w:ilvl w:val="0"/>
                <w:numId w:val="26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Issue Exchange Fund Bill</w:t>
            </w:r>
          </w:p>
          <w:p w14:paraId="050282A7" w14:textId="77777777" w:rsidR="00084F2F" w:rsidRPr="009E5479" w:rsidRDefault="00084F2F">
            <w:pPr>
              <w:pStyle w:val="ListParagraph"/>
              <w:numPr>
                <w:ilvl w:val="0"/>
                <w:numId w:val="26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I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ssue Certificate of Indebtedness</w:t>
            </w:r>
          </w:p>
        </w:tc>
      </w:tr>
    </w:tbl>
    <w:p w14:paraId="74C88BCC" w14:textId="77777777" w:rsidR="009E5479" w:rsidRDefault="009E5479" w:rsidP="00C45945">
      <w:pPr>
        <w:spacing w:line="276" w:lineRule="auto"/>
        <w:rPr>
          <w:rFonts w:ascii="Times New Roman" w:hAnsi="Times New Roman" w:cs="Times New Roman"/>
          <w:b/>
          <w:sz w:val="32"/>
          <w:u w:val="thick"/>
        </w:rPr>
      </w:pPr>
    </w:p>
    <w:p w14:paraId="4D0DEA11" w14:textId="6D3DBEAB" w:rsidR="00C45945" w:rsidRPr="009E5479" w:rsidRDefault="00C45945" w:rsidP="00C45945">
      <w:pPr>
        <w:spacing w:line="276" w:lineRule="auto"/>
        <w:rPr>
          <w:rFonts w:ascii="Times New Roman" w:hAnsi="Times New Roman" w:cs="Times New Roman"/>
          <w:b/>
          <w:u w:val="thick"/>
        </w:rPr>
      </w:pPr>
      <w:r w:rsidRPr="009E5479">
        <w:rPr>
          <w:rFonts w:ascii="Times New Roman" w:hAnsi="Times New Roman" w:cs="Times New Roman" w:hint="eastAsia"/>
          <w:b/>
          <w:u w:val="thick"/>
        </w:rPr>
        <w:lastRenderedPageBreak/>
        <w:t>1</w:t>
      </w:r>
      <w:r w:rsidRPr="009E5479">
        <w:rPr>
          <w:rFonts w:ascii="Times New Roman" w:hAnsi="Times New Roman" w:cs="Times New Roman"/>
          <w:b/>
          <w:u w:val="thick"/>
        </w:rPr>
        <w:t>7.9</w:t>
      </w:r>
      <w:r w:rsidRPr="009E5479">
        <w:rPr>
          <w:rFonts w:ascii="Times New Roman" w:hAnsi="Times New Roman" w:cs="Times New Roman"/>
          <w:b/>
          <w:u w:val="thick"/>
        </w:rPr>
        <w:tab/>
      </w:r>
      <w:r w:rsidRPr="009E5479">
        <w:rPr>
          <w:rFonts w:ascii="Times New Roman" w:hAnsi="Times New Roman" w:cs="Times New Roman"/>
          <w:b/>
          <w:u w:val="thick"/>
          <w:lang w:val="x-none"/>
        </w:rPr>
        <w:t>中央銀行的</w:t>
      </w:r>
      <w:r w:rsidR="00C16EDD" w:rsidRPr="009E5479">
        <w:rPr>
          <w:rFonts w:ascii="Times New Roman" w:hAnsi="Times New Roman" w:cs="Times New Roman"/>
          <w:b/>
          <w:u w:val="thick"/>
          <w:lang w:val="x-none"/>
        </w:rPr>
        <w:t>職</w:t>
      </w:r>
      <w:r w:rsidRPr="009E5479">
        <w:rPr>
          <w:rFonts w:ascii="Times New Roman" w:hAnsi="Times New Roman" w:cs="Times New Roman"/>
          <w:b/>
          <w:u w:val="thick"/>
          <w:lang w:val="x-none"/>
        </w:rPr>
        <w:t>能</w:t>
      </w:r>
    </w:p>
    <w:p w14:paraId="6FFC81FA" w14:textId="45134111" w:rsidR="00C45945" w:rsidRPr="009E5479" w:rsidRDefault="00C45945">
      <w:pPr>
        <w:pStyle w:val="ListParagraph"/>
        <w:numPr>
          <w:ilvl w:val="0"/>
          <w:numId w:val="19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Times New Roman" w:hAnsi="Times New Roman" w:cs="Times New Roman" w:hint="eastAsia"/>
          <w:sz w:val="20"/>
          <w:szCs w:val="20"/>
          <w:bdr w:val="single" w:sz="4" w:space="0" w:color="auto"/>
        </w:rPr>
        <w:t>香港沒有中央銀行</w:t>
      </w:r>
    </w:p>
    <w:p w14:paraId="2B319BE3" w14:textId="6ECC346E" w:rsidR="00C16EDD" w:rsidRPr="009E5479" w:rsidRDefault="00C16EDD">
      <w:pPr>
        <w:pStyle w:val="ListParagraph"/>
        <w:numPr>
          <w:ilvl w:val="0"/>
          <w:numId w:val="19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Times New Roman" w:hAnsi="Times New Roman" w:cs="Times New Roman" w:hint="eastAsia"/>
          <w:sz w:val="20"/>
          <w:szCs w:val="20"/>
        </w:rPr>
        <w:t>香港金融管理局（</w:t>
      </w:r>
      <w:r w:rsidR="00665E37" w:rsidRPr="009E5479">
        <w:rPr>
          <w:rFonts w:ascii="Times New Roman" w:hAnsi="Times New Roman" w:cs="Times New Roman" w:hint="eastAsia"/>
          <w:sz w:val="20"/>
          <w:szCs w:val="20"/>
        </w:rPr>
        <w:t>金管局</w:t>
      </w:r>
      <w:r w:rsidRPr="009E5479">
        <w:rPr>
          <w:rFonts w:ascii="Times New Roman" w:hAnsi="Times New Roman" w:cs="Times New Roman" w:hint="eastAsia"/>
          <w:sz w:val="20"/>
          <w:szCs w:val="20"/>
        </w:rPr>
        <w:t>）履行香港大部分中央銀行職能</w:t>
      </w:r>
    </w:p>
    <w:p w14:paraId="5967902B" w14:textId="5467AAE9" w:rsidR="00C45945" w:rsidRPr="009E5479" w:rsidRDefault="00C16EDD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9E5479">
        <w:rPr>
          <w:rFonts w:ascii="Times New Roman" w:hAnsi="Times New Roman" w:cs="Times New Roman" w:hint="eastAsia"/>
          <w:sz w:val="20"/>
          <w:szCs w:val="20"/>
        </w:rPr>
        <w:t>中央銀行的目標與商業銀行不同，中央銀行是為整個社會服務的</w:t>
      </w:r>
    </w:p>
    <w:p w14:paraId="7F76AB0B" w14:textId="77777777" w:rsidR="00C16EDD" w:rsidRPr="009E5479" w:rsidRDefault="00C16EDD" w:rsidP="00C16EDD">
      <w:pPr>
        <w:pStyle w:val="ListParagraph"/>
        <w:spacing w:line="276" w:lineRule="auto"/>
        <w:ind w:left="36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1039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95"/>
        <w:gridCol w:w="5101"/>
      </w:tblGrid>
      <w:tr w:rsidR="00C45945" w:rsidRPr="009E5479" w14:paraId="5803AAEA" w14:textId="77777777" w:rsidTr="009E5479">
        <w:trPr>
          <w:trHeight w:val="447"/>
        </w:trPr>
        <w:tc>
          <w:tcPr>
            <w:tcW w:w="5295" w:type="dxa"/>
          </w:tcPr>
          <w:p w14:paraId="4B7A3AD3" w14:textId="3836242F" w:rsidR="00C45945" w:rsidRPr="009E5479" w:rsidRDefault="00C16EDD" w:rsidP="005501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中央銀行</w:t>
            </w:r>
            <w:r w:rsidRPr="009E547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x-none"/>
              </w:rPr>
              <w:t>的職能</w:t>
            </w:r>
          </w:p>
        </w:tc>
        <w:tc>
          <w:tcPr>
            <w:tcW w:w="5101" w:type="dxa"/>
          </w:tcPr>
          <w:p w14:paraId="2B2F7E0E" w14:textId="7B4B686A" w:rsidR="00C45945" w:rsidRPr="009E5479" w:rsidRDefault="00C16EDD" w:rsidP="0055015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中央銀行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在</w:t>
            </w: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香港</w:t>
            </w:r>
            <w:r w:rsidRPr="009E5479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的</w:t>
            </w: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職能</w:t>
            </w:r>
          </w:p>
        </w:tc>
      </w:tr>
      <w:tr w:rsidR="00C45945" w:rsidRPr="009E5479" w14:paraId="6F68512E" w14:textId="77777777" w:rsidTr="00D40633">
        <w:trPr>
          <w:trHeight w:val="600"/>
        </w:trPr>
        <w:tc>
          <w:tcPr>
            <w:tcW w:w="5295" w:type="dxa"/>
          </w:tcPr>
          <w:p w14:paraId="1FC0A5F5" w14:textId="1948EA25" w:rsidR="00C45945" w:rsidRPr="009E5479" w:rsidRDefault="00C16EDD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發行貨幣</w:t>
            </w:r>
          </w:p>
        </w:tc>
        <w:tc>
          <w:tcPr>
            <w:tcW w:w="5101" w:type="dxa"/>
          </w:tcPr>
          <w:p w14:paraId="6408F8C5" w14:textId="3D16C038" w:rsidR="00C16EDD" w:rsidRPr="009E5479" w:rsidRDefault="00C16EDD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硬幣和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/>
                <w:sz w:val="20"/>
                <w:szCs w:val="20"/>
              </w:rPr>
              <w:t>$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10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銀行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鈔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票</w:t>
            </w:r>
            <w:r w:rsidR="00D40633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 xml:space="preserve"> </w:t>
            </w:r>
            <w:r w:rsidR="00C45945" w:rsidRPr="009E5479">
              <w:rPr>
                <w:sz w:val="20"/>
                <w:szCs w:val="20"/>
              </w:rPr>
              <w:sym w:font="Wingdings" w:char="F0E0"/>
            </w:r>
            <w:r w:rsidR="00D40633">
              <w:rPr>
                <w:sz w:val="20"/>
                <w:szCs w:val="20"/>
              </w:rPr>
              <w:t xml:space="preserve"> 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金管局</w:t>
            </w:r>
          </w:p>
          <w:p w14:paraId="70019B3D" w14:textId="77777777" w:rsidR="00C45945" w:rsidRDefault="00C16EDD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其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他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銀行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鈔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票</w:t>
            </w:r>
            <w:r w:rsidR="00D40633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 xml:space="preserve"> </w:t>
            </w:r>
            <w:r w:rsidR="00C45945" w:rsidRPr="009E5479">
              <w:rPr>
                <w:sz w:val="20"/>
                <w:szCs w:val="20"/>
              </w:rPr>
              <w:sym w:font="Wingdings" w:char="F0E0"/>
            </w:r>
            <w:r w:rsidR="00D40633">
              <w:rPr>
                <w:sz w:val="20"/>
                <w:szCs w:val="20"/>
              </w:rPr>
              <w:t xml:space="preserve"> </w:t>
            </w:r>
            <w:r w:rsidR="00665E37"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匯豐銀行、渣打銀行、中國銀行</w:t>
            </w:r>
          </w:p>
          <w:p w14:paraId="15516A51" w14:textId="4D763953" w:rsidR="00D40633" w:rsidRPr="009E5479" w:rsidRDefault="00D40633" w:rsidP="00D40633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5945" w:rsidRPr="009E5479" w14:paraId="1A89EE44" w14:textId="77777777" w:rsidTr="00D40633">
        <w:trPr>
          <w:trHeight w:val="1298"/>
        </w:trPr>
        <w:tc>
          <w:tcPr>
            <w:tcW w:w="5295" w:type="dxa"/>
          </w:tcPr>
          <w:p w14:paraId="0FFF54EA" w14:textId="495D2F16" w:rsidR="00C45945" w:rsidRPr="009E5479" w:rsidRDefault="00665E3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成為政府的銀行家和財務顧問</w:t>
            </w:r>
          </w:p>
        </w:tc>
        <w:tc>
          <w:tcPr>
            <w:tcW w:w="5101" w:type="dxa"/>
          </w:tcPr>
          <w:p w14:paraId="44A6B5CF" w14:textId="77777777" w:rsidR="00665E37" w:rsidRPr="009E5479" w:rsidRDefault="00665E37" w:rsidP="00665E3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對於政府</w:t>
            </w:r>
          </w:p>
          <w:p w14:paraId="4F5F0B19" w14:textId="5F185BEE" w:rsidR="00C45945" w:rsidRPr="009E5479" w:rsidRDefault="00665E37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金管局：貨幣、銀行和金融事務的主要顧問</w:t>
            </w:r>
          </w:p>
          <w:p w14:paraId="0C39972D" w14:textId="03D945D7" w:rsidR="00C45945" w:rsidRPr="009E5479" w:rsidRDefault="00665E37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匯豐銀行：銀行服務</w:t>
            </w:r>
          </w:p>
          <w:p w14:paraId="66B9C824" w14:textId="77777777" w:rsidR="00C45945" w:rsidRDefault="00C45945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庫務署</w:t>
            </w:r>
            <w:r w:rsidR="00665E37"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：代收代付</w:t>
            </w:r>
          </w:p>
          <w:p w14:paraId="18694BB4" w14:textId="7FB77700" w:rsidR="00D40633" w:rsidRPr="009E5479" w:rsidRDefault="00D40633" w:rsidP="00D40633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5945" w:rsidRPr="009E5479" w14:paraId="57AF1CBF" w14:textId="77777777" w:rsidTr="00D40633">
        <w:trPr>
          <w:trHeight w:val="194"/>
        </w:trPr>
        <w:tc>
          <w:tcPr>
            <w:tcW w:w="5295" w:type="dxa"/>
          </w:tcPr>
          <w:p w14:paraId="4BCB5955" w14:textId="50493BBC" w:rsidR="00665E37" w:rsidRPr="009E5479" w:rsidRDefault="00665E3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作為最後貸款人：</w:t>
            </w:r>
          </w:p>
          <w:p w14:paraId="64693814" w14:textId="77777777" w:rsidR="00C45945" w:rsidRDefault="00665E37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在金融危機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/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流動性短缺時向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接受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存款</w:t>
            </w:r>
            <w:r w:rsidRPr="009E5479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公司</w:t>
            </w: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放貸</w:t>
            </w:r>
          </w:p>
          <w:p w14:paraId="18B0E0AF" w14:textId="318BA915" w:rsidR="00D40633" w:rsidRPr="009E5479" w:rsidRDefault="00D40633" w:rsidP="00D40633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01" w:type="dxa"/>
          </w:tcPr>
          <w:p w14:paraId="54A84D6C" w14:textId="06BF58F3" w:rsidR="00C45945" w:rsidRPr="009E5479" w:rsidRDefault="00C16EDD" w:rsidP="00550156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香港金融管理局</w:t>
            </w:r>
            <w:r w:rsidR="00665E37"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（金管局）</w:t>
            </w:r>
          </w:p>
        </w:tc>
      </w:tr>
      <w:tr w:rsidR="00C45945" w:rsidRPr="009E5479" w14:paraId="684C492D" w14:textId="77777777" w:rsidTr="00D40633">
        <w:trPr>
          <w:trHeight w:val="56"/>
        </w:trPr>
        <w:tc>
          <w:tcPr>
            <w:tcW w:w="5295" w:type="dxa"/>
          </w:tcPr>
          <w:p w14:paraId="73EEB688" w14:textId="41B02750" w:rsidR="00C45945" w:rsidRPr="009E5479" w:rsidRDefault="00665E3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作為</w:t>
            </w:r>
            <w:r w:rsidR="00C45945"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結算所：</w:t>
            </w:r>
          </w:p>
          <w:p w14:paraId="27DD75DF" w14:textId="1F01A71A" w:rsidR="00C45945" w:rsidRPr="009E5479" w:rsidRDefault="00665E37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要求所有私人銀行在中央銀行保留存款</w:t>
            </w:r>
          </w:p>
        </w:tc>
        <w:tc>
          <w:tcPr>
            <w:tcW w:w="5101" w:type="dxa"/>
          </w:tcPr>
          <w:p w14:paraId="057D6E47" w14:textId="77777777" w:rsidR="00665E37" w:rsidRPr="009E5479" w:rsidRDefault="00665E37" w:rsidP="00665E37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香港銀行同業結算有限公司</w:t>
            </w:r>
          </w:p>
          <w:p w14:paraId="04BB4D53" w14:textId="77777777" w:rsidR="00C45945" w:rsidRDefault="00665E37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由金管局及香港銀行公會共同擁有</w:t>
            </w:r>
          </w:p>
          <w:p w14:paraId="6B990471" w14:textId="11B52DBB" w:rsidR="00D40633" w:rsidRPr="009E5479" w:rsidRDefault="00D40633" w:rsidP="00D40633">
            <w:pPr>
              <w:pStyle w:val="ListParagraph"/>
              <w:spacing w:line="276" w:lineRule="auto"/>
              <w:ind w:left="48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5945" w:rsidRPr="009E5479" w14:paraId="5A525732" w14:textId="77777777" w:rsidTr="009E5479">
        <w:trPr>
          <w:trHeight w:val="731"/>
        </w:trPr>
        <w:tc>
          <w:tcPr>
            <w:tcW w:w="5295" w:type="dxa"/>
          </w:tcPr>
          <w:p w14:paraId="51A0335D" w14:textId="4453E90D" w:rsidR="00C45945" w:rsidRPr="009E5479" w:rsidRDefault="00665E3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監管銀行系統</w:t>
            </w:r>
          </w:p>
        </w:tc>
        <w:tc>
          <w:tcPr>
            <w:tcW w:w="5101" w:type="dxa"/>
          </w:tcPr>
          <w:p w14:paraId="1ED47002" w14:textId="77777777" w:rsidR="00C45945" w:rsidRDefault="00C16EDD" w:rsidP="00550156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香港金融管理局</w:t>
            </w:r>
            <w:r w:rsidR="00665E37"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（金管局）</w:t>
            </w:r>
          </w:p>
          <w:p w14:paraId="09DF65D5" w14:textId="75C4075D" w:rsidR="00D40633" w:rsidRPr="009E5479" w:rsidRDefault="00D40633" w:rsidP="00550156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5945" w:rsidRPr="009E5479" w14:paraId="40E396C0" w14:textId="77777777" w:rsidTr="00D40633">
        <w:trPr>
          <w:trHeight w:val="36"/>
        </w:trPr>
        <w:tc>
          <w:tcPr>
            <w:tcW w:w="5295" w:type="dxa"/>
          </w:tcPr>
          <w:p w14:paraId="23E8098F" w14:textId="6A939041" w:rsidR="00C45945" w:rsidRPr="009E5479" w:rsidRDefault="00665E3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執行貨幣政策</w:t>
            </w:r>
          </w:p>
        </w:tc>
        <w:tc>
          <w:tcPr>
            <w:tcW w:w="5101" w:type="dxa"/>
          </w:tcPr>
          <w:p w14:paraId="058ECD4B" w14:textId="77777777" w:rsidR="00D40633" w:rsidRDefault="00665E37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金管局：維持聯繫匯率的穩定</w:t>
            </w:r>
          </w:p>
          <w:p w14:paraId="17C3781C" w14:textId="0B4991C1" w:rsidR="00D40633" w:rsidRPr="009E5479" w:rsidRDefault="00D40633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45945" w:rsidRPr="009E5479" w14:paraId="7786A132" w14:textId="77777777" w:rsidTr="009E5479">
        <w:trPr>
          <w:trHeight w:val="1580"/>
        </w:trPr>
        <w:tc>
          <w:tcPr>
            <w:tcW w:w="5295" w:type="dxa"/>
          </w:tcPr>
          <w:p w14:paraId="761B0FA6" w14:textId="29DB5B47" w:rsidR="00C45945" w:rsidRPr="009E5479" w:rsidRDefault="00665E37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管理官方和外匯儲備</w:t>
            </w:r>
          </w:p>
        </w:tc>
        <w:tc>
          <w:tcPr>
            <w:tcW w:w="5101" w:type="dxa"/>
          </w:tcPr>
          <w:p w14:paraId="07345396" w14:textId="76ECDE22" w:rsidR="00C45945" w:rsidRPr="009E5479" w:rsidRDefault="00665E37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金管局：外匯基金</w:t>
            </w:r>
          </w:p>
          <w:p w14:paraId="7E4C66DE" w14:textId="77777777" w:rsidR="00665E37" w:rsidRPr="009E5479" w:rsidRDefault="00665E37">
            <w:pPr>
              <w:pStyle w:val="ListParagraph"/>
              <w:numPr>
                <w:ilvl w:val="0"/>
                <w:numId w:val="26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管理外匯儲備</w:t>
            </w:r>
          </w:p>
          <w:p w14:paraId="7AA3150D" w14:textId="797B3716" w:rsidR="00665E37" w:rsidRPr="009E5479" w:rsidRDefault="00665E37">
            <w:pPr>
              <w:pStyle w:val="ListParagraph"/>
              <w:numPr>
                <w:ilvl w:val="0"/>
                <w:numId w:val="26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發行外匯基金票據</w:t>
            </w:r>
          </w:p>
          <w:p w14:paraId="402336A9" w14:textId="77777777" w:rsidR="00C45945" w:rsidRDefault="00665E37">
            <w:pPr>
              <w:pStyle w:val="ListParagraph"/>
              <w:numPr>
                <w:ilvl w:val="0"/>
                <w:numId w:val="26"/>
              </w:numPr>
              <w:spacing w:line="276" w:lineRule="auto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9E5479">
              <w:rPr>
                <w:rFonts w:ascii="Times New Roman" w:hAnsi="Times New Roman" w:cs="Times New Roman" w:hint="eastAsia"/>
                <w:sz w:val="20"/>
                <w:szCs w:val="20"/>
              </w:rPr>
              <w:t>簽發債務證明書</w:t>
            </w:r>
          </w:p>
          <w:p w14:paraId="4AE2BD57" w14:textId="64F1BBD9" w:rsidR="00D40633" w:rsidRPr="009E5479" w:rsidRDefault="00D40633" w:rsidP="00D40633">
            <w:pPr>
              <w:pStyle w:val="ListParagraph"/>
              <w:spacing w:line="276" w:lineRule="auto"/>
              <w:ind w:left="36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0633" w:rsidRPr="009E5479" w14:paraId="60BB6459" w14:textId="77777777" w:rsidTr="005F2F0D">
        <w:trPr>
          <w:trHeight w:val="36"/>
        </w:trPr>
        <w:tc>
          <w:tcPr>
            <w:tcW w:w="10396" w:type="dxa"/>
            <w:gridSpan w:val="2"/>
          </w:tcPr>
          <w:p w14:paraId="44672F47" w14:textId="77777777" w:rsidR="00D40633" w:rsidRDefault="00D40633">
            <w:pPr>
              <w:pStyle w:val="List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Tips: </w:t>
            </w:r>
          </w:p>
          <w:p w14:paraId="458D7DAD" w14:textId="77777777" w:rsidR="00D40633" w:rsidRDefault="00D40633" w:rsidP="00D40633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167A896" w14:textId="77777777" w:rsidR="00D40633" w:rsidRPr="009E5479" w:rsidRDefault="00D40633" w:rsidP="00550156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C44C3EF" w14:textId="21F4CCCF" w:rsidR="005E14E6" w:rsidRPr="00F214D4" w:rsidRDefault="00B327B2" w:rsidP="00D1095D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 w:rsidRPr="00F214D4">
        <w:rPr>
          <w:rFonts w:ascii="Copperplate Gothic Bold" w:eastAsia="Times New Roman" w:hAnsi="Copperplate Gothic Bold" w:cs="Times New Roman"/>
          <w:kern w:val="0"/>
          <w:sz w:val="20"/>
          <w:szCs w:val="20"/>
        </w:rPr>
        <w:lastRenderedPageBreak/>
        <w:t xml:space="preserve">17.9 Function of Central Bank </w:t>
      </w:r>
      <w:r w:rsidR="005E14E6" w:rsidRPr="00F214D4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Concept Corner: </w:t>
      </w:r>
    </w:p>
    <w:p w14:paraId="651D729A" w14:textId="288B38ED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1.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There is central bank in China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 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42B1863B" w14:textId="33CDD5DE" w:rsidR="00665E37" w:rsidRPr="00F214D4" w:rsidRDefault="00665E37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中國有中央銀行</w:t>
      </w:r>
    </w:p>
    <w:p w14:paraId="1D409B2B" w14:textId="1DF0C878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6254CC45" w14:textId="00139C4E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2.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There is central bank in Hong Kong 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0E6E9629" w14:textId="7A926230" w:rsidR="00665E37" w:rsidRPr="00F214D4" w:rsidRDefault="00665E37" w:rsidP="00665E37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hAnsi="Times New Roman" w:cs="Times New Roman" w:hint="eastAsia"/>
          <w:sz w:val="20"/>
          <w:szCs w:val="20"/>
        </w:rPr>
        <w:t>香港有中央銀行</w:t>
      </w:r>
    </w:p>
    <w:p w14:paraId="635CD102" w14:textId="3947726B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160F0CFF" w14:textId="00D6AE75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3.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8914F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In Hong Kong, 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HKMA </w:t>
      </w:r>
      <w:r w:rsidR="008914F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perform the function of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  <w:r w:rsidR="008914F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c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entral bank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5953FFC0" w14:textId="57F7275C" w:rsidR="00665E37" w:rsidRPr="00F214D4" w:rsidRDefault="006D22BC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在香港，金管局履行中央銀行職能</w:t>
      </w:r>
    </w:p>
    <w:p w14:paraId="5F244C08" w14:textId="04FD5003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462B73DC" w14:textId="46EF74CF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4.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HKMA is the lender of last resort 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4DA00857" w14:textId="3FADE783" w:rsidR="006D22BC" w:rsidRPr="00F214D4" w:rsidRDefault="006D22BC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金管局是最後貸款人</w:t>
      </w:r>
    </w:p>
    <w:p w14:paraId="3A95E2D1" w14:textId="04F32E1A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652DF14E" w14:textId="6B60FEF9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5.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HKMA issues all banknotes 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T / F</w:t>
      </w:r>
    </w:p>
    <w:p w14:paraId="06A2F4B4" w14:textId="151EC1A2" w:rsidR="006D22BC" w:rsidRPr="00F214D4" w:rsidRDefault="006D22BC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金管局發行所有紙幣</w:t>
      </w:r>
    </w:p>
    <w:p w14:paraId="4B51A235" w14:textId="003C58F7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6D013B45" w14:textId="032282CF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6.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HKMA </w:t>
      </w:r>
      <w:r w:rsidR="008914F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manages the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exchange fund </w:t>
      </w:r>
      <w:r w:rsidR="008914F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T / F</w:t>
      </w:r>
    </w:p>
    <w:p w14:paraId="3CE0E92C" w14:textId="0D97666F" w:rsidR="006D22BC" w:rsidRPr="00F214D4" w:rsidRDefault="006D22BC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金管局管理外匯基金</w:t>
      </w:r>
    </w:p>
    <w:p w14:paraId="57625875" w14:textId="262DB414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680F177D" w14:textId="5E00E57C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7.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HKMA </w:t>
      </w:r>
      <w:r w:rsidR="00F06D4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perform all the function as central bank </w:t>
      </w:r>
      <w:r w:rsidR="00F06D4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06D4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06D4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 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T / F</w:t>
      </w:r>
    </w:p>
    <w:p w14:paraId="22DC3B00" w14:textId="04415BA3" w:rsidR="006D22BC" w:rsidRPr="00F214D4" w:rsidRDefault="006D22BC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金管局履行中央銀行的所有職能</w:t>
      </w:r>
    </w:p>
    <w:p w14:paraId="4BA7F1A1" w14:textId="42622D85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2634930" w14:textId="776719F3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8.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HKMA can change inter-bank offer rate 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6E99F795" w14:textId="5A652F3D" w:rsidR="006D22BC" w:rsidRPr="00F214D4" w:rsidRDefault="006D22BC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金管局可更改銀行同業拆</w:t>
      </w: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息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率</w:t>
      </w:r>
    </w:p>
    <w:p w14:paraId="29FFB593" w14:textId="032A53FD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3328FE97" w14:textId="2342B9C1" w:rsidR="002E12A2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9.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HKMA help carrying out fiscal policy </w:t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T / F</w:t>
      </w:r>
    </w:p>
    <w:p w14:paraId="2A86DB45" w14:textId="76D22BBF" w:rsidR="006D22BC" w:rsidRPr="00F214D4" w:rsidRDefault="006D22BC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金管局協助執行財政政策</w:t>
      </w:r>
    </w:p>
    <w:p w14:paraId="7684F0CB" w14:textId="74C8E332" w:rsidR="006D22BC" w:rsidRPr="00F214D4" w:rsidRDefault="002E12A2" w:rsidP="00D1095D">
      <w:pPr>
        <w:widowControl/>
        <w:spacing w:line="276" w:lineRule="auto"/>
        <w:rPr>
          <w:rFonts w:ascii="Cambria Math" w:eastAsia="Times New Roman" w:hAnsi="Cambria Math" w:cs="Cambria Math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5B0EE367" w14:textId="2906E0FA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4DB7228B" w14:textId="5F24BFDD" w:rsidR="002E12A2" w:rsidRPr="00F214D4" w:rsidRDefault="002E12A2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0C0528D1" w14:textId="20AC045E" w:rsidR="002E12A2" w:rsidRPr="00F214D4" w:rsidRDefault="002E12A2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61730DE8" w14:textId="77777777" w:rsidR="005E14E6" w:rsidRPr="00F214D4" w:rsidRDefault="005E14E6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2F0224D9" w14:textId="05AA8347" w:rsidR="005E14E6" w:rsidRPr="00F214D4" w:rsidRDefault="008914F2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ANS: </w:t>
      </w:r>
      <w:r w:rsidR="005E14E6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TF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</w:t>
      </w:r>
      <w:r w:rsidR="005E14E6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TF TFF</w:t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F</w:t>
      </w:r>
    </w:p>
    <w:p w14:paraId="453ACE71" w14:textId="21879607" w:rsidR="00084F2F" w:rsidRPr="00F214D4" w:rsidRDefault="00084F2F" w:rsidP="00D40633">
      <w:pPr>
        <w:spacing w:line="276" w:lineRule="auto"/>
        <w:rPr>
          <w:rFonts w:ascii="Times New Roman" w:hAnsi="Times New Roman" w:cs="Times New Roman"/>
          <w:b/>
          <w:u w:val="thick"/>
        </w:rPr>
      </w:pPr>
      <w:r w:rsidRPr="00F214D4">
        <w:rPr>
          <w:rFonts w:ascii="Times New Roman" w:hAnsi="Times New Roman" w:cs="Times New Roman"/>
          <w:b/>
          <w:u w:val="thick"/>
        </w:rPr>
        <w:lastRenderedPageBreak/>
        <w:t>17.</w:t>
      </w:r>
      <w:r w:rsidR="004209F1" w:rsidRPr="00F214D4">
        <w:rPr>
          <w:rFonts w:ascii="Times New Roman" w:hAnsi="Times New Roman" w:cs="Times New Roman"/>
          <w:b/>
          <w:u w:val="thick"/>
        </w:rPr>
        <w:t>10</w:t>
      </w:r>
      <w:r w:rsidRPr="00F214D4">
        <w:rPr>
          <w:rFonts w:ascii="Times New Roman" w:hAnsi="Times New Roman" w:cs="Times New Roman"/>
          <w:b/>
          <w:u w:val="thick"/>
        </w:rPr>
        <w:tab/>
        <w:t>Functions of Commercial Bank</w:t>
      </w:r>
      <w:r w:rsidR="00EB47A9" w:rsidRPr="00F214D4">
        <w:rPr>
          <w:rFonts w:ascii="Times New Roman" w:hAnsi="Times New Roman" w:cs="Times New Roman" w:hint="eastAsia"/>
          <w:b/>
          <w:u w:val="thick"/>
        </w:rPr>
        <w:t>商業</w:t>
      </w:r>
      <w:r w:rsidR="006D22BC" w:rsidRPr="00F214D4">
        <w:rPr>
          <w:rFonts w:ascii="Times New Roman" w:hAnsi="Times New Roman" w:cs="Times New Roman"/>
          <w:b/>
          <w:u w:val="thick"/>
          <w:lang w:val="x-none"/>
        </w:rPr>
        <w:t>銀行的職能</w:t>
      </w:r>
    </w:p>
    <w:p w14:paraId="7C0EAD46" w14:textId="4B836E66" w:rsidR="00084F2F" w:rsidRPr="00D40633" w:rsidRDefault="00084F2F" w:rsidP="00D40633">
      <w:pPr>
        <w:pStyle w:val="ListParagraph"/>
        <w:numPr>
          <w:ilvl w:val="0"/>
          <w:numId w:val="20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F214D4">
        <w:rPr>
          <w:rFonts w:ascii="Times New Roman" w:hAnsi="Times New Roman" w:cs="Times New Roman" w:hint="eastAsia"/>
          <w:sz w:val="20"/>
          <w:szCs w:val="20"/>
        </w:rPr>
        <w:t>A</w:t>
      </w:r>
      <w:r w:rsidRPr="00F214D4">
        <w:rPr>
          <w:rFonts w:ascii="Times New Roman" w:hAnsi="Times New Roman" w:cs="Times New Roman"/>
          <w:sz w:val="20"/>
          <w:szCs w:val="20"/>
        </w:rPr>
        <w:t xml:space="preserve">ccept deposit and providing loans </w:t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EB47A9" w:rsidRPr="00D40633">
        <w:rPr>
          <w:rFonts w:ascii="Times New Roman" w:hAnsi="Times New Roman" w:cs="Times New Roman" w:hint="eastAsia"/>
          <w:sz w:val="20"/>
          <w:szCs w:val="20"/>
        </w:rPr>
        <w:t>接受存款並提供貸款</w:t>
      </w:r>
    </w:p>
    <w:p w14:paraId="5A1A49AB" w14:textId="0C2F2197" w:rsidR="00084F2F" w:rsidRPr="00F214D4" w:rsidRDefault="00084F2F" w:rsidP="00D40633">
      <w:pPr>
        <w:spacing w:line="276" w:lineRule="auto"/>
        <w:ind w:firstLine="480"/>
        <w:rPr>
          <w:rFonts w:ascii="Times New Roman" w:hAnsi="Times New Roman" w:cs="Times New Roman"/>
          <w:sz w:val="20"/>
          <w:szCs w:val="20"/>
        </w:rPr>
      </w:pPr>
      <w:r w:rsidRPr="00F214D4">
        <w:rPr>
          <w:sz w:val="20"/>
          <w:szCs w:val="20"/>
        </w:rPr>
        <w:sym w:font="Wingdings" w:char="F0E0"/>
      </w:r>
      <w:r w:rsidRPr="00F214D4">
        <w:rPr>
          <w:rFonts w:ascii="Times New Roman" w:hAnsi="Times New Roman" w:cs="Times New Roman"/>
          <w:sz w:val="20"/>
          <w:szCs w:val="20"/>
        </w:rPr>
        <w:t xml:space="preserve"> channel saving into investment</w:t>
      </w:r>
      <w:r w:rsidR="00EB47A9" w:rsidRPr="00F214D4">
        <w:rPr>
          <w:rFonts w:ascii="Times New Roman" w:hAnsi="Times New Roman" w:cs="Times New Roman"/>
          <w:sz w:val="20"/>
          <w:szCs w:val="20"/>
        </w:rPr>
        <w:t xml:space="preserve"> </w:t>
      </w:r>
      <w:r w:rsidR="00EB47A9" w:rsidRPr="00F214D4"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="00EB47A9" w:rsidRPr="00F214D4">
        <w:rPr>
          <w:rFonts w:ascii="Times New Roman" w:hAnsi="Times New Roman" w:cs="Times New Roman"/>
          <w:sz w:val="20"/>
          <w:szCs w:val="20"/>
        </w:rPr>
        <w:t xml:space="preserve"> </w:t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EB47A9" w:rsidRPr="00F214D4">
        <w:rPr>
          <w:rFonts w:ascii="Times New Roman" w:hAnsi="Times New Roman" w:cs="Times New Roman" w:hint="eastAsia"/>
          <w:sz w:val="20"/>
          <w:szCs w:val="20"/>
        </w:rPr>
        <w:t>將儲蓄轉為投資</w:t>
      </w:r>
    </w:p>
    <w:p w14:paraId="3D890D0C" w14:textId="77777777" w:rsidR="00084F2F" w:rsidRPr="00F214D4" w:rsidRDefault="00084F2F" w:rsidP="00D40633">
      <w:pPr>
        <w:spacing w:line="276" w:lineRule="auto"/>
        <w:ind w:firstLine="480"/>
        <w:rPr>
          <w:rFonts w:ascii="Times New Roman" w:hAnsi="Times New Roman" w:cs="Times New Roman"/>
          <w:sz w:val="20"/>
          <w:szCs w:val="20"/>
        </w:rPr>
      </w:pPr>
    </w:p>
    <w:p w14:paraId="4DC65CBA" w14:textId="0E1872C1" w:rsidR="00084F2F" w:rsidRPr="00D40633" w:rsidRDefault="00084F2F" w:rsidP="00D40633">
      <w:pPr>
        <w:pStyle w:val="ListParagraph"/>
        <w:numPr>
          <w:ilvl w:val="0"/>
          <w:numId w:val="20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F214D4">
        <w:rPr>
          <w:rFonts w:ascii="Times New Roman" w:hAnsi="Times New Roman" w:cs="Times New Roman"/>
          <w:sz w:val="20"/>
          <w:szCs w:val="20"/>
        </w:rPr>
        <w:t xml:space="preserve">Buying and selling foreign currencies, </w:t>
      </w:r>
      <w:r w:rsidR="002E12A2" w:rsidRPr="00F214D4">
        <w:rPr>
          <w:rFonts w:ascii="Times New Roman" w:hAnsi="Times New Roman" w:cs="Times New Roman"/>
          <w:sz w:val="20"/>
          <w:szCs w:val="20"/>
        </w:rPr>
        <w:t xml:space="preserve">securities </w:t>
      </w:r>
      <w:r w:rsidRPr="00F214D4">
        <w:rPr>
          <w:rFonts w:ascii="Times New Roman" w:hAnsi="Times New Roman" w:cs="Times New Roman"/>
          <w:sz w:val="20"/>
          <w:szCs w:val="20"/>
        </w:rPr>
        <w:t>and fund</w:t>
      </w:r>
      <w:r w:rsidR="00EB47A9" w:rsidRPr="00F214D4">
        <w:rPr>
          <w:rFonts w:ascii="Times New Roman" w:hAnsi="Times New Roman" w:cs="Times New Roman"/>
          <w:sz w:val="20"/>
          <w:szCs w:val="20"/>
        </w:rPr>
        <w:t xml:space="preserve"> </w:t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EB47A9" w:rsidRPr="00D40633">
        <w:rPr>
          <w:rFonts w:ascii="Times New Roman" w:hAnsi="Times New Roman" w:cs="Times New Roman" w:hint="eastAsia"/>
          <w:sz w:val="20"/>
          <w:szCs w:val="20"/>
        </w:rPr>
        <w:t>買賣外幣、證券、基金</w:t>
      </w:r>
    </w:p>
    <w:p w14:paraId="4DE01D77" w14:textId="77777777" w:rsidR="00084F2F" w:rsidRPr="00F214D4" w:rsidRDefault="00084F2F" w:rsidP="00D40633">
      <w:pPr>
        <w:pStyle w:val="ListParagraph"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9D74C87" w14:textId="1296D811" w:rsidR="00084F2F" w:rsidRPr="00D40633" w:rsidRDefault="00084F2F" w:rsidP="00D40633">
      <w:pPr>
        <w:pStyle w:val="ListParagraph"/>
        <w:numPr>
          <w:ilvl w:val="0"/>
          <w:numId w:val="20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F214D4">
        <w:rPr>
          <w:rFonts w:ascii="Times New Roman" w:hAnsi="Times New Roman" w:cs="Times New Roman"/>
          <w:sz w:val="20"/>
          <w:szCs w:val="20"/>
        </w:rPr>
        <w:t>Supplying gift cheques, credit cards and insurance product</w:t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EB47A9" w:rsidRPr="00D40633">
        <w:rPr>
          <w:rFonts w:ascii="Times New Roman" w:hAnsi="Times New Roman" w:cs="Times New Roman" w:hint="eastAsia"/>
          <w:sz w:val="20"/>
          <w:szCs w:val="20"/>
        </w:rPr>
        <w:t>提供支票、信用卡和保險產品</w:t>
      </w:r>
    </w:p>
    <w:p w14:paraId="439F98E8" w14:textId="77777777" w:rsidR="00084F2F" w:rsidRPr="00F214D4" w:rsidRDefault="00084F2F" w:rsidP="00D40633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5CB9C928" w14:textId="5CEDA0CC" w:rsidR="00084F2F" w:rsidRPr="00D40633" w:rsidRDefault="00084F2F" w:rsidP="00D40633">
      <w:pPr>
        <w:pStyle w:val="ListParagraph"/>
        <w:numPr>
          <w:ilvl w:val="0"/>
          <w:numId w:val="20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F214D4">
        <w:rPr>
          <w:rFonts w:ascii="Times New Roman" w:hAnsi="Times New Roman" w:cs="Times New Roman"/>
          <w:sz w:val="20"/>
          <w:szCs w:val="20"/>
        </w:rPr>
        <w:t>Remitting money (</w:t>
      </w:r>
      <w:proofErr w:type="spellStart"/>
      <w:r w:rsidRPr="00F214D4">
        <w:rPr>
          <w:rFonts w:ascii="Times New Roman" w:hAnsi="Times New Roman" w:cs="Times New Roman"/>
          <w:sz w:val="20"/>
          <w:szCs w:val="20"/>
        </w:rPr>
        <w:t>eg</w:t>
      </w:r>
      <w:proofErr w:type="spellEnd"/>
      <w:r w:rsidRPr="00F214D4">
        <w:rPr>
          <w:rFonts w:ascii="Times New Roman" w:hAnsi="Times New Roman" w:cs="Times New Roman"/>
          <w:sz w:val="20"/>
          <w:szCs w:val="20"/>
        </w:rPr>
        <w:t>: ATM service)</w:t>
      </w:r>
      <w:r w:rsidR="00EB47A9" w:rsidRPr="00F214D4">
        <w:rPr>
          <w:rFonts w:ascii="Times New Roman" w:hAnsi="Times New Roman" w:cs="Times New Roman"/>
          <w:sz w:val="20"/>
          <w:szCs w:val="20"/>
        </w:rPr>
        <w:t xml:space="preserve"> </w:t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EB47A9" w:rsidRPr="00D40633">
        <w:rPr>
          <w:rFonts w:ascii="Times New Roman" w:hAnsi="Times New Roman" w:cs="Times New Roman" w:hint="eastAsia"/>
          <w:sz w:val="20"/>
          <w:szCs w:val="20"/>
        </w:rPr>
        <w:t>匯款（例如：自動</w:t>
      </w:r>
      <w:r w:rsidR="00EB47A9" w:rsidRPr="00D40633">
        <w:rPr>
          <w:sz w:val="20"/>
          <w:szCs w:val="20"/>
        </w:rPr>
        <w:t>櫃</w:t>
      </w:r>
      <w:r w:rsidR="00EB47A9" w:rsidRPr="00D40633">
        <w:rPr>
          <w:sz w:val="20"/>
          <w:szCs w:val="20"/>
          <w:lang w:val="x-none"/>
        </w:rPr>
        <w:t>員</w:t>
      </w:r>
      <w:r w:rsidR="00EB47A9" w:rsidRPr="00D40633">
        <w:rPr>
          <w:rFonts w:ascii="Times New Roman" w:hAnsi="Times New Roman" w:cs="Times New Roman" w:hint="eastAsia"/>
          <w:sz w:val="20"/>
          <w:szCs w:val="20"/>
        </w:rPr>
        <w:t>機服務）</w:t>
      </w:r>
    </w:p>
    <w:p w14:paraId="5E66EB4E" w14:textId="77777777" w:rsidR="00084F2F" w:rsidRPr="00F214D4" w:rsidRDefault="00084F2F" w:rsidP="00D40633">
      <w:pPr>
        <w:pStyle w:val="ListParagraph"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D5DFF21" w14:textId="4CB2DECE" w:rsidR="00084F2F" w:rsidRPr="00D40633" w:rsidRDefault="00084F2F" w:rsidP="00D40633">
      <w:pPr>
        <w:pStyle w:val="ListParagraph"/>
        <w:numPr>
          <w:ilvl w:val="0"/>
          <w:numId w:val="20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F214D4">
        <w:rPr>
          <w:rFonts w:ascii="Times New Roman" w:hAnsi="Times New Roman" w:cs="Times New Roman"/>
          <w:sz w:val="20"/>
          <w:szCs w:val="20"/>
        </w:rPr>
        <w:t>Collecting fees and making salary payments (</w:t>
      </w:r>
      <w:proofErr w:type="spellStart"/>
      <w:r w:rsidRPr="00F214D4">
        <w:rPr>
          <w:rFonts w:ascii="Times New Roman" w:hAnsi="Times New Roman" w:cs="Times New Roman"/>
          <w:sz w:val="20"/>
          <w:szCs w:val="20"/>
        </w:rPr>
        <w:t>eg</w:t>
      </w:r>
      <w:proofErr w:type="spellEnd"/>
      <w:r w:rsidRPr="00F214D4">
        <w:rPr>
          <w:rFonts w:ascii="Times New Roman" w:hAnsi="Times New Roman" w:cs="Times New Roman"/>
          <w:sz w:val="20"/>
          <w:szCs w:val="20"/>
        </w:rPr>
        <w:t>: Jupas, university fee)</w:t>
      </w:r>
      <w:r w:rsidR="00EB47A9" w:rsidRPr="00F214D4">
        <w:rPr>
          <w:rFonts w:hint="eastAsia"/>
          <w:sz w:val="20"/>
          <w:szCs w:val="20"/>
        </w:rPr>
        <w:t xml:space="preserve"> </w:t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EB47A9" w:rsidRPr="00D40633">
        <w:rPr>
          <w:rFonts w:ascii="Times New Roman" w:hAnsi="Times New Roman" w:cs="Times New Roman" w:hint="eastAsia"/>
          <w:sz w:val="20"/>
          <w:szCs w:val="20"/>
        </w:rPr>
        <w:t>收取費用和支付工資（例如：</w:t>
      </w:r>
      <w:r w:rsidR="00EB47A9" w:rsidRPr="00D40633">
        <w:rPr>
          <w:sz w:val="20"/>
          <w:szCs w:val="20"/>
        </w:rPr>
        <w:t>大學聯合招生辦法</w:t>
      </w:r>
      <w:r w:rsidR="00EB47A9" w:rsidRPr="00D40633">
        <w:rPr>
          <w:rFonts w:ascii="Times New Roman" w:hAnsi="Times New Roman" w:cs="Times New Roman" w:hint="eastAsia"/>
          <w:sz w:val="20"/>
          <w:szCs w:val="20"/>
        </w:rPr>
        <w:t>、大學費用）</w:t>
      </w:r>
    </w:p>
    <w:p w14:paraId="0A116F21" w14:textId="77777777" w:rsidR="00084F2F" w:rsidRPr="00F214D4" w:rsidRDefault="00084F2F" w:rsidP="00D40633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59E10C2B" w14:textId="6A25B2A8" w:rsidR="00084F2F" w:rsidRPr="00D40633" w:rsidRDefault="00084F2F" w:rsidP="00D40633">
      <w:pPr>
        <w:pStyle w:val="ListParagraph"/>
        <w:numPr>
          <w:ilvl w:val="0"/>
          <w:numId w:val="20"/>
        </w:numPr>
        <w:spacing w:line="276" w:lineRule="auto"/>
        <w:contextualSpacing w:val="0"/>
        <w:rPr>
          <w:rFonts w:ascii="Times New Roman" w:hAnsi="Times New Roman" w:cs="Times New Roman"/>
          <w:sz w:val="20"/>
          <w:szCs w:val="20"/>
        </w:rPr>
      </w:pPr>
      <w:r w:rsidRPr="00F214D4">
        <w:rPr>
          <w:rFonts w:ascii="Times New Roman" w:hAnsi="Times New Roman" w:cs="Times New Roman"/>
          <w:sz w:val="20"/>
          <w:szCs w:val="20"/>
        </w:rPr>
        <w:t>Giving investment advice</w:t>
      </w:r>
      <w:r w:rsidR="00EB47A9" w:rsidRPr="00F214D4">
        <w:rPr>
          <w:rFonts w:ascii="Times New Roman" w:hAnsi="Times New Roman" w:cs="Times New Roman"/>
          <w:sz w:val="20"/>
          <w:szCs w:val="20"/>
        </w:rPr>
        <w:t xml:space="preserve"> </w:t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D40633">
        <w:rPr>
          <w:rFonts w:ascii="Times New Roman" w:hAnsi="Times New Roman" w:cs="Times New Roman"/>
          <w:sz w:val="20"/>
          <w:szCs w:val="20"/>
        </w:rPr>
        <w:tab/>
      </w:r>
      <w:r w:rsidR="00EB47A9" w:rsidRPr="00D40633">
        <w:rPr>
          <w:rFonts w:ascii="Times New Roman" w:hAnsi="Times New Roman" w:cs="Times New Roman" w:hint="eastAsia"/>
          <w:sz w:val="20"/>
          <w:szCs w:val="20"/>
        </w:rPr>
        <w:t>提供投資建議</w:t>
      </w:r>
    </w:p>
    <w:p w14:paraId="7D07468C" w14:textId="77777777" w:rsidR="00084F2F" w:rsidRPr="00F214D4" w:rsidRDefault="00084F2F" w:rsidP="00D40633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1EE89095" w14:textId="0E4B77E4" w:rsidR="002E12A2" w:rsidRPr="00F214D4" w:rsidRDefault="00F214D4" w:rsidP="00D40633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17.10 </w:t>
      </w:r>
      <w:r w:rsidR="00CA0039" w:rsidRPr="00F214D4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Functions of Commercial Bank </w:t>
      </w:r>
      <w:r w:rsidR="002E12A2" w:rsidRPr="00F214D4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Concept Corner: </w:t>
      </w:r>
    </w:p>
    <w:p w14:paraId="5AFF58CD" w14:textId="3EEFBC12" w:rsidR="002E12A2" w:rsidRPr="00F214D4" w:rsidRDefault="0026407C" w:rsidP="00D40633">
      <w:pPr>
        <w:pStyle w:val="ListParagraph"/>
        <w:widowControl/>
        <w:spacing w:line="276" w:lineRule="auto"/>
        <w:ind w:left="0"/>
        <w:rPr>
          <w:rFonts w:ascii="Times New Roman" w:eastAsia="Times New Roman" w:hAnsi="Times New Roman" w:cs="Times New Roman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</w:rPr>
        <w:t>1.</w:t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There are commercial banks in China</w:t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 </w:t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0DE376AC" w14:textId="0E0EE69E" w:rsidR="00EB47A9" w:rsidRPr="00F214D4" w:rsidRDefault="00EB47A9" w:rsidP="00D40633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MingLiU" w:eastAsia="MingLiU" w:hAnsi="MingLiU" w:cs="Times New Roman"/>
          <w:kern w:val="0"/>
          <w:sz w:val="20"/>
          <w:szCs w:val="20"/>
        </w:rPr>
        <w:t xml:space="preserve">   </w:t>
      </w:r>
      <w:r w:rsidR="0026407C">
        <w:rPr>
          <w:rFonts w:ascii="MingLiU" w:eastAsia="MingLiU" w:hAnsi="MingLiU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中國有商業銀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  <w:lang w:val="x-none"/>
        </w:rPr>
        <w:t>行</w:t>
      </w:r>
    </w:p>
    <w:p w14:paraId="688DB1BD" w14:textId="50A3932D" w:rsidR="002E12A2" w:rsidRPr="00F214D4" w:rsidRDefault="002E12A2" w:rsidP="00D4063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36AB94B2" w14:textId="42CAA3CE" w:rsidR="002E12A2" w:rsidRPr="0026407C" w:rsidRDefault="0026407C" w:rsidP="00D4063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</w:rPr>
        <w:t>2.</w:t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>There are commercial banks in Hong Kong</w:t>
      </w:r>
      <w:r w:rsidR="002E12A2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 </w:t>
      </w:r>
      <w:r w:rsidR="002E12A2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2E12A2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623D324A" w14:textId="3DA7F50E" w:rsidR="00EB47A9" w:rsidRPr="00F214D4" w:rsidRDefault="00EB47A9" w:rsidP="00D40633">
      <w:pPr>
        <w:pStyle w:val="ListParagraph"/>
        <w:widowControl/>
        <w:spacing w:line="276" w:lineRule="auto"/>
        <w:ind w:left="360" w:firstLine="12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香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  <w:lang w:val="x-none"/>
        </w:rPr>
        <w:t>港</w:t>
      </w: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有商業銀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  <w:lang w:val="x-none"/>
        </w:rPr>
        <w:t>行</w:t>
      </w:r>
    </w:p>
    <w:p w14:paraId="6F742F4D" w14:textId="77777777" w:rsidR="002E12A2" w:rsidRPr="00F214D4" w:rsidRDefault="002E12A2" w:rsidP="00D4063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6E6600E3" w14:textId="2E5208EE" w:rsidR="002E12A2" w:rsidRPr="00F214D4" w:rsidRDefault="002E12A2" w:rsidP="00D40633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214D4">
        <w:rPr>
          <w:rFonts w:ascii="Times New Roman" w:hAnsi="Times New Roman" w:cs="Times New Roman"/>
          <w:sz w:val="20"/>
          <w:szCs w:val="20"/>
        </w:rPr>
        <w:t xml:space="preserve">E.g. </w:t>
      </w:r>
    </w:p>
    <w:p w14:paraId="069EC3C5" w14:textId="6F8FA1E0" w:rsidR="002E12A2" w:rsidRPr="0026407C" w:rsidRDefault="0026407C" w:rsidP="00D4063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</w:t>
      </w:r>
      <w:r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 xml:space="preserve">Commercial banks provide ATM service </w:t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F214D4" w:rsidRPr="0026407C">
        <w:rPr>
          <w:rFonts w:ascii="Times New Roman" w:hAnsi="Times New Roman" w:cs="Times New Roman"/>
          <w:sz w:val="20"/>
          <w:szCs w:val="20"/>
        </w:rPr>
        <w:tab/>
      </w:r>
      <w:r w:rsidR="00F214D4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5B339DCE" w14:textId="7441F4F3" w:rsidR="00EB47A9" w:rsidRPr="00F214D4" w:rsidRDefault="00EB47A9" w:rsidP="00D40633">
      <w:pPr>
        <w:widowControl/>
        <w:spacing w:line="276" w:lineRule="auto"/>
        <w:rPr>
          <w:rFonts w:ascii="Times New Roman" w:hAnsi="Times New Roman" w:cs="Times New Roman"/>
          <w:sz w:val="20"/>
          <w:szCs w:val="20"/>
          <w:lang w:val="x-none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商業銀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  <w:lang w:val="x-none"/>
        </w:rPr>
        <w:t>行</w:t>
      </w: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提供</w:t>
      </w:r>
      <w:r w:rsidRPr="00F214D4">
        <w:rPr>
          <w:rFonts w:ascii="Times New Roman" w:hAnsi="Times New Roman" w:cs="Times New Roman" w:hint="eastAsia"/>
          <w:sz w:val="20"/>
          <w:szCs w:val="20"/>
        </w:rPr>
        <w:t>自</w:t>
      </w:r>
      <w:r w:rsidRPr="00F214D4">
        <w:rPr>
          <w:rFonts w:hint="eastAsia"/>
          <w:sz w:val="20"/>
          <w:szCs w:val="20"/>
        </w:rPr>
        <w:t>動</w:t>
      </w:r>
      <w:r w:rsidRPr="00F214D4">
        <w:rPr>
          <w:sz w:val="20"/>
          <w:szCs w:val="20"/>
        </w:rPr>
        <w:t>櫃</w:t>
      </w:r>
      <w:r w:rsidRPr="00F214D4">
        <w:rPr>
          <w:sz w:val="20"/>
          <w:szCs w:val="20"/>
          <w:lang w:val="x-none"/>
        </w:rPr>
        <w:t>員</w:t>
      </w:r>
      <w:r w:rsidRPr="00F214D4">
        <w:rPr>
          <w:rFonts w:ascii="Times New Roman" w:hAnsi="Times New Roman" w:cs="Times New Roman" w:hint="eastAsia"/>
          <w:sz w:val="20"/>
          <w:szCs w:val="20"/>
        </w:rPr>
        <w:t>機服務</w:t>
      </w:r>
    </w:p>
    <w:p w14:paraId="15D6812E" w14:textId="1C2D6C4D" w:rsidR="002E12A2" w:rsidRPr="00F214D4" w:rsidRDefault="002E12A2" w:rsidP="00D4063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6AF8B40A" w14:textId="7F603DB8" w:rsidR="002E12A2" w:rsidRPr="0026407C" w:rsidRDefault="0026407C" w:rsidP="00D4063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4.</w:t>
      </w:r>
      <w:r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 xml:space="preserve">Commercial banks issue coins </w:t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F214D4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01CEE0CB" w14:textId="2A2CBB13" w:rsidR="00EB47A9" w:rsidRPr="00F214D4" w:rsidRDefault="00EB47A9" w:rsidP="00D40633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商業銀</w:t>
      </w:r>
      <w:r w:rsidRPr="00F214D4">
        <w:rPr>
          <w:rFonts w:hint="eastAsia"/>
          <w:sz w:val="20"/>
          <w:szCs w:val="20"/>
        </w:rPr>
        <w:t>行發行</w:t>
      </w:r>
      <w:r w:rsidRPr="00F214D4">
        <w:rPr>
          <w:sz w:val="20"/>
          <w:szCs w:val="20"/>
          <w:lang w:val="x-none"/>
        </w:rPr>
        <w:t>硬</w:t>
      </w:r>
      <w:r w:rsidRPr="00F214D4">
        <w:rPr>
          <w:rFonts w:hint="eastAsia"/>
          <w:sz w:val="20"/>
          <w:szCs w:val="20"/>
        </w:rPr>
        <w:t>幣</w:t>
      </w:r>
    </w:p>
    <w:p w14:paraId="1BFA3DA5" w14:textId="15A097A6" w:rsidR="002E12A2" w:rsidRPr="00F214D4" w:rsidRDefault="002E12A2" w:rsidP="00D4063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59E25EB2" w14:textId="6070962F" w:rsidR="002E12A2" w:rsidRPr="0026407C" w:rsidRDefault="0026407C" w:rsidP="00D40633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5.</w:t>
      </w:r>
      <w:r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 xml:space="preserve">All commercial banks can issue banknotes </w:t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hAnsi="Times New Roman" w:cs="Times New Roman"/>
          <w:sz w:val="20"/>
          <w:szCs w:val="20"/>
        </w:rPr>
        <w:tab/>
      </w:r>
      <w:r w:rsidR="00F214D4" w:rsidRPr="0026407C">
        <w:rPr>
          <w:rFonts w:ascii="Times New Roman" w:hAnsi="Times New Roman" w:cs="Times New Roman"/>
          <w:sz w:val="20"/>
          <w:szCs w:val="20"/>
        </w:rPr>
        <w:tab/>
      </w:r>
      <w:r w:rsidR="002E12A2" w:rsidRPr="0026407C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270FF5B" w14:textId="37E611B7" w:rsidR="00EB47A9" w:rsidRPr="00F214D4" w:rsidRDefault="00EB47A9" w:rsidP="00D40633">
      <w:pPr>
        <w:widowControl/>
        <w:spacing w:line="276" w:lineRule="auto"/>
        <w:ind w:left="360" w:firstLine="120"/>
        <w:rPr>
          <w:rFonts w:ascii="Times New Roman" w:hAnsi="Times New Roman" w:cs="Times New Roman"/>
          <w:sz w:val="20"/>
          <w:szCs w:val="20"/>
        </w:rPr>
      </w:pP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全部商業銀</w:t>
      </w:r>
      <w:r w:rsidRPr="00F214D4">
        <w:rPr>
          <w:rFonts w:hint="eastAsia"/>
          <w:sz w:val="20"/>
          <w:szCs w:val="20"/>
        </w:rPr>
        <w:t>行</w:t>
      </w:r>
      <w:r w:rsidRPr="00F214D4">
        <w:rPr>
          <w:sz w:val="20"/>
          <w:szCs w:val="20"/>
          <w:lang w:val="x-none"/>
        </w:rPr>
        <w:t>可以發</w:t>
      </w:r>
      <w:r w:rsidRPr="00F214D4">
        <w:rPr>
          <w:rFonts w:hint="eastAsia"/>
          <w:sz w:val="20"/>
          <w:szCs w:val="20"/>
        </w:rPr>
        <w:t>行</w:t>
      </w:r>
      <w:r w:rsidRPr="00F214D4">
        <w:rPr>
          <w:rFonts w:ascii="Times New Roman" w:hAnsi="Times New Roman" w:cs="Times New Roman"/>
          <w:sz w:val="20"/>
          <w:szCs w:val="20"/>
          <w:lang w:val="x-none"/>
        </w:rPr>
        <w:t>銀行</w:t>
      </w:r>
      <w:r w:rsidRPr="00F214D4">
        <w:rPr>
          <w:rFonts w:ascii="Times New Roman" w:hAnsi="Times New Roman" w:cs="Times New Roman" w:hint="eastAsia"/>
          <w:sz w:val="20"/>
          <w:szCs w:val="20"/>
        </w:rPr>
        <w:t>鈔</w:t>
      </w:r>
      <w:r w:rsidRPr="00F214D4">
        <w:rPr>
          <w:rFonts w:ascii="Times New Roman" w:hAnsi="Times New Roman" w:cs="Times New Roman"/>
          <w:sz w:val="20"/>
          <w:szCs w:val="20"/>
          <w:lang w:val="x-none"/>
        </w:rPr>
        <w:t>票</w:t>
      </w:r>
    </w:p>
    <w:p w14:paraId="5C57C1C8" w14:textId="77777777" w:rsidR="002E12A2" w:rsidRPr="00F214D4" w:rsidRDefault="002E12A2" w:rsidP="00D40633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7175EB0A" w14:textId="4251A756" w:rsidR="002E12A2" w:rsidRPr="00F214D4" w:rsidRDefault="00CA0039" w:rsidP="00D40633">
      <w:pPr>
        <w:widowControl/>
        <w:spacing w:line="276" w:lineRule="auto"/>
        <w:rPr>
          <w:rFonts w:ascii="Times New Roman" w:hAnsi="Times New Roman" w:cs="Times New Roman"/>
          <w:sz w:val="16"/>
          <w:szCs w:val="16"/>
        </w:rPr>
      </w:pPr>
      <w:r w:rsidRPr="00F214D4">
        <w:rPr>
          <w:rFonts w:ascii="Times New Roman" w:hAnsi="Times New Roman" w:cs="Times New Roman"/>
          <w:sz w:val="16"/>
          <w:szCs w:val="16"/>
        </w:rPr>
        <w:t xml:space="preserve">ANS: </w:t>
      </w:r>
      <w:r w:rsidR="002E12A2" w:rsidRPr="00F214D4">
        <w:rPr>
          <w:rFonts w:ascii="Times New Roman" w:hAnsi="Times New Roman" w:cs="Times New Roman"/>
          <w:sz w:val="16"/>
          <w:szCs w:val="16"/>
        </w:rPr>
        <w:t>TTTFF</w:t>
      </w:r>
    </w:p>
    <w:p w14:paraId="0716CE62" w14:textId="4AD7477D" w:rsidR="00084F2F" w:rsidRPr="00F214D4" w:rsidRDefault="00F214D4" w:rsidP="00084F2F">
      <w:pPr>
        <w:rPr>
          <w:rFonts w:ascii="Times New Roman" w:hAnsi="Times New Roman" w:cs="Times New Roman"/>
          <w:b/>
          <w:u w:val="single"/>
        </w:rPr>
      </w:pPr>
      <w:r>
        <w:rPr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55ED2F" wp14:editId="79F15B57">
                <wp:simplePos x="0" y="0"/>
                <wp:positionH relativeFrom="column">
                  <wp:posOffset>3921438</wp:posOffset>
                </wp:positionH>
                <wp:positionV relativeFrom="paragraph">
                  <wp:posOffset>-14954</wp:posOffset>
                </wp:positionV>
                <wp:extent cx="2677795" cy="347909"/>
                <wp:effectExtent l="12700" t="12700" r="14605" b="825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795" cy="34790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4B112D53" w14:textId="62861EBA" w:rsidR="00DB2981" w:rsidRPr="00F214D4" w:rsidRDefault="00DB2981" w:rsidP="00DB2981">
                            <w:pPr>
                              <w:spacing w:line="276" w:lineRule="auto"/>
                              <w:rPr>
                                <w:rFonts w:ascii="Copperplate Gothic Bold" w:hAnsi="Copperplate Gothic Bold"/>
                                <w:sz w:val="20"/>
                                <w:szCs w:val="20"/>
                              </w:rPr>
                            </w:pPr>
                            <w:r w:rsidRPr="00F214D4">
                              <w:rPr>
                                <w:rFonts w:ascii="Copperplate Gothic Bold" w:hAnsi="Copperplate Gothic Bold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  <w:p w14:paraId="6D04A623" w14:textId="77777777" w:rsidR="00DB2981" w:rsidRPr="00F214D4" w:rsidRDefault="00DB2981" w:rsidP="00DB2981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6668D84" w14:textId="77777777" w:rsidR="00DB2981" w:rsidRPr="00F214D4" w:rsidRDefault="00DB2981" w:rsidP="00DB2981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74FE416" w14:textId="77777777" w:rsidR="00DB2981" w:rsidRPr="00F214D4" w:rsidRDefault="00DB2981" w:rsidP="00DB2981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EEDDF62" w14:textId="77777777" w:rsidR="00DB2981" w:rsidRPr="00F214D4" w:rsidRDefault="00DB2981" w:rsidP="00DB298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5ED2F" id="Text Box 1" o:spid="_x0000_s1027" type="#_x0000_t202" style="position:absolute;margin-left:308.75pt;margin-top:-1.2pt;width:210.85pt;height:27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" filled="f" strokeweight="2pt">
                <v:stroke dashstyle="dash"/>
                <v:textbox>
                  <w:txbxContent>
                    <w:p w14:paraId="4B112D53" w14:textId="62861EBA" w:rsidR="00DB2981" w:rsidRPr="00F214D4" w:rsidRDefault="00DB2981" w:rsidP="00DB2981">
                      <w:pPr>
                        <w:spacing w:line="276" w:lineRule="auto"/>
                        <w:rPr>
                          <w:rFonts w:ascii="Copperplate Gothic Bold" w:hAnsi="Copperplate Gothic Bold"/>
                          <w:sz w:val="20"/>
                          <w:szCs w:val="20"/>
                        </w:rPr>
                      </w:pPr>
                      <w:r w:rsidRPr="00F214D4">
                        <w:rPr>
                          <w:rFonts w:ascii="Copperplate Gothic Bold" w:hAnsi="Copperplate Gothic Bold"/>
                          <w:sz w:val="20"/>
                          <w:szCs w:val="20"/>
                        </w:rPr>
                        <w:t>Tips:</w:t>
                      </w:r>
                    </w:p>
                    <w:p w14:paraId="6D04A623" w14:textId="77777777" w:rsidR="00DB2981" w:rsidRPr="00F214D4" w:rsidRDefault="00DB2981" w:rsidP="00DB2981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</w:p>
                    <w:p w14:paraId="66668D84" w14:textId="77777777" w:rsidR="00DB2981" w:rsidRPr="00F214D4" w:rsidRDefault="00DB2981" w:rsidP="00DB2981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</w:p>
                    <w:p w14:paraId="074FE416" w14:textId="77777777" w:rsidR="00DB2981" w:rsidRPr="00F214D4" w:rsidRDefault="00DB2981" w:rsidP="00DB2981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</w:p>
                    <w:p w14:paraId="1EEDDF62" w14:textId="77777777" w:rsidR="00DB2981" w:rsidRPr="00F214D4" w:rsidRDefault="00DB2981" w:rsidP="00DB2981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4F2F" w:rsidRPr="00F214D4">
        <w:rPr>
          <w:rFonts w:ascii="Times New Roman" w:hAnsi="Times New Roman" w:cs="Times New Roman" w:hint="eastAsia"/>
          <w:b/>
          <w:u w:val="single"/>
        </w:rPr>
        <w:t>1</w:t>
      </w:r>
      <w:r w:rsidR="00084F2F" w:rsidRPr="00F214D4">
        <w:rPr>
          <w:rFonts w:ascii="Times New Roman" w:hAnsi="Times New Roman" w:cs="Times New Roman"/>
          <w:b/>
          <w:u w:val="single"/>
        </w:rPr>
        <w:t>7.</w:t>
      </w:r>
      <w:r w:rsidR="004209F1" w:rsidRPr="00F214D4">
        <w:rPr>
          <w:rFonts w:ascii="Times New Roman" w:hAnsi="Times New Roman" w:cs="Times New Roman"/>
          <w:b/>
          <w:u w:val="single"/>
        </w:rPr>
        <w:t>11</w:t>
      </w:r>
      <w:r w:rsidR="00084F2F" w:rsidRPr="00F214D4">
        <w:rPr>
          <w:rFonts w:ascii="Times New Roman" w:hAnsi="Times New Roman" w:cs="Times New Roman"/>
          <w:b/>
          <w:u w:val="single"/>
        </w:rPr>
        <w:tab/>
        <w:t>3-Tier Banking System in Hong Kong</w:t>
      </w:r>
    </w:p>
    <w:p w14:paraId="10F83F26" w14:textId="77777777" w:rsidR="00084F2F" w:rsidRDefault="00084F2F" w:rsidP="00084F2F">
      <w:pPr>
        <w:rPr>
          <w:rFonts w:ascii="Times New Roman" w:hAnsi="Times New Roman" w:cs="Times New Roman"/>
        </w:rPr>
      </w:pPr>
    </w:p>
    <w:tbl>
      <w:tblPr>
        <w:tblStyle w:val="TableGrid"/>
        <w:tblW w:w="103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67"/>
        <w:gridCol w:w="2830"/>
        <w:gridCol w:w="2923"/>
        <w:gridCol w:w="3056"/>
      </w:tblGrid>
      <w:tr w:rsidR="00084F2F" w:rsidRPr="00F214D4" w14:paraId="2506A7F2" w14:textId="77777777" w:rsidTr="00F214D4">
        <w:trPr>
          <w:trHeight w:val="696"/>
        </w:trPr>
        <w:tc>
          <w:tcPr>
            <w:tcW w:w="1567" w:type="dxa"/>
          </w:tcPr>
          <w:p w14:paraId="1E9B5B77" w14:textId="77777777" w:rsidR="00084F2F" w:rsidRPr="00F214D4" w:rsidRDefault="00084F2F" w:rsidP="0084074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0" w:type="dxa"/>
            <w:vAlign w:val="center"/>
          </w:tcPr>
          <w:p w14:paraId="4910A2B8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L</w:t>
            </w:r>
            <w:r w:rsidRPr="00F214D4">
              <w:rPr>
                <w:rFonts w:ascii="Times New Roman" w:hAnsi="Times New Roman" w:cs="Times New Roman"/>
                <w:b/>
                <w:sz w:val="20"/>
                <w:szCs w:val="20"/>
              </w:rPr>
              <w:t>icensed Bank</w:t>
            </w:r>
          </w:p>
        </w:tc>
        <w:tc>
          <w:tcPr>
            <w:tcW w:w="2923" w:type="dxa"/>
            <w:vAlign w:val="center"/>
          </w:tcPr>
          <w:p w14:paraId="1E3F596B" w14:textId="1E4DC0A9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R</w:t>
            </w:r>
            <w:r w:rsidRPr="00F214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estricted </w:t>
            </w:r>
            <w:proofErr w:type="spellStart"/>
            <w:r w:rsidRPr="00F214D4">
              <w:rPr>
                <w:rFonts w:ascii="Times New Roman" w:hAnsi="Times New Roman" w:cs="Times New Roman"/>
                <w:b/>
                <w:sz w:val="20"/>
                <w:szCs w:val="20"/>
              </w:rPr>
              <w:t>licen</w:t>
            </w:r>
            <w:r w:rsidR="00A63866">
              <w:rPr>
                <w:rFonts w:ascii="Times New Roman" w:hAnsi="Times New Roman" w:cs="Times New Roman"/>
                <w:b/>
                <w:sz w:val="20"/>
                <w:szCs w:val="20"/>
              </w:rPr>
              <w:t>c</w:t>
            </w:r>
            <w:r w:rsidRPr="00F214D4">
              <w:rPr>
                <w:rFonts w:ascii="Times New Roman" w:hAnsi="Times New Roman" w:cs="Times New Roman"/>
                <w:b/>
                <w:sz w:val="20"/>
                <w:szCs w:val="20"/>
              </w:rPr>
              <w:t>e</w:t>
            </w:r>
            <w:proofErr w:type="spellEnd"/>
            <w:r w:rsidRPr="00F214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bank</w:t>
            </w:r>
          </w:p>
        </w:tc>
        <w:tc>
          <w:tcPr>
            <w:tcW w:w="3056" w:type="dxa"/>
            <w:vAlign w:val="center"/>
          </w:tcPr>
          <w:p w14:paraId="7F5618E9" w14:textId="2B40279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D</w:t>
            </w:r>
            <w:r w:rsidRPr="00F214D4">
              <w:rPr>
                <w:rFonts w:ascii="Times New Roman" w:hAnsi="Times New Roman" w:cs="Times New Roman"/>
                <w:b/>
                <w:sz w:val="20"/>
                <w:szCs w:val="20"/>
              </w:rPr>
              <w:t>eposit-taking company</w:t>
            </w:r>
          </w:p>
        </w:tc>
      </w:tr>
      <w:tr w:rsidR="00084F2F" w:rsidRPr="00F214D4" w14:paraId="2E6F8CEC" w14:textId="77777777" w:rsidTr="00F214D4">
        <w:trPr>
          <w:trHeight w:val="1168"/>
        </w:trPr>
        <w:tc>
          <w:tcPr>
            <w:tcW w:w="1567" w:type="dxa"/>
          </w:tcPr>
          <w:p w14:paraId="0B65A7CA" w14:textId="77777777" w:rsidR="00084F2F" w:rsidRPr="00F214D4" w:rsidRDefault="00084F2F" w:rsidP="0084074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T</w:t>
            </w:r>
            <w:r w:rsidRPr="00F214D4">
              <w:rPr>
                <w:rFonts w:ascii="Times New Roman" w:hAnsi="Times New Roman" w:cs="Times New Roman"/>
                <w:b/>
                <w:sz w:val="20"/>
                <w:szCs w:val="20"/>
              </w:rPr>
              <w:t>itle</w:t>
            </w:r>
          </w:p>
        </w:tc>
        <w:tc>
          <w:tcPr>
            <w:tcW w:w="2830" w:type="dxa"/>
            <w:vAlign w:val="center"/>
          </w:tcPr>
          <w:p w14:paraId="55E29EB0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Can use the title of ‘bank’</w:t>
            </w:r>
          </w:p>
        </w:tc>
        <w:tc>
          <w:tcPr>
            <w:tcW w:w="2923" w:type="dxa"/>
            <w:vAlign w:val="center"/>
          </w:tcPr>
          <w:p w14:paraId="71EEA984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‘Merchant Bank’</w:t>
            </w:r>
          </w:p>
          <w:p w14:paraId="6BEA1626" w14:textId="20E662DD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‘</w:t>
            </w: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R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 xml:space="preserve">estricted </w:t>
            </w:r>
            <w:proofErr w:type="spellStart"/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licen</w:t>
            </w:r>
            <w:r w:rsidR="00A6386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proofErr w:type="spellEnd"/>
            <w:r w:rsidRPr="00F214D4">
              <w:rPr>
                <w:rFonts w:ascii="Times New Roman" w:hAnsi="Times New Roman" w:cs="Times New Roman"/>
                <w:sz w:val="20"/>
                <w:szCs w:val="20"/>
              </w:rPr>
              <w:t xml:space="preserve"> bank’</w:t>
            </w:r>
          </w:p>
        </w:tc>
        <w:tc>
          <w:tcPr>
            <w:tcW w:w="3056" w:type="dxa"/>
            <w:vAlign w:val="center"/>
          </w:tcPr>
          <w:p w14:paraId="0E60B0E9" w14:textId="7BAA2EED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C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annot use the title of bank</w:t>
            </w:r>
          </w:p>
        </w:tc>
      </w:tr>
      <w:tr w:rsidR="00084F2F" w:rsidRPr="00F214D4" w14:paraId="72D15A47" w14:textId="77777777" w:rsidTr="00F214D4">
        <w:trPr>
          <w:trHeight w:val="1641"/>
        </w:trPr>
        <w:tc>
          <w:tcPr>
            <w:tcW w:w="1567" w:type="dxa"/>
          </w:tcPr>
          <w:p w14:paraId="087E0F02" w14:textId="77777777" w:rsidR="00084F2F" w:rsidRPr="00F214D4" w:rsidRDefault="00084F2F" w:rsidP="0084074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T</w:t>
            </w:r>
            <w:r w:rsidRPr="00F214D4">
              <w:rPr>
                <w:rFonts w:ascii="Times New Roman" w:hAnsi="Times New Roman" w:cs="Times New Roman"/>
                <w:b/>
                <w:sz w:val="20"/>
                <w:szCs w:val="20"/>
              </w:rPr>
              <w:t>ypes of deposit accepted</w:t>
            </w:r>
          </w:p>
        </w:tc>
        <w:tc>
          <w:tcPr>
            <w:tcW w:w="2830" w:type="dxa"/>
            <w:vAlign w:val="center"/>
          </w:tcPr>
          <w:p w14:paraId="671267F6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ny type</w:t>
            </w:r>
          </w:p>
        </w:tc>
        <w:tc>
          <w:tcPr>
            <w:tcW w:w="2923" w:type="dxa"/>
            <w:vAlign w:val="center"/>
          </w:tcPr>
          <w:p w14:paraId="482B36F6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T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ime Deposit +</w:t>
            </w:r>
          </w:p>
          <w:p w14:paraId="3CE8591A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F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ixed Deposit +</w:t>
            </w:r>
          </w:p>
          <w:p w14:paraId="38AF1D34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N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CD</w:t>
            </w:r>
          </w:p>
        </w:tc>
        <w:tc>
          <w:tcPr>
            <w:tcW w:w="3056" w:type="dxa"/>
            <w:vAlign w:val="center"/>
          </w:tcPr>
          <w:p w14:paraId="310016CE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T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ime Deposit +</w:t>
            </w:r>
          </w:p>
          <w:p w14:paraId="6B77982D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F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ixed Deposit +</w:t>
            </w:r>
          </w:p>
          <w:p w14:paraId="6615F127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N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CD</w:t>
            </w:r>
          </w:p>
        </w:tc>
      </w:tr>
      <w:tr w:rsidR="00084F2F" w:rsidRPr="00F214D4" w14:paraId="4840B667" w14:textId="77777777" w:rsidTr="00F214D4">
        <w:trPr>
          <w:trHeight w:val="1651"/>
        </w:trPr>
        <w:tc>
          <w:tcPr>
            <w:tcW w:w="1567" w:type="dxa"/>
          </w:tcPr>
          <w:p w14:paraId="64815252" w14:textId="77777777" w:rsidR="00084F2F" w:rsidRPr="00F214D4" w:rsidRDefault="00084F2F" w:rsidP="0084074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M</w:t>
            </w:r>
            <w:r w:rsidRPr="00F214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inimum requirement of </w:t>
            </w:r>
          </w:p>
          <w:p w14:paraId="50400FCB" w14:textId="77777777" w:rsidR="00084F2F" w:rsidRPr="00F214D4" w:rsidRDefault="00084F2F" w:rsidP="0084074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/>
                <w:b/>
                <w:sz w:val="20"/>
                <w:szCs w:val="20"/>
              </w:rPr>
              <w:t>deposit</w:t>
            </w:r>
          </w:p>
        </w:tc>
        <w:tc>
          <w:tcPr>
            <w:tcW w:w="2830" w:type="dxa"/>
            <w:vAlign w:val="center"/>
          </w:tcPr>
          <w:p w14:paraId="44AAD030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ny size</w:t>
            </w:r>
          </w:p>
        </w:tc>
        <w:tc>
          <w:tcPr>
            <w:tcW w:w="2923" w:type="dxa"/>
            <w:vAlign w:val="center"/>
          </w:tcPr>
          <w:p w14:paraId="68019B6D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$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500,000 or above</w:t>
            </w:r>
          </w:p>
        </w:tc>
        <w:tc>
          <w:tcPr>
            <w:tcW w:w="3056" w:type="dxa"/>
            <w:vAlign w:val="center"/>
          </w:tcPr>
          <w:p w14:paraId="20B48435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$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100,000 or above</w:t>
            </w:r>
          </w:p>
        </w:tc>
      </w:tr>
      <w:tr w:rsidR="00084F2F" w:rsidRPr="00F214D4" w14:paraId="67E576E9" w14:textId="77777777" w:rsidTr="00F214D4">
        <w:trPr>
          <w:trHeight w:val="1094"/>
        </w:trPr>
        <w:tc>
          <w:tcPr>
            <w:tcW w:w="1567" w:type="dxa"/>
          </w:tcPr>
          <w:p w14:paraId="75A25C64" w14:textId="77777777" w:rsidR="00084F2F" w:rsidRPr="00F214D4" w:rsidRDefault="00084F2F" w:rsidP="0084074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M</w:t>
            </w:r>
            <w:r w:rsidRPr="00F214D4">
              <w:rPr>
                <w:rFonts w:ascii="Times New Roman" w:hAnsi="Times New Roman" w:cs="Times New Roman"/>
                <w:b/>
                <w:sz w:val="20"/>
                <w:szCs w:val="20"/>
              </w:rPr>
              <w:t>aturity period</w:t>
            </w:r>
          </w:p>
        </w:tc>
        <w:tc>
          <w:tcPr>
            <w:tcW w:w="2830" w:type="dxa"/>
            <w:vAlign w:val="center"/>
          </w:tcPr>
          <w:p w14:paraId="70BF5366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ny</w:t>
            </w:r>
          </w:p>
        </w:tc>
        <w:tc>
          <w:tcPr>
            <w:tcW w:w="2923" w:type="dxa"/>
            <w:vAlign w:val="center"/>
          </w:tcPr>
          <w:p w14:paraId="76EF5F9F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Any</w:t>
            </w:r>
          </w:p>
        </w:tc>
        <w:tc>
          <w:tcPr>
            <w:tcW w:w="3056" w:type="dxa"/>
            <w:vAlign w:val="center"/>
          </w:tcPr>
          <w:p w14:paraId="5834426F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A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t least 3 months</w:t>
            </w:r>
          </w:p>
        </w:tc>
      </w:tr>
      <w:tr w:rsidR="00084F2F" w:rsidRPr="00F214D4" w14:paraId="5E1BCEF3" w14:textId="77777777" w:rsidTr="00F214D4">
        <w:trPr>
          <w:trHeight w:val="1683"/>
        </w:trPr>
        <w:tc>
          <w:tcPr>
            <w:tcW w:w="1567" w:type="dxa"/>
          </w:tcPr>
          <w:p w14:paraId="690FB9A2" w14:textId="77777777" w:rsidR="00084F2F" w:rsidRPr="00F214D4" w:rsidRDefault="00084F2F" w:rsidP="0084074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M</w:t>
            </w:r>
            <w:r w:rsidRPr="00F214D4">
              <w:rPr>
                <w:rFonts w:ascii="Times New Roman" w:hAnsi="Times New Roman" w:cs="Times New Roman"/>
                <w:b/>
                <w:sz w:val="20"/>
                <w:szCs w:val="20"/>
              </w:rPr>
              <w:t>inimum paid up capital</w:t>
            </w:r>
          </w:p>
        </w:tc>
        <w:tc>
          <w:tcPr>
            <w:tcW w:w="2830" w:type="dxa"/>
            <w:vAlign w:val="center"/>
          </w:tcPr>
          <w:p w14:paraId="1B5178C2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$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300 million</w:t>
            </w:r>
          </w:p>
        </w:tc>
        <w:tc>
          <w:tcPr>
            <w:tcW w:w="2923" w:type="dxa"/>
            <w:vAlign w:val="center"/>
          </w:tcPr>
          <w:p w14:paraId="1F927C73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$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100 million</w:t>
            </w:r>
          </w:p>
        </w:tc>
        <w:tc>
          <w:tcPr>
            <w:tcW w:w="3056" w:type="dxa"/>
            <w:vAlign w:val="center"/>
          </w:tcPr>
          <w:p w14:paraId="51BD16AD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$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25 million</w:t>
            </w:r>
          </w:p>
        </w:tc>
      </w:tr>
      <w:tr w:rsidR="00084F2F" w:rsidRPr="00F214D4" w14:paraId="5C6BCDDA" w14:textId="77777777" w:rsidTr="00F214D4">
        <w:trPr>
          <w:trHeight w:val="973"/>
        </w:trPr>
        <w:tc>
          <w:tcPr>
            <w:tcW w:w="1567" w:type="dxa"/>
          </w:tcPr>
          <w:p w14:paraId="6BDF33E4" w14:textId="77777777" w:rsidR="00084F2F" w:rsidRPr="00F214D4" w:rsidRDefault="00084F2F" w:rsidP="0084074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L</w:t>
            </w:r>
            <w:r w:rsidRPr="00F214D4">
              <w:rPr>
                <w:rFonts w:ascii="Times New Roman" w:hAnsi="Times New Roman" w:cs="Times New Roman"/>
                <w:b/>
                <w:sz w:val="20"/>
                <w:szCs w:val="20"/>
              </w:rPr>
              <w:t>iquidity ratio</w:t>
            </w:r>
          </w:p>
        </w:tc>
        <w:tc>
          <w:tcPr>
            <w:tcW w:w="2830" w:type="dxa"/>
            <w:vAlign w:val="center"/>
          </w:tcPr>
          <w:p w14:paraId="6CD69614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5%</w:t>
            </w:r>
          </w:p>
        </w:tc>
        <w:tc>
          <w:tcPr>
            <w:tcW w:w="2923" w:type="dxa"/>
            <w:vAlign w:val="center"/>
          </w:tcPr>
          <w:p w14:paraId="7F487EF7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5%</w:t>
            </w:r>
          </w:p>
        </w:tc>
        <w:tc>
          <w:tcPr>
            <w:tcW w:w="3056" w:type="dxa"/>
            <w:vAlign w:val="center"/>
          </w:tcPr>
          <w:p w14:paraId="1B3BB3C2" w14:textId="77777777" w:rsidR="00084F2F" w:rsidRPr="00F214D4" w:rsidRDefault="00084F2F" w:rsidP="009F1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5%</w:t>
            </w:r>
          </w:p>
        </w:tc>
      </w:tr>
      <w:tr w:rsidR="00084F2F" w:rsidRPr="00F214D4" w14:paraId="622150E9" w14:textId="77777777" w:rsidTr="00F214D4">
        <w:trPr>
          <w:trHeight w:val="2147"/>
        </w:trPr>
        <w:tc>
          <w:tcPr>
            <w:tcW w:w="1567" w:type="dxa"/>
          </w:tcPr>
          <w:p w14:paraId="2EC4FCC3" w14:textId="77777777" w:rsidR="00084F2F" w:rsidRPr="00F214D4" w:rsidRDefault="00084F2F" w:rsidP="0084074C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E</w:t>
            </w:r>
            <w:r w:rsidRPr="00F214D4">
              <w:rPr>
                <w:rFonts w:ascii="Times New Roman" w:hAnsi="Times New Roman" w:cs="Times New Roman"/>
                <w:b/>
                <w:sz w:val="20"/>
                <w:szCs w:val="20"/>
              </w:rPr>
              <w:t>xample in Hong Kong</w:t>
            </w:r>
          </w:p>
        </w:tc>
        <w:tc>
          <w:tcPr>
            <w:tcW w:w="2830" w:type="dxa"/>
          </w:tcPr>
          <w:p w14:paraId="56219324" w14:textId="1022B67F" w:rsidR="00084F2F" w:rsidRPr="00F214D4" w:rsidRDefault="00084F2F">
            <w:pPr>
              <w:pStyle w:val="ListParagraph"/>
              <w:numPr>
                <w:ilvl w:val="0"/>
                <w:numId w:val="21"/>
              </w:numPr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BANK OF CHINA (HONG KONG) LIMITED</w:t>
            </w:r>
          </w:p>
          <w:p w14:paraId="61169ECC" w14:textId="77777777" w:rsidR="00084F2F" w:rsidRPr="00F214D4" w:rsidRDefault="00084F2F" w:rsidP="009F1DCC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中國銀行</w:t>
            </w:r>
          </w:p>
          <w:p w14:paraId="3BD6E654" w14:textId="77777777" w:rsidR="00084F2F" w:rsidRPr="00F214D4" w:rsidRDefault="00084F2F">
            <w:pPr>
              <w:pStyle w:val="ListParagraph"/>
              <w:numPr>
                <w:ilvl w:val="0"/>
                <w:numId w:val="21"/>
              </w:numPr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HSBC</w:t>
            </w: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香港上海滙豐銀行</w:t>
            </w:r>
          </w:p>
        </w:tc>
        <w:tc>
          <w:tcPr>
            <w:tcW w:w="2923" w:type="dxa"/>
          </w:tcPr>
          <w:p w14:paraId="3E4F05C6" w14:textId="1EBFE933" w:rsidR="00084F2F" w:rsidRPr="00F214D4" w:rsidRDefault="00084F2F">
            <w:pPr>
              <w:pStyle w:val="ListParagraph"/>
              <w:numPr>
                <w:ilvl w:val="0"/>
                <w:numId w:val="22"/>
              </w:numPr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MORGAN STANLEY ASIA INTERNATIONAL LIMITED</w:t>
            </w:r>
          </w:p>
          <w:p w14:paraId="789D4DED" w14:textId="77777777" w:rsidR="00084F2F" w:rsidRPr="00F214D4" w:rsidRDefault="00084F2F" w:rsidP="009F1DCC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摩根士丹利</w:t>
            </w:r>
          </w:p>
          <w:p w14:paraId="45C36480" w14:textId="77777777" w:rsidR="00084F2F" w:rsidRPr="00F214D4" w:rsidRDefault="00084F2F">
            <w:pPr>
              <w:pStyle w:val="ListParagraph"/>
              <w:numPr>
                <w:ilvl w:val="0"/>
                <w:numId w:val="22"/>
              </w:numPr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GOLDMAN SACHS ASIA BANK LIMITED</w:t>
            </w:r>
          </w:p>
          <w:p w14:paraId="73F34F73" w14:textId="77777777" w:rsidR="00084F2F" w:rsidRPr="00F214D4" w:rsidRDefault="00084F2F" w:rsidP="009F1DCC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高盛</w:t>
            </w:r>
          </w:p>
        </w:tc>
        <w:tc>
          <w:tcPr>
            <w:tcW w:w="3056" w:type="dxa"/>
          </w:tcPr>
          <w:p w14:paraId="583BDD85" w14:textId="77777777" w:rsidR="00084F2F" w:rsidRPr="00F214D4" w:rsidRDefault="00084F2F">
            <w:pPr>
              <w:pStyle w:val="ListParagraph"/>
              <w:numPr>
                <w:ilvl w:val="0"/>
                <w:numId w:val="22"/>
              </w:numPr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FUBON CREDIT (HONG KONG) LIMITED</w:t>
            </w:r>
          </w:p>
          <w:p w14:paraId="0BAE2324" w14:textId="77777777" w:rsidR="00084F2F" w:rsidRPr="00F214D4" w:rsidRDefault="00084F2F" w:rsidP="009F1DCC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富邦財務</w:t>
            </w:r>
          </w:p>
          <w:p w14:paraId="3286DE2B" w14:textId="77777777" w:rsidR="00084F2F" w:rsidRPr="00F214D4" w:rsidRDefault="00084F2F">
            <w:pPr>
              <w:pStyle w:val="ListParagraph"/>
              <w:numPr>
                <w:ilvl w:val="0"/>
                <w:numId w:val="22"/>
              </w:numPr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PRIMECREDIT LIMITED</w:t>
            </w:r>
          </w:p>
          <w:p w14:paraId="7B05D309" w14:textId="77777777" w:rsidR="00084F2F" w:rsidRPr="00F214D4" w:rsidRDefault="00084F2F" w:rsidP="009F1DCC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安信信貸</w:t>
            </w:r>
          </w:p>
          <w:p w14:paraId="297E020C" w14:textId="77777777" w:rsidR="00084F2F" w:rsidRPr="00F214D4" w:rsidRDefault="00084F2F" w:rsidP="009F1D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B6AF91C" w14:textId="77777777" w:rsidR="00F214D4" w:rsidRDefault="00F214D4" w:rsidP="009603BB">
      <w:pPr>
        <w:pStyle w:val="HTMLPreformatted"/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1DDC36DB" w14:textId="07624784" w:rsidR="00F214D4" w:rsidRDefault="00F214D4" w:rsidP="009603BB">
      <w:pPr>
        <w:pStyle w:val="HTMLPreformatted"/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0C30E0E9" w14:textId="5871BF7D" w:rsidR="00F214D4" w:rsidRDefault="00F214D4" w:rsidP="009603BB">
      <w:pPr>
        <w:pStyle w:val="HTMLPreformatted"/>
        <w:rPr>
          <w:rFonts w:ascii="Times New Roman" w:hAnsi="Times New Roman" w:cs="Times New Roman"/>
          <w:b/>
          <w:sz w:val="24"/>
          <w:szCs w:val="24"/>
          <w:u w:val="thick"/>
        </w:rPr>
      </w:pPr>
    </w:p>
    <w:p w14:paraId="43CBAFC2" w14:textId="605E562A" w:rsidR="00EB47A9" w:rsidRPr="00F214D4" w:rsidRDefault="00F214D4" w:rsidP="009603BB">
      <w:pPr>
        <w:pStyle w:val="HTMLPreformatted"/>
        <w:rPr>
          <w:rFonts w:ascii="MingLiU" w:eastAsia="MingLiU" w:hAnsi="MingLiU"/>
          <w:b/>
          <w:sz w:val="24"/>
          <w:szCs w:val="24"/>
          <w:u w:val="thick"/>
          <w:lang w:val="en-HK"/>
        </w:rPr>
      </w:pPr>
      <w:r w:rsidRPr="00F214D4">
        <w:rPr>
          <w:noProof/>
          <w:color w:val="000000" w:themeColor="text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EF406C" wp14:editId="6EA193C5">
                <wp:simplePos x="0" y="0"/>
                <wp:positionH relativeFrom="column">
                  <wp:posOffset>3920034</wp:posOffset>
                </wp:positionH>
                <wp:positionV relativeFrom="paragraph">
                  <wp:posOffset>-39370</wp:posOffset>
                </wp:positionV>
                <wp:extent cx="2677795" cy="439420"/>
                <wp:effectExtent l="12700" t="12700" r="14605" b="17780"/>
                <wp:wrapNone/>
                <wp:docPr id="812644640" name="Text Box 812644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795" cy="4394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3846120A" w14:textId="77777777" w:rsidR="00EB47A9" w:rsidRPr="00F214D4" w:rsidRDefault="00EB47A9" w:rsidP="00EB47A9">
                            <w:pPr>
                              <w:spacing w:line="276" w:lineRule="auto"/>
                              <w:rPr>
                                <w:rFonts w:ascii="Copperplate Gothic Bold" w:hAnsi="Copperplate Gothic Bold"/>
                                <w:sz w:val="20"/>
                                <w:szCs w:val="20"/>
                              </w:rPr>
                            </w:pPr>
                            <w:r w:rsidRPr="00F214D4">
                              <w:rPr>
                                <w:rFonts w:ascii="Copperplate Gothic Bold" w:hAnsi="Copperplate Gothic Bold"/>
                                <w:sz w:val="20"/>
                                <w:szCs w:val="20"/>
                              </w:rPr>
                              <w:t>Tips:</w:t>
                            </w:r>
                          </w:p>
                          <w:p w14:paraId="732EDE4D" w14:textId="77777777" w:rsidR="00EB47A9" w:rsidRPr="00F214D4" w:rsidRDefault="00EB47A9" w:rsidP="00EB47A9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813138D" w14:textId="77777777" w:rsidR="00EB47A9" w:rsidRPr="00F214D4" w:rsidRDefault="00EB47A9" w:rsidP="00EB47A9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EE1F17F" w14:textId="77777777" w:rsidR="00EB47A9" w:rsidRPr="00F214D4" w:rsidRDefault="00EB47A9" w:rsidP="00EB47A9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CFA76D7" w14:textId="77777777" w:rsidR="00EB47A9" w:rsidRPr="00F214D4" w:rsidRDefault="00EB47A9" w:rsidP="00EB47A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F406C" id="Text Box 812644640" o:spid="_x0000_s1028" type="#_x0000_t202" style="position:absolute;margin-left:308.65pt;margin-top:-3.1pt;width:210.85pt;height:34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" filled="f" strokeweight="2pt">
                <v:stroke dashstyle="dash"/>
                <v:textbox>
                  <w:txbxContent>
                    <w:p w14:paraId="3846120A" w14:textId="77777777" w:rsidR="00EB47A9" w:rsidRPr="00F214D4" w:rsidRDefault="00EB47A9" w:rsidP="00EB47A9">
                      <w:pPr>
                        <w:spacing w:line="276" w:lineRule="auto"/>
                        <w:rPr>
                          <w:rFonts w:ascii="Copperplate Gothic Bold" w:hAnsi="Copperplate Gothic Bold"/>
                          <w:sz w:val="20"/>
                          <w:szCs w:val="20"/>
                        </w:rPr>
                      </w:pPr>
                      <w:r w:rsidRPr="00F214D4">
                        <w:rPr>
                          <w:rFonts w:ascii="Copperplate Gothic Bold" w:hAnsi="Copperplate Gothic Bold"/>
                          <w:sz w:val="20"/>
                          <w:szCs w:val="20"/>
                        </w:rPr>
                        <w:t>Tips:</w:t>
                      </w:r>
                    </w:p>
                    <w:p w14:paraId="732EDE4D" w14:textId="77777777" w:rsidR="00EB47A9" w:rsidRPr="00F214D4" w:rsidRDefault="00EB47A9" w:rsidP="00EB47A9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</w:p>
                    <w:p w14:paraId="6813138D" w14:textId="77777777" w:rsidR="00EB47A9" w:rsidRPr="00F214D4" w:rsidRDefault="00EB47A9" w:rsidP="00EB47A9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</w:p>
                    <w:p w14:paraId="3EE1F17F" w14:textId="77777777" w:rsidR="00EB47A9" w:rsidRPr="00F214D4" w:rsidRDefault="00EB47A9" w:rsidP="00EB47A9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</w:p>
                    <w:p w14:paraId="7CFA76D7" w14:textId="77777777" w:rsidR="00EB47A9" w:rsidRPr="00F214D4" w:rsidRDefault="00EB47A9" w:rsidP="00EB47A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47A9" w:rsidRPr="00F214D4">
        <w:rPr>
          <w:rFonts w:ascii="Times New Roman" w:hAnsi="Times New Roman" w:cs="Times New Roman" w:hint="eastAsia"/>
          <w:b/>
          <w:sz w:val="24"/>
          <w:szCs w:val="24"/>
          <w:u w:val="thick"/>
        </w:rPr>
        <w:t>1</w:t>
      </w:r>
      <w:r w:rsidR="00EB47A9" w:rsidRPr="00F214D4">
        <w:rPr>
          <w:rFonts w:ascii="Times New Roman" w:hAnsi="Times New Roman" w:cs="Times New Roman"/>
          <w:b/>
          <w:sz w:val="24"/>
          <w:szCs w:val="24"/>
          <w:u w:val="thick"/>
        </w:rPr>
        <w:t>7.11</w:t>
      </w:r>
      <w:r w:rsidR="00EB47A9" w:rsidRPr="00F214D4">
        <w:rPr>
          <w:rFonts w:ascii="Times New Roman" w:hAnsi="Times New Roman" w:cs="Times New Roman"/>
          <w:b/>
          <w:sz w:val="24"/>
          <w:szCs w:val="24"/>
          <w:u w:val="thick"/>
        </w:rPr>
        <w:tab/>
      </w:r>
      <w:r w:rsidR="009603BB" w:rsidRPr="00F214D4">
        <w:rPr>
          <w:rFonts w:ascii="MingLiU" w:eastAsia="MingLiU" w:hAnsi="MingLiU" w:cs="MS Mincho"/>
          <w:b/>
          <w:sz w:val="24"/>
          <w:szCs w:val="24"/>
          <w:u w:val="thick"/>
          <w:lang w:val="x-none"/>
        </w:rPr>
        <w:t>香港</w:t>
      </w:r>
      <w:r w:rsidR="009603BB" w:rsidRPr="00F214D4">
        <w:rPr>
          <w:rFonts w:ascii="MingLiU" w:eastAsia="MingLiU" w:hAnsi="MingLiU" w:hint="eastAsia"/>
          <w:b/>
          <w:sz w:val="24"/>
          <w:szCs w:val="24"/>
          <w:u w:val="thick"/>
          <w:lang w:val="en-HK"/>
        </w:rPr>
        <w:t>三級銀行發牌制度</w:t>
      </w:r>
    </w:p>
    <w:p w14:paraId="78227BA4" w14:textId="77777777" w:rsidR="00EB47A9" w:rsidRDefault="00EB47A9" w:rsidP="00EB47A9">
      <w:pPr>
        <w:rPr>
          <w:rFonts w:ascii="Times New Roman" w:hAnsi="Times New Roman" w:cs="Times New Roman"/>
        </w:rPr>
      </w:pPr>
    </w:p>
    <w:tbl>
      <w:tblPr>
        <w:tblStyle w:val="TableGrid"/>
        <w:tblW w:w="103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67"/>
        <w:gridCol w:w="2830"/>
        <w:gridCol w:w="2923"/>
        <w:gridCol w:w="3056"/>
      </w:tblGrid>
      <w:tr w:rsidR="00EB47A9" w:rsidRPr="00F214D4" w14:paraId="2C92D0C8" w14:textId="77777777" w:rsidTr="00F214D4">
        <w:trPr>
          <w:trHeight w:val="696"/>
        </w:trPr>
        <w:tc>
          <w:tcPr>
            <w:tcW w:w="1567" w:type="dxa"/>
          </w:tcPr>
          <w:p w14:paraId="5DEE3E6F" w14:textId="77777777" w:rsidR="00EB47A9" w:rsidRPr="00F214D4" w:rsidRDefault="00EB47A9" w:rsidP="005501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0" w:type="dxa"/>
            <w:vAlign w:val="center"/>
          </w:tcPr>
          <w:p w14:paraId="17DE0BE8" w14:textId="2E581E7E" w:rsidR="00EB47A9" w:rsidRPr="00F214D4" w:rsidRDefault="009603BB" w:rsidP="009603BB">
            <w:pPr>
              <w:pStyle w:val="NormalWeb"/>
              <w:jc w:val="center"/>
              <w:rPr>
                <w:b/>
                <w:bCs/>
                <w:sz w:val="20"/>
                <w:szCs w:val="20"/>
              </w:rPr>
            </w:pPr>
            <w:r w:rsidRPr="00F214D4">
              <w:rPr>
                <w:rFonts w:ascii="MingLiU" w:eastAsia="MingLiU" w:hAnsi="MingLiU" w:hint="eastAsia"/>
                <w:b/>
                <w:bCs/>
                <w:sz w:val="20"/>
                <w:szCs w:val="20"/>
              </w:rPr>
              <w:t>持牌銀行</w:t>
            </w:r>
          </w:p>
        </w:tc>
        <w:tc>
          <w:tcPr>
            <w:tcW w:w="2923" w:type="dxa"/>
            <w:vAlign w:val="center"/>
          </w:tcPr>
          <w:p w14:paraId="3C7B861E" w14:textId="56846218" w:rsidR="009603BB" w:rsidRPr="00F214D4" w:rsidRDefault="009603BB" w:rsidP="009603BB">
            <w:pPr>
              <w:pStyle w:val="HTMLPreformatted"/>
              <w:jc w:val="center"/>
              <w:rPr>
                <w:rFonts w:ascii="MingLiU" w:eastAsia="MingLiU" w:hAnsi="MingLiU"/>
                <w:b/>
                <w:bCs/>
              </w:rPr>
            </w:pPr>
            <w:r w:rsidRPr="00F214D4">
              <w:rPr>
                <w:rFonts w:ascii="MingLiU" w:eastAsia="MingLiU" w:hAnsi="MingLiU" w:hint="eastAsia"/>
                <w:b/>
                <w:bCs/>
              </w:rPr>
              <w:t>有限制牌照銀行</w:t>
            </w:r>
          </w:p>
        </w:tc>
        <w:tc>
          <w:tcPr>
            <w:tcW w:w="3056" w:type="dxa"/>
            <w:vAlign w:val="center"/>
          </w:tcPr>
          <w:p w14:paraId="69D507A2" w14:textId="756FC100" w:rsidR="00EB47A9" w:rsidRPr="00F214D4" w:rsidRDefault="009603BB" w:rsidP="009603BB">
            <w:pPr>
              <w:pStyle w:val="NormalWeb"/>
              <w:jc w:val="center"/>
              <w:rPr>
                <w:b/>
                <w:bCs/>
                <w:sz w:val="20"/>
                <w:szCs w:val="20"/>
              </w:rPr>
            </w:pPr>
            <w:r w:rsidRPr="00F214D4">
              <w:rPr>
                <w:rFonts w:ascii="MingLiU" w:eastAsia="MingLiU" w:hAnsi="MingLiU" w:hint="eastAsia"/>
                <w:b/>
                <w:bCs/>
                <w:sz w:val="20"/>
                <w:szCs w:val="20"/>
              </w:rPr>
              <w:t>接受存款公司</w:t>
            </w:r>
          </w:p>
        </w:tc>
      </w:tr>
      <w:tr w:rsidR="00EB47A9" w:rsidRPr="00F214D4" w14:paraId="6DBA28FC" w14:textId="77777777" w:rsidTr="00F214D4">
        <w:trPr>
          <w:trHeight w:val="1168"/>
        </w:trPr>
        <w:tc>
          <w:tcPr>
            <w:tcW w:w="1567" w:type="dxa"/>
          </w:tcPr>
          <w:p w14:paraId="176056F6" w14:textId="6EB1FB4D" w:rsidR="00EB47A9" w:rsidRPr="00F214D4" w:rsidRDefault="004F667E" w:rsidP="005501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標題</w:t>
            </w: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  <w:lang w:val="x-none"/>
              </w:rPr>
              <w:t xml:space="preserve"> /</w:t>
            </w:r>
            <w:r w:rsidRPr="00F214D4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 xml:space="preserve"> </w:t>
            </w: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  <w:lang w:val="x-none"/>
              </w:rPr>
              <w:t>稱號</w:t>
            </w:r>
          </w:p>
        </w:tc>
        <w:tc>
          <w:tcPr>
            <w:tcW w:w="2830" w:type="dxa"/>
            <w:vAlign w:val="center"/>
          </w:tcPr>
          <w:p w14:paraId="65F4C7B9" w14:textId="041189DD" w:rsidR="00EB47A9" w:rsidRPr="00F214D4" w:rsidRDefault="004F667E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可使用‘銀行’的頭銜</w:t>
            </w:r>
          </w:p>
        </w:tc>
        <w:tc>
          <w:tcPr>
            <w:tcW w:w="2923" w:type="dxa"/>
            <w:vAlign w:val="center"/>
          </w:tcPr>
          <w:p w14:paraId="74053A40" w14:textId="2EE0A9E4" w:rsidR="004F667E" w:rsidRPr="00F214D4" w:rsidRDefault="004F667E" w:rsidP="004F66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‘商</w:t>
            </w:r>
            <w:r w:rsidRPr="00F214D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人</w:t>
            </w: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銀行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’</w:t>
            </w:r>
          </w:p>
          <w:p w14:paraId="3EC720DB" w14:textId="623E4991" w:rsidR="00EB47A9" w:rsidRPr="00F214D4" w:rsidRDefault="004F667E" w:rsidP="004F667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‘限制牌照銀行’</w:t>
            </w:r>
          </w:p>
        </w:tc>
        <w:tc>
          <w:tcPr>
            <w:tcW w:w="3056" w:type="dxa"/>
            <w:vAlign w:val="center"/>
          </w:tcPr>
          <w:p w14:paraId="7844428E" w14:textId="07A4F0FB" w:rsidR="00EB47A9" w:rsidRPr="00F214D4" w:rsidRDefault="004F667E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不</w:t>
            </w: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可使用‘銀行’的頭銜</w:t>
            </w:r>
          </w:p>
        </w:tc>
      </w:tr>
      <w:tr w:rsidR="00EB47A9" w:rsidRPr="00F214D4" w14:paraId="72CD873D" w14:textId="77777777" w:rsidTr="00F214D4">
        <w:trPr>
          <w:trHeight w:val="1641"/>
        </w:trPr>
        <w:tc>
          <w:tcPr>
            <w:tcW w:w="1567" w:type="dxa"/>
          </w:tcPr>
          <w:p w14:paraId="19C33EDD" w14:textId="2869C6FB" w:rsidR="00EB47A9" w:rsidRPr="00F214D4" w:rsidRDefault="004F667E" w:rsidP="005501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接受的存款類型</w:t>
            </w:r>
          </w:p>
        </w:tc>
        <w:tc>
          <w:tcPr>
            <w:tcW w:w="2830" w:type="dxa"/>
            <w:vAlign w:val="center"/>
          </w:tcPr>
          <w:p w14:paraId="724F6CBD" w14:textId="18CBE55E" w:rsidR="00EB47A9" w:rsidRPr="00F214D4" w:rsidRDefault="004F667E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任何類型</w:t>
            </w:r>
          </w:p>
        </w:tc>
        <w:tc>
          <w:tcPr>
            <w:tcW w:w="2923" w:type="dxa"/>
            <w:vAlign w:val="center"/>
          </w:tcPr>
          <w:p w14:paraId="6C0B814C" w14:textId="5F6426C2" w:rsidR="00EB47A9" w:rsidRPr="00F214D4" w:rsidRDefault="00732156" w:rsidP="00732156">
            <w:pPr>
              <w:pStyle w:val="NormalWeb"/>
              <w:jc w:val="center"/>
              <w:rPr>
                <w:sz w:val="20"/>
                <w:szCs w:val="20"/>
                <w:lang w:eastAsia="zh-TW"/>
              </w:rPr>
            </w:pPr>
            <w:r w:rsidRPr="00F214D4">
              <w:rPr>
                <w:rFonts w:ascii="MingLiU" w:eastAsia="MingLiU" w:hAnsi="MingLiU" w:hint="eastAsia"/>
                <w:sz w:val="20"/>
                <w:szCs w:val="20"/>
                <w:lang w:eastAsia="zh-TW"/>
              </w:rPr>
              <w:t>定期存款</w:t>
            </w:r>
            <w:r w:rsidR="00ED744F">
              <w:rPr>
                <w:rFonts w:ascii="MingLiU" w:eastAsia="MingLiU" w:hAnsi="MingLiU"/>
                <w:sz w:val="20"/>
                <w:szCs w:val="20"/>
                <w:lang w:val="en-US" w:eastAsia="zh-TW"/>
              </w:rPr>
              <w:t xml:space="preserve"> </w:t>
            </w:r>
            <w:r w:rsidR="00EB47A9" w:rsidRPr="00F214D4">
              <w:rPr>
                <w:sz w:val="20"/>
                <w:szCs w:val="20"/>
                <w:lang w:eastAsia="zh-TW"/>
              </w:rPr>
              <w:t>+</w:t>
            </w:r>
          </w:p>
          <w:p w14:paraId="237B0343" w14:textId="2C1FD911" w:rsidR="00EB47A9" w:rsidRPr="00F214D4" w:rsidRDefault="00ED744F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HK"/>
              </w:rPr>
              <w:t>可轉讓存款證</w:t>
            </w:r>
          </w:p>
        </w:tc>
        <w:tc>
          <w:tcPr>
            <w:tcW w:w="3056" w:type="dxa"/>
            <w:vAlign w:val="center"/>
          </w:tcPr>
          <w:p w14:paraId="554C18DD" w14:textId="202FB96B" w:rsidR="00ED744F" w:rsidRPr="00F214D4" w:rsidRDefault="00ED744F" w:rsidP="00ED744F">
            <w:pPr>
              <w:pStyle w:val="NormalWeb"/>
              <w:jc w:val="center"/>
              <w:rPr>
                <w:sz w:val="20"/>
                <w:szCs w:val="20"/>
                <w:lang w:eastAsia="zh-TW"/>
              </w:rPr>
            </w:pPr>
            <w:r w:rsidRPr="00F214D4">
              <w:rPr>
                <w:rFonts w:ascii="MingLiU" w:eastAsia="MingLiU" w:hAnsi="MingLiU" w:hint="eastAsia"/>
                <w:sz w:val="20"/>
                <w:szCs w:val="20"/>
                <w:lang w:eastAsia="zh-TW"/>
              </w:rPr>
              <w:t>定期存款</w:t>
            </w:r>
            <w:r>
              <w:rPr>
                <w:rFonts w:ascii="MingLiU" w:eastAsia="MingLiU" w:hAnsi="MingLiU"/>
                <w:sz w:val="20"/>
                <w:szCs w:val="20"/>
                <w:lang w:val="en-US" w:eastAsia="zh-TW"/>
              </w:rPr>
              <w:t xml:space="preserve"> </w:t>
            </w:r>
            <w:r w:rsidRPr="00F214D4">
              <w:rPr>
                <w:sz w:val="20"/>
                <w:szCs w:val="20"/>
                <w:lang w:eastAsia="zh-TW"/>
              </w:rPr>
              <w:t>+</w:t>
            </w:r>
          </w:p>
          <w:p w14:paraId="6B2E85BD" w14:textId="6362C673" w:rsidR="00EB47A9" w:rsidRPr="00F214D4" w:rsidRDefault="00ED744F" w:rsidP="00ED74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20"/>
                <w:szCs w:val="20"/>
                <w:lang w:eastAsia="zh-HK"/>
              </w:rPr>
              <w:t>可轉讓存款證</w:t>
            </w:r>
          </w:p>
        </w:tc>
      </w:tr>
      <w:tr w:rsidR="00EB47A9" w:rsidRPr="00F214D4" w14:paraId="5AECF819" w14:textId="77777777" w:rsidTr="00F214D4">
        <w:trPr>
          <w:trHeight w:val="1651"/>
        </w:trPr>
        <w:tc>
          <w:tcPr>
            <w:tcW w:w="1567" w:type="dxa"/>
          </w:tcPr>
          <w:p w14:paraId="3E23B72C" w14:textId="77777777" w:rsidR="00732156" w:rsidRPr="00F214D4" w:rsidRDefault="00732156" w:rsidP="007321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最低要求</w:t>
            </w:r>
          </w:p>
          <w:p w14:paraId="51183C1B" w14:textId="7B36DECF" w:rsidR="00EB47A9" w:rsidRPr="00F214D4" w:rsidRDefault="00732156" w:rsidP="007321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訂金</w:t>
            </w:r>
          </w:p>
        </w:tc>
        <w:tc>
          <w:tcPr>
            <w:tcW w:w="2830" w:type="dxa"/>
            <w:vAlign w:val="center"/>
          </w:tcPr>
          <w:p w14:paraId="29C6B339" w14:textId="38E46FFB" w:rsidR="00EB47A9" w:rsidRPr="00F214D4" w:rsidRDefault="00732156" w:rsidP="00732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任何</w:t>
            </w:r>
          </w:p>
        </w:tc>
        <w:tc>
          <w:tcPr>
            <w:tcW w:w="2923" w:type="dxa"/>
            <w:vAlign w:val="center"/>
          </w:tcPr>
          <w:p w14:paraId="46D65C43" w14:textId="4EAE0C83" w:rsidR="00EB47A9" w:rsidRPr="00F214D4" w:rsidRDefault="00EB47A9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$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 xml:space="preserve">500,000 </w:t>
            </w:r>
            <w:r w:rsidR="00732156" w:rsidRPr="00F214D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或以上</w:t>
            </w:r>
          </w:p>
        </w:tc>
        <w:tc>
          <w:tcPr>
            <w:tcW w:w="3056" w:type="dxa"/>
            <w:vAlign w:val="center"/>
          </w:tcPr>
          <w:p w14:paraId="289E45EA" w14:textId="550B1A30" w:rsidR="00EB47A9" w:rsidRPr="00F214D4" w:rsidRDefault="00EB47A9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$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 xml:space="preserve">100,000 </w:t>
            </w:r>
            <w:r w:rsidR="00732156" w:rsidRPr="00F214D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或以上</w:t>
            </w:r>
          </w:p>
        </w:tc>
      </w:tr>
      <w:tr w:rsidR="00EB47A9" w:rsidRPr="00F214D4" w14:paraId="36396794" w14:textId="77777777" w:rsidTr="00F214D4">
        <w:trPr>
          <w:trHeight w:val="1094"/>
        </w:trPr>
        <w:tc>
          <w:tcPr>
            <w:tcW w:w="1567" w:type="dxa"/>
          </w:tcPr>
          <w:p w14:paraId="4FF6CBF8" w14:textId="77777777" w:rsidR="00EB47A9" w:rsidRPr="00F214D4" w:rsidRDefault="00EB47A9" w:rsidP="005501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M</w:t>
            </w:r>
            <w:r w:rsidRPr="00F214D4">
              <w:rPr>
                <w:rFonts w:ascii="Times New Roman" w:hAnsi="Times New Roman" w:cs="Times New Roman"/>
                <w:b/>
                <w:sz w:val="20"/>
                <w:szCs w:val="20"/>
              </w:rPr>
              <w:t>aturity period</w:t>
            </w:r>
          </w:p>
        </w:tc>
        <w:tc>
          <w:tcPr>
            <w:tcW w:w="2830" w:type="dxa"/>
            <w:vAlign w:val="center"/>
          </w:tcPr>
          <w:p w14:paraId="49FBD0B8" w14:textId="0F3D4BA9" w:rsidR="00EB47A9" w:rsidRPr="00F214D4" w:rsidRDefault="004F667E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任何</w:t>
            </w:r>
          </w:p>
        </w:tc>
        <w:tc>
          <w:tcPr>
            <w:tcW w:w="2923" w:type="dxa"/>
            <w:vAlign w:val="center"/>
          </w:tcPr>
          <w:p w14:paraId="5C8304B3" w14:textId="48F6F278" w:rsidR="00EB47A9" w:rsidRPr="00F214D4" w:rsidRDefault="004F667E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任何</w:t>
            </w:r>
          </w:p>
        </w:tc>
        <w:tc>
          <w:tcPr>
            <w:tcW w:w="3056" w:type="dxa"/>
            <w:vAlign w:val="center"/>
          </w:tcPr>
          <w:p w14:paraId="29582969" w14:textId="43E10C54" w:rsidR="00EB47A9" w:rsidRPr="00F214D4" w:rsidRDefault="00732156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F214D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最少</w:t>
            </w:r>
            <w:r w:rsidRPr="00F214D4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3</w:t>
            </w:r>
            <w:r w:rsidRPr="00F214D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個用</w:t>
            </w:r>
          </w:p>
        </w:tc>
      </w:tr>
      <w:tr w:rsidR="00EB47A9" w:rsidRPr="00F214D4" w14:paraId="1AB90F68" w14:textId="77777777" w:rsidTr="00F214D4">
        <w:trPr>
          <w:trHeight w:val="1683"/>
        </w:trPr>
        <w:tc>
          <w:tcPr>
            <w:tcW w:w="1567" w:type="dxa"/>
          </w:tcPr>
          <w:p w14:paraId="534768B7" w14:textId="594B8C59" w:rsidR="00EB47A9" w:rsidRPr="00F214D4" w:rsidRDefault="004F667E" w:rsidP="005501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b/>
                <w:sz w:val="20"/>
                <w:szCs w:val="20"/>
              </w:rPr>
              <w:t>最低實收資本</w:t>
            </w:r>
          </w:p>
        </w:tc>
        <w:tc>
          <w:tcPr>
            <w:tcW w:w="2830" w:type="dxa"/>
            <w:vAlign w:val="center"/>
          </w:tcPr>
          <w:p w14:paraId="7589070C" w14:textId="4A4CA14F" w:rsidR="00EB47A9" w:rsidRPr="00F214D4" w:rsidRDefault="004F667E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  <w:lang w:val="x-none"/>
              </w:rPr>
              <w:t>3</w:t>
            </w:r>
            <w:r w:rsidRPr="00F214D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億</w:t>
            </w:r>
          </w:p>
        </w:tc>
        <w:tc>
          <w:tcPr>
            <w:tcW w:w="2923" w:type="dxa"/>
            <w:vAlign w:val="center"/>
          </w:tcPr>
          <w:p w14:paraId="24E05E02" w14:textId="24723D20" w:rsidR="00EB47A9" w:rsidRPr="00F214D4" w:rsidRDefault="004F667E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F214D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億</w:t>
            </w:r>
          </w:p>
        </w:tc>
        <w:tc>
          <w:tcPr>
            <w:tcW w:w="3056" w:type="dxa"/>
            <w:vAlign w:val="center"/>
          </w:tcPr>
          <w:p w14:paraId="4E8335F0" w14:textId="016A53EB" w:rsidR="00EB47A9" w:rsidRPr="00F214D4" w:rsidRDefault="00732156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2500</w:t>
            </w:r>
            <w:r w:rsidRPr="00F214D4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萬</w:t>
            </w:r>
          </w:p>
        </w:tc>
      </w:tr>
      <w:tr w:rsidR="00EB47A9" w:rsidRPr="00F214D4" w14:paraId="25B883A2" w14:textId="77777777" w:rsidTr="00F214D4">
        <w:trPr>
          <w:trHeight w:val="973"/>
        </w:trPr>
        <w:tc>
          <w:tcPr>
            <w:tcW w:w="1567" w:type="dxa"/>
          </w:tcPr>
          <w:p w14:paraId="65C1600F" w14:textId="6720326E" w:rsidR="004F667E" w:rsidRPr="00F214D4" w:rsidRDefault="004F667E" w:rsidP="004F667E">
            <w:pPr>
              <w:pStyle w:val="NormalWeb"/>
              <w:jc w:val="center"/>
              <w:rPr>
                <w:rFonts w:ascii="MingLiU" w:eastAsia="MingLiU" w:hAnsi="MingLiU"/>
                <w:b/>
                <w:bCs/>
                <w:sz w:val="20"/>
                <w:szCs w:val="20"/>
              </w:rPr>
            </w:pPr>
            <w:r w:rsidRPr="00F214D4">
              <w:rPr>
                <w:rFonts w:ascii="MingLiU" w:eastAsia="MingLiU" w:hAnsi="MingLiU" w:hint="eastAsia"/>
                <w:b/>
                <w:bCs/>
                <w:sz w:val="20"/>
                <w:szCs w:val="20"/>
              </w:rPr>
              <w:t>流動資產比率</w:t>
            </w:r>
          </w:p>
          <w:p w14:paraId="4890CCBE" w14:textId="7DB6B818" w:rsidR="00EB47A9" w:rsidRPr="00F214D4" w:rsidRDefault="00EB47A9" w:rsidP="005501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830" w:type="dxa"/>
            <w:vAlign w:val="center"/>
          </w:tcPr>
          <w:p w14:paraId="760B6532" w14:textId="77777777" w:rsidR="00EB47A9" w:rsidRPr="00F214D4" w:rsidRDefault="00EB47A9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5%</w:t>
            </w:r>
          </w:p>
        </w:tc>
        <w:tc>
          <w:tcPr>
            <w:tcW w:w="2923" w:type="dxa"/>
            <w:vAlign w:val="center"/>
          </w:tcPr>
          <w:p w14:paraId="2E3616A4" w14:textId="77777777" w:rsidR="00EB47A9" w:rsidRPr="00F214D4" w:rsidRDefault="00EB47A9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5%</w:t>
            </w:r>
          </w:p>
        </w:tc>
        <w:tc>
          <w:tcPr>
            <w:tcW w:w="3056" w:type="dxa"/>
            <w:vAlign w:val="center"/>
          </w:tcPr>
          <w:p w14:paraId="6C0F6592" w14:textId="77777777" w:rsidR="00EB47A9" w:rsidRPr="00F214D4" w:rsidRDefault="00EB47A9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2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5%</w:t>
            </w:r>
          </w:p>
        </w:tc>
      </w:tr>
      <w:tr w:rsidR="00EB47A9" w:rsidRPr="00F214D4" w14:paraId="38AB47D3" w14:textId="77777777" w:rsidTr="00F214D4">
        <w:trPr>
          <w:trHeight w:val="2147"/>
        </w:trPr>
        <w:tc>
          <w:tcPr>
            <w:tcW w:w="1567" w:type="dxa"/>
          </w:tcPr>
          <w:p w14:paraId="329E9F6A" w14:textId="08141546" w:rsidR="00EB47A9" w:rsidRPr="00F214D4" w:rsidRDefault="004F667E" w:rsidP="005501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/>
                <w:b/>
                <w:sz w:val="20"/>
                <w:szCs w:val="20"/>
                <w:lang w:val="x-none"/>
              </w:rPr>
              <w:t>香港例子</w:t>
            </w:r>
          </w:p>
        </w:tc>
        <w:tc>
          <w:tcPr>
            <w:tcW w:w="2830" w:type="dxa"/>
          </w:tcPr>
          <w:p w14:paraId="33016F46" w14:textId="77777777" w:rsidR="00EB47A9" w:rsidRPr="00F214D4" w:rsidRDefault="00EB47A9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中國銀行</w:t>
            </w:r>
          </w:p>
          <w:p w14:paraId="5916985C" w14:textId="0152BCEB" w:rsidR="00EB47A9" w:rsidRPr="00F214D4" w:rsidRDefault="00EB47A9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香港上海滙豐銀行</w:t>
            </w:r>
          </w:p>
        </w:tc>
        <w:tc>
          <w:tcPr>
            <w:tcW w:w="2923" w:type="dxa"/>
          </w:tcPr>
          <w:p w14:paraId="7313522E" w14:textId="1799D81C" w:rsidR="00EB47A9" w:rsidRPr="00F214D4" w:rsidRDefault="004F667E">
            <w:pPr>
              <w:pStyle w:val="ListParagraph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F214D4">
              <w:rPr>
                <w:sz w:val="20"/>
                <w:szCs w:val="20"/>
              </w:rPr>
              <w:t>摩根士丹利亞洲國際有限公</w:t>
            </w:r>
            <w:r w:rsidRPr="00F214D4">
              <w:rPr>
                <w:rFonts w:hint="eastAsia"/>
                <w:sz w:val="20"/>
                <w:szCs w:val="20"/>
              </w:rPr>
              <w:t>司</w:t>
            </w:r>
          </w:p>
          <w:p w14:paraId="2D4E02EB" w14:textId="2481F6A5" w:rsidR="00EB47A9" w:rsidRPr="00F214D4" w:rsidRDefault="004F667E">
            <w:pPr>
              <w:pStyle w:val="ListParagraph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F214D4">
              <w:rPr>
                <w:sz w:val="20"/>
                <w:szCs w:val="20"/>
              </w:rPr>
              <w:t>高盛集團有限公司的全資附屬公司</w:t>
            </w:r>
          </w:p>
        </w:tc>
        <w:tc>
          <w:tcPr>
            <w:tcW w:w="3056" w:type="dxa"/>
          </w:tcPr>
          <w:p w14:paraId="4121BDF6" w14:textId="125DC14A" w:rsidR="00EB47A9" w:rsidRPr="00F214D4" w:rsidRDefault="004F667E">
            <w:pPr>
              <w:pStyle w:val="ListParagraph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F214D4">
              <w:rPr>
                <w:rFonts w:hint="eastAsia"/>
                <w:sz w:val="20"/>
                <w:szCs w:val="20"/>
              </w:rPr>
              <w:t>富邦</w:t>
            </w:r>
            <w:r w:rsidRPr="00F214D4">
              <w:rPr>
                <w:sz w:val="20"/>
                <w:szCs w:val="20"/>
              </w:rPr>
              <w:t>財務</w:t>
            </w:r>
            <w:r w:rsidRPr="00F214D4">
              <w:rPr>
                <w:rFonts w:hint="eastAsia"/>
                <w:sz w:val="20"/>
                <w:szCs w:val="20"/>
              </w:rPr>
              <w:t>(</w:t>
            </w:r>
            <w:r w:rsidRPr="00F214D4">
              <w:rPr>
                <w:rFonts w:hint="eastAsia"/>
                <w:sz w:val="20"/>
                <w:szCs w:val="20"/>
              </w:rPr>
              <w:t>香港</w:t>
            </w:r>
            <w:r w:rsidRPr="00F214D4">
              <w:rPr>
                <w:rFonts w:hint="eastAsia"/>
                <w:sz w:val="20"/>
                <w:szCs w:val="20"/>
              </w:rPr>
              <w:t>)</w:t>
            </w:r>
            <w:r w:rsidRPr="00F214D4">
              <w:rPr>
                <w:rFonts w:hint="eastAsia"/>
                <w:sz w:val="20"/>
                <w:szCs w:val="20"/>
              </w:rPr>
              <w:t>有限公司</w:t>
            </w:r>
          </w:p>
          <w:p w14:paraId="69D95F81" w14:textId="77777777" w:rsidR="00EB47A9" w:rsidRPr="00F214D4" w:rsidRDefault="00EB47A9">
            <w:pPr>
              <w:pStyle w:val="ListParagraph"/>
              <w:numPr>
                <w:ilvl w:val="0"/>
                <w:numId w:val="22"/>
              </w:numPr>
              <w:rPr>
                <w:sz w:val="20"/>
                <w:szCs w:val="20"/>
              </w:rPr>
            </w:pPr>
            <w:r w:rsidRPr="00F214D4">
              <w:rPr>
                <w:rFonts w:hint="eastAsia"/>
                <w:sz w:val="20"/>
                <w:szCs w:val="20"/>
              </w:rPr>
              <w:t>安信信貸</w:t>
            </w:r>
          </w:p>
          <w:p w14:paraId="5331CDA6" w14:textId="77777777" w:rsidR="00EB47A9" w:rsidRPr="00F214D4" w:rsidRDefault="00EB47A9" w:rsidP="005501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185AF18" w14:textId="1E1C607A" w:rsidR="004F667E" w:rsidRDefault="004F667E" w:rsidP="00D1095D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</w:rPr>
      </w:pPr>
    </w:p>
    <w:p w14:paraId="41ADEC48" w14:textId="484E5654" w:rsidR="00F214D4" w:rsidRDefault="00F214D4" w:rsidP="00D1095D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</w:rPr>
      </w:pPr>
    </w:p>
    <w:p w14:paraId="0052BBFF" w14:textId="0102D333" w:rsidR="00F214D4" w:rsidRDefault="00F214D4" w:rsidP="00D1095D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</w:rPr>
      </w:pPr>
    </w:p>
    <w:p w14:paraId="646CE96C" w14:textId="77777777" w:rsidR="00F214D4" w:rsidRDefault="00F214D4" w:rsidP="00D1095D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</w:rPr>
      </w:pPr>
    </w:p>
    <w:p w14:paraId="0F8EDFBF" w14:textId="209AFEAB" w:rsidR="00B50BA1" w:rsidRPr="00F214D4" w:rsidRDefault="00D924CA" w:rsidP="00D1095D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 w:rsidRPr="00F214D4">
        <w:rPr>
          <w:rFonts w:ascii="Copperplate Gothic Bold" w:eastAsia="Times New Roman" w:hAnsi="Copperplate Gothic Bold" w:cs="Times New Roman"/>
          <w:kern w:val="0"/>
          <w:sz w:val="20"/>
          <w:szCs w:val="20"/>
        </w:rPr>
        <w:lastRenderedPageBreak/>
        <w:t xml:space="preserve">17.11 3-Tier Banking System in Hong Kong </w:t>
      </w:r>
      <w:r w:rsidR="00B50BA1" w:rsidRPr="00F214D4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Concept Corner: </w:t>
      </w:r>
    </w:p>
    <w:p w14:paraId="3D452329" w14:textId="3B9C3074" w:rsidR="002E12A2" w:rsidRPr="00F214D4" w:rsidRDefault="002E12A2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1.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Licensed banks accept all kinds of deposits which accepted by deposit taking company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B2138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127377C" w14:textId="4D7C76A1" w:rsidR="00AA3702" w:rsidRPr="00F214D4" w:rsidRDefault="00AA3702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持牌銀行接受接受存款公司</w:t>
      </w:r>
      <w:r w:rsidR="003F67F6">
        <w:rPr>
          <w:rFonts w:ascii="MingLiU" w:eastAsia="MingLiU" w:hAnsi="MingLiU" w:cs="MS Mincho"/>
          <w:kern w:val="0"/>
          <w:sz w:val="20"/>
          <w:szCs w:val="20"/>
          <w:lang w:eastAsia="zh-HK"/>
        </w:rPr>
        <w:t>中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的各種存款</w:t>
      </w:r>
    </w:p>
    <w:p w14:paraId="337F2B38" w14:textId="76AF90BC" w:rsidR="002E12A2" w:rsidRPr="00F214D4" w:rsidRDefault="002E12A2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495C662" w14:textId="71FBAA07" w:rsidR="00BB2138" w:rsidRPr="00F214D4" w:rsidRDefault="002E12A2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2.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B2138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Licensed banks accept all types of deposit </w:t>
      </w:r>
      <w:r w:rsidR="00BB2138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B2138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B2138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B2138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B2138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B2138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B2138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B2138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B2138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B2138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B2138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B2138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0084A6CA" w14:textId="266E3FBE" w:rsidR="00AA3702" w:rsidRPr="00F214D4" w:rsidRDefault="00AA3702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持牌銀行接受所有類型的存款</w:t>
      </w:r>
    </w:p>
    <w:p w14:paraId="000A2094" w14:textId="48507980" w:rsidR="002E12A2" w:rsidRPr="00F214D4" w:rsidRDefault="00BB2138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06D15A25" w14:textId="12FB03B0" w:rsidR="00BB2138" w:rsidRPr="00F214D4" w:rsidRDefault="00BB2138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3.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Restricted </w:t>
      </w:r>
      <w:proofErr w:type="spellStart"/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licen</w:t>
      </w:r>
      <w:r w:rsidR="00A63866">
        <w:rPr>
          <w:rFonts w:ascii="Times New Roman" w:eastAsia="Times New Roman" w:hAnsi="Times New Roman" w:cs="Times New Roman"/>
          <w:kern w:val="0"/>
          <w:sz w:val="20"/>
          <w:szCs w:val="20"/>
        </w:rPr>
        <w:t>ce</w:t>
      </w:r>
      <w:proofErr w:type="spellEnd"/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banks accept saving deposit 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64C34651" w14:textId="6E902E11" w:rsidR="00AA3702" w:rsidRPr="00F214D4" w:rsidRDefault="00AA3702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有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限制持牌銀行接受儲蓄存款</w:t>
      </w:r>
    </w:p>
    <w:p w14:paraId="03F4CDA2" w14:textId="5252116B" w:rsidR="002E12A2" w:rsidRPr="00F214D4" w:rsidRDefault="00BB2138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13D4E037" w14:textId="268522CB" w:rsidR="00BB2138" w:rsidRPr="00F214D4" w:rsidRDefault="00BB2138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4.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Deposit taking companies accept cheque account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0F87B0C" w14:textId="77118887" w:rsidR="00AA3702" w:rsidRPr="00F214D4" w:rsidRDefault="00AA3702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S Mincho" w:eastAsia="MS Mincho" w:hAnsi="MS Mincho" w:cs="MS Mincho" w:hint="eastAsia"/>
          <w:kern w:val="0"/>
          <w:sz w:val="20"/>
          <w:szCs w:val="20"/>
        </w:rPr>
        <w:t>接受存款公司接受支票賬</w:t>
      </w:r>
      <w:r w:rsidRPr="00F214D4">
        <w:rPr>
          <w:rFonts w:ascii="Yu Gothic" w:eastAsia="Yu Gothic" w:hAnsi="Yu Gothic" w:cs="Yu Gothic" w:hint="eastAsia"/>
          <w:kern w:val="0"/>
          <w:sz w:val="20"/>
          <w:szCs w:val="20"/>
        </w:rPr>
        <w:t>戶</w:t>
      </w:r>
    </w:p>
    <w:p w14:paraId="4003DA3D" w14:textId="3173219F" w:rsidR="002E12A2" w:rsidRPr="00F214D4" w:rsidRDefault="00BB2138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4987D406" w14:textId="502D078F" w:rsidR="00F214D4" w:rsidRDefault="00BB2138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5.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15084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Carson wants to withdraw money 1 month later, he can deposit in all three kinds of </w:t>
      </w:r>
      <w:r w:rsidR="00567661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financial institution </w:t>
      </w:r>
      <w:r w:rsidR="00567661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D918C05" w14:textId="7E3EB943" w:rsidR="00115084" w:rsidRPr="00F214D4" w:rsidRDefault="00AA3702" w:rsidP="00F214D4">
      <w:pPr>
        <w:widowControl/>
        <w:spacing w:line="276" w:lineRule="auto"/>
        <w:ind w:firstLine="48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車仔想</w:t>
      </w:r>
      <w:r w:rsidRPr="00F214D4">
        <w:rPr>
          <w:rFonts w:ascii="MingLiU" w:eastAsia="MingLiU" w:hAnsi="MingLiU" w:cs="Times New Roman" w:hint="eastAsia"/>
          <w:kern w:val="0"/>
          <w:sz w:val="20"/>
          <w:szCs w:val="20"/>
        </w:rPr>
        <w:t>1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個月後取款，</w:t>
      </w: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他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可以存</w:t>
      </w: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款在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三種金融機</w:t>
      </w: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構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 </w:t>
      </w:r>
      <w:r w:rsidR="00567661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67661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67661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67661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115084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115084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</w:p>
    <w:p w14:paraId="7454DD16" w14:textId="28DD8BE2" w:rsidR="002E12A2" w:rsidRPr="00F214D4" w:rsidRDefault="00115084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25621E37" w14:textId="790471A9" w:rsidR="00115084" w:rsidRPr="00F214D4" w:rsidRDefault="00115084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6.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Carson only has 300,000, he can only deposit to licensed bank 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897C94A" w14:textId="133F1B93" w:rsidR="00AA3702" w:rsidRPr="00F214D4" w:rsidRDefault="00AA3702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車仔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只有</w:t>
      </w:r>
      <w:r w:rsidRPr="00F214D4">
        <w:rPr>
          <w:rFonts w:ascii="MingLiU" w:eastAsia="MingLiU" w:hAnsi="MingLiU" w:cs="Times New Roman" w:hint="eastAsia"/>
          <w:kern w:val="0"/>
          <w:sz w:val="20"/>
          <w:szCs w:val="20"/>
        </w:rPr>
        <w:t>30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萬，</w:t>
      </w:r>
      <w:r w:rsidRPr="00F214D4">
        <w:rPr>
          <w:rFonts w:ascii="MingLiU" w:eastAsia="MingLiU" w:hAnsi="MingLiU" w:cs="MS Mincho"/>
          <w:kern w:val="0"/>
          <w:sz w:val="20"/>
          <w:szCs w:val="20"/>
          <w:lang w:val="x-none"/>
        </w:rPr>
        <w:t>所以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只能存到持牌銀行</w:t>
      </w:r>
    </w:p>
    <w:p w14:paraId="3AB9806E" w14:textId="564C1CA4" w:rsidR="002E12A2" w:rsidRPr="00F214D4" w:rsidRDefault="00115084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12E661A6" w14:textId="72BB8BE0" w:rsidR="00115084" w:rsidRPr="00F214D4" w:rsidRDefault="00115084" w:rsidP="002F3DAA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7.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Only deposit with over 100,000 and not necessary to withdraw within 1 month is able to deposit into the deposit taking company.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03DEC8BE" w14:textId="511AFBEA" w:rsidR="00AA3702" w:rsidRPr="00F214D4" w:rsidRDefault="00AA3702" w:rsidP="002F3DAA">
      <w:pPr>
        <w:widowControl/>
        <w:spacing w:line="276" w:lineRule="auto"/>
        <w:ind w:left="480" w:hanging="480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存款金額超過</w:t>
      </w:r>
      <w:r w:rsidRPr="00F214D4">
        <w:rPr>
          <w:rFonts w:ascii="MingLiU" w:eastAsia="MingLiU" w:hAnsi="MingLiU" w:cs="Times New Roman" w:hint="eastAsia"/>
          <w:kern w:val="0"/>
          <w:sz w:val="20"/>
          <w:szCs w:val="20"/>
        </w:rPr>
        <w:t>10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萬且</w:t>
      </w:r>
      <w:r w:rsidRPr="00F214D4">
        <w:rPr>
          <w:rFonts w:ascii="MingLiU" w:eastAsia="MingLiU" w:hAnsi="MingLiU" w:cs="Times New Roman" w:hint="eastAsia"/>
          <w:kern w:val="0"/>
          <w:sz w:val="20"/>
          <w:szCs w:val="20"/>
        </w:rPr>
        <w:t>1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個月</w:t>
      </w:r>
      <w:r w:rsidRPr="00F214D4">
        <w:rPr>
          <w:rFonts w:ascii="MingLiU" w:eastAsia="MingLiU" w:hAnsi="MingLiU" w:cs="Yu Gothic" w:hint="eastAsia"/>
          <w:kern w:val="0"/>
          <w:sz w:val="20"/>
          <w:szCs w:val="20"/>
        </w:rPr>
        <w:t>內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無需提取的，才可以存入接受存款公司</w:t>
      </w:r>
    </w:p>
    <w:p w14:paraId="5EF2E701" w14:textId="40F39A9E" w:rsidR="002E12A2" w:rsidRPr="00F214D4" w:rsidRDefault="00115084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32883AC7" w14:textId="122D1BBF" w:rsidR="005D745F" w:rsidRPr="00F214D4" w:rsidRDefault="00115084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8.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D745F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There is no time limit for both licensed banks and restricted </w:t>
      </w:r>
      <w:proofErr w:type="spellStart"/>
      <w:r w:rsidR="005D745F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licen</w:t>
      </w:r>
      <w:r w:rsidR="00A63866">
        <w:rPr>
          <w:rFonts w:ascii="Times New Roman" w:eastAsia="Times New Roman" w:hAnsi="Times New Roman" w:cs="Times New Roman"/>
          <w:kern w:val="0"/>
          <w:sz w:val="20"/>
          <w:szCs w:val="20"/>
        </w:rPr>
        <w:t>ce</w:t>
      </w:r>
      <w:proofErr w:type="spellEnd"/>
      <w:r w:rsidR="005D745F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banks. </w:t>
      </w:r>
      <w:r w:rsidR="005D745F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D745F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D745F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D745F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5D745F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BA2D66D" w14:textId="599F4000" w:rsidR="00AA3702" w:rsidRPr="00F214D4" w:rsidRDefault="00AA3702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S Mincho" w:eastAsia="MS Mincho" w:hAnsi="MS Mincho" w:cs="MS Mincho" w:hint="eastAsia"/>
          <w:kern w:val="0"/>
          <w:sz w:val="20"/>
          <w:szCs w:val="20"/>
        </w:rPr>
        <w:t>持牌銀行和</w:t>
      </w:r>
      <w:r w:rsidRPr="00F214D4">
        <w:rPr>
          <w:rFonts w:ascii="MS Mincho" w:eastAsia="MS Mincho" w:hAnsi="MS Mincho" w:cs="MS Mincho"/>
          <w:kern w:val="0"/>
          <w:sz w:val="20"/>
          <w:szCs w:val="20"/>
          <w:lang w:val="x-none"/>
        </w:rPr>
        <w:t>有</w:t>
      </w:r>
      <w:r w:rsidRPr="00F214D4">
        <w:rPr>
          <w:rFonts w:ascii="MS Mincho" w:eastAsia="MS Mincho" w:hAnsi="MS Mincho" w:cs="MS Mincho" w:hint="eastAsia"/>
          <w:kern w:val="0"/>
          <w:sz w:val="20"/>
          <w:szCs w:val="20"/>
        </w:rPr>
        <w:t>限制持牌銀行均沒有</w:t>
      </w:r>
      <w:r w:rsidR="00ED744F">
        <w:rPr>
          <w:rFonts w:ascii="MS Mincho" w:eastAsia="MS Mincho" w:hAnsi="MS Mincho" w:cs="MS Mincho"/>
          <w:kern w:val="0"/>
          <w:sz w:val="20"/>
          <w:szCs w:val="20"/>
          <w:lang w:eastAsia="zh-HK"/>
        </w:rPr>
        <w:t>年限</w:t>
      </w:r>
    </w:p>
    <w:p w14:paraId="7C4631C0" w14:textId="2F43B9B6" w:rsidR="00115084" w:rsidRPr="00F214D4" w:rsidRDefault="005D745F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666BAECB" w14:textId="3A0D5BDF" w:rsidR="005D745F" w:rsidRPr="00F214D4" w:rsidRDefault="005D745F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9.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Deposit taking company may still use the title of “bank”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011CD58A" w14:textId="4D67253A" w:rsidR="00AA3702" w:rsidRPr="00F214D4" w:rsidRDefault="00AA3702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ED744F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接受存款公司仍可使用</w:t>
      </w:r>
      <w:r w:rsidRPr="00F214D4">
        <w:rPr>
          <w:rFonts w:ascii="MingLiU" w:eastAsia="MingLiU" w:hAnsi="MingLiU" w:cs="Times New Roman" w:hint="eastAsia"/>
          <w:kern w:val="0"/>
          <w:sz w:val="20"/>
          <w:szCs w:val="20"/>
        </w:rPr>
        <w:t>“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銀行</w:t>
      </w:r>
      <w:r w:rsidRPr="00F214D4">
        <w:rPr>
          <w:rFonts w:ascii="MingLiU" w:eastAsia="MingLiU" w:hAnsi="MingLiU" w:cs="Times New Roman" w:hint="eastAsia"/>
          <w:kern w:val="0"/>
          <w:sz w:val="20"/>
          <w:szCs w:val="20"/>
        </w:rPr>
        <w:t>”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名稱</w:t>
      </w:r>
    </w:p>
    <w:p w14:paraId="55CDF087" w14:textId="5C7F6D79" w:rsidR="005D745F" w:rsidRPr="00F214D4" w:rsidRDefault="005D745F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5F02FC09" w14:textId="2E9D256C" w:rsidR="00B50BA1" w:rsidRPr="00F214D4" w:rsidRDefault="005D745F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10.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50BA1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Over 1 million </w:t>
      </w:r>
      <w:r w:rsidR="002F3DAA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deposits</w:t>
      </w:r>
      <w:r w:rsidR="00B50BA1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can be deposit to any authorized institutions </w:t>
      </w:r>
      <w:r w:rsidR="00B50BA1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50BA1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50BA1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50BA1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50BA1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50BA1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50BA1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02A673F8" w14:textId="090C0B20" w:rsidR="00AA3702" w:rsidRPr="00F214D4" w:rsidRDefault="00AA3702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ED744F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Times New Roman" w:hint="eastAsia"/>
          <w:kern w:val="0"/>
          <w:sz w:val="20"/>
          <w:szCs w:val="20"/>
        </w:rPr>
        <w:t>100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萬以上存款可存入任何授權機構</w:t>
      </w:r>
    </w:p>
    <w:p w14:paraId="0D9CBC1D" w14:textId="1F979F23" w:rsidR="00AA3702" w:rsidRPr="00F214D4" w:rsidRDefault="00B50BA1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685B6D33" w14:textId="22945A0C" w:rsidR="001646EE" w:rsidRDefault="002F3DAA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16"/>
          <w:szCs w:val="16"/>
        </w:rPr>
      </w:pPr>
      <w:r w:rsidRPr="00F214D4">
        <w:rPr>
          <w:rFonts w:ascii="Times New Roman" w:eastAsia="Times New Roman" w:hAnsi="Times New Roman" w:cs="Times New Roman"/>
          <w:kern w:val="0"/>
          <w:sz w:val="16"/>
          <w:szCs w:val="16"/>
        </w:rPr>
        <w:t xml:space="preserve">ANS: </w:t>
      </w:r>
      <w:r w:rsidR="00BB2138" w:rsidRPr="00F214D4">
        <w:rPr>
          <w:rFonts w:ascii="Times New Roman" w:eastAsia="Times New Roman" w:hAnsi="Times New Roman" w:cs="Times New Roman"/>
          <w:kern w:val="0"/>
          <w:sz w:val="16"/>
          <w:szCs w:val="16"/>
        </w:rPr>
        <w:t>TTF</w:t>
      </w:r>
      <w:r w:rsidR="00115084" w:rsidRPr="00F214D4">
        <w:rPr>
          <w:rFonts w:ascii="Times New Roman" w:eastAsia="Times New Roman" w:hAnsi="Times New Roman" w:cs="Times New Roman"/>
          <w:kern w:val="0"/>
          <w:sz w:val="16"/>
          <w:szCs w:val="16"/>
        </w:rPr>
        <w:t>FF F</w:t>
      </w:r>
      <w:r w:rsidRPr="00F214D4">
        <w:rPr>
          <w:rFonts w:ascii="Times New Roman" w:eastAsia="Times New Roman" w:hAnsi="Times New Roman" w:cs="Times New Roman"/>
          <w:kern w:val="0"/>
          <w:sz w:val="16"/>
          <w:szCs w:val="16"/>
        </w:rPr>
        <w:t>F</w:t>
      </w:r>
      <w:r w:rsidR="005D745F" w:rsidRPr="00F214D4">
        <w:rPr>
          <w:rFonts w:ascii="Times New Roman" w:eastAsia="Times New Roman" w:hAnsi="Times New Roman" w:cs="Times New Roman"/>
          <w:kern w:val="0"/>
          <w:sz w:val="16"/>
          <w:szCs w:val="16"/>
        </w:rPr>
        <w:t>TF</w:t>
      </w:r>
      <w:r w:rsidR="00B50BA1" w:rsidRPr="00F214D4">
        <w:rPr>
          <w:rFonts w:ascii="Times New Roman" w:eastAsia="Times New Roman" w:hAnsi="Times New Roman" w:cs="Times New Roman"/>
          <w:kern w:val="0"/>
          <w:sz w:val="16"/>
          <w:szCs w:val="16"/>
        </w:rPr>
        <w:t>F</w:t>
      </w:r>
    </w:p>
    <w:p w14:paraId="304F3A87" w14:textId="77777777" w:rsidR="001646EE" w:rsidRDefault="001646EE">
      <w:pPr>
        <w:widowControl/>
        <w:rPr>
          <w:rFonts w:ascii="Times New Roman" w:eastAsia="Times New Roman" w:hAnsi="Times New Roman" w:cs="Times New Roman"/>
          <w:kern w:val="0"/>
          <w:sz w:val="16"/>
          <w:szCs w:val="16"/>
        </w:rPr>
      </w:pPr>
      <w:r>
        <w:rPr>
          <w:rFonts w:ascii="Times New Roman" w:eastAsia="Times New Roman" w:hAnsi="Times New Roman" w:cs="Times New Roman"/>
          <w:kern w:val="0"/>
          <w:sz w:val="16"/>
          <w:szCs w:val="16"/>
        </w:rPr>
        <w:lastRenderedPageBreak/>
        <w:br w:type="page"/>
      </w:r>
    </w:p>
    <w:p w14:paraId="1A483F60" w14:textId="77777777" w:rsidR="00AA3702" w:rsidRPr="00F214D4" w:rsidRDefault="00084F2F" w:rsidP="00AA3702">
      <w:pPr>
        <w:rPr>
          <w:rFonts w:ascii="Times New Roman" w:hAnsi="Times New Roman" w:cs="Times New Roman"/>
        </w:rPr>
      </w:pPr>
      <w:r w:rsidRPr="00F214D4">
        <w:rPr>
          <w:rFonts w:ascii="Times New Roman" w:hAnsi="Times New Roman" w:cs="Times New Roman" w:hint="eastAsia"/>
          <w:b/>
          <w:u w:val="single"/>
        </w:rPr>
        <w:lastRenderedPageBreak/>
        <w:t>1</w:t>
      </w:r>
      <w:r w:rsidRPr="00F214D4">
        <w:rPr>
          <w:rFonts w:ascii="Times New Roman" w:hAnsi="Times New Roman" w:cs="Times New Roman"/>
          <w:b/>
          <w:u w:val="single"/>
        </w:rPr>
        <w:t>7.1</w:t>
      </w:r>
      <w:r w:rsidR="004209F1" w:rsidRPr="00F214D4">
        <w:rPr>
          <w:rFonts w:ascii="Times New Roman" w:hAnsi="Times New Roman" w:cs="Times New Roman"/>
          <w:b/>
          <w:u w:val="single"/>
        </w:rPr>
        <w:t>2</w:t>
      </w:r>
      <w:r w:rsidRPr="00F214D4">
        <w:rPr>
          <w:rFonts w:ascii="Times New Roman" w:hAnsi="Times New Roman" w:cs="Times New Roman"/>
          <w:b/>
          <w:u w:val="single"/>
        </w:rPr>
        <w:tab/>
      </w:r>
      <w:r w:rsidRPr="00F214D4">
        <w:rPr>
          <w:rFonts w:ascii="Times New Roman" w:hAnsi="Times New Roman" w:cs="Times New Roman" w:hint="eastAsia"/>
          <w:b/>
          <w:u w:val="single"/>
        </w:rPr>
        <w:t>Liquidity</w:t>
      </w:r>
      <w:r w:rsidRPr="00F214D4">
        <w:rPr>
          <w:rFonts w:ascii="Times New Roman" w:hAnsi="Times New Roman" w:cs="Times New Roman"/>
        </w:rPr>
        <w:t xml:space="preserve"> </w:t>
      </w:r>
    </w:p>
    <w:p w14:paraId="4AFCBE0F" w14:textId="1CDB0B2B" w:rsidR="00084F2F" w:rsidRPr="00F214D4" w:rsidRDefault="00286AD0" w:rsidP="00AA3702">
      <w:pPr>
        <w:rPr>
          <w:rFonts w:ascii="Times New Roman" w:hAnsi="Times New Roman" w:cs="Times New Roman"/>
          <w:sz w:val="20"/>
          <w:szCs w:val="20"/>
        </w:rPr>
      </w:pPr>
      <w:r w:rsidRPr="00F214D4">
        <w:rPr>
          <w:rFonts w:ascii="Times New Roman" w:hAnsi="Times New Roman" w:cs="Times New Roman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CA3447" wp14:editId="24E9195B">
                <wp:simplePos x="0" y="0"/>
                <wp:positionH relativeFrom="column">
                  <wp:posOffset>4063365</wp:posOffset>
                </wp:positionH>
                <wp:positionV relativeFrom="paragraph">
                  <wp:posOffset>323241</wp:posOffset>
                </wp:positionV>
                <wp:extent cx="1320199" cy="731520"/>
                <wp:effectExtent l="0" t="0" r="0" b="0"/>
                <wp:wrapNone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199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CA0B76" w14:textId="77777777" w:rsidR="00EF14F1" w:rsidRPr="00413CFF" w:rsidRDefault="00EF14F1" w:rsidP="00084F2F">
                            <w:pPr>
                              <w:rPr>
                                <w:rFonts w:ascii="Copperplate Gothic Bold" w:hAnsi="Copperplate Gothic Bold"/>
                                <w:sz w:val="40"/>
                              </w:rPr>
                            </w:pPr>
                            <w:r w:rsidRPr="00413CFF">
                              <w:rPr>
                                <w:rFonts w:ascii="Copperplate Gothic Bold" w:hAnsi="Copperplate Gothic Bold"/>
                                <w:sz w:val="40"/>
                              </w:rPr>
                              <w:t>Highest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A3447" id="文字方塊 8" o:spid="_x0000_s1029" type="#_x0000_t202" style="position:absolute;margin-left:319.95pt;margin-top:25.45pt;width:103.95pt;height:5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" filled="f" stroked="f" strokeweight=".5pt">
                <v:textbox>
                  <w:txbxContent>
                    <w:p w14:paraId="40CA0B76" w14:textId="77777777" w:rsidR="00EF14F1" w:rsidRPr="00413CFF" w:rsidRDefault="00EF14F1" w:rsidP="00084F2F">
                      <w:pPr>
                        <w:rPr>
                          <w:rFonts w:ascii="Copperplate Gothic Bold" w:hAnsi="Copperplate Gothic Bold"/>
                          <w:sz w:val="40"/>
                        </w:rPr>
                      </w:pPr>
                      <w:r w:rsidRPr="00413CFF">
                        <w:rPr>
                          <w:rFonts w:ascii="Copperplate Gothic Bold" w:hAnsi="Copperplate Gothic Bold"/>
                          <w:sz w:val="40"/>
                        </w:rPr>
                        <w:t>Highest</w:t>
                      </w:r>
                    </w:p>
                  </w:txbxContent>
                </v:textbox>
              </v:shape>
            </w:pict>
          </mc:Fallback>
        </mc:AlternateContent>
      </w:r>
      <w:r w:rsidR="00084F2F" w:rsidRPr="00F214D4">
        <w:rPr>
          <w:rFonts w:ascii="Times New Roman" w:hAnsi="Times New Roman" w:cs="Times New Roman"/>
          <w:sz w:val="20"/>
          <w:szCs w:val="20"/>
        </w:rPr>
        <w:t>**</w:t>
      </w:r>
      <w:r w:rsidR="00084F2F" w:rsidRPr="00F214D4">
        <w:rPr>
          <w:rFonts w:ascii="Times New Roman" w:hAnsi="Times New Roman" w:cs="Times New Roman" w:hint="eastAsia"/>
          <w:sz w:val="20"/>
          <w:szCs w:val="20"/>
        </w:rPr>
        <w:t>D</w:t>
      </w:r>
      <w:r w:rsidR="00084F2F" w:rsidRPr="00F214D4">
        <w:rPr>
          <w:rFonts w:ascii="Times New Roman" w:hAnsi="Times New Roman" w:cs="Times New Roman"/>
          <w:sz w:val="20"/>
          <w:szCs w:val="20"/>
        </w:rPr>
        <w:t>efinition: Liquidity states that the property of an asset to be converted into money or other assets without much lose in value</w:t>
      </w:r>
    </w:p>
    <w:p w14:paraId="787D6C6C" w14:textId="77777777" w:rsidR="00F214D4" w:rsidRDefault="00F214D4" w:rsidP="00084F2F">
      <w:pPr>
        <w:rPr>
          <w:rFonts w:ascii="Times New Roman" w:hAnsi="Times New Roman" w:cs="Times New Roman"/>
          <w:sz w:val="20"/>
          <w:szCs w:val="20"/>
        </w:rPr>
      </w:pPr>
    </w:p>
    <w:p w14:paraId="5D14274E" w14:textId="5DB15E59" w:rsidR="00084F2F" w:rsidRPr="00F214D4" w:rsidRDefault="00286AD0" w:rsidP="00084F2F">
      <w:pPr>
        <w:rPr>
          <w:rFonts w:ascii="Times New Roman" w:hAnsi="Times New Roman" w:cs="Times New Roman"/>
          <w:sz w:val="20"/>
          <w:szCs w:val="20"/>
        </w:rPr>
      </w:pPr>
      <w:r w:rsidRPr="00F214D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7816F7" wp14:editId="32963512">
                <wp:simplePos x="0" y="0"/>
                <wp:positionH relativeFrom="column">
                  <wp:posOffset>3599599</wp:posOffset>
                </wp:positionH>
                <wp:positionV relativeFrom="paragraph">
                  <wp:posOffset>406112</wp:posOffset>
                </wp:positionV>
                <wp:extent cx="2273300" cy="6400800"/>
                <wp:effectExtent l="12700" t="0" r="25400" b="25400"/>
                <wp:wrapNone/>
                <wp:docPr id="5" name="向下箭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0" cy="6400800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9D8C3" w14:textId="77777777" w:rsidR="004C0870" w:rsidRDefault="004C0870" w:rsidP="004C08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7816F7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向下箭號 3" o:spid="_x0000_s1030" type="#_x0000_t67" style="position:absolute;margin-left:283.45pt;margin-top:32pt;width:179pt;height:7in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" adj="17764" filled="f" strokecolor="black [3200]" strokeweight="1pt">
                <v:textbox>
                  <w:txbxContent>
                    <w:p w14:paraId="0F49D8C3" w14:textId="77777777" w:rsidR="004C0870" w:rsidRDefault="004C0870" w:rsidP="004C087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F214D4">
        <w:rPr>
          <w:rFonts w:ascii="Times New Roman" w:hAnsi="Times New Roman" w:cs="Times New Roman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4A2E0E" wp14:editId="2E483A24">
                <wp:simplePos x="0" y="0"/>
                <wp:positionH relativeFrom="column">
                  <wp:posOffset>4109720</wp:posOffset>
                </wp:positionH>
                <wp:positionV relativeFrom="paragraph">
                  <wp:posOffset>6805753</wp:posOffset>
                </wp:positionV>
                <wp:extent cx="1293145" cy="731520"/>
                <wp:effectExtent l="0" t="0" r="0" b="0"/>
                <wp:wrapNone/>
                <wp:docPr id="6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145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AEF717" w14:textId="3809C738" w:rsidR="00EF14F1" w:rsidRPr="00413CFF" w:rsidRDefault="00EF14F1" w:rsidP="00084F2F">
                            <w:pPr>
                              <w:rPr>
                                <w:rFonts w:ascii="Copperplate Gothic Bold" w:hAnsi="Copperplate Gothic Bold"/>
                                <w:sz w:val="40"/>
                              </w:rPr>
                            </w:pPr>
                            <w:r w:rsidRPr="00413CFF">
                              <w:rPr>
                                <w:rFonts w:ascii="Copperplate Gothic Bold" w:hAnsi="Copperplate Gothic Bold"/>
                                <w:sz w:val="40"/>
                              </w:rPr>
                              <w:t>Lowest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E0E" id="文字方塊 7" o:spid="_x0000_s1031" type="#_x0000_t202" style="position:absolute;margin-left:323.6pt;margin-top:535.9pt;width:101.8pt;height:57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" filled="f" stroked="f" strokeweight=".5pt">
                <v:textbox>
                  <w:txbxContent>
                    <w:p w14:paraId="13AEF717" w14:textId="3809C738" w:rsidR="00EF14F1" w:rsidRPr="00413CFF" w:rsidRDefault="00EF14F1" w:rsidP="00084F2F">
                      <w:pPr>
                        <w:rPr>
                          <w:rFonts w:ascii="Copperplate Gothic Bold" w:hAnsi="Copperplate Gothic Bold"/>
                          <w:sz w:val="40"/>
                        </w:rPr>
                      </w:pPr>
                      <w:r w:rsidRPr="00413CFF">
                        <w:rPr>
                          <w:rFonts w:ascii="Copperplate Gothic Bold" w:hAnsi="Copperplate Gothic Bold"/>
                          <w:sz w:val="40"/>
                        </w:rPr>
                        <w:t>Lowest</w:t>
                      </w:r>
                    </w:p>
                  </w:txbxContent>
                </v:textbox>
              </v:shape>
            </w:pict>
          </mc:Fallback>
        </mc:AlternateContent>
      </w:r>
      <w:r w:rsidRPr="00F214D4">
        <w:rPr>
          <w:rFonts w:ascii="Times New Roman" w:hAnsi="Times New Roman" w:cs="Times New Roman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521DA9" wp14:editId="6857F702">
                <wp:simplePos x="0" y="0"/>
                <wp:positionH relativeFrom="column">
                  <wp:posOffset>4169410</wp:posOffset>
                </wp:positionH>
                <wp:positionV relativeFrom="paragraph">
                  <wp:posOffset>3113877</wp:posOffset>
                </wp:positionV>
                <wp:extent cx="1536807" cy="731520"/>
                <wp:effectExtent l="0" t="0" r="0" b="0"/>
                <wp:wrapNone/>
                <wp:docPr id="4" name="文字方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807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CBC8ED" w14:textId="77777777" w:rsidR="00EF14F1" w:rsidRPr="008727AA" w:rsidRDefault="00EF14F1" w:rsidP="00084F2F">
                            <w:pPr>
                              <w:rPr>
                                <w:rFonts w:ascii="Copperplate Gothic Bold" w:hAnsi="Copperplate Gothic Bold"/>
                                <w:sz w:val="32"/>
                              </w:rPr>
                            </w:pPr>
                            <w:r w:rsidRPr="008727AA">
                              <w:rPr>
                                <w:rFonts w:ascii="Copperplate Gothic Bold" w:hAnsi="Copperplate Gothic Bold"/>
                                <w:sz w:val="32"/>
                              </w:rPr>
                              <w:t>Liquidity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21DA9" id="文字方塊 4" o:spid="_x0000_s1032" type="#_x0000_t202" style="position:absolute;margin-left:328.3pt;margin-top:245.2pt;width:121pt;height:57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" filled="f" stroked="f" strokeweight=".5pt">
                <v:textbox>
                  <w:txbxContent>
                    <w:p w14:paraId="12CBC8ED" w14:textId="77777777" w:rsidR="00EF14F1" w:rsidRPr="008727AA" w:rsidRDefault="00EF14F1" w:rsidP="00084F2F">
                      <w:pPr>
                        <w:rPr>
                          <w:rFonts w:ascii="Copperplate Gothic Bold" w:hAnsi="Copperplate Gothic Bold"/>
                          <w:sz w:val="32"/>
                        </w:rPr>
                      </w:pPr>
                      <w:r w:rsidRPr="008727AA">
                        <w:rPr>
                          <w:rFonts w:ascii="Copperplate Gothic Bold" w:hAnsi="Copperplate Gothic Bold"/>
                          <w:sz w:val="32"/>
                        </w:rPr>
                        <w:t>Liquidity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115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847"/>
      </w:tblGrid>
      <w:tr w:rsidR="00084F2F" w:rsidRPr="00F214D4" w14:paraId="02E72DBF" w14:textId="77777777" w:rsidTr="00286AD0">
        <w:trPr>
          <w:trHeight w:val="1298"/>
        </w:trPr>
        <w:tc>
          <w:tcPr>
            <w:tcW w:w="3847" w:type="dxa"/>
            <w:vAlign w:val="center"/>
          </w:tcPr>
          <w:p w14:paraId="6934BDB7" w14:textId="77777777" w:rsidR="00084F2F" w:rsidRPr="00F214D4" w:rsidRDefault="00084F2F" w:rsidP="00BB01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B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anknotes/ Coins</w:t>
            </w:r>
          </w:p>
          <w:p w14:paraId="275F0247" w14:textId="77777777" w:rsidR="00084F2F" w:rsidRPr="00F214D4" w:rsidRDefault="00084F2F" w:rsidP="00BB01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(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Cash) (Legal tender)</w:t>
            </w:r>
          </w:p>
        </w:tc>
      </w:tr>
      <w:tr w:rsidR="00084F2F" w:rsidRPr="00F214D4" w14:paraId="21013B82" w14:textId="77777777" w:rsidTr="00286AD0">
        <w:trPr>
          <w:trHeight w:val="1298"/>
        </w:trPr>
        <w:tc>
          <w:tcPr>
            <w:tcW w:w="3847" w:type="dxa"/>
            <w:vAlign w:val="center"/>
          </w:tcPr>
          <w:p w14:paraId="79D2A497" w14:textId="77777777" w:rsidR="00084F2F" w:rsidRPr="00F214D4" w:rsidRDefault="00084F2F" w:rsidP="00BB01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D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emand deposits</w:t>
            </w:r>
          </w:p>
        </w:tc>
      </w:tr>
      <w:tr w:rsidR="00084F2F" w:rsidRPr="00F214D4" w14:paraId="143E538C" w14:textId="77777777" w:rsidTr="00286AD0">
        <w:trPr>
          <w:trHeight w:val="1298"/>
        </w:trPr>
        <w:tc>
          <w:tcPr>
            <w:tcW w:w="3847" w:type="dxa"/>
            <w:vAlign w:val="center"/>
          </w:tcPr>
          <w:p w14:paraId="47549E00" w14:textId="77777777" w:rsidR="00084F2F" w:rsidRPr="00F214D4" w:rsidRDefault="00084F2F" w:rsidP="00BB01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S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aving deposit</w:t>
            </w:r>
          </w:p>
        </w:tc>
      </w:tr>
      <w:tr w:rsidR="00084F2F" w:rsidRPr="00F214D4" w14:paraId="4E9630ED" w14:textId="77777777" w:rsidTr="00286AD0">
        <w:trPr>
          <w:trHeight w:val="1357"/>
        </w:trPr>
        <w:tc>
          <w:tcPr>
            <w:tcW w:w="3847" w:type="dxa"/>
            <w:vAlign w:val="center"/>
          </w:tcPr>
          <w:p w14:paraId="3617EAC4" w14:textId="77777777" w:rsidR="00084F2F" w:rsidRPr="00F214D4" w:rsidRDefault="00084F2F" w:rsidP="00BB01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N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CD</w:t>
            </w:r>
          </w:p>
        </w:tc>
      </w:tr>
      <w:tr w:rsidR="00084F2F" w:rsidRPr="00F214D4" w14:paraId="10733046" w14:textId="77777777" w:rsidTr="00286AD0">
        <w:trPr>
          <w:trHeight w:val="1298"/>
        </w:trPr>
        <w:tc>
          <w:tcPr>
            <w:tcW w:w="3847" w:type="dxa"/>
            <w:vAlign w:val="center"/>
          </w:tcPr>
          <w:p w14:paraId="72DFD820" w14:textId="77777777" w:rsidR="00084F2F" w:rsidRPr="00F214D4" w:rsidRDefault="00084F2F" w:rsidP="00BB01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T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ime deposits</w:t>
            </w:r>
          </w:p>
        </w:tc>
      </w:tr>
      <w:tr w:rsidR="00084F2F" w:rsidRPr="00F214D4" w14:paraId="2AD01C9B" w14:textId="77777777" w:rsidTr="00286AD0">
        <w:trPr>
          <w:trHeight w:val="1298"/>
        </w:trPr>
        <w:tc>
          <w:tcPr>
            <w:tcW w:w="3847" w:type="dxa"/>
            <w:vAlign w:val="center"/>
          </w:tcPr>
          <w:p w14:paraId="2E0FAF98" w14:textId="77777777" w:rsidR="00084F2F" w:rsidRPr="00F214D4" w:rsidRDefault="00084F2F" w:rsidP="00BB01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S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hares &amp; Bonds</w:t>
            </w:r>
          </w:p>
        </w:tc>
      </w:tr>
      <w:tr w:rsidR="00084F2F" w:rsidRPr="00F214D4" w14:paraId="77D607DF" w14:textId="77777777" w:rsidTr="00286AD0">
        <w:trPr>
          <w:trHeight w:val="1298"/>
        </w:trPr>
        <w:tc>
          <w:tcPr>
            <w:tcW w:w="3847" w:type="dxa"/>
            <w:vAlign w:val="center"/>
          </w:tcPr>
          <w:p w14:paraId="0CE63D9A" w14:textId="77777777" w:rsidR="00084F2F" w:rsidRPr="00F214D4" w:rsidRDefault="00084F2F" w:rsidP="00BB01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G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old &amp; Silver</w:t>
            </w:r>
          </w:p>
        </w:tc>
      </w:tr>
      <w:tr w:rsidR="00084F2F" w:rsidRPr="00F214D4" w14:paraId="2FF98586" w14:textId="77777777" w:rsidTr="00286AD0">
        <w:trPr>
          <w:trHeight w:val="1298"/>
        </w:trPr>
        <w:tc>
          <w:tcPr>
            <w:tcW w:w="3847" w:type="dxa"/>
            <w:vAlign w:val="center"/>
          </w:tcPr>
          <w:p w14:paraId="68F8E86D" w14:textId="77777777" w:rsidR="00084F2F" w:rsidRPr="00F214D4" w:rsidRDefault="00084F2F" w:rsidP="00BB010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R</w:t>
            </w:r>
            <w:r w:rsidRPr="00F214D4">
              <w:rPr>
                <w:rFonts w:ascii="Times New Roman" w:hAnsi="Times New Roman" w:cs="Times New Roman"/>
                <w:sz w:val="20"/>
                <w:szCs w:val="20"/>
              </w:rPr>
              <w:t>eal Property</w:t>
            </w:r>
          </w:p>
        </w:tc>
      </w:tr>
    </w:tbl>
    <w:p w14:paraId="7626C741" w14:textId="3E4EDD08" w:rsidR="00084F2F" w:rsidRPr="00F214D4" w:rsidRDefault="00084F2F" w:rsidP="00084F2F">
      <w:pPr>
        <w:widowControl/>
        <w:rPr>
          <w:rFonts w:ascii="Times New Roman" w:hAnsi="Times New Roman" w:cs="Times New Roman"/>
          <w:sz w:val="20"/>
          <w:szCs w:val="20"/>
        </w:rPr>
      </w:pPr>
    </w:p>
    <w:p w14:paraId="72824A47" w14:textId="7EB5613E" w:rsidR="00B50BA1" w:rsidRDefault="00B50BA1" w:rsidP="00084F2F">
      <w:pPr>
        <w:widowControl/>
        <w:rPr>
          <w:rFonts w:ascii="Times New Roman" w:hAnsi="Times New Roman" w:cs="Times New Roman"/>
          <w:sz w:val="20"/>
          <w:szCs w:val="20"/>
        </w:rPr>
      </w:pPr>
    </w:p>
    <w:p w14:paraId="0F608B07" w14:textId="77777777" w:rsidR="00F214D4" w:rsidRPr="00F214D4" w:rsidRDefault="00F214D4" w:rsidP="00084F2F">
      <w:pPr>
        <w:widowControl/>
        <w:rPr>
          <w:rFonts w:ascii="Times New Roman" w:hAnsi="Times New Roman" w:cs="Times New Roman"/>
          <w:sz w:val="20"/>
          <w:szCs w:val="20"/>
        </w:rPr>
      </w:pPr>
    </w:p>
    <w:p w14:paraId="72E4E9B4" w14:textId="3E01239D" w:rsidR="00AA3702" w:rsidRPr="00F214D4" w:rsidRDefault="00AA3702" w:rsidP="00AA3702">
      <w:pPr>
        <w:rPr>
          <w:rFonts w:ascii="Times New Roman" w:hAnsi="Times New Roman" w:cs="Times New Roman"/>
          <w:u w:val="thick"/>
        </w:rPr>
      </w:pPr>
      <w:r w:rsidRPr="00F214D4">
        <w:rPr>
          <w:rFonts w:ascii="Times New Roman" w:hAnsi="Times New Roman" w:cs="Times New Roman" w:hint="eastAsia"/>
          <w:b/>
          <w:u w:val="thick"/>
        </w:rPr>
        <w:lastRenderedPageBreak/>
        <w:t>1</w:t>
      </w:r>
      <w:r w:rsidRPr="00F214D4">
        <w:rPr>
          <w:rFonts w:ascii="Times New Roman" w:hAnsi="Times New Roman" w:cs="Times New Roman"/>
          <w:b/>
          <w:u w:val="thick"/>
        </w:rPr>
        <w:t>7.12</w:t>
      </w:r>
      <w:r w:rsidRPr="00F214D4">
        <w:rPr>
          <w:rFonts w:ascii="Times New Roman" w:hAnsi="Times New Roman" w:cs="Times New Roman"/>
          <w:b/>
          <w:u w:val="thick"/>
        </w:rPr>
        <w:tab/>
      </w:r>
      <w:r w:rsidRPr="00F214D4">
        <w:rPr>
          <w:rFonts w:ascii="Times New Roman" w:hAnsi="Times New Roman" w:cs="Times New Roman" w:hint="eastAsia"/>
          <w:b/>
          <w:bCs/>
          <w:u w:val="thick"/>
        </w:rPr>
        <w:t>流</w:t>
      </w:r>
      <w:r w:rsidR="00C45195" w:rsidRPr="00F214D4">
        <w:rPr>
          <w:rFonts w:ascii="Times New Roman" w:hAnsi="Times New Roman" w:cs="Times New Roman"/>
          <w:b/>
          <w:bCs/>
          <w:u w:val="thick"/>
          <w:lang w:val="x-none"/>
        </w:rPr>
        <w:t>動</w:t>
      </w:r>
      <w:r w:rsidRPr="00F214D4">
        <w:rPr>
          <w:rFonts w:ascii="Times New Roman" w:hAnsi="Times New Roman" w:cs="Times New Roman" w:hint="eastAsia"/>
          <w:b/>
          <w:bCs/>
          <w:u w:val="thick"/>
        </w:rPr>
        <w:t>性</w:t>
      </w:r>
    </w:p>
    <w:p w14:paraId="06750804" w14:textId="6F131ECD" w:rsidR="00AA3702" w:rsidRPr="00F214D4" w:rsidRDefault="004C0870" w:rsidP="00D1095D">
      <w:pPr>
        <w:widowControl/>
        <w:spacing w:line="276" w:lineRule="auto"/>
        <w:rPr>
          <w:rFonts w:ascii="MingLiU" w:eastAsia="MingLiU" w:hAnsi="MingLiU" w:cs="MS Gothic"/>
          <w:kern w:val="0"/>
          <w:sz w:val="20"/>
          <w:szCs w:val="20"/>
        </w:rPr>
      </w:pPr>
      <w:r w:rsidRPr="00F214D4">
        <w:rPr>
          <w:rFonts w:ascii="MingLiU" w:eastAsia="MingLiU" w:hAnsi="MingLiU" w:cs="Times New Roman"/>
          <w:kern w:val="0"/>
          <w:sz w:val="20"/>
          <w:szCs w:val="20"/>
        </w:rPr>
        <w:t>**</w:t>
      </w:r>
      <w:r w:rsidRPr="00F214D4">
        <w:rPr>
          <w:rFonts w:ascii="MingLiU" w:eastAsia="MingLiU" w:hAnsi="MingLiU" w:cs="MS Gothic" w:hint="eastAsia"/>
          <w:kern w:val="0"/>
          <w:sz w:val="20"/>
          <w:szCs w:val="20"/>
        </w:rPr>
        <w:t>定義：流動性是指資</w:t>
      </w:r>
      <w:r w:rsidRPr="00F214D4">
        <w:rPr>
          <w:rFonts w:ascii="MingLiU" w:eastAsia="MingLiU" w:hAnsi="MingLiU" w:cs="Yu Gothic" w:hint="eastAsia"/>
          <w:kern w:val="0"/>
          <w:sz w:val="20"/>
          <w:szCs w:val="20"/>
        </w:rPr>
        <w:t>產</w:t>
      </w:r>
      <w:r w:rsidRPr="00F214D4">
        <w:rPr>
          <w:rFonts w:ascii="MingLiU" w:eastAsia="MingLiU" w:hAnsi="MingLiU" w:cs="MS Gothic" w:hint="eastAsia"/>
          <w:kern w:val="0"/>
          <w:sz w:val="20"/>
          <w:szCs w:val="20"/>
        </w:rPr>
        <w:t>在不損失太多價</w:t>
      </w:r>
      <w:r w:rsidRPr="00F214D4">
        <w:rPr>
          <w:rFonts w:ascii="MingLiU" w:eastAsia="MingLiU" w:hAnsi="MingLiU" w:cs="Microsoft JhengHei" w:hint="eastAsia"/>
          <w:kern w:val="0"/>
          <w:sz w:val="20"/>
          <w:szCs w:val="20"/>
        </w:rPr>
        <w:t>值</w:t>
      </w:r>
      <w:r w:rsidRPr="00F214D4">
        <w:rPr>
          <w:rFonts w:ascii="MingLiU" w:eastAsia="MingLiU" w:hAnsi="MingLiU" w:cs="MS Gothic" w:hint="eastAsia"/>
          <w:kern w:val="0"/>
          <w:sz w:val="20"/>
          <w:szCs w:val="20"/>
        </w:rPr>
        <w:t>的情況下轉換為貨幣或其他資</w:t>
      </w:r>
      <w:r w:rsidRPr="00F214D4">
        <w:rPr>
          <w:rFonts w:ascii="MingLiU" w:eastAsia="MingLiU" w:hAnsi="MingLiU" w:cs="Yu Gothic" w:hint="eastAsia"/>
          <w:kern w:val="0"/>
          <w:sz w:val="20"/>
          <w:szCs w:val="20"/>
        </w:rPr>
        <w:t>產</w:t>
      </w:r>
      <w:r w:rsidRPr="00F214D4">
        <w:rPr>
          <w:rFonts w:ascii="MingLiU" w:eastAsia="MingLiU" w:hAnsi="MingLiU" w:cs="MS Gothic" w:hint="eastAsia"/>
          <w:kern w:val="0"/>
          <w:sz w:val="20"/>
          <w:szCs w:val="20"/>
        </w:rPr>
        <w:t>的屬性</w:t>
      </w:r>
    </w:p>
    <w:p w14:paraId="15952F7D" w14:textId="3439D471" w:rsidR="004C0870" w:rsidRPr="00F214D4" w:rsidRDefault="00F214D4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hAnsi="Times New Roman" w:cs="Times New Roman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B4D5515" wp14:editId="383A1D7F">
                <wp:simplePos x="0" y="0"/>
                <wp:positionH relativeFrom="column">
                  <wp:posOffset>4690440</wp:posOffset>
                </wp:positionH>
                <wp:positionV relativeFrom="paragraph">
                  <wp:posOffset>7041341</wp:posOffset>
                </wp:positionV>
                <wp:extent cx="1293145" cy="731520"/>
                <wp:effectExtent l="0" t="0" r="0" b="0"/>
                <wp:wrapNone/>
                <wp:docPr id="9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145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27C746" w14:textId="7BB817BD" w:rsidR="00F214D4" w:rsidRPr="00413CFF" w:rsidRDefault="00F214D4" w:rsidP="00F214D4">
                            <w:pPr>
                              <w:rPr>
                                <w:rFonts w:ascii="Copperplate Gothic Bold" w:hAnsi="Copperplate Gothic Bold"/>
                                <w:sz w:val="40"/>
                              </w:rPr>
                            </w:pPr>
                            <w:r w:rsidRPr="00F214D4">
                              <w:rPr>
                                <w:rFonts w:ascii="Copperplate Gothic Bold" w:hAnsi="Copperplate Gothic Bold" w:hint="eastAsia"/>
                                <w:sz w:val="40"/>
                              </w:rPr>
                              <w:t>最低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D5515" id="_x0000_s1033" type="#_x0000_t202" style="position:absolute;margin-left:369.35pt;margin-top:554.45pt;width:101.8pt;height:57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" filled="f" stroked="f" strokeweight=".5pt">
                <v:textbox>
                  <w:txbxContent>
                    <w:p w14:paraId="1827C746" w14:textId="7BB817BD" w:rsidR="00F214D4" w:rsidRPr="00413CFF" w:rsidRDefault="00F214D4" w:rsidP="00F214D4">
                      <w:pPr>
                        <w:rPr>
                          <w:rFonts w:ascii="Copperplate Gothic Bold" w:hAnsi="Copperplate Gothic Bold"/>
                          <w:sz w:val="40"/>
                        </w:rPr>
                      </w:pPr>
                      <w:r w:rsidRPr="00F214D4">
                        <w:rPr>
                          <w:rFonts w:ascii="Copperplate Gothic Bold" w:hAnsi="Copperplate Gothic Bold" w:hint="eastAsia"/>
                          <w:sz w:val="40"/>
                        </w:rPr>
                        <w:t>最低</w:t>
                      </w:r>
                    </w:p>
                  </w:txbxContent>
                </v:textbox>
              </v:shape>
            </w:pict>
          </mc:Fallback>
        </mc:AlternateContent>
      </w:r>
      <w:r w:rsidRPr="00F214D4">
        <w:rPr>
          <w:rFonts w:ascii="Times New Roman" w:hAnsi="Times New Roman" w:cs="Times New Roman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201F01C" wp14:editId="7AA713E0">
                <wp:simplePos x="0" y="0"/>
                <wp:positionH relativeFrom="column">
                  <wp:posOffset>4661682</wp:posOffset>
                </wp:positionH>
                <wp:positionV relativeFrom="paragraph">
                  <wp:posOffset>138772</wp:posOffset>
                </wp:positionV>
                <wp:extent cx="1320165" cy="731520"/>
                <wp:effectExtent l="0" t="0" r="0" b="0"/>
                <wp:wrapNone/>
                <wp:docPr id="10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165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3AFB0" w14:textId="7A1072D9" w:rsidR="00F214D4" w:rsidRPr="00413CFF" w:rsidRDefault="00F214D4" w:rsidP="00F214D4">
                            <w:pPr>
                              <w:rPr>
                                <w:rFonts w:ascii="Copperplate Gothic Bold" w:hAnsi="Copperplate Gothic Bold"/>
                                <w:sz w:val="40"/>
                              </w:rPr>
                            </w:pPr>
                            <w:r w:rsidRPr="00F214D4">
                              <w:rPr>
                                <w:rFonts w:ascii="Copperplate Gothic Bold" w:hAnsi="Copperplate Gothic Bold" w:hint="eastAsia"/>
                                <w:sz w:val="40"/>
                              </w:rPr>
                              <w:t>最高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1F01C" id="_x0000_s1034" type="#_x0000_t202" style="position:absolute;margin-left:367.05pt;margin-top:10.95pt;width:103.95pt;height:57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" filled="f" stroked="f" strokeweight=".5pt">
                <v:textbox>
                  <w:txbxContent>
                    <w:p w14:paraId="30F3AFB0" w14:textId="7A1072D9" w:rsidR="00F214D4" w:rsidRPr="00413CFF" w:rsidRDefault="00F214D4" w:rsidP="00F214D4">
                      <w:pPr>
                        <w:rPr>
                          <w:rFonts w:ascii="Copperplate Gothic Bold" w:hAnsi="Copperplate Gothic Bold"/>
                          <w:sz w:val="40"/>
                        </w:rPr>
                      </w:pPr>
                      <w:r w:rsidRPr="00F214D4">
                        <w:rPr>
                          <w:rFonts w:ascii="Copperplate Gothic Bold" w:hAnsi="Copperplate Gothic Bold" w:hint="eastAsia"/>
                          <w:sz w:val="40"/>
                        </w:rPr>
                        <w:t>最高</w:t>
                      </w:r>
                    </w:p>
                  </w:txbxContent>
                </v:textbox>
              </v:shape>
            </w:pict>
          </mc:Fallback>
        </mc:AlternateContent>
      </w:r>
      <w:r w:rsidRPr="00F214D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C1FB7B" wp14:editId="09F3D127">
                <wp:simplePos x="0" y="0"/>
                <wp:positionH relativeFrom="column">
                  <wp:posOffset>3902075</wp:posOffset>
                </wp:positionH>
                <wp:positionV relativeFrom="paragraph">
                  <wp:posOffset>629285</wp:posOffset>
                </wp:positionV>
                <wp:extent cx="2273300" cy="6400800"/>
                <wp:effectExtent l="12700" t="0" r="25400" b="25400"/>
                <wp:wrapNone/>
                <wp:docPr id="3" name="向下箭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0" cy="6400800"/>
                        </a:xfrm>
                        <a:prstGeom prst="downArrow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D7EFD" w14:textId="1FE92A07" w:rsidR="00F214D4" w:rsidRPr="00F214D4" w:rsidRDefault="00F214D4" w:rsidP="00F214D4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F214D4">
                              <w:rPr>
                                <w:rFonts w:ascii="MingLiU" w:eastAsia="MingLiU" w:hAnsi="MingLiU" w:cs="MS Mincho" w:hint="eastAsia"/>
                                <w:kern w:val="0"/>
                                <w:sz w:val="40"/>
                                <w:szCs w:val="40"/>
                              </w:rPr>
                              <w:t>流動性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1FB7B" id="_x0000_s1035" type="#_x0000_t67" style="position:absolute;margin-left:307.25pt;margin-top:49.55pt;width:179pt;height:7in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" adj="17764" filled="f" strokecolor="black [3200]" strokeweight="1pt">
                <v:textbox>
                  <w:txbxContent>
                    <w:p w14:paraId="606D7EFD" w14:textId="1FE92A07" w:rsidR="00F214D4" w:rsidRPr="00F214D4" w:rsidRDefault="00F214D4" w:rsidP="00F214D4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F214D4">
                        <w:rPr>
                          <w:rFonts w:ascii="MingLiU" w:eastAsia="MingLiU" w:hAnsi="MingLiU" w:cs="MS Mincho" w:hint="eastAsia"/>
                          <w:kern w:val="0"/>
                          <w:sz w:val="40"/>
                          <w:szCs w:val="40"/>
                        </w:rPr>
                        <w:t>流動性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1159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847"/>
      </w:tblGrid>
      <w:tr w:rsidR="004C0870" w:rsidRPr="00F214D4" w14:paraId="219EA186" w14:textId="77777777" w:rsidTr="00550156">
        <w:trPr>
          <w:trHeight w:val="1298"/>
        </w:trPr>
        <w:tc>
          <w:tcPr>
            <w:tcW w:w="3847" w:type="dxa"/>
            <w:vAlign w:val="center"/>
          </w:tcPr>
          <w:p w14:paraId="4D0513F0" w14:textId="6725D512" w:rsidR="004C0870" w:rsidRPr="00F214D4" w:rsidRDefault="004C0870" w:rsidP="004C0870">
            <w:pPr>
              <w:pStyle w:val="HTMLPreformatted"/>
              <w:jc w:val="center"/>
              <w:rPr>
                <w:rFonts w:ascii="MingLiU" w:eastAsia="MingLiU" w:hAnsi="MingLiU"/>
              </w:rPr>
            </w:pPr>
            <w:r w:rsidRPr="00F214D4">
              <w:rPr>
                <w:rFonts w:ascii="MingLiU" w:eastAsia="MingLiU" w:hAnsi="MingLiU" w:hint="eastAsia"/>
              </w:rPr>
              <w:t>銀行紙幣/</w:t>
            </w:r>
            <w:r w:rsidRPr="00F214D4">
              <w:rPr>
                <w:rFonts w:ascii="MingLiU" w:eastAsia="MingLiU" w:hAnsi="MingLiU"/>
                <w:lang w:val="x-none"/>
              </w:rPr>
              <w:t>硬幣</w:t>
            </w:r>
          </w:p>
          <w:p w14:paraId="56DAC404" w14:textId="517A97FE" w:rsidR="004C0870" w:rsidRPr="00F214D4" w:rsidRDefault="004C0870" w:rsidP="004C0870">
            <w:pPr>
              <w:pStyle w:val="NormalWeb"/>
              <w:jc w:val="center"/>
              <w:rPr>
                <w:sz w:val="20"/>
                <w:szCs w:val="20"/>
                <w:lang w:eastAsia="zh-TW"/>
              </w:rPr>
            </w:pPr>
            <w:r w:rsidRPr="00F214D4">
              <w:rPr>
                <w:rFonts w:hint="eastAsia"/>
                <w:sz w:val="20"/>
                <w:szCs w:val="20"/>
                <w:lang w:eastAsia="zh-TW"/>
              </w:rPr>
              <w:t>(</w:t>
            </w:r>
            <w:r w:rsidRPr="00F214D4">
              <w:rPr>
                <w:rFonts w:ascii="MS Mincho" w:eastAsia="MS Mincho" w:hAnsi="MS Mincho" w:cs="MS Mincho"/>
                <w:sz w:val="20"/>
                <w:szCs w:val="20"/>
                <w:lang w:val="x-none" w:eastAsia="zh-TW"/>
              </w:rPr>
              <w:t>現金</w:t>
            </w:r>
            <w:r w:rsidRPr="00F214D4">
              <w:rPr>
                <w:sz w:val="20"/>
                <w:szCs w:val="20"/>
                <w:lang w:eastAsia="zh-TW"/>
              </w:rPr>
              <w:t>) (</w:t>
            </w:r>
            <w:r w:rsidRPr="00F214D4">
              <w:rPr>
                <w:rFonts w:ascii="MingLiU" w:eastAsia="MingLiU" w:hAnsi="MingLiU" w:hint="eastAsia"/>
                <w:sz w:val="20"/>
                <w:szCs w:val="20"/>
                <w:lang w:eastAsia="zh-TW"/>
              </w:rPr>
              <w:t>法定貨幣</w:t>
            </w:r>
            <w:r w:rsidRPr="00F214D4">
              <w:rPr>
                <w:sz w:val="20"/>
                <w:szCs w:val="20"/>
                <w:lang w:eastAsia="zh-TW"/>
              </w:rPr>
              <w:t>)</w:t>
            </w:r>
          </w:p>
        </w:tc>
      </w:tr>
      <w:tr w:rsidR="004C0870" w:rsidRPr="00F214D4" w14:paraId="79AF6C2D" w14:textId="77777777" w:rsidTr="00550156">
        <w:trPr>
          <w:trHeight w:val="1298"/>
        </w:trPr>
        <w:tc>
          <w:tcPr>
            <w:tcW w:w="3847" w:type="dxa"/>
            <w:vAlign w:val="center"/>
          </w:tcPr>
          <w:p w14:paraId="5DA763E0" w14:textId="442D1AF8" w:rsidR="004C0870" w:rsidRPr="00F214D4" w:rsidRDefault="004C0870" w:rsidP="004C0870">
            <w:pPr>
              <w:pStyle w:val="NormalWeb"/>
              <w:jc w:val="center"/>
              <w:rPr>
                <w:sz w:val="20"/>
                <w:szCs w:val="20"/>
              </w:rPr>
            </w:pPr>
            <w:r w:rsidRPr="00F214D4">
              <w:rPr>
                <w:rFonts w:ascii="MingLiU" w:eastAsia="MingLiU" w:hAnsi="MingLiU" w:hint="eastAsia"/>
                <w:sz w:val="20"/>
                <w:szCs w:val="20"/>
              </w:rPr>
              <w:t>活期存款</w:t>
            </w:r>
          </w:p>
        </w:tc>
      </w:tr>
      <w:tr w:rsidR="004C0870" w:rsidRPr="00F214D4" w14:paraId="00A94898" w14:textId="77777777" w:rsidTr="00550156">
        <w:trPr>
          <w:trHeight w:val="1298"/>
        </w:trPr>
        <w:tc>
          <w:tcPr>
            <w:tcW w:w="3847" w:type="dxa"/>
            <w:vAlign w:val="center"/>
          </w:tcPr>
          <w:p w14:paraId="59D5F873" w14:textId="14B2A181" w:rsidR="004C0870" w:rsidRPr="00F214D4" w:rsidRDefault="004C0870" w:rsidP="004C0870">
            <w:pPr>
              <w:pStyle w:val="HTMLPreformatted"/>
              <w:jc w:val="center"/>
              <w:rPr>
                <w:rFonts w:ascii="MingLiU" w:eastAsia="MingLiU" w:hAnsi="MingLiU"/>
              </w:rPr>
            </w:pPr>
            <w:r w:rsidRPr="00F214D4">
              <w:rPr>
                <w:rFonts w:ascii="MingLiU" w:eastAsia="MingLiU" w:hAnsi="MingLiU" w:hint="eastAsia"/>
              </w:rPr>
              <w:t>儲蓄存款</w:t>
            </w:r>
          </w:p>
        </w:tc>
      </w:tr>
      <w:tr w:rsidR="004C0870" w:rsidRPr="00F214D4" w14:paraId="733DEC91" w14:textId="77777777" w:rsidTr="00550156">
        <w:trPr>
          <w:trHeight w:val="1357"/>
        </w:trPr>
        <w:tc>
          <w:tcPr>
            <w:tcW w:w="3847" w:type="dxa"/>
            <w:vAlign w:val="center"/>
          </w:tcPr>
          <w:p w14:paraId="7952A983" w14:textId="400CFE6B" w:rsidR="004C0870" w:rsidRPr="00F214D4" w:rsidRDefault="004C0870" w:rsidP="004C0870">
            <w:pPr>
              <w:pStyle w:val="NormalWeb"/>
              <w:jc w:val="center"/>
              <w:rPr>
                <w:sz w:val="20"/>
                <w:szCs w:val="20"/>
              </w:rPr>
            </w:pPr>
            <w:r w:rsidRPr="00F214D4">
              <w:rPr>
                <w:rFonts w:ascii="MingLiU" w:eastAsia="MingLiU" w:hAnsi="MingLiU" w:hint="eastAsia"/>
                <w:sz w:val="20"/>
                <w:szCs w:val="20"/>
              </w:rPr>
              <w:t>可轉讓存款證</w:t>
            </w:r>
          </w:p>
        </w:tc>
      </w:tr>
      <w:tr w:rsidR="004C0870" w:rsidRPr="00F214D4" w14:paraId="6273C7D1" w14:textId="77777777" w:rsidTr="00550156">
        <w:trPr>
          <w:trHeight w:val="1298"/>
        </w:trPr>
        <w:tc>
          <w:tcPr>
            <w:tcW w:w="3847" w:type="dxa"/>
            <w:vAlign w:val="center"/>
          </w:tcPr>
          <w:p w14:paraId="29A96426" w14:textId="0AC5C851" w:rsidR="004C0870" w:rsidRPr="00F214D4" w:rsidRDefault="004C0870" w:rsidP="004C0870">
            <w:pPr>
              <w:pStyle w:val="NormalWeb"/>
              <w:jc w:val="center"/>
              <w:rPr>
                <w:sz w:val="20"/>
                <w:szCs w:val="20"/>
              </w:rPr>
            </w:pPr>
            <w:r w:rsidRPr="00F214D4">
              <w:rPr>
                <w:rFonts w:ascii="MingLiU" w:eastAsia="MingLiU" w:hAnsi="MingLiU" w:hint="eastAsia"/>
                <w:sz w:val="20"/>
                <w:szCs w:val="20"/>
              </w:rPr>
              <w:t>定期存款</w:t>
            </w:r>
          </w:p>
        </w:tc>
      </w:tr>
      <w:tr w:rsidR="004C0870" w:rsidRPr="00F214D4" w14:paraId="488F6D32" w14:textId="77777777" w:rsidTr="00550156">
        <w:trPr>
          <w:trHeight w:val="1298"/>
        </w:trPr>
        <w:tc>
          <w:tcPr>
            <w:tcW w:w="3847" w:type="dxa"/>
            <w:vAlign w:val="center"/>
          </w:tcPr>
          <w:p w14:paraId="0EC577BE" w14:textId="60A27ED3" w:rsidR="004C0870" w:rsidRPr="00F214D4" w:rsidRDefault="004C0870" w:rsidP="004C0870">
            <w:pPr>
              <w:pStyle w:val="NormalWeb"/>
              <w:jc w:val="center"/>
              <w:rPr>
                <w:sz w:val="20"/>
                <w:szCs w:val="20"/>
              </w:rPr>
            </w:pPr>
            <w:r w:rsidRPr="00F214D4">
              <w:rPr>
                <w:rFonts w:ascii="MS Mincho" w:eastAsia="MS Mincho" w:hAnsi="MS Mincho" w:cs="MS Mincho" w:hint="eastAsia"/>
                <w:sz w:val="20"/>
                <w:szCs w:val="20"/>
              </w:rPr>
              <w:t>股票</w:t>
            </w:r>
            <w:r w:rsidRPr="00F214D4">
              <w:rPr>
                <w:sz w:val="20"/>
                <w:szCs w:val="20"/>
              </w:rPr>
              <w:t>&amp;</w:t>
            </w:r>
            <w:r w:rsidRPr="00F214D4">
              <w:rPr>
                <w:rFonts w:ascii="MingLiU" w:eastAsia="MingLiU" w:hAnsi="MingLiU" w:hint="eastAsia"/>
                <w:sz w:val="20"/>
                <w:szCs w:val="20"/>
              </w:rPr>
              <w:t>債券</w:t>
            </w:r>
          </w:p>
        </w:tc>
      </w:tr>
      <w:tr w:rsidR="004C0870" w:rsidRPr="00F214D4" w14:paraId="233DC011" w14:textId="77777777" w:rsidTr="00550156">
        <w:trPr>
          <w:trHeight w:val="1298"/>
        </w:trPr>
        <w:tc>
          <w:tcPr>
            <w:tcW w:w="3847" w:type="dxa"/>
            <w:vAlign w:val="center"/>
          </w:tcPr>
          <w:p w14:paraId="415CE158" w14:textId="3894BF06" w:rsidR="004C0870" w:rsidRPr="00F214D4" w:rsidRDefault="004C0870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黃金</w:t>
            </w:r>
            <w:r w:rsidR="003F67F6">
              <w:rPr>
                <w:rFonts w:ascii="Times New Roman" w:hAnsi="Times New Roman" w:cs="Times New Roman" w:hint="eastAsia"/>
                <w:sz w:val="20"/>
                <w:szCs w:val="20"/>
              </w:rPr>
              <w:t xml:space="preserve"> </w:t>
            </w: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&amp;</w:t>
            </w:r>
            <w:r w:rsidR="003F67F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白銀</w:t>
            </w:r>
          </w:p>
        </w:tc>
      </w:tr>
      <w:tr w:rsidR="004C0870" w:rsidRPr="00F214D4" w14:paraId="37CC3E3E" w14:textId="77777777" w:rsidTr="00550156">
        <w:trPr>
          <w:trHeight w:val="1298"/>
        </w:trPr>
        <w:tc>
          <w:tcPr>
            <w:tcW w:w="3847" w:type="dxa"/>
            <w:vAlign w:val="center"/>
          </w:tcPr>
          <w:p w14:paraId="12FE1083" w14:textId="5020E0F8" w:rsidR="004C0870" w:rsidRPr="00F214D4" w:rsidRDefault="004C0870" w:rsidP="0055015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214D4">
              <w:rPr>
                <w:rFonts w:ascii="Times New Roman" w:hAnsi="Times New Roman" w:cs="Times New Roman" w:hint="eastAsia"/>
                <w:sz w:val="20"/>
                <w:szCs w:val="20"/>
              </w:rPr>
              <w:t>房地產</w:t>
            </w:r>
          </w:p>
        </w:tc>
      </w:tr>
    </w:tbl>
    <w:p w14:paraId="347FF96A" w14:textId="77777777" w:rsidR="004C0870" w:rsidRPr="00F214D4" w:rsidRDefault="004C0870" w:rsidP="00D1095D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4EB4A6C6" w14:textId="05C236A1" w:rsidR="004C0870" w:rsidRDefault="004C0870" w:rsidP="00D1095D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06B682FA" w14:textId="77777777" w:rsidR="00F214D4" w:rsidRPr="00F214D4" w:rsidRDefault="00F214D4" w:rsidP="00D1095D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46A3148F" w14:textId="77777777" w:rsidR="004C0870" w:rsidRPr="00F214D4" w:rsidRDefault="004C0870" w:rsidP="00D1095D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772A5543" w14:textId="174B8111" w:rsidR="00B50BA1" w:rsidRPr="00F214D4" w:rsidRDefault="00C64B5B" w:rsidP="00D1095D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 w:rsidRPr="00F214D4">
        <w:rPr>
          <w:rFonts w:ascii="Copperplate Gothic Bold" w:eastAsia="Times New Roman" w:hAnsi="Copperplate Gothic Bold" w:cs="Times New Roman"/>
          <w:kern w:val="0"/>
          <w:sz w:val="20"/>
          <w:szCs w:val="20"/>
        </w:rPr>
        <w:lastRenderedPageBreak/>
        <w:t xml:space="preserve">17.12 Liquidity </w:t>
      </w:r>
      <w:r w:rsidR="00B50BA1" w:rsidRPr="00F214D4">
        <w:rPr>
          <w:rFonts w:ascii="Copperplate Gothic Bold" w:eastAsia="Times New Roman" w:hAnsi="Copperplate Gothic Bold" w:cs="Times New Roman"/>
          <w:kern w:val="0"/>
          <w:sz w:val="20"/>
          <w:szCs w:val="20"/>
        </w:rPr>
        <w:t xml:space="preserve">Concept Corner: </w:t>
      </w:r>
    </w:p>
    <w:p w14:paraId="595E2130" w14:textId="3F2FCDE3" w:rsidR="00B50BA1" w:rsidRPr="00F214D4" w:rsidRDefault="00B50BA1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1.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1095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Cash has the highest liquidity </w:t>
      </w:r>
      <w:r w:rsidR="00D1095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1095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1095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1095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1095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1095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1095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1095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1095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1095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1095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1095D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28AC847E" w14:textId="5A3E83BB" w:rsidR="004C0870" w:rsidRPr="00F214D4" w:rsidRDefault="004C0870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現金具有最高的流動性</w:t>
      </w:r>
    </w:p>
    <w:p w14:paraId="43E399A4" w14:textId="27FA421A" w:rsidR="00B50BA1" w:rsidRPr="00F214D4" w:rsidRDefault="00B50BA1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5B85D448" w14:textId="0D163F92" w:rsidR="00D1095D" w:rsidRPr="00F214D4" w:rsidRDefault="00D1095D" w:rsidP="00F214D4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214D4">
        <w:rPr>
          <w:rFonts w:ascii="Times New Roman" w:hAnsi="Times New Roman" w:cs="Times New Roman"/>
          <w:sz w:val="20"/>
          <w:szCs w:val="20"/>
        </w:rPr>
        <w:t>2.</w:t>
      </w:r>
      <w:r w:rsidRPr="00F214D4">
        <w:rPr>
          <w:rFonts w:ascii="Times New Roman" w:hAnsi="Times New Roman" w:cs="Times New Roman"/>
          <w:sz w:val="20"/>
          <w:szCs w:val="20"/>
        </w:rPr>
        <w:tab/>
        <w:t>Liquidity states that the property of an asset to be converted into money or other assets without much</w:t>
      </w:r>
      <w:r w:rsidR="00F214D4">
        <w:rPr>
          <w:rFonts w:ascii="Times New Roman" w:hAnsi="Times New Roman" w:cs="Times New Roman"/>
          <w:sz w:val="20"/>
          <w:szCs w:val="20"/>
        </w:rPr>
        <w:t xml:space="preserve"> </w:t>
      </w:r>
      <w:r w:rsidRPr="00F214D4">
        <w:rPr>
          <w:rFonts w:ascii="Times New Roman" w:hAnsi="Times New Roman" w:cs="Times New Roman"/>
          <w:sz w:val="20"/>
          <w:szCs w:val="20"/>
        </w:rPr>
        <w:t>lose in value</w:t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="00F214D4">
        <w:rPr>
          <w:rFonts w:ascii="Times New Roman" w:hAnsi="Times New Roman" w:cs="Times New Roman"/>
          <w:sz w:val="20"/>
          <w:szCs w:val="20"/>
        </w:rPr>
        <w:tab/>
      </w:r>
      <w:r w:rsidR="00F214D4">
        <w:rPr>
          <w:rFonts w:ascii="Times New Roman" w:hAnsi="Times New Roman" w:cs="Times New Roman"/>
          <w:sz w:val="20"/>
          <w:szCs w:val="20"/>
        </w:rPr>
        <w:tab/>
      </w:r>
      <w:r w:rsidR="00F214D4">
        <w:rPr>
          <w:rFonts w:ascii="Times New Roman" w:hAnsi="Times New Roman" w:cs="Times New Roman"/>
          <w:sz w:val="20"/>
          <w:szCs w:val="20"/>
        </w:rPr>
        <w:tab/>
      </w:r>
      <w:r w:rsid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7D68118D" w14:textId="51BB604E" w:rsidR="004C0870" w:rsidRPr="00F214D4" w:rsidRDefault="004C0870" w:rsidP="004C0870">
      <w:pPr>
        <w:widowControl/>
        <w:spacing w:line="276" w:lineRule="auto"/>
        <w:ind w:firstLine="480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流動性是指資</w:t>
      </w:r>
      <w:r w:rsidRPr="00F214D4">
        <w:rPr>
          <w:rFonts w:ascii="MingLiU" w:eastAsia="MingLiU" w:hAnsi="MingLiU" w:cs="Yu Gothic" w:hint="eastAsia"/>
          <w:kern w:val="0"/>
          <w:sz w:val="20"/>
          <w:szCs w:val="20"/>
        </w:rPr>
        <w:t>產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無需</w:t>
      </w:r>
      <w:r w:rsidR="002103D5" w:rsidRPr="00F214D4">
        <w:rPr>
          <w:rFonts w:ascii="MingLiU" w:eastAsia="MingLiU" w:hAnsi="MingLiU" w:cs="MS Mincho" w:hint="eastAsia"/>
          <w:kern w:val="0"/>
          <w:sz w:val="20"/>
          <w:szCs w:val="20"/>
        </w:rPr>
        <w:t>失去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太多</w:t>
      </w:r>
      <w:r w:rsidR="002103D5" w:rsidRPr="00F214D4">
        <w:rPr>
          <w:rFonts w:ascii="MingLiU" w:eastAsia="MingLiU" w:hAnsi="MingLiU" w:cs="MS Mincho" w:hint="eastAsia"/>
          <w:kern w:val="0"/>
          <w:sz w:val="20"/>
          <w:szCs w:val="20"/>
        </w:rPr>
        <w:t>價</w:t>
      </w:r>
      <w:r w:rsidR="002103D5" w:rsidRPr="00F214D4">
        <w:rPr>
          <w:rFonts w:ascii="MingLiU" w:eastAsia="MingLiU" w:hAnsi="MingLiU" w:cs="PingFang TC" w:hint="eastAsia"/>
          <w:kern w:val="0"/>
          <w:sz w:val="20"/>
          <w:szCs w:val="20"/>
        </w:rPr>
        <w:t>值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就能轉換成貨幣或其他資</w:t>
      </w:r>
      <w:r w:rsidRPr="00F214D4">
        <w:rPr>
          <w:rFonts w:ascii="MingLiU" w:eastAsia="MingLiU" w:hAnsi="MingLiU" w:cs="Yu Gothic" w:hint="eastAsia"/>
          <w:kern w:val="0"/>
          <w:sz w:val="20"/>
          <w:szCs w:val="20"/>
        </w:rPr>
        <w:t>產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的屬性</w:t>
      </w:r>
    </w:p>
    <w:p w14:paraId="04C1DB12" w14:textId="46C6A19B" w:rsidR="00B50BA1" w:rsidRPr="00F214D4" w:rsidRDefault="00D1095D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3BBA312F" w14:textId="5848070A" w:rsidR="00D1095D" w:rsidRPr="00F214D4" w:rsidRDefault="00D1095D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hAnsi="Times New Roman" w:cs="Times New Roman"/>
          <w:sz w:val="20"/>
          <w:szCs w:val="20"/>
        </w:rPr>
        <w:t>3.</w:t>
      </w:r>
      <w:r w:rsidRPr="00F214D4">
        <w:rPr>
          <w:rFonts w:ascii="Times New Roman" w:hAnsi="Times New Roman" w:cs="Times New Roman"/>
          <w:sz w:val="20"/>
          <w:szCs w:val="20"/>
        </w:rPr>
        <w:tab/>
        <w:t xml:space="preserve">Cheque account has a higher liquidity than saving deposit </w:t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="00F214D4">
        <w:rPr>
          <w:rFonts w:ascii="Times New Roman" w:hAnsi="Times New Roman" w:cs="Times New Roman"/>
          <w:sz w:val="20"/>
          <w:szCs w:val="20"/>
        </w:rPr>
        <w:tab/>
      </w:r>
      <w:r w:rsid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17004034" w14:textId="2B508409" w:rsidR="00C45195" w:rsidRPr="00F214D4" w:rsidRDefault="00C45195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支票賬</w:t>
      </w:r>
      <w:r w:rsidRPr="00F214D4">
        <w:rPr>
          <w:rFonts w:ascii="MingLiU" w:eastAsia="MingLiU" w:hAnsi="MingLiU" w:cs="Yu Gothic" w:hint="eastAsia"/>
          <w:kern w:val="0"/>
          <w:sz w:val="20"/>
          <w:szCs w:val="20"/>
        </w:rPr>
        <w:t>戶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比儲蓄存款具有更高的流動性</w:t>
      </w:r>
    </w:p>
    <w:p w14:paraId="13104A32" w14:textId="299173C5" w:rsidR="00D1095D" w:rsidRPr="00F214D4" w:rsidRDefault="00D1095D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23A6A6F8" w14:textId="488B78E3" w:rsidR="00D1095D" w:rsidRPr="00F214D4" w:rsidRDefault="00D1095D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hAnsi="Times New Roman" w:cs="Times New Roman"/>
          <w:sz w:val="20"/>
          <w:szCs w:val="20"/>
        </w:rPr>
        <w:t>4.</w:t>
      </w:r>
      <w:r w:rsidRPr="00F214D4">
        <w:rPr>
          <w:rFonts w:ascii="Times New Roman" w:hAnsi="Times New Roman" w:cs="Times New Roman"/>
          <w:sz w:val="20"/>
          <w:szCs w:val="20"/>
        </w:rPr>
        <w:tab/>
        <w:t>Time deposit has a higher liquidity than NCD</w:t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hAnsi="Times New Roman" w:cs="Times New Roman"/>
          <w:sz w:val="20"/>
          <w:szCs w:val="20"/>
        </w:rPr>
        <w:tab/>
      </w:r>
      <w:r w:rsidR="00F214D4">
        <w:rPr>
          <w:rFonts w:ascii="Times New Roman" w:hAnsi="Times New Roman" w:cs="Times New Roman"/>
          <w:sz w:val="20"/>
          <w:szCs w:val="20"/>
        </w:rPr>
        <w:tab/>
      </w:r>
      <w:r w:rsidR="00F214D4">
        <w:rPr>
          <w:rFonts w:ascii="Times New Roman" w:hAnsi="Times New Roman" w:cs="Times New Roman"/>
          <w:sz w:val="20"/>
          <w:szCs w:val="20"/>
        </w:rPr>
        <w:tab/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380F3D3F" w14:textId="4AE624B6" w:rsidR="00C45195" w:rsidRPr="00F214D4" w:rsidRDefault="00C45195" w:rsidP="00D1095D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</w:t>
      </w:r>
      <w:r w:rsidR="0026407C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定期存款比</w:t>
      </w:r>
      <w:r w:rsidRPr="00F214D4">
        <w:rPr>
          <w:rFonts w:ascii="MingLiU" w:eastAsia="MingLiU" w:hAnsi="MingLiU" w:hint="eastAsia"/>
          <w:sz w:val="20"/>
          <w:szCs w:val="20"/>
        </w:rPr>
        <w:t>可轉讓存款證</w:t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具有更高的流動性</w:t>
      </w:r>
    </w:p>
    <w:p w14:paraId="223A5B05" w14:textId="4C131B17" w:rsidR="00D1095D" w:rsidRPr="00F214D4" w:rsidRDefault="00D1095D" w:rsidP="00D1095D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1707BC38" w14:textId="63B0F114" w:rsidR="00DC3005" w:rsidRPr="00F214D4" w:rsidRDefault="00D1095D" w:rsidP="00DC300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5.</w:t>
      </w:r>
      <w:r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C3005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Shares and bond have a higher liquidity than time deposit</w:t>
      </w:r>
      <w:r w:rsidR="00DC3005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C3005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C3005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C3005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C3005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C3005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C3005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C3005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F214D4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DC3005" w:rsidRPr="00F214D4">
        <w:rPr>
          <w:rFonts w:ascii="Times New Roman" w:eastAsia="Times New Roman" w:hAnsi="Times New Roman" w:cs="Times New Roman"/>
          <w:kern w:val="0"/>
          <w:sz w:val="20"/>
          <w:szCs w:val="20"/>
        </w:rPr>
        <w:t>T / F</w:t>
      </w:r>
    </w:p>
    <w:p w14:paraId="276557E9" w14:textId="7A1B32FB" w:rsidR="00C45195" w:rsidRPr="00F214D4" w:rsidRDefault="00C45195" w:rsidP="00DC3005">
      <w:pPr>
        <w:widowControl/>
        <w:spacing w:line="276" w:lineRule="auto"/>
        <w:rPr>
          <w:rFonts w:ascii="MingLiU" w:eastAsia="MingLiU" w:hAnsi="MingLiU" w:cs="Times New Roman"/>
          <w:kern w:val="0"/>
          <w:sz w:val="20"/>
          <w:szCs w:val="20"/>
        </w:rPr>
      </w:pPr>
      <w:r w:rsidRPr="00F214D4">
        <w:rPr>
          <w:rFonts w:ascii="MingLiU" w:eastAsia="MingLiU" w:hAnsi="MingLiU" w:cs="Times New Roman"/>
          <w:kern w:val="0"/>
          <w:sz w:val="20"/>
          <w:szCs w:val="20"/>
        </w:rPr>
        <w:t xml:space="preserve">    </w:t>
      </w:r>
      <w:r w:rsidR="0026407C">
        <w:rPr>
          <w:rFonts w:ascii="MingLiU" w:eastAsia="MingLiU" w:hAnsi="MingLiU" w:cs="Times New Roman"/>
          <w:kern w:val="0"/>
          <w:sz w:val="20"/>
          <w:szCs w:val="20"/>
        </w:rPr>
        <w:tab/>
      </w:r>
      <w:r w:rsidRPr="00F214D4">
        <w:rPr>
          <w:rFonts w:ascii="MingLiU" w:eastAsia="MingLiU" w:hAnsi="MingLiU" w:cs="MS Mincho" w:hint="eastAsia"/>
          <w:kern w:val="0"/>
          <w:sz w:val="20"/>
          <w:szCs w:val="20"/>
        </w:rPr>
        <w:t>股票和債券比定期存款具有更高的流動性</w:t>
      </w:r>
    </w:p>
    <w:p w14:paraId="1ECC622C" w14:textId="77777777" w:rsidR="00DC3005" w:rsidRPr="00F214D4" w:rsidRDefault="00DC3005" w:rsidP="00DC3005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 w:rsidRPr="00F214D4">
        <w:rPr>
          <w:rFonts w:ascii="Cambria Math" w:eastAsia="Times New Roman" w:hAnsi="Cambria Math" w:cs="Cambria Math"/>
          <w:kern w:val="0"/>
          <w:sz w:val="20"/>
          <w:szCs w:val="20"/>
        </w:rPr>
        <w:t>∵</w:t>
      </w:r>
    </w:p>
    <w:p w14:paraId="4D31CDB0" w14:textId="21DF03CF" w:rsidR="00D1095D" w:rsidRPr="00F214D4" w:rsidRDefault="00D1095D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3251ADC5" w14:textId="73AE5A3D" w:rsidR="00D1095D" w:rsidRPr="00F214D4" w:rsidRDefault="00D1095D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02C8C907" w14:textId="6BD4D68D" w:rsidR="00DC3005" w:rsidRPr="00F214D4" w:rsidRDefault="00DC3005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5F37C43A" w14:textId="796FD04A" w:rsidR="00DC3005" w:rsidRPr="00F214D4" w:rsidRDefault="00DC3005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5196A450" w14:textId="1B2A6D9A" w:rsidR="00DC3005" w:rsidRPr="00F214D4" w:rsidRDefault="00DC3005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45BB6CEF" w14:textId="424EEB4F" w:rsidR="00DC3005" w:rsidRPr="00F214D4" w:rsidRDefault="00DC3005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68A61169" w14:textId="45F6CF92" w:rsidR="00DC3005" w:rsidRPr="00F214D4" w:rsidRDefault="00DC3005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885F97E" w14:textId="36C12E5E" w:rsidR="00DC3005" w:rsidRPr="00F214D4" w:rsidRDefault="00DC3005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2C1C8C97" w14:textId="1FABD6F7" w:rsidR="00DC3005" w:rsidRDefault="00DC3005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1E627D4D" w14:textId="436DC176" w:rsidR="008A6D67" w:rsidRDefault="008A6D67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64A39CD3" w14:textId="73C441C9" w:rsidR="008A6D67" w:rsidRDefault="008A6D67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4B1CB4E1" w14:textId="2753F521" w:rsidR="008A6D67" w:rsidRDefault="008A6D67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77DEC645" w14:textId="77777777" w:rsidR="008A6D67" w:rsidRPr="00F214D4" w:rsidRDefault="008A6D67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60637095" w14:textId="61E2ECCD" w:rsidR="00DC3005" w:rsidRPr="00F214D4" w:rsidRDefault="00DC3005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59A36B28" w14:textId="6D52D2F1" w:rsidR="00DC3005" w:rsidRPr="00F214D4" w:rsidRDefault="00DC3005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465242A2" w14:textId="03D494FD" w:rsidR="00B50BA1" w:rsidRPr="00F214D4" w:rsidRDefault="00C64B5B" w:rsidP="00D1095D">
      <w:pPr>
        <w:widowControl/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F214D4">
        <w:rPr>
          <w:rFonts w:ascii="Times New Roman" w:hAnsi="Times New Roman" w:cs="Times New Roman"/>
          <w:sz w:val="20"/>
          <w:szCs w:val="20"/>
        </w:rPr>
        <w:t xml:space="preserve">ANS: </w:t>
      </w:r>
      <w:r w:rsidR="00D1095D" w:rsidRPr="00F214D4">
        <w:rPr>
          <w:rFonts w:ascii="Times New Roman" w:hAnsi="Times New Roman" w:cs="Times New Roman"/>
          <w:sz w:val="20"/>
          <w:szCs w:val="20"/>
        </w:rPr>
        <w:t>TTTF</w:t>
      </w:r>
      <w:r w:rsidR="00DC3005" w:rsidRPr="00F214D4">
        <w:rPr>
          <w:rFonts w:ascii="Times New Roman" w:hAnsi="Times New Roman" w:cs="Times New Roman"/>
          <w:sz w:val="20"/>
          <w:szCs w:val="20"/>
        </w:rPr>
        <w:t xml:space="preserve">F </w:t>
      </w:r>
    </w:p>
    <w:p w14:paraId="01012FD7" w14:textId="6D5D8C51" w:rsidR="00C45195" w:rsidRDefault="00682A8C" w:rsidP="00C45195">
      <w:pPr>
        <w:widowControl/>
        <w:spacing w:line="276" w:lineRule="auto"/>
        <w:rPr>
          <w:rFonts w:ascii="PingFang TC" w:eastAsia="PingFang TC" w:hAnsi="PingFang TC" w:cs="PingFang TC"/>
          <w:b/>
          <w:kern w:val="0"/>
          <w:u w:val="single"/>
          <w:lang w:val="en-HK"/>
        </w:rPr>
      </w:pPr>
      <w:r w:rsidRPr="008A6D67">
        <w:rPr>
          <w:rFonts w:ascii="Times New Roman" w:hAnsi="Times New Roman" w:cs="Times New Roman"/>
          <w:b/>
          <w:u w:val="single"/>
        </w:rPr>
        <w:lastRenderedPageBreak/>
        <w:t>1</w:t>
      </w:r>
      <w:r w:rsidR="00E71572" w:rsidRPr="008A6D67">
        <w:rPr>
          <w:rFonts w:ascii="Times New Roman" w:hAnsi="Times New Roman" w:cs="Times New Roman"/>
          <w:b/>
          <w:u w:val="single"/>
        </w:rPr>
        <w:t>7</w:t>
      </w:r>
      <w:r w:rsidRPr="008A6D67">
        <w:rPr>
          <w:rFonts w:ascii="Times New Roman" w:hAnsi="Times New Roman" w:cs="Times New Roman"/>
          <w:b/>
          <w:u w:val="single"/>
        </w:rPr>
        <w:t>.12 Multiple Choice Question Flow</w:t>
      </w:r>
      <w:r w:rsidR="00C45195" w:rsidRPr="003F67F6">
        <w:rPr>
          <w:rFonts w:asciiTheme="minorEastAsia" w:hAnsiTheme="minorEastAsia" w:cs="PingFang TC" w:hint="eastAsia"/>
          <w:b/>
          <w:kern w:val="0"/>
          <w:u w:val="single"/>
          <w:lang w:val="en-HK"/>
        </w:rPr>
        <w:t>選擇題提示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0"/>
      </w:tblGrid>
      <w:tr w:rsidR="008A6D67" w:rsidRPr="00A40C8F" w14:paraId="3EA003EB" w14:textId="77777777" w:rsidTr="008A6D67">
        <w:trPr>
          <w:trHeight w:val="2501"/>
        </w:trPr>
        <w:tc>
          <w:tcPr>
            <w:tcW w:w="10430" w:type="dxa"/>
          </w:tcPr>
          <w:p w14:paraId="71A8ED28" w14:textId="6E9D2E97" w:rsidR="008A6D67" w:rsidRPr="00A40C8F" w:rsidRDefault="008A6D67" w:rsidP="008A6D67">
            <w:pPr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A40C8F">
              <w:rPr>
                <w:rFonts w:ascii="Copperplate Gothic Bold" w:hAnsi="Copperplate Gothic Bold"/>
                <w:sz w:val="20"/>
                <w:szCs w:val="20"/>
              </w:rPr>
              <w:t>Type 1</w:t>
            </w:r>
          </w:p>
          <w:p w14:paraId="26845AE6" w14:textId="77777777" w:rsidR="008A6D67" w:rsidRPr="00A40C8F" w:rsidRDefault="008A6D67" w:rsidP="00C4519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  <w:tr w:rsidR="008A6D67" w:rsidRPr="00A40C8F" w14:paraId="2940AD69" w14:textId="77777777" w:rsidTr="008A6D67">
        <w:trPr>
          <w:trHeight w:val="2621"/>
        </w:trPr>
        <w:tc>
          <w:tcPr>
            <w:tcW w:w="10430" w:type="dxa"/>
          </w:tcPr>
          <w:p w14:paraId="6233A0B3" w14:textId="77777777" w:rsidR="008A6D67" w:rsidRPr="00A40C8F" w:rsidRDefault="008A6D67" w:rsidP="008A6D67">
            <w:pPr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A40C8F">
              <w:rPr>
                <w:rFonts w:ascii="Copperplate Gothic Bold" w:hAnsi="Copperplate Gothic Bold"/>
                <w:sz w:val="20"/>
                <w:szCs w:val="20"/>
              </w:rPr>
              <w:t>Type 2</w:t>
            </w:r>
          </w:p>
          <w:p w14:paraId="1BC32A76" w14:textId="77777777" w:rsidR="008A6D67" w:rsidRPr="00A40C8F" w:rsidRDefault="008A6D67" w:rsidP="00C4519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  <w:tr w:rsidR="008A6D67" w:rsidRPr="00A40C8F" w14:paraId="67DA9ABC" w14:textId="77777777" w:rsidTr="008A6D67">
        <w:trPr>
          <w:trHeight w:val="2501"/>
        </w:trPr>
        <w:tc>
          <w:tcPr>
            <w:tcW w:w="10430" w:type="dxa"/>
          </w:tcPr>
          <w:p w14:paraId="314965FE" w14:textId="561A91FD" w:rsidR="008A6D67" w:rsidRPr="00A40C8F" w:rsidRDefault="008A6D67" w:rsidP="008A6D67">
            <w:pPr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A40C8F">
              <w:rPr>
                <w:rFonts w:ascii="Copperplate Gothic Bold" w:hAnsi="Copperplate Gothic Bold"/>
                <w:sz w:val="20"/>
                <w:szCs w:val="20"/>
              </w:rPr>
              <w:t>Type 3</w:t>
            </w:r>
          </w:p>
        </w:tc>
      </w:tr>
      <w:tr w:rsidR="008A6D67" w:rsidRPr="00A40C8F" w14:paraId="693FAE30" w14:textId="77777777" w:rsidTr="008A6D67">
        <w:trPr>
          <w:trHeight w:val="2621"/>
        </w:trPr>
        <w:tc>
          <w:tcPr>
            <w:tcW w:w="10430" w:type="dxa"/>
          </w:tcPr>
          <w:p w14:paraId="0ACB9422" w14:textId="74A3D867" w:rsidR="008A6D67" w:rsidRPr="00A40C8F" w:rsidRDefault="008A6D67" w:rsidP="008A6D67">
            <w:pPr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A40C8F">
              <w:rPr>
                <w:rFonts w:ascii="Copperplate Gothic Bold" w:hAnsi="Copperplate Gothic Bold"/>
                <w:sz w:val="20"/>
                <w:szCs w:val="20"/>
              </w:rPr>
              <w:t>Type 4</w:t>
            </w:r>
          </w:p>
          <w:p w14:paraId="486F19DA" w14:textId="77777777" w:rsidR="008A6D67" w:rsidRPr="00A40C8F" w:rsidRDefault="008A6D67" w:rsidP="00C45195">
            <w:pPr>
              <w:widowControl/>
              <w:spacing w:line="276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  <w:tr w:rsidR="008A6D67" w:rsidRPr="00A40C8F" w14:paraId="67316787" w14:textId="77777777" w:rsidTr="008A6D67">
        <w:trPr>
          <w:trHeight w:val="2501"/>
        </w:trPr>
        <w:tc>
          <w:tcPr>
            <w:tcW w:w="10430" w:type="dxa"/>
          </w:tcPr>
          <w:p w14:paraId="4B0A5A27" w14:textId="392491B5" w:rsidR="008A6D67" w:rsidRPr="00A40C8F" w:rsidRDefault="008A6D67" w:rsidP="008A6D67">
            <w:pPr>
              <w:spacing w:line="276" w:lineRule="auto"/>
              <w:rPr>
                <w:rFonts w:ascii="Copperplate Gothic Bold" w:hAnsi="Copperplate Gothic Bold"/>
                <w:sz w:val="20"/>
                <w:szCs w:val="20"/>
              </w:rPr>
            </w:pPr>
            <w:r w:rsidRPr="00A40C8F">
              <w:rPr>
                <w:rFonts w:ascii="Copperplate Gothic Bold" w:hAnsi="Copperplate Gothic Bold"/>
                <w:sz w:val="20"/>
                <w:szCs w:val="20"/>
              </w:rPr>
              <w:t>Type 5</w:t>
            </w:r>
          </w:p>
        </w:tc>
      </w:tr>
    </w:tbl>
    <w:p w14:paraId="56103C09" w14:textId="58A76901" w:rsidR="00876507" w:rsidRPr="00686925" w:rsidRDefault="00D1095D" w:rsidP="009C3A88">
      <w:pPr>
        <w:spacing w:line="276" w:lineRule="auto"/>
        <w:rPr>
          <w:rFonts w:ascii="Times New Roman" w:hAnsi="Times New Roman" w:cs="Times New Roman"/>
          <w:b/>
          <w:u w:val="double"/>
        </w:rPr>
      </w:pPr>
      <w:r w:rsidRPr="00686925">
        <w:rPr>
          <w:rFonts w:ascii="Times New Roman" w:hAnsi="Times New Roman" w:cs="Times New Roman" w:hint="eastAsia"/>
          <w:b/>
          <w:u w:val="single"/>
        </w:rPr>
        <w:lastRenderedPageBreak/>
        <w:t>1</w:t>
      </w:r>
      <w:r w:rsidRPr="00686925">
        <w:rPr>
          <w:rFonts w:ascii="Times New Roman" w:hAnsi="Times New Roman" w:cs="Times New Roman"/>
          <w:b/>
          <w:u w:val="single"/>
        </w:rPr>
        <w:t>7.13</w:t>
      </w:r>
      <w:r w:rsidRPr="00686925">
        <w:rPr>
          <w:rFonts w:ascii="Times New Roman" w:hAnsi="Times New Roman" w:cs="Times New Roman"/>
          <w:b/>
          <w:u w:val="single"/>
        </w:rPr>
        <w:tab/>
        <w:t>Long Question Flow:</w:t>
      </w:r>
    </w:p>
    <w:p w14:paraId="7108432C" w14:textId="08D1AF41" w:rsidR="00C45195" w:rsidRPr="00686925" w:rsidRDefault="001C14E5" w:rsidP="00C45195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686925">
        <w:rPr>
          <w:rFonts w:ascii="Copperplate Gothic Bold" w:hAnsi="Copperplate Gothic Bold"/>
          <w:sz w:val="20"/>
          <w:szCs w:val="20"/>
        </w:rPr>
        <w:t xml:space="preserve">Type 1: </w:t>
      </w:r>
      <w:r w:rsidR="009C3A88" w:rsidRPr="00686925">
        <w:rPr>
          <w:rFonts w:ascii="Copperplate Gothic Bold" w:hAnsi="Copperplate Gothic Bold"/>
          <w:sz w:val="20"/>
          <w:szCs w:val="20"/>
        </w:rPr>
        <w:t>Definition</w:t>
      </w:r>
      <w:r w:rsidRPr="00686925">
        <w:rPr>
          <w:rFonts w:ascii="Copperplate Gothic Bold" w:hAnsi="Copperplate Gothic Bold"/>
          <w:sz w:val="20"/>
          <w:szCs w:val="20"/>
        </w:rPr>
        <w:t xml:space="preserve"> of money </w:t>
      </w:r>
      <w:r w:rsidR="00C45195" w:rsidRPr="00686925">
        <w:rPr>
          <w:rFonts w:ascii="Copperplate Gothic Bold" w:hAnsi="Copperplate Gothic Bold"/>
          <w:b/>
          <w:bCs/>
          <w:sz w:val="20"/>
          <w:szCs w:val="20"/>
          <w:lang w:val="x-none"/>
        </w:rPr>
        <w:t>貨</w:t>
      </w:r>
      <w:r w:rsidR="00C45195" w:rsidRPr="00686925">
        <w:rPr>
          <w:rFonts w:ascii="Copperplate Gothic Bold" w:hAnsi="Copperplate Gothic Bold" w:hint="eastAsia"/>
          <w:b/>
          <w:bCs/>
          <w:sz w:val="20"/>
          <w:szCs w:val="20"/>
          <w:lang w:val="x-none"/>
        </w:rPr>
        <w:t>幣</w:t>
      </w:r>
      <w:r w:rsidR="00C45195" w:rsidRPr="00686925">
        <w:rPr>
          <w:rFonts w:ascii="Copperplate Gothic Bold" w:hAnsi="Copperplate Gothic Bold"/>
          <w:b/>
          <w:bCs/>
          <w:sz w:val="20"/>
          <w:szCs w:val="20"/>
          <w:lang w:val="x-none"/>
        </w:rPr>
        <w:t>的定</w:t>
      </w:r>
      <w:r w:rsidR="00C45195" w:rsidRPr="00686925">
        <w:rPr>
          <w:rFonts w:ascii="Copperplate Gothic Bold" w:hAnsi="Copperplate Gothic Bold" w:hint="eastAsia"/>
          <w:b/>
          <w:bCs/>
          <w:sz w:val="20"/>
          <w:szCs w:val="20"/>
          <w:lang w:val="x-none"/>
        </w:rPr>
        <w:t>義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C45195" w:rsidRPr="00686925" w14:paraId="77F068B2" w14:textId="77777777" w:rsidTr="00686925">
        <w:tc>
          <w:tcPr>
            <w:tcW w:w="5225" w:type="dxa"/>
          </w:tcPr>
          <w:p w14:paraId="240A5178" w14:textId="77777777" w:rsidR="00C45195" w:rsidRPr="00686925" w:rsidRDefault="00C45195" w:rsidP="009C3A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6925">
              <w:rPr>
                <w:rFonts w:ascii="Times New Roman" w:hAnsi="Times New Roman" w:cs="Times New Roman"/>
                <w:sz w:val="20"/>
                <w:szCs w:val="20"/>
              </w:rPr>
              <w:t>Explain whether XXX is a money?</w:t>
            </w:r>
          </w:p>
          <w:p w14:paraId="3AE43FE3" w14:textId="77777777" w:rsidR="00C45195" w:rsidRPr="00686925" w:rsidRDefault="00C45195" w:rsidP="00C4519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6925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Pr="00686925">
              <w:rPr>
                <w:rFonts w:ascii="Times New Roman" w:hAnsi="Times New Roman" w:cs="Times New Roman"/>
                <w:sz w:val="20"/>
                <w:szCs w:val="20"/>
              </w:rPr>
              <w:tab/>
              <w:t>Stance (Yes / No)</w:t>
            </w:r>
          </w:p>
          <w:p w14:paraId="6173B264" w14:textId="77777777" w:rsidR="00C45195" w:rsidRPr="00686925" w:rsidRDefault="00C45195" w:rsidP="00C4519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A26F53" w14:textId="3A468589" w:rsidR="00C45195" w:rsidRPr="00686925" w:rsidRDefault="00C45195" w:rsidP="009C3A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6925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 w:rsidRPr="00686925">
              <w:rPr>
                <w:rFonts w:ascii="Times New Roman" w:hAnsi="Times New Roman" w:cs="Times New Roman"/>
                <w:sz w:val="20"/>
                <w:szCs w:val="20"/>
              </w:rPr>
              <w:tab/>
              <w:t>It is / is not generally accepted by the public as a</w:t>
            </w:r>
            <w:r w:rsidR="0068692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86925">
              <w:rPr>
                <w:rFonts w:ascii="Times New Roman" w:hAnsi="Times New Roman" w:cs="Times New Roman"/>
                <w:sz w:val="20"/>
                <w:szCs w:val="20"/>
              </w:rPr>
              <w:t>medium of exchange</w:t>
            </w:r>
          </w:p>
        </w:tc>
        <w:tc>
          <w:tcPr>
            <w:tcW w:w="5225" w:type="dxa"/>
          </w:tcPr>
          <w:p w14:paraId="7FDAD369" w14:textId="3E215F4B" w:rsidR="00C45195" w:rsidRPr="00A40C8F" w:rsidRDefault="00C45195" w:rsidP="00C45195">
            <w:pPr>
              <w:widowControl/>
              <w:spacing w:line="276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HK"/>
              </w:rPr>
            </w:pPr>
            <w:r w:rsidRPr="00A40C8F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HK"/>
              </w:rPr>
              <w:t>解釋</w:t>
            </w:r>
            <w:r w:rsidRPr="00A40C8F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HK"/>
              </w:rPr>
              <w:t xml:space="preserve"> XXX </w:t>
            </w:r>
            <w:r w:rsidRPr="00A40C8F">
              <w:rPr>
                <w:rFonts w:ascii="Times New Roman" w:hAnsi="Times New Roman" w:cs="Times New Roman"/>
                <w:sz w:val="20"/>
                <w:szCs w:val="20"/>
              </w:rPr>
              <w:t>是否算作</w:t>
            </w:r>
            <w:r w:rsidRPr="00A40C8F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貨</w:t>
            </w:r>
            <w:r w:rsidRPr="00A40C8F">
              <w:rPr>
                <w:rFonts w:ascii="Times New Roman" w:hAnsi="Times New Roman" w:cs="Times New Roman"/>
                <w:sz w:val="20"/>
                <w:szCs w:val="20"/>
              </w:rPr>
              <w:t>幣？</w:t>
            </w:r>
          </w:p>
          <w:p w14:paraId="63C01C87" w14:textId="2C0D1535" w:rsidR="00C45195" w:rsidRPr="00A40C8F" w:rsidRDefault="00C45195" w:rsidP="009C3A88">
            <w:pPr>
              <w:spacing w:line="276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x-none"/>
              </w:rPr>
            </w:pPr>
            <w:r w:rsidRPr="00A40C8F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HK"/>
              </w:rPr>
              <w:t>1.</w:t>
            </w:r>
            <w:r w:rsidR="00A40C8F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A40C8F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x-none"/>
              </w:rPr>
              <w:t>立場（是</w:t>
            </w:r>
            <w:r w:rsidRPr="00A40C8F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x-none"/>
              </w:rPr>
              <w:t>/</w:t>
            </w:r>
            <w:r w:rsidRPr="00A40C8F"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x-none"/>
              </w:rPr>
              <w:t>否）</w:t>
            </w:r>
          </w:p>
          <w:p w14:paraId="0A06CF95" w14:textId="77777777" w:rsidR="00C45195" w:rsidRPr="00A40C8F" w:rsidRDefault="00C45195" w:rsidP="009C3A88">
            <w:pPr>
              <w:spacing w:line="276" w:lineRule="auto"/>
              <w:rPr>
                <w:rFonts w:ascii="Times New Roman" w:eastAsia="MS Mincho" w:hAnsi="Times New Roman" w:cs="Times New Roman"/>
                <w:kern w:val="0"/>
                <w:sz w:val="20"/>
                <w:szCs w:val="20"/>
                <w:lang w:val="x-none"/>
              </w:rPr>
            </w:pPr>
          </w:p>
          <w:p w14:paraId="5E4890C1" w14:textId="77D67B79" w:rsidR="00C45195" w:rsidRPr="00A40C8F" w:rsidRDefault="00C45195" w:rsidP="00C45195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x-none"/>
              </w:rPr>
            </w:pPr>
            <w:r w:rsidRPr="00A40C8F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2.</w:t>
            </w:r>
            <w:r w:rsidR="00686925" w:rsidRPr="00A40C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40C8F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貨幣是</w:t>
            </w:r>
            <w:r w:rsidR="00686925" w:rsidRPr="00A40C8F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 xml:space="preserve"> </w:t>
            </w:r>
            <w:r w:rsidRPr="00A40C8F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/</w:t>
            </w:r>
            <w:r w:rsidR="00686925" w:rsidRPr="00A40C8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40C8F">
              <w:rPr>
                <w:rFonts w:ascii="Times New Roman" w:hAnsi="Times New Roman" w:cs="Times New Roman" w:hint="eastAsia"/>
                <w:sz w:val="20"/>
                <w:szCs w:val="20"/>
                <w:lang w:val="x-none" w:eastAsia="zh-HK"/>
              </w:rPr>
              <w:t>不是</w:t>
            </w:r>
            <w:r w:rsidRPr="00A40C8F">
              <w:rPr>
                <w:rFonts w:ascii="Times New Roman" w:hAnsi="Times New Roman" w:cs="Times New Roman"/>
                <w:sz w:val="20"/>
                <w:szCs w:val="20"/>
                <w:lang w:val="x-none"/>
              </w:rPr>
              <w:t>一種被普遍接受的媒介以促使物品和服務的交易</w:t>
            </w:r>
          </w:p>
          <w:p w14:paraId="4695B292" w14:textId="20ABDDA2" w:rsidR="00C45195" w:rsidRPr="00686925" w:rsidRDefault="00C45195" w:rsidP="009C3A88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5ED04F5" w14:textId="77777777" w:rsidR="00D8783A" w:rsidRPr="00686925" w:rsidRDefault="00D8783A" w:rsidP="009C3A88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71100C69" w14:textId="4CC008BD" w:rsidR="009C3A88" w:rsidRPr="00686925" w:rsidRDefault="009C3A88" w:rsidP="009C3A88">
      <w:pPr>
        <w:spacing w:line="276" w:lineRule="auto"/>
        <w:jc w:val="center"/>
        <w:rPr>
          <w:rFonts w:asciiTheme="majorEastAsia" w:eastAsiaTheme="majorEastAsia" w:hAnsiTheme="majorEastAsia" w:cs="Times New Roman"/>
          <w:b/>
          <w:sz w:val="20"/>
          <w:szCs w:val="20"/>
          <w:lang w:val="x-none"/>
        </w:rPr>
      </w:pPr>
      <w:r w:rsidRPr="00686925">
        <w:rPr>
          <w:rFonts w:ascii="Copperplate Gothic Bold" w:hAnsi="Copperplate Gothic Bold"/>
          <w:sz w:val="20"/>
          <w:szCs w:val="20"/>
        </w:rPr>
        <w:t xml:space="preserve">Type 2: Function of money </w:t>
      </w:r>
      <w:r w:rsidR="00C45195" w:rsidRPr="00686925">
        <w:rPr>
          <w:rFonts w:asciiTheme="majorEastAsia" w:eastAsiaTheme="majorEastAsia" w:hAnsiTheme="majorEastAsia" w:cs="Times New Roman"/>
          <w:b/>
          <w:sz w:val="20"/>
          <w:szCs w:val="20"/>
          <w:lang w:val="x-none"/>
        </w:rPr>
        <w:t>貨</w:t>
      </w:r>
      <w:r w:rsidR="00C45195" w:rsidRPr="00686925">
        <w:rPr>
          <w:rFonts w:asciiTheme="majorEastAsia" w:eastAsiaTheme="majorEastAsia" w:hAnsiTheme="majorEastAsia" w:cs="Times New Roman" w:hint="eastAsia"/>
          <w:b/>
          <w:sz w:val="20"/>
          <w:szCs w:val="20"/>
          <w:lang w:val="x-none"/>
        </w:rPr>
        <w:t>幣</w:t>
      </w:r>
      <w:r w:rsidR="00C45195" w:rsidRPr="00686925">
        <w:rPr>
          <w:rFonts w:asciiTheme="majorEastAsia" w:eastAsiaTheme="majorEastAsia" w:hAnsiTheme="majorEastAsia" w:cs="Times New Roman"/>
          <w:b/>
          <w:sz w:val="20"/>
          <w:szCs w:val="20"/>
          <w:lang w:val="x-none"/>
        </w:rPr>
        <w:t>的功能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9"/>
        <w:gridCol w:w="5211"/>
      </w:tblGrid>
      <w:tr w:rsidR="00C45195" w:rsidRPr="00B678DB" w14:paraId="2C359D48" w14:textId="77777777" w:rsidTr="00686925">
        <w:tc>
          <w:tcPr>
            <w:tcW w:w="5228" w:type="dxa"/>
          </w:tcPr>
          <w:p w14:paraId="74EF25FB" w14:textId="0B531970" w:rsidR="00C45195" w:rsidRPr="00B678DB" w:rsidRDefault="00C45195" w:rsidP="00B678D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>Explain how the function of money will be weakened in times of crisis.</w:t>
            </w:r>
          </w:p>
          <w:p w14:paraId="1590F3A4" w14:textId="77777777" w:rsidR="00C45195" w:rsidRPr="00B678DB" w:rsidRDefault="00C45195" w:rsidP="00B678DB">
            <w:pPr>
              <w:spacing w:line="276" w:lineRule="auto"/>
              <w:ind w:left="480" w:hanging="480"/>
              <w:rPr>
                <w:rFonts w:ascii="Times New Roman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Which functions? </w:t>
            </w:r>
          </w:p>
          <w:p w14:paraId="74DF8BCE" w14:textId="77777777" w:rsidR="00C45195" w:rsidRPr="00B678DB" w:rsidRDefault="00C45195" w:rsidP="00B678DB">
            <w:pPr>
              <w:spacing w:line="276" w:lineRule="auto"/>
              <w:ind w:left="480"/>
              <w:rPr>
                <w:rFonts w:ascii="Times New Roman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>(Medium of exchange / Unit of account / Store of value / Standard of deferred payment)</w:t>
            </w:r>
          </w:p>
          <w:p w14:paraId="3F0344A3" w14:textId="77777777" w:rsidR="00C45195" w:rsidRPr="00B678DB" w:rsidRDefault="00C45195" w:rsidP="00B678D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6D0325" w14:textId="77777777" w:rsidR="00C45195" w:rsidRPr="00B678DB" w:rsidRDefault="00C45195" w:rsidP="00B678D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ab/>
              <w:t>Key words</w:t>
            </w:r>
          </w:p>
          <w:p w14:paraId="08DC7049" w14:textId="77777777" w:rsidR="00686925" w:rsidRPr="00B678DB" w:rsidRDefault="00C45195" w:rsidP="00B678DB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 xml:space="preserve">Medium of exchange </w:t>
            </w: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201E8BCB" w14:textId="1385A375" w:rsidR="00C45195" w:rsidRDefault="00C45195" w:rsidP="00B678DB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>facilitate buying and selling of goods / services (both buyer &amp; seller)</w:t>
            </w:r>
          </w:p>
          <w:p w14:paraId="1C41C0A1" w14:textId="77777777" w:rsidR="00B678DB" w:rsidRPr="00B678DB" w:rsidRDefault="00B678DB" w:rsidP="00B678DB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E58B8E" w14:textId="77777777" w:rsidR="00686925" w:rsidRPr="00B678DB" w:rsidRDefault="00C45195" w:rsidP="00B678DB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 xml:space="preserve">Unit of account </w:t>
            </w: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4EE5AD0F" w14:textId="3DCCBFC4" w:rsidR="00C45195" w:rsidRDefault="00C45195" w:rsidP="00B678DB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>price / value of the goods / services expressed in terms of XXX</w:t>
            </w:r>
          </w:p>
          <w:p w14:paraId="6B9A2180" w14:textId="77777777" w:rsidR="00B678DB" w:rsidRPr="00B678DB" w:rsidRDefault="00B678DB" w:rsidP="00B678DB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64C2E47" w14:textId="77777777" w:rsidR="00686925" w:rsidRPr="00B678DB" w:rsidRDefault="00C45195" w:rsidP="00B678DB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 xml:space="preserve">Store of value </w:t>
            </w: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5C2CE8C5" w14:textId="03AE71B0" w:rsidR="00C45195" w:rsidRDefault="00C45195" w:rsidP="00B678DB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>purchasing power is preserved in terms of XXX</w:t>
            </w:r>
          </w:p>
          <w:p w14:paraId="29BAAAFC" w14:textId="77777777" w:rsidR="00B678DB" w:rsidRPr="00B678DB" w:rsidRDefault="00B678DB" w:rsidP="00B678DB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0241AD" w14:textId="022697B2" w:rsidR="00B678DB" w:rsidRPr="00B678DB" w:rsidRDefault="00C45195" w:rsidP="00B678DB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>Standard of deferred payment</w:t>
            </w: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41EAC2FB" w14:textId="41834968" w:rsidR="00C45195" w:rsidRPr="00B678DB" w:rsidRDefault="00C45195" w:rsidP="00B678DB">
            <w:pPr>
              <w:pStyle w:val="ListParagraph"/>
              <w:spacing w:line="276" w:lineRule="auto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>future payment expressed in terms of XXX</w:t>
            </w:r>
          </w:p>
          <w:p w14:paraId="7E4A0017" w14:textId="77777777" w:rsidR="00C45195" w:rsidRPr="00B678DB" w:rsidRDefault="00C45195" w:rsidP="00B678D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222" w:type="dxa"/>
          </w:tcPr>
          <w:p w14:paraId="32AADF6C" w14:textId="77777777" w:rsidR="00C45195" w:rsidRPr="00B678DB" w:rsidRDefault="00622151" w:rsidP="00B678D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>解釋在危機時期貨幣的功能將如何被削弱。</w:t>
            </w:r>
          </w:p>
          <w:p w14:paraId="0FC4745C" w14:textId="77777777" w:rsidR="00622151" w:rsidRPr="00B678DB" w:rsidRDefault="00622151" w:rsidP="00B678D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9ABD09" w14:textId="1B001C96" w:rsidR="00622151" w:rsidRPr="00B678DB" w:rsidRDefault="00622151" w:rsidP="00B678DB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 xml:space="preserve">1.   </w:t>
            </w: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>哪些功能？</w:t>
            </w:r>
          </w:p>
          <w:p w14:paraId="5B2453DE" w14:textId="70BE0021" w:rsidR="00622151" w:rsidRPr="00B678DB" w:rsidRDefault="00622151" w:rsidP="00B678DB">
            <w:pPr>
              <w:spacing w:line="276" w:lineRule="auto"/>
              <w:ind w:left="480"/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</w:pPr>
            <w:r w:rsidRPr="00B678DB">
              <w:rPr>
                <w:rFonts w:ascii="Times New Roman" w:hAnsi="Times New Roman" w:cs="Times New Roman"/>
                <w:sz w:val="20"/>
                <w:szCs w:val="20"/>
              </w:rPr>
              <w:t>（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>交易媒介</w:t>
            </w:r>
            <w:r w:rsidR="00826B45"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 xml:space="preserve"> 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>/</w:t>
            </w:r>
            <w:r w:rsidR="00826B45"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 xml:space="preserve"> </w:t>
            </w:r>
            <w:r w:rsidR="00B678DB"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 w:eastAsia="zh-HK"/>
              </w:rPr>
              <w:t>記帳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>單位</w:t>
            </w:r>
            <w:r w:rsidR="00826B45"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 xml:space="preserve"> 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>/</w:t>
            </w:r>
            <w:r w:rsidR="00826B45"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 xml:space="preserve"> 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>價值儲藏</w:t>
            </w:r>
            <w:r w:rsidR="00826B45"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 xml:space="preserve"> 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>/</w:t>
            </w:r>
            <w:r w:rsidR="00826B45"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 xml:space="preserve"> 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>延遲支付的標準）</w:t>
            </w:r>
          </w:p>
          <w:p w14:paraId="73688850" w14:textId="77777777" w:rsidR="00686925" w:rsidRPr="00B678DB" w:rsidRDefault="00686925" w:rsidP="00B678DB">
            <w:pPr>
              <w:spacing w:line="276" w:lineRule="auto"/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</w:pPr>
          </w:p>
          <w:p w14:paraId="7B6C57C3" w14:textId="7E2C4B7C" w:rsidR="00622151" w:rsidRPr="00B678DB" w:rsidRDefault="00622151" w:rsidP="00B678DB">
            <w:pPr>
              <w:spacing w:line="276" w:lineRule="auto"/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</w:pP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 xml:space="preserve">2.  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>關鍵詞</w:t>
            </w:r>
          </w:p>
          <w:p w14:paraId="41E8B997" w14:textId="115E2137" w:rsidR="00622151" w:rsidRPr="00B678DB" w:rsidRDefault="00622151" w:rsidP="00B678DB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eastAsia="MingLiU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>交易媒介</w:t>
            </w:r>
          </w:p>
          <w:p w14:paraId="39D90D82" w14:textId="7527599C" w:rsidR="00622151" w:rsidRPr="00B678DB" w:rsidRDefault="00622151" w:rsidP="00B678DB">
            <w:pPr>
              <w:spacing w:line="276" w:lineRule="auto"/>
              <w:rPr>
                <w:rFonts w:ascii="Times New Roman" w:eastAsia="MingLiU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eastAsia="MingLiU" w:hAnsi="Times New Roman" w:cs="Times New Roman"/>
                <w:sz w:val="20"/>
                <w:szCs w:val="20"/>
              </w:rPr>
              <w:t xml:space="preserve">    </w:t>
            </w:r>
            <w:r w:rsidRPr="00B678DB">
              <w:rPr>
                <w:rFonts w:ascii="Times New Roman" w:eastAsia="MingLiU" w:hAnsi="Times New Roman" w:cs="Times New Roman"/>
                <w:sz w:val="20"/>
                <w:szCs w:val="20"/>
              </w:rPr>
              <w:t>促進商品</w:t>
            </w:r>
            <w:r w:rsidR="001D22FB" w:rsidRPr="00B678DB">
              <w:rPr>
                <w:rFonts w:ascii="Times New Roman" w:eastAsia="MingLiU" w:hAnsi="Times New Roman" w:cs="Times New Roman"/>
                <w:sz w:val="20"/>
                <w:szCs w:val="20"/>
              </w:rPr>
              <w:t xml:space="preserve"> </w:t>
            </w:r>
            <w:r w:rsidRPr="00B678DB">
              <w:rPr>
                <w:rFonts w:ascii="Times New Roman" w:eastAsia="MingLiU" w:hAnsi="Times New Roman" w:cs="Times New Roman"/>
                <w:sz w:val="20"/>
                <w:szCs w:val="20"/>
              </w:rPr>
              <w:t>/</w:t>
            </w:r>
            <w:r w:rsidR="001D22FB" w:rsidRPr="00B678DB">
              <w:rPr>
                <w:rFonts w:ascii="Times New Roman" w:eastAsia="MingLiU" w:hAnsi="Times New Roman" w:cs="Times New Roman"/>
                <w:sz w:val="20"/>
                <w:szCs w:val="20"/>
              </w:rPr>
              <w:t xml:space="preserve"> </w:t>
            </w:r>
            <w:r w:rsidRPr="00B678DB">
              <w:rPr>
                <w:rFonts w:ascii="Times New Roman" w:eastAsia="MingLiU" w:hAnsi="Times New Roman" w:cs="Times New Roman"/>
                <w:sz w:val="20"/>
                <w:szCs w:val="20"/>
              </w:rPr>
              <w:t>服務的買賣（買方和賣方）</w:t>
            </w:r>
          </w:p>
          <w:p w14:paraId="3EE9A973" w14:textId="77777777" w:rsidR="00686925" w:rsidRDefault="00686925" w:rsidP="00B678DB">
            <w:pPr>
              <w:spacing w:line="276" w:lineRule="auto"/>
              <w:rPr>
                <w:rFonts w:ascii="Times New Roman" w:eastAsia="MingLiU" w:hAnsi="Times New Roman" w:cs="Times New Roman"/>
                <w:sz w:val="20"/>
                <w:szCs w:val="20"/>
              </w:rPr>
            </w:pPr>
          </w:p>
          <w:p w14:paraId="6523D592" w14:textId="77777777" w:rsidR="00B678DB" w:rsidRPr="00B678DB" w:rsidRDefault="00B678DB" w:rsidP="00B678DB">
            <w:pPr>
              <w:spacing w:line="276" w:lineRule="auto"/>
              <w:rPr>
                <w:rFonts w:ascii="Times New Roman" w:eastAsia="MingLiU" w:hAnsi="Times New Roman" w:cs="Times New Roman"/>
                <w:sz w:val="20"/>
                <w:szCs w:val="20"/>
              </w:rPr>
            </w:pPr>
          </w:p>
          <w:p w14:paraId="7FBC23CD" w14:textId="5C4A484E" w:rsidR="00622151" w:rsidRPr="00B678DB" w:rsidRDefault="001D22FB" w:rsidP="00B678DB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eastAsia="MingLiU" w:hAnsi="Times New Roman" w:cs="Times New Roman"/>
                <w:sz w:val="20"/>
                <w:szCs w:val="20"/>
              </w:rPr>
            </w:pP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 w:eastAsia="zh-HK"/>
              </w:rPr>
              <w:t>記帳</w:t>
            </w:r>
            <w:r w:rsidR="00622151"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>單位</w:t>
            </w:r>
          </w:p>
          <w:p w14:paraId="4B471ED6" w14:textId="1CAF3D20" w:rsidR="00622151" w:rsidRPr="00B678DB" w:rsidRDefault="00622151" w:rsidP="00B678DB">
            <w:pPr>
              <w:spacing w:line="276" w:lineRule="auto"/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</w:pP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 xml:space="preserve">    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>以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 xml:space="preserve"> XXX 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>表示的商品</w:t>
            </w:r>
            <w:r w:rsidR="001D22FB"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 xml:space="preserve"> 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>/</w:t>
            </w:r>
            <w:r w:rsidR="001D22FB"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 xml:space="preserve"> 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>服務的價格</w:t>
            </w:r>
            <w:r w:rsidR="00686925"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 xml:space="preserve"> 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>/</w:t>
            </w:r>
            <w:r w:rsidR="00686925"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 xml:space="preserve"> 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>價值</w:t>
            </w:r>
          </w:p>
          <w:p w14:paraId="674600BE" w14:textId="77777777" w:rsidR="00686925" w:rsidRDefault="00686925" w:rsidP="00B678DB">
            <w:pPr>
              <w:spacing w:line="276" w:lineRule="auto"/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</w:pPr>
          </w:p>
          <w:p w14:paraId="3AA2007D" w14:textId="77777777" w:rsidR="00D604E9" w:rsidRPr="00B678DB" w:rsidRDefault="00D604E9" w:rsidP="00B678DB">
            <w:pPr>
              <w:spacing w:line="276" w:lineRule="auto"/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</w:pPr>
          </w:p>
          <w:p w14:paraId="58E9E747" w14:textId="77777777" w:rsidR="00622151" w:rsidRPr="00B678DB" w:rsidRDefault="00622151" w:rsidP="00B678DB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</w:pP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>價值儲藏</w:t>
            </w:r>
          </w:p>
          <w:p w14:paraId="644F396C" w14:textId="039773C3" w:rsidR="00622151" w:rsidRPr="00B678DB" w:rsidRDefault="00622151" w:rsidP="00B678DB">
            <w:pPr>
              <w:spacing w:line="276" w:lineRule="auto"/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</w:pP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 xml:space="preserve">    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>購買力保留為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 xml:space="preserve"> XXX</w:t>
            </w:r>
          </w:p>
          <w:p w14:paraId="6440A12E" w14:textId="77777777" w:rsidR="00686925" w:rsidRPr="00B678DB" w:rsidRDefault="00686925" w:rsidP="00B678DB">
            <w:pPr>
              <w:spacing w:line="276" w:lineRule="auto"/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</w:pPr>
          </w:p>
          <w:p w14:paraId="2727CEA2" w14:textId="77777777" w:rsidR="00622151" w:rsidRPr="00B678DB" w:rsidRDefault="00622151" w:rsidP="00B678DB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</w:pP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  <w:lang w:val="x-none"/>
              </w:rPr>
              <w:t>延遲支付的標準</w:t>
            </w:r>
          </w:p>
          <w:p w14:paraId="77F279BF" w14:textId="5412CF93" w:rsidR="00622151" w:rsidRPr="00B678DB" w:rsidRDefault="00622151" w:rsidP="00B678DB">
            <w:pPr>
              <w:spacing w:line="276" w:lineRule="auto"/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</w:pP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 xml:space="preserve">    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>以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 xml:space="preserve"> XXX</w:t>
            </w:r>
            <w:r w:rsidRPr="00B678DB">
              <w:rPr>
                <w:rFonts w:ascii="Times New Roman" w:eastAsia="MingLiU" w:hAnsi="Times New Roman" w:cs="Times New Roman"/>
                <w:bCs/>
                <w:sz w:val="20"/>
                <w:szCs w:val="20"/>
              </w:rPr>
              <w:t>表示的未來付款</w:t>
            </w:r>
          </w:p>
        </w:tc>
      </w:tr>
    </w:tbl>
    <w:p w14:paraId="716E35FD" w14:textId="77777777" w:rsidR="00686925" w:rsidRPr="00686925" w:rsidRDefault="00686925" w:rsidP="00622151">
      <w:pPr>
        <w:spacing w:line="276" w:lineRule="auto"/>
        <w:rPr>
          <w:rFonts w:ascii="Copperplate Gothic Bold" w:hAnsi="Copperplate Gothic Bold"/>
          <w:sz w:val="20"/>
          <w:szCs w:val="20"/>
        </w:rPr>
      </w:pPr>
    </w:p>
    <w:p w14:paraId="2ED43234" w14:textId="61AB69FC" w:rsidR="000E221D" w:rsidRPr="00686925" w:rsidRDefault="000E221D" w:rsidP="000E221D">
      <w:pPr>
        <w:spacing w:line="276" w:lineRule="auto"/>
        <w:jc w:val="center"/>
        <w:rPr>
          <w:rFonts w:asciiTheme="majorEastAsia" w:eastAsiaTheme="majorEastAsia" w:hAnsiTheme="majorEastAsia" w:cs="Times New Roman"/>
          <w:b/>
          <w:sz w:val="20"/>
          <w:szCs w:val="20"/>
          <w:lang w:val="x-none"/>
        </w:rPr>
      </w:pPr>
      <w:r w:rsidRPr="00686925">
        <w:rPr>
          <w:rFonts w:ascii="Copperplate Gothic Bold" w:hAnsi="Copperplate Gothic Bold"/>
          <w:sz w:val="20"/>
          <w:szCs w:val="20"/>
        </w:rPr>
        <w:lastRenderedPageBreak/>
        <w:t xml:space="preserve">Type </w:t>
      </w:r>
      <w:r w:rsidR="00D8783A" w:rsidRPr="00686925">
        <w:rPr>
          <w:rFonts w:ascii="Copperplate Gothic Bold" w:hAnsi="Copperplate Gothic Bold"/>
          <w:sz w:val="20"/>
          <w:szCs w:val="20"/>
        </w:rPr>
        <w:t>3</w:t>
      </w:r>
      <w:r w:rsidRPr="00686925">
        <w:rPr>
          <w:rFonts w:ascii="Copperplate Gothic Bold" w:hAnsi="Copperplate Gothic Bold"/>
          <w:sz w:val="20"/>
          <w:szCs w:val="20"/>
        </w:rPr>
        <w:t xml:space="preserve">: Property of money </w:t>
      </w:r>
      <w:r w:rsidR="00622151" w:rsidRPr="00686925">
        <w:rPr>
          <w:rFonts w:asciiTheme="majorEastAsia" w:eastAsiaTheme="majorEastAsia" w:hAnsiTheme="majorEastAsia" w:cs="Times New Roman"/>
          <w:b/>
          <w:sz w:val="20"/>
          <w:szCs w:val="20"/>
          <w:lang w:val="x-none"/>
        </w:rPr>
        <w:t>貨幣的特</w:t>
      </w:r>
      <w:r w:rsidR="00622151" w:rsidRPr="00686925">
        <w:rPr>
          <w:rFonts w:asciiTheme="majorEastAsia" w:eastAsiaTheme="majorEastAsia" w:hAnsiTheme="majorEastAsia" w:cs="Times New Roman" w:hint="eastAsia"/>
          <w:b/>
          <w:sz w:val="20"/>
          <w:szCs w:val="20"/>
          <w:lang w:val="x-none"/>
        </w:rPr>
        <w:t>徵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622151" w:rsidRPr="00686925" w14:paraId="3DC1D8E5" w14:textId="77777777" w:rsidTr="00686925">
        <w:tc>
          <w:tcPr>
            <w:tcW w:w="5225" w:type="dxa"/>
          </w:tcPr>
          <w:p w14:paraId="3F6A7CC4" w14:textId="77777777" w:rsidR="00622151" w:rsidRPr="00686925" w:rsidRDefault="00622151" w:rsidP="0062215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6925">
              <w:rPr>
                <w:rFonts w:ascii="Times New Roman" w:hAnsi="Times New Roman" w:cs="Times New Roman"/>
                <w:sz w:val="20"/>
                <w:szCs w:val="20"/>
              </w:rPr>
              <w:t xml:space="preserve">Explain why 9999 gold is more preferred to paper when used as money. </w:t>
            </w:r>
          </w:p>
          <w:p w14:paraId="73413215" w14:textId="77777777" w:rsidR="00622151" w:rsidRPr="00686925" w:rsidRDefault="00622151" w:rsidP="00622151">
            <w:pPr>
              <w:spacing w:line="276" w:lineRule="auto"/>
              <w:ind w:left="480" w:hanging="480"/>
              <w:rPr>
                <w:rFonts w:ascii="Times New Roman" w:hAnsi="Times New Roman" w:cs="Times New Roman"/>
                <w:sz w:val="20"/>
                <w:szCs w:val="20"/>
              </w:rPr>
            </w:pPr>
            <w:r w:rsidRPr="00686925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Pr="00686925">
              <w:rPr>
                <w:rFonts w:ascii="Times New Roman" w:hAnsi="Times New Roman" w:cs="Times New Roman"/>
                <w:sz w:val="20"/>
                <w:szCs w:val="20"/>
              </w:rPr>
              <w:tab/>
              <w:t>Which property? With comparison (more durable, more generally accepted, more homogeneous, more divisible??)</w:t>
            </w:r>
          </w:p>
          <w:p w14:paraId="4CA2DA3C" w14:textId="77777777" w:rsidR="00622151" w:rsidRPr="00686925" w:rsidRDefault="00622151" w:rsidP="000E221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225" w:type="dxa"/>
          </w:tcPr>
          <w:p w14:paraId="29FC6E50" w14:textId="2C1A16E2" w:rsidR="00622151" w:rsidRDefault="00435FD0" w:rsidP="00435FD0">
            <w:pPr>
              <w:spacing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86925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解釋為什麼</w:t>
            </w:r>
            <w:r w:rsidRPr="00686925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 xml:space="preserve"> 9999 </w:t>
            </w:r>
            <w:r w:rsidRPr="00686925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黃金在用作貨幣時比紙幣更受歡迎。</w:t>
            </w:r>
          </w:p>
          <w:p w14:paraId="7FECAC32" w14:textId="77777777" w:rsidR="00686925" w:rsidRPr="00686925" w:rsidRDefault="00686925" w:rsidP="00435FD0">
            <w:pPr>
              <w:spacing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E9B1002" w14:textId="0A598751" w:rsidR="00435FD0" w:rsidRPr="00686925" w:rsidRDefault="00435FD0" w:rsidP="00435FD0">
            <w:pPr>
              <w:spacing w:line="276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86925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 xml:space="preserve">1. </w:t>
            </w:r>
            <w:r w:rsidRPr="0068692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686925">
              <w:rPr>
                <w:rFonts w:ascii="MingLiU" w:eastAsia="MingLiU" w:hAnsi="MingLiU" w:cs="Times New Roman" w:hint="eastAsia"/>
                <w:sz w:val="20"/>
                <w:szCs w:val="20"/>
              </w:rPr>
              <w:t>哪些</w:t>
            </w:r>
            <w:r w:rsidRPr="00686925">
              <w:rPr>
                <w:rFonts w:ascii="MingLiU" w:eastAsia="MingLiU" w:hAnsi="MingLiU"/>
                <w:sz w:val="20"/>
                <w:szCs w:val="20"/>
              </w:rPr>
              <w:t>特</w:t>
            </w:r>
            <w:r w:rsidRPr="00686925">
              <w:rPr>
                <w:rFonts w:ascii="MingLiU" w:eastAsia="MingLiU" w:hAnsi="MingLiU" w:hint="eastAsia"/>
                <w:sz w:val="20"/>
                <w:szCs w:val="20"/>
              </w:rPr>
              <w:t>徵? 比較（更耐用、更普遍接受、更同質、更可分割？？）</w:t>
            </w:r>
          </w:p>
        </w:tc>
      </w:tr>
    </w:tbl>
    <w:p w14:paraId="1CF534B5" w14:textId="5A6EF526" w:rsidR="00D8783A" w:rsidRPr="00686925" w:rsidRDefault="00D8783A" w:rsidP="009C3A88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4E5C2AD7" w14:textId="09D6E669" w:rsidR="00D8783A" w:rsidRPr="00686925" w:rsidRDefault="00D8783A" w:rsidP="00D8783A">
      <w:pPr>
        <w:spacing w:line="276" w:lineRule="auto"/>
        <w:jc w:val="center"/>
        <w:rPr>
          <w:rFonts w:asciiTheme="majorEastAsia" w:eastAsiaTheme="majorEastAsia" w:hAnsiTheme="majorEastAsia" w:cs="Times New Roman"/>
          <w:b/>
          <w:sz w:val="20"/>
          <w:szCs w:val="20"/>
          <w:lang w:val="x-none"/>
        </w:rPr>
      </w:pPr>
      <w:r w:rsidRPr="00686925">
        <w:rPr>
          <w:rFonts w:ascii="Copperplate Gothic Bold" w:hAnsi="Copperplate Gothic Bold"/>
          <w:sz w:val="20"/>
          <w:szCs w:val="20"/>
        </w:rPr>
        <w:t xml:space="preserve">Type 4: Functions of central Bank / HKMA </w:t>
      </w:r>
      <w:r w:rsidR="00622151" w:rsidRPr="00686925">
        <w:rPr>
          <w:rFonts w:asciiTheme="majorEastAsia" w:eastAsiaTheme="majorEastAsia" w:hAnsiTheme="majorEastAsia" w:cs="Times New Roman"/>
          <w:b/>
          <w:sz w:val="20"/>
          <w:szCs w:val="20"/>
          <w:lang w:val="x-none"/>
        </w:rPr>
        <w:t>中</w:t>
      </w:r>
      <w:r w:rsidR="00622151" w:rsidRPr="00686925">
        <w:rPr>
          <w:rFonts w:asciiTheme="majorEastAsia" w:eastAsiaTheme="majorEastAsia" w:hAnsiTheme="majorEastAsia" w:cs="Times New Roman" w:hint="eastAsia"/>
          <w:b/>
          <w:sz w:val="20"/>
          <w:szCs w:val="20"/>
          <w:lang w:val="x-none"/>
        </w:rPr>
        <w:t>央</w:t>
      </w:r>
      <w:r w:rsidR="00622151" w:rsidRPr="00686925">
        <w:rPr>
          <w:rFonts w:asciiTheme="majorEastAsia" w:eastAsiaTheme="majorEastAsia" w:hAnsiTheme="majorEastAsia" w:cs="Times New Roman"/>
          <w:b/>
          <w:sz w:val="20"/>
          <w:szCs w:val="20"/>
          <w:lang w:val="x-none"/>
        </w:rPr>
        <w:t>銀行</w:t>
      </w:r>
      <w:r w:rsidR="00622151" w:rsidRPr="00686925">
        <w:rPr>
          <w:rFonts w:asciiTheme="majorEastAsia" w:eastAsiaTheme="majorEastAsia" w:hAnsiTheme="majorEastAsia" w:cs="Times New Roman" w:hint="eastAsia"/>
          <w:b/>
          <w:sz w:val="20"/>
          <w:szCs w:val="20"/>
          <w:lang w:val="x-none"/>
        </w:rPr>
        <w:t>/</w:t>
      </w:r>
      <w:r w:rsidR="00622151" w:rsidRPr="00686925">
        <w:rPr>
          <w:rFonts w:asciiTheme="majorEastAsia" w:eastAsiaTheme="majorEastAsia" w:hAnsiTheme="majorEastAsia" w:cs="Times New Roman"/>
          <w:b/>
          <w:sz w:val="20"/>
          <w:szCs w:val="20"/>
          <w:lang w:val="x-none"/>
        </w:rPr>
        <w:t>金管</w:t>
      </w:r>
      <w:r w:rsidR="00622151" w:rsidRPr="00686925">
        <w:rPr>
          <w:rFonts w:asciiTheme="majorEastAsia" w:eastAsiaTheme="majorEastAsia" w:hAnsiTheme="majorEastAsia" w:cs="Times New Roman" w:hint="eastAsia"/>
          <w:b/>
          <w:sz w:val="20"/>
          <w:szCs w:val="20"/>
          <w:lang w:val="x-none"/>
        </w:rPr>
        <w:t>局</w:t>
      </w:r>
      <w:r w:rsidR="00622151" w:rsidRPr="00686925">
        <w:rPr>
          <w:rFonts w:asciiTheme="majorEastAsia" w:eastAsiaTheme="majorEastAsia" w:hAnsiTheme="majorEastAsia" w:cs="Times New Roman"/>
          <w:b/>
          <w:sz w:val="20"/>
          <w:szCs w:val="20"/>
          <w:lang w:val="x-none"/>
        </w:rPr>
        <w:t>的功能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622151" w:rsidRPr="00686925" w14:paraId="659B97A5" w14:textId="77777777" w:rsidTr="00686925">
        <w:tc>
          <w:tcPr>
            <w:tcW w:w="5225" w:type="dxa"/>
          </w:tcPr>
          <w:p w14:paraId="2101B8B7" w14:textId="6577237E" w:rsidR="00622151" w:rsidRPr="00686925" w:rsidRDefault="00622151" w:rsidP="0062215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6925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Pr="00686925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Bear in mind and </w:t>
            </w:r>
            <w:proofErr w:type="gramStart"/>
            <w:r w:rsidRPr="00686925">
              <w:rPr>
                <w:rFonts w:ascii="Times New Roman" w:hAnsi="Times New Roman" w:cs="Times New Roman"/>
                <w:sz w:val="20"/>
                <w:szCs w:val="20"/>
              </w:rPr>
              <w:t>Recite</w:t>
            </w:r>
            <w:proofErr w:type="gramEnd"/>
            <w:r w:rsidRPr="0068692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5225" w:type="dxa"/>
          </w:tcPr>
          <w:p w14:paraId="5A17FEEC" w14:textId="32AA5983" w:rsidR="00622151" w:rsidRPr="00686925" w:rsidRDefault="00435FD0" w:rsidP="00435FD0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6925">
              <w:rPr>
                <w:rFonts w:ascii="Times New Roman" w:hAnsi="Times New Roman" w:cs="Times New Roman"/>
                <w:sz w:val="20"/>
                <w:szCs w:val="20"/>
              </w:rPr>
              <w:t xml:space="preserve">1. </w:t>
            </w:r>
            <w:r w:rsidRPr="00686925">
              <w:rPr>
                <w:rFonts w:ascii="Times New Roman" w:hAnsi="Times New Roman" w:cs="Times New Roman" w:hint="eastAsia"/>
                <w:sz w:val="20"/>
                <w:szCs w:val="20"/>
              </w:rPr>
              <w:t>牢記並背誦</w:t>
            </w:r>
          </w:p>
        </w:tc>
      </w:tr>
    </w:tbl>
    <w:p w14:paraId="3AF8A8D6" w14:textId="7071E292" w:rsidR="00AF15A1" w:rsidRPr="00686925" w:rsidRDefault="00AF15A1" w:rsidP="009C3A88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3A866EA3" w14:textId="5BB81CA9" w:rsidR="00D8783A" w:rsidRPr="00686925" w:rsidRDefault="00D8783A" w:rsidP="00D8783A">
      <w:pPr>
        <w:spacing w:line="276" w:lineRule="auto"/>
        <w:jc w:val="center"/>
        <w:rPr>
          <w:rFonts w:ascii="Copperplate Gothic Bold" w:hAnsi="Copperplate Gothic Bold"/>
          <w:b/>
          <w:bCs/>
          <w:sz w:val="20"/>
          <w:szCs w:val="20"/>
          <w:lang w:val="x-none"/>
        </w:rPr>
      </w:pPr>
      <w:r w:rsidRPr="00686925">
        <w:rPr>
          <w:rFonts w:ascii="Copperplate Gothic Bold" w:hAnsi="Copperplate Gothic Bold"/>
          <w:sz w:val="20"/>
          <w:szCs w:val="20"/>
        </w:rPr>
        <w:t xml:space="preserve">Type 5: Liquidity </w:t>
      </w:r>
      <w:r w:rsidR="00622151" w:rsidRPr="00686925">
        <w:rPr>
          <w:rFonts w:ascii="Copperplate Gothic Bold" w:hAnsi="Copperplate Gothic Bold"/>
          <w:b/>
          <w:bCs/>
          <w:sz w:val="20"/>
          <w:szCs w:val="20"/>
          <w:lang w:val="x-none"/>
        </w:rPr>
        <w:t>流動性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622151" w:rsidRPr="00686925" w14:paraId="504DED69" w14:textId="77777777" w:rsidTr="00686925">
        <w:tc>
          <w:tcPr>
            <w:tcW w:w="5225" w:type="dxa"/>
          </w:tcPr>
          <w:p w14:paraId="1A894BC6" w14:textId="77777777" w:rsidR="00622151" w:rsidRPr="00686925" w:rsidRDefault="00622151" w:rsidP="00622151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86925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Pr="00686925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Bear in mind and Recite </w:t>
            </w:r>
          </w:p>
          <w:p w14:paraId="3C9B397B" w14:textId="0099D7B2" w:rsidR="00622151" w:rsidRPr="00686925" w:rsidRDefault="00622151" w:rsidP="00622151">
            <w:pPr>
              <w:spacing w:line="276" w:lineRule="auto"/>
              <w:ind w:left="480"/>
              <w:rPr>
                <w:rFonts w:ascii="Times New Roman" w:hAnsi="Times New Roman" w:cs="Times New Roman"/>
                <w:sz w:val="20"/>
                <w:szCs w:val="20"/>
              </w:rPr>
            </w:pPr>
            <w:r w:rsidRPr="00686925">
              <w:rPr>
                <w:rFonts w:ascii="Times New Roman" w:hAnsi="Times New Roman" w:cs="Times New Roman"/>
                <w:sz w:val="20"/>
                <w:szCs w:val="20"/>
              </w:rPr>
              <w:t>Definition: Liquidity states that the property of an asset to be converted into money or other assets without much lose in value</w:t>
            </w:r>
          </w:p>
        </w:tc>
        <w:tc>
          <w:tcPr>
            <w:tcW w:w="5225" w:type="dxa"/>
          </w:tcPr>
          <w:p w14:paraId="6811ECAB" w14:textId="77777777" w:rsidR="001D22FB" w:rsidRDefault="00435FD0" w:rsidP="001D22FB">
            <w:pPr>
              <w:spacing w:line="276" w:lineRule="auto"/>
              <w:rPr>
                <w:rFonts w:ascii="MingLiU" w:eastAsia="MingLiU" w:hAnsi="MingLiU" w:cs="MS Gothic"/>
                <w:kern w:val="0"/>
                <w:sz w:val="20"/>
                <w:szCs w:val="20"/>
              </w:rPr>
            </w:pPr>
            <w:r w:rsidRPr="00686925">
              <w:rPr>
                <w:rFonts w:ascii="MingLiU" w:eastAsia="MingLiU" w:hAnsi="MingLiU" w:cs="MS Gothic"/>
                <w:kern w:val="0"/>
                <w:sz w:val="20"/>
                <w:szCs w:val="20"/>
              </w:rPr>
              <w:t>1.</w:t>
            </w:r>
            <w:r w:rsidRPr="00686925">
              <w:rPr>
                <w:rFonts w:hint="eastAsia"/>
                <w:sz w:val="20"/>
                <w:szCs w:val="20"/>
              </w:rPr>
              <w:t xml:space="preserve"> </w:t>
            </w:r>
            <w:r w:rsidRPr="00686925">
              <w:rPr>
                <w:rFonts w:ascii="MingLiU" w:eastAsia="MingLiU" w:hAnsi="MingLiU" w:cs="MS Gothic" w:hint="eastAsia"/>
                <w:kern w:val="0"/>
                <w:sz w:val="20"/>
                <w:szCs w:val="20"/>
              </w:rPr>
              <w:t>牢記並背誦</w:t>
            </w:r>
          </w:p>
          <w:p w14:paraId="6BFCDC7B" w14:textId="5BFF3144" w:rsidR="00686925" w:rsidRDefault="00622151" w:rsidP="001D22FB">
            <w:pPr>
              <w:spacing w:line="276" w:lineRule="auto"/>
              <w:rPr>
                <w:rFonts w:ascii="MingLiU" w:eastAsia="MingLiU" w:hAnsi="MingLiU" w:cs="MS Gothic"/>
                <w:kern w:val="0"/>
                <w:sz w:val="20"/>
                <w:szCs w:val="20"/>
              </w:rPr>
            </w:pPr>
            <w:r w:rsidRPr="00686925">
              <w:rPr>
                <w:rFonts w:ascii="MingLiU" w:eastAsia="MingLiU" w:hAnsi="MingLiU" w:cs="MS Gothic" w:hint="eastAsia"/>
                <w:kern w:val="0"/>
                <w:sz w:val="20"/>
                <w:szCs w:val="20"/>
              </w:rPr>
              <w:t>定義：流動性是指資</w:t>
            </w:r>
            <w:r w:rsidRPr="00686925">
              <w:rPr>
                <w:rFonts w:ascii="MingLiU" w:eastAsia="MingLiU" w:hAnsi="MingLiU" w:cs="Yu Gothic" w:hint="eastAsia"/>
                <w:kern w:val="0"/>
                <w:sz w:val="20"/>
                <w:szCs w:val="20"/>
              </w:rPr>
              <w:t>產</w:t>
            </w:r>
            <w:r w:rsidRPr="00686925">
              <w:rPr>
                <w:rFonts w:ascii="MingLiU" w:eastAsia="MingLiU" w:hAnsi="MingLiU" w:cs="MS Gothic" w:hint="eastAsia"/>
                <w:kern w:val="0"/>
                <w:sz w:val="20"/>
                <w:szCs w:val="20"/>
              </w:rPr>
              <w:t>在不損失太多價</w:t>
            </w:r>
            <w:r w:rsidRPr="00686925">
              <w:rPr>
                <w:rFonts w:ascii="MingLiU" w:eastAsia="MingLiU" w:hAnsi="MingLiU" w:cs="Microsoft JhengHei" w:hint="eastAsia"/>
                <w:kern w:val="0"/>
                <w:sz w:val="20"/>
                <w:szCs w:val="20"/>
              </w:rPr>
              <w:t>值</w:t>
            </w:r>
            <w:r w:rsidRPr="00686925">
              <w:rPr>
                <w:rFonts w:ascii="MingLiU" w:eastAsia="MingLiU" w:hAnsi="MingLiU" w:cs="MS Gothic" w:hint="eastAsia"/>
                <w:kern w:val="0"/>
                <w:sz w:val="20"/>
                <w:szCs w:val="20"/>
              </w:rPr>
              <w:t>的情況下轉換為</w:t>
            </w:r>
          </w:p>
          <w:p w14:paraId="29F8FEA6" w14:textId="38032706" w:rsidR="00622151" w:rsidRPr="00686925" w:rsidRDefault="00622151" w:rsidP="0068692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6925">
              <w:rPr>
                <w:rFonts w:ascii="MingLiU" w:eastAsia="MingLiU" w:hAnsi="MingLiU" w:cs="MS Gothic" w:hint="eastAsia"/>
                <w:kern w:val="0"/>
                <w:sz w:val="20"/>
                <w:szCs w:val="20"/>
              </w:rPr>
              <w:t>貨幣或其他資</w:t>
            </w:r>
            <w:r w:rsidRPr="00686925">
              <w:rPr>
                <w:rFonts w:ascii="MingLiU" w:eastAsia="MingLiU" w:hAnsi="MingLiU" w:cs="Yu Gothic" w:hint="eastAsia"/>
                <w:kern w:val="0"/>
                <w:sz w:val="20"/>
                <w:szCs w:val="20"/>
              </w:rPr>
              <w:t>產</w:t>
            </w:r>
            <w:r w:rsidRPr="00686925">
              <w:rPr>
                <w:rFonts w:ascii="MingLiU" w:eastAsia="MingLiU" w:hAnsi="MingLiU" w:cs="MS Gothic" w:hint="eastAsia"/>
                <w:kern w:val="0"/>
                <w:sz w:val="20"/>
                <w:szCs w:val="20"/>
              </w:rPr>
              <w:t>的屬性</w:t>
            </w:r>
          </w:p>
        </w:tc>
      </w:tr>
    </w:tbl>
    <w:p w14:paraId="6A69A4B3" w14:textId="77777777" w:rsidR="00622151" w:rsidRPr="00686925" w:rsidRDefault="00622151" w:rsidP="00D8783A">
      <w:pPr>
        <w:spacing w:line="276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AB9BBC5" w14:textId="77777777" w:rsidR="00D8783A" w:rsidRPr="00686925" w:rsidRDefault="00D8783A" w:rsidP="009C3A88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175C10A9" w14:textId="77777777" w:rsidR="00435FD0" w:rsidRPr="00686925" w:rsidRDefault="00435F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ABEC8E8" w14:textId="77777777" w:rsidR="00435FD0" w:rsidRPr="00686925" w:rsidRDefault="00435F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2E52FA6" w14:textId="77777777" w:rsidR="00435FD0" w:rsidRPr="00686925" w:rsidRDefault="00435F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03AE5C0" w14:textId="77777777" w:rsidR="00435FD0" w:rsidRPr="00686925" w:rsidRDefault="00435F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4575129" w14:textId="77777777" w:rsidR="00435FD0" w:rsidRPr="00686925" w:rsidRDefault="00435F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F41B270" w14:textId="77777777" w:rsidR="00435FD0" w:rsidRPr="00686925" w:rsidRDefault="00435F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42E7349D" w14:textId="5EA34993" w:rsidR="00435FD0" w:rsidRDefault="00435F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94A8603" w14:textId="7B03F35C" w:rsidR="00686925" w:rsidRDefault="00686925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65C4DA5" w14:textId="77777777" w:rsidR="00686925" w:rsidRDefault="00686925" w:rsidP="00745E48">
      <w:pPr>
        <w:widowControl/>
        <w:tabs>
          <w:tab w:val="left" w:pos="2445"/>
        </w:tabs>
        <w:spacing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A5E07AD" w14:textId="77777777" w:rsidR="002103D5" w:rsidRPr="00686925" w:rsidRDefault="002103D5" w:rsidP="00745E48">
      <w:pPr>
        <w:widowControl/>
        <w:tabs>
          <w:tab w:val="left" w:pos="2445"/>
        </w:tabs>
        <w:spacing w:line="36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1D35F95" w14:textId="77777777" w:rsidR="00435FD0" w:rsidRPr="00686925" w:rsidRDefault="00435F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464A608" w14:textId="54C52338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  <w:r w:rsidRPr="00656C87"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  <w:lastRenderedPageBreak/>
        <w:t>NOTES</w:t>
      </w:r>
    </w:p>
    <w:p w14:paraId="22F2045E" w14:textId="399E4A36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0891DF13" w14:textId="5F278D21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0B5E11CB" w14:textId="32DD5451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6FF86A69" w14:textId="281726D2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1B3916B1" w14:textId="782833F4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395E0590" w14:textId="67082AC5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3F5DB004" w14:textId="08366B3D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2ABCB836" w14:textId="24F3BA2C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3539F98F" w14:textId="0C27B90C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6AF2A985" w14:textId="7A5E3AF0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0C08117C" w14:textId="2C93851C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32664C74" w14:textId="198FCA58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3C526165" w14:textId="3F6F27D9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2658869A" w14:textId="2D308276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3909AB67" w14:textId="430173A5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29BE69FE" w14:textId="08F50214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3A5D73B6" w14:textId="2E2CDAAB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09CDABE4" w14:textId="77777777" w:rsidR="00286AD0" w:rsidRPr="00656C87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52"/>
          <w:lang w:val="en-HK"/>
        </w:rPr>
      </w:pPr>
    </w:p>
    <w:p w14:paraId="4FF2CAFD" w14:textId="77777777" w:rsidR="00286AD0" w:rsidRPr="00656C87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52"/>
          <w:lang w:val="en-HK"/>
        </w:rPr>
      </w:pPr>
      <w:r w:rsidRPr="00656C87"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  <w:lastRenderedPageBreak/>
        <w:t>NOTES</w:t>
      </w:r>
    </w:p>
    <w:p w14:paraId="0C88C523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648CD52A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205FB2DC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223D34BF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79E2818A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1F610976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75879803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347F7ED3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6D5CC346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412814BA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2E65E4A8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5D3CB0F4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2702B439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0A88F71F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31344248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66AF347C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6612526D" w14:textId="77777777" w:rsidR="00286AD0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26136787" w14:textId="77777777" w:rsidR="00286AD0" w:rsidRDefault="00286AD0" w:rsidP="00745E48">
      <w:pPr>
        <w:widowControl/>
        <w:tabs>
          <w:tab w:val="left" w:pos="2445"/>
        </w:tabs>
        <w:spacing w:line="360" w:lineRule="auto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30623243" w14:textId="67F11083" w:rsidR="00286AD0" w:rsidRPr="00656C87" w:rsidRDefault="00286AD0" w:rsidP="00286AD0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52"/>
          <w:lang w:val="en-HK"/>
        </w:rPr>
      </w:pPr>
      <w:r w:rsidRPr="00656C87"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  <w:lastRenderedPageBreak/>
        <w:t>NOTES</w:t>
      </w:r>
    </w:p>
    <w:p w14:paraId="573260D1" w14:textId="77777777" w:rsidR="006F53EE" w:rsidRPr="00630D7F" w:rsidRDefault="006F53EE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sectPr w:rsidR="006F53EE" w:rsidRPr="00630D7F" w:rsidSect="00DF3BE6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720" w:right="720" w:bottom="720" w:left="720" w:header="0" w:footer="0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7E1D5" w14:textId="77777777" w:rsidR="00BD7F0C" w:rsidRDefault="00BD7F0C" w:rsidP="000E1344">
      <w:r>
        <w:separator/>
      </w:r>
    </w:p>
  </w:endnote>
  <w:endnote w:type="continuationSeparator" w:id="0">
    <w:p w14:paraId="796EBDE9" w14:textId="77777777" w:rsidR="00BD7F0C" w:rsidRDefault="00BD7F0C" w:rsidP="000E1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Microsoft JhengHei UI">
    <w:panose1 w:val="020B0604020202020204"/>
    <w:charset w:val="88"/>
    <w:family w:val="swiss"/>
    <w:pitch w:val="variable"/>
    <w:sig w:usb0="000002A7" w:usb1="28CF4400" w:usb2="00000016" w:usb3="00000000" w:csb0="00100009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42273587"/>
      <w:docPartObj>
        <w:docPartGallery w:val="Page Numbers (Bottom of Page)"/>
        <w:docPartUnique/>
      </w:docPartObj>
    </w:sdtPr>
    <w:sdtContent>
      <w:p w14:paraId="7E8FD4C1" w14:textId="77777777" w:rsidR="00EF14F1" w:rsidRDefault="00EF14F1" w:rsidP="004852B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EE1DA49" w14:textId="77777777" w:rsidR="00EF14F1" w:rsidRDefault="00EF14F1" w:rsidP="000E13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07144548"/>
      <w:docPartObj>
        <w:docPartGallery w:val="Page Numbers (Bottom of Page)"/>
        <w:docPartUnique/>
      </w:docPartObj>
    </w:sdtPr>
    <w:sdtContent>
      <w:p w14:paraId="703A4D8F" w14:textId="77777777" w:rsidR="00EF14F1" w:rsidRDefault="00EF14F1" w:rsidP="00286AD0">
        <w:pPr>
          <w:pStyle w:val="Footer"/>
          <w:framePr w:wrap="none" w:vAnchor="text" w:hAnchor="margin" w:xAlign="right" w:y="452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D8D3D12" w14:textId="3DA1BEC3" w:rsidR="00EF14F1" w:rsidRPr="0089169E" w:rsidRDefault="00286AD0" w:rsidP="00286AD0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  <w:noProof/>
      </w:rPr>
      <w:drawing>
        <wp:inline distT="0" distB="0" distL="0" distR="0" wp14:anchorId="0120256C" wp14:editId="3A0957D3">
          <wp:extent cx="6642100" cy="695325"/>
          <wp:effectExtent l="0" t="0" r="0" b="0"/>
          <wp:docPr id="450" name="Picture 4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" name="Picture 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B832D" w14:textId="77777777" w:rsidR="00EF14F1" w:rsidRDefault="00EF14F1" w:rsidP="00805B7A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</w:rPr>
      <w:t>All Rights Reserved by Mastery Economics</w:t>
    </w:r>
  </w:p>
  <w:p w14:paraId="1CC439AE" w14:textId="77777777" w:rsidR="00EF14F1" w:rsidRPr="00805B7A" w:rsidRDefault="00EF14F1" w:rsidP="00805B7A">
    <w:pPr>
      <w:pStyle w:val="Footer"/>
      <w:ind w:right="360"/>
      <w:jc w:val="center"/>
      <w:rPr>
        <w:rFonts w:ascii="Baskerville" w:hAnsi="Baskerville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41E8E" w14:textId="77777777" w:rsidR="00BD7F0C" w:rsidRDefault="00BD7F0C" w:rsidP="000E1344">
      <w:r>
        <w:separator/>
      </w:r>
    </w:p>
  </w:footnote>
  <w:footnote w:type="continuationSeparator" w:id="0">
    <w:p w14:paraId="0B08F6AC" w14:textId="77777777" w:rsidR="00BD7F0C" w:rsidRDefault="00BD7F0C" w:rsidP="000E1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829F" w14:textId="5D6B757D" w:rsidR="00EF14F1" w:rsidRPr="00286AD0" w:rsidRDefault="00286AD0" w:rsidP="00286AD0">
    <w:pPr>
      <w:pStyle w:val="Header"/>
    </w:pPr>
    <w:r>
      <w:rPr>
        <w:rFonts w:ascii="Copperplate Gothic Bold" w:hAnsi="Copperplate Gothic Bold"/>
        <w:noProof/>
      </w:rPr>
      <w:drawing>
        <wp:inline distT="0" distB="0" distL="0" distR="0" wp14:anchorId="7E873737" wp14:editId="1359E589">
          <wp:extent cx="6642100" cy="1328420"/>
          <wp:effectExtent l="0" t="0" r="0" b="0"/>
          <wp:docPr id="449" name="Picture 449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" name="Picture 449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1328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C4EB8" w14:textId="4EBAB991" w:rsidR="00EF14F1" w:rsidRPr="000E1344" w:rsidRDefault="00EF14F1" w:rsidP="00BD2AFA">
    <w:pPr>
      <w:pStyle w:val="Header"/>
      <w:ind w:right="1210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826"/>
    <w:multiLevelType w:val="hybridMultilevel"/>
    <w:tmpl w:val="B52009C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247CC"/>
    <w:multiLevelType w:val="hybridMultilevel"/>
    <w:tmpl w:val="CC1A8A34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2F94A97"/>
    <w:multiLevelType w:val="hybridMultilevel"/>
    <w:tmpl w:val="516E3C22"/>
    <w:lvl w:ilvl="0" w:tplc="8662E050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14528F"/>
    <w:multiLevelType w:val="hybridMultilevel"/>
    <w:tmpl w:val="235E2594"/>
    <w:lvl w:ilvl="0" w:tplc="89BEC2AA">
      <w:start w:val="1"/>
      <w:numFmt w:val="bullet"/>
      <w:lvlText w:val=""/>
      <w:lvlJc w:val="left"/>
      <w:pPr>
        <w:ind w:left="480" w:hanging="48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31C073A"/>
    <w:multiLevelType w:val="hybridMultilevel"/>
    <w:tmpl w:val="23A4D336"/>
    <w:lvl w:ilvl="0" w:tplc="0B1801FC">
      <w:start w:val="6"/>
      <w:numFmt w:val="bullet"/>
      <w:lvlText w:val="-"/>
      <w:lvlJc w:val="left"/>
      <w:pPr>
        <w:ind w:left="480" w:hanging="48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457311A"/>
    <w:multiLevelType w:val="hybridMultilevel"/>
    <w:tmpl w:val="B5B45420"/>
    <w:lvl w:ilvl="0" w:tplc="89BEC2AA">
      <w:start w:val="1"/>
      <w:numFmt w:val="bullet"/>
      <w:lvlText w:val=""/>
      <w:lvlJc w:val="left"/>
      <w:pPr>
        <w:ind w:left="480" w:hanging="48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45E3BA3"/>
    <w:multiLevelType w:val="hybridMultilevel"/>
    <w:tmpl w:val="B3D6A7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4A56B93"/>
    <w:multiLevelType w:val="hybridMultilevel"/>
    <w:tmpl w:val="A69C1780"/>
    <w:lvl w:ilvl="0" w:tplc="FFFFFFFF">
      <w:start w:val="1"/>
      <w:numFmt w:val="lowerRoman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0BE74788"/>
    <w:multiLevelType w:val="hybridMultilevel"/>
    <w:tmpl w:val="CA1AF1E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C8754FE"/>
    <w:multiLevelType w:val="hybridMultilevel"/>
    <w:tmpl w:val="E8D4A18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F043ABC"/>
    <w:multiLevelType w:val="hybridMultilevel"/>
    <w:tmpl w:val="F768E4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FCB7EDE"/>
    <w:multiLevelType w:val="hybridMultilevel"/>
    <w:tmpl w:val="E2C8A2E0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3C6600"/>
    <w:multiLevelType w:val="hybridMultilevel"/>
    <w:tmpl w:val="9ABE18E6"/>
    <w:lvl w:ilvl="0" w:tplc="89BEC2AA">
      <w:start w:val="1"/>
      <w:numFmt w:val="bullet"/>
      <w:lvlText w:val=""/>
      <w:lvlJc w:val="left"/>
      <w:pPr>
        <w:ind w:left="480" w:hanging="48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12283341"/>
    <w:multiLevelType w:val="multilevel"/>
    <w:tmpl w:val="12D02894"/>
    <w:lvl w:ilvl="0">
      <w:start w:val="17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560" w:hanging="560"/>
      </w:pPr>
      <w:rPr>
        <w:rFonts w:hint="default"/>
        <w:u w:val="thick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12A628EE"/>
    <w:multiLevelType w:val="hybridMultilevel"/>
    <w:tmpl w:val="BC50EB22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45078DF"/>
    <w:multiLevelType w:val="hybridMultilevel"/>
    <w:tmpl w:val="B9CA17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A3A578C"/>
    <w:multiLevelType w:val="hybridMultilevel"/>
    <w:tmpl w:val="A244A0F4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1B292209"/>
    <w:multiLevelType w:val="hybridMultilevel"/>
    <w:tmpl w:val="CA1AF1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E2B7BD4"/>
    <w:multiLevelType w:val="hybridMultilevel"/>
    <w:tmpl w:val="214E142C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1E3766A7"/>
    <w:multiLevelType w:val="hybridMultilevel"/>
    <w:tmpl w:val="1CAAEE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2500A7"/>
    <w:multiLevelType w:val="hybridMultilevel"/>
    <w:tmpl w:val="6B96B892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1F442DD3"/>
    <w:multiLevelType w:val="hybridMultilevel"/>
    <w:tmpl w:val="5DD8AC50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25838C6"/>
    <w:multiLevelType w:val="hybridMultilevel"/>
    <w:tmpl w:val="86BA18E0"/>
    <w:lvl w:ilvl="0" w:tplc="89BEC2AA">
      <w:start w:val="1"/>
      <w:numFmt w:val="bullet"/>
      <w:lvlText w:val=""/>
      <w:lvlJc w:val="left"/>
      <w:pPr>
        <w:ind w:left="480" w:hanging="48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24FD4269"/>
    <w:multiLevelType w:val="hybridMultilevel"/>
    <w:tmpl w:val="0C9E6104"/>
    <w:lvl w:ilvl="0" w:tplc="89BEC2AA">
      <w:start w:val="1"/>
      <w:numFmt w:val="bullet"/>
      <w:lvlText w:val=""/>
      <w:lvlJc w:val="left"/>
      <w:pPr>
        <w:ind w:left="480" w:hanging="48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25530BA7"/>
    <w:multiLevelType w:val="hybridMultilevel"/>
    <w:tmpl w:val="7CCADB30"/>
    <w:lvl w:ilvl="0" w:tplc="DD0E0B2C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5D76E9C"/>
    <w:multiLevelType w:val="hybridMultilevel"/>
    <w:tmpl w:val="B61E4E84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6BF3518"/>
    <w:multiLevelType w:val="hybridMultilevel"/>
    <w:tmpl w:val="A440A690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287C6387"/>
    <w:multiLevelType w:val="hybridMultilevel"/>
    <w:tmpl w:val="3FFCFC54"/>
    <w:lvl w:ilvl="0" w:tplc="BC048D8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9416D9B"/>
    <w:multiLevelType w:val="hybridMultilevel"/>
    <w:tmpl w:val="270A0160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F395CA9"/>
    <w:multiLevelType w:val="hybridMultilevel"/>
    <w:tmpl w:val="F2AE9146"/>
    <w:lvl w:ilvl="0" w:tplc="89BEC2AA">
      <w:start w:val="1"/>
      <w:numFmt w:val="bullet"/>
      <w:lvlText w:val=""/>
      <w:lvlJc w:val="left"/>
      <w:pPr>
        <w:ind w:left="480" w:hanging="48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31F70232"/>
    <w:multiLevelType w:val="hybridMultilevel"/>
    <w:tmpl w:val="6B9240F4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58E4061"/>
    <w:multiLevelType w:val="hybridMultilevel"/>
    <w:tmpl w:val="3200B152"/>
    <w:lvl w:ilvl="0" w:tplc="403253AA">
      <w:start w:val="17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6F10B23"/>
    <w:multiLevelType w:val="hybridMultilevel"/>
    <w:tmpl w:val="DE7E2C60"/>
    <w:lvl w:ilvl="0" w:tplc="DD0E0B2C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6F92A21"/>
    <w:multiLevelType w:val="hybridMultilevel"/>
    <w:tmpl w:val="8F66C66E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A563A5B"/>
    <w:multiLevelType w:val="hybridMultilevel"/>
    <w:tmpl w:val="0DDC247C"/>
    <w:lvl w:ilvl="0" w:tplc="FBD4949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C4B5687"/>
    <w:multiLevelType w:val="hybridMultilevel"/>
    <w:tmpl w:val="F768E43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42B72F6D"/>
    <w:multiLevelType w:val="hybridMultilevel"/>
    <w:tmpl w:val="CC1A8A34"/>
    <w:lvl w:ilvl="0" w:tplc="FFFFFFF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DEB068A"/>
    <w:multiLevelType w:val="hybridMultilevel"/>
    <w:tmpl w:val="31EC900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563038EC"/>
    <w:multiLevelType w:val="hybridMultilevel"/>
    <w:tmpl w:val="A218E1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59E20544"/>
    <w:multiLevelType w:val="hybridMultilevel"/>
    <w:tmpl w:val="4D542188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E25764C"/>
    <w:multiLevelType w:val="hybridMultilevel"/>
    <w:tmpl w:val="60E24F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74852C8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5C84B5E2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1E00AB5"/>
    <w:multiLevelType w:val="hybridMultilevel"/>
    <w:tmpl w:val="ACBE802C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2FA5636"/>
    <w:multiLevelType w:val="hybridMultilevel"/>
    <w:tmpl w:val="435ED0D6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4240756"/>
    <w:multiLevelType w:val="hybridMultilevel"/>
    <w:tmpl w:val="577245BC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5B63CC3"/>
    <w:multiLevelType w:val="hybridMultilevel"/>
    <w:tmpl w:val="ADDC671E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697465FC"/>
    <w:multiLevelType w:val="hybridMultilevel"/>
    <w:tmpl w:val="92C4EB32"/>
    <w:lvl w:ilvl="0" w:tplc="0B1801FC">
      <w:start w:val="6"/>
      <w:numFmt w:val="bullet"/>
      <w:lvlText w:val="-"/>
      <w:lvlJc w:val="left"/>
      <w:pPr>
        <w:ind w:left="480" w:hanging="48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6EEC1DEB"/>
    <w:multiLevelType w:val="hybridMultilevel"/>
    <w:tmpl w:val="F03AA420"/>
    <w:lvl w:ilvl="0" w:tplc="BC048D86">
      <w:start w:val="1"/>
      <w:numFmt w:val="low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0647C61"/>
    <w:multiLevelType w:val="hybridMultilevel"/>
    <w:tmpl w:val="36EC8956"/>
    <w:lvl w:ilvl="0" w:tplc="89BEC2AA">
      <w:start w:val="1"/>
      <w:numFmt w:val="bullet"/>
      <w:lvlText w:val=""/>
      <w:lvlJc w:val="left"/>
      <w:pPr>
        <w:ind w:left="480" w:hanging="48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8" w15:restartNumberingAfterBreak="0">
    <w:nsid w:val="715E7030"/>
    <w:multiLevelType w:val="hybridMultilevel"/>
    <w:tmpl w:val="599AEBF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71CC752F"/>
    <w:multiLevelType w:val="hybridMultilevel"/>
    <w:tmpl w:val="A7642E4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0" w15:restartNumberingAfterBreak="0">
    <w:nsid w:val="75BE3AC8"/>
    <w:multiLevelType w:val="hybridMultilevel"/>
    <w:tmpl w:val="E43082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791151DA"/>
    <w:multiLevelType w:val="hybridMultilevel"/>
    <w:tmpl w:val="D1D0D3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79E75B21"/>
    <w:multiLevelType w:val="hybridMultilevel"/>
    <w:tmpl w:val="78FE41C6"/>
    <w:lvl w:ilvl="0" w:tplc="0B1801FC">
      <w:start w:val="6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EAB4C5E"/>
    <w:multiLevelType w:val="hybridMultilevel"/>
    <w:tmpl w:val="CECE2D88"/>
    <w:lvl w:ilvl="0" w:tplc="89BEC2AA">
      <w:start w:val="1"/>
      <w:numFmt w:val="bullet"/>
      <w:lvlText w:val=""/>
      <w:lvlJc w:val="left"/>
      <w:pPr>
        <w:ind w:left="480" w:hanging="48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7EE44B30"/>
    <w:multiLevelType w:val="hybridMultilevel"/>
    <w:tmpl w:val="4838D966"/>
    <w:lvl w:ilvl="0" w:tplc="BC048D86">
      <w:start w:val="1"/>
      <w:numFmt w:val="low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91245336">
    <w:abstractNumId w:val="17"/>
  </w:num>
  <w:num w:numId="2" w16cid:durableId="634023977">
    <w:abstractNumId w:val="47"/>
  </w:num>
  <w:num w:numId="3" w16cid:durableId="1155297706">
    <w:abstractNumId w:val="18"/>
  </w:num>
  <w:num w:numId="4" w16cid:durableId="1079524087">
    <w:abstractNumId w:val="1"/>
  </w:num>
  <w:num w:numId="5" w16cid:durableId="667828748">
    <w:abstractNumId w:val="22"/>
  </w:num>
  <w:num w:numId="6" w16cid:durableId="689261910">
    <w:abstractNumId w:val="23"/>
  </w:num>
  <w:num w:numId="7" w16cid:durableId="393629752">
    <w:abstractNumId w:val="5"/>
  </w:num>
  <w:num w:numId="8" w16cid:durableId="1731610004">
    <w:abstractNumId w:val="37"/>
  </w:num>
  <w:num w:numId="9" w16cid:durableId="205533567">
    <w:abstractNumId w:val="53"/>
  </w:num>
  <w:num w:numId="10" w16cid:durableId="1092552411">
    <w:abstractNumId w:val="38"/>
  </w:num>
  <w:num w:numId="11" w16cid:durableId="1058549850">
    <w:abstractNumId w:val="40"/>
  </w:num>
  <w:num w:numId="12" w16cid:durableId="863056451">
    <w:abstractNumId w:val="3"/>
  </w:num>
  <w:num w:numId="13" w16cid:durableId="564339885">
    <w:abstractNumId w:val="12"/>
  </w:num>
  <w:num w:numId="14" w16cid:durableId="1197157959">
    <w:abstractNumId w:val="29"/>
  </w:num>
  <w:num w:numId="15" w16cid:durableId="457188071">
    <w:abstractNumId w:val="6"/>
  </w:num>
  <w:num w:numId="16" w16cid:durableId="415131873">
    <w:abstractNumId w:val="4"/>
  </w:num>
  <w:num w:numId="17" w16cid:durableId="958686451">
    <w:abstractNumId w:val="46"/>
  </w:num>
  <w:num w:numId="18" w16cid:durableId="1928729150">
    <w:abstractNumId w:val="54"/>
  </w:num>
  <w:num w:numId="19" w16cid:durableId="72631163">
    <w:abstractNumId w:val="16"/>
  </w:num>
  <w:num w:numId="20" w16cid:durableId="278420195">
    <w:abstractNumId w:val="51"/>
  </w:num>
  <w:num w:numId="21" w16cid:durableId="610668764">
    <w:abstractNumId w:val="45"/>
  </w:num>
  <w:num w:numId="22" w16cid:durableId="901529279">
    <w:abstractNumId w:val="44"/>
  </w:num>
  <w:num w:numId="23" w16cid:durableId="1075014464">
    <w:abstractNumId w:val="31"/>
  </w:num>
  <w:num w:numId="24" w16cid:durableId="1375236071">
    <w:abstractNumId w:val="2"/>
  </w:num>
  <w:num w:numId="25" w16cid:durableId="2088527484">
    <w:abstractNumId w:val="15"/>
  </w:num>
  <w:num w:numId="26" w16cid:durableId="1336492102">
    <w:abstractNumId w:val="11"/>
  </w:num>
  <w:num w:numId="27" w16cid:durableId="2090733636">
    <w:abstractNumId w:val="10"/>
  </w:num>
  <w:num w:numId="28" w16cid:durableId="1412696025">
    <w:abstractNumId w:val="35"/>
  </w:num>
  <w:num w:numId="29" w16cid:durableId="1304197260">
    <w:abstractNumId w:val="49"/>
  </w:num>
  <w:num w:numId="30" w16cid:durableId="724912649">
    <w:abstractNumId w:val="48"/>
  </w:num>
  <w:num w:numId="31" w16cid:durableId="1966933438">
    <w:abstractNumId w:val="8"/>
  </w:num>
  <w:num w:numId="32" w16cid:durableId="862784156">
    <w:abstractNumId w:val="36"/>
  </w:num>
  <w:num w:numId="33" w16cid:durableId="2144687064">
    <w:abstractNumId w:val="19"/>
  </w:num>
  <w:num w:numId="34" w16cid:durableId="550000627">
    <w:abstractNumId w:val="13"/>
  </w:num>
  <w:num w:numId="35" w16cid:durableId="2047096471">
    <w:abstractNumId w:val="50"/>
  </w:num>
  <w:num w:numId="36" w16cid:durableId="316542142">
    <w:abstractNumId w:val="0"/>
  </w:num>
  <w:num w:numId="37" w16cid:durableId="1125854345">
    <w:abstractNumId w:val="27"/>
  </w:num>
  <w:num w:numId="38" w16cid:durableId="318585067">
    <w:abstractNumId w:val="39"/>
  </w:num>
  <w:num w:numId="39" w16cid:durableId="1879582895">
    <w:abstractNumId w:val="9"/>
  </w:num>
  <w:num w:numId="40" w16cid:durableId="2068186919">
    <w:abstractNumId w:val="25"/>
  </w:num>
  <w:num w:numId="41" w16cid:durableId="1418480716">
    <w:abstractNumId w:val="33"/>
  </w:num>
  <w:num w:numId="42" w16cid:durableId="713504516">
    <w:abstractNumId w:val="41"/>
  </w:num>
  <w:num w:numId="43" w16cid:durableId="858009086">
    <w:abstractNumId w:val="20"/>
  </w:num>
  <w:num w:numId="44" w16cid:durableId="1337462968">
    <w:abstractNumId w:val="26"/>
  </w:num>
  <w:num w:numId="45" w16cid:durableId="788814844">
    <w:abstractNumId w:val="14"/>
  </w:num>
  <w:num w:numId="46" w16cid:durableId="1552422827">
    <w:abstractNumId w:val="28"/>
  </w:num>
  <w:num w:numId="47" w16cid:durableId="888683152">
    <w:abstractNumId w:val="43"/>
  </w:num>
  <w:num w:numId="48" w16cid:durableId="631911314">
    <w:abstractNumId w:val="21"/>
  </w:num>
  <w:num w:numId="49" w16cid:durableId="541988467">
    <w:abstractNumId w:val="42"/>
  </w:num>
  <w:num w:numId="50" w16cid:durableId="1237784470">
    <w:abstractNumId w:val="52"/>
  </w:num>
  <w:num w:numId="51" w16cid:durableId="1973168337">
    <w:abstractNumId w:val="24"/>
  </w:num>
  <w:num w:numId="52" w16cid:durableId="789592729">
    <w:abstractNumId w:val="32"/>
  </w:num>
  <w:num w:numId="53" w16cid:durableId="626856788">
    <w:abstractNumId w:val="30"/>
  </w:num>
  <w:num w:numId="54" w16cid:durableId="207762261">
    <w:abstractNumId w:val="34"/>
  </w:num>
  <w:num w:numId="55" w16cid:durableId="1128939310">
    <w:abstractNumId w:val="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proofState w:spelling="clean" w:grammar="clean"/>
  <w:attachedTemplate r:id="rId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E"/>
    <w:rsid w:val="00025B23"/>
    <w:rsid w:val="00043CD3"/>
    <w:rsid w:val="00043F1F"/>
    <w:rsid w:val="000620BA"/>
    <w:rsid w:val="00064B86"/>
    <w:rsid w:val="00071F71"/>
    <w:rsid w:val="0007546C"/>
    <w:rsid w:val="00084F2F"/>
    <w:rsid w:val="00085011"/>
    <w:rsid w:val="00085340"/>
    <w:rsid w:val="00092E06"/>
    <w:rsid w:val="00092E25"/>
    <w:rsid w:val="000A36D6"/>
    <w:rsid w:val="000B3639"/>
    <w:rsid w:val="000B4F98"/>
    <w:rsid w:val="000B6F36"/>
    <w:rsid w:val="000C1760"/>
    <w:rsid w:val="000E1344"/>
    <w:rsid w:val="000E221D"/>
    <w:rsid w:val="000E2283"/>
    <w:rsid w:val="000E7AFC"/>
    <w:rsid w:val="000F07D9"/>
    <w:rsid w:val="000F3329"/>
    <w:rsid w:val="000F6BFB"/>
    <w:rsid w:val="00101B7F"/>
    <w:rsid w:val="00101ECF"/>
    <w:rsid w:val="001105B3"/>
    <w:rsid w:val="00114102"/>
    <w:rsid w:val="00115084"/>
    <w:rsid w:val="00115D46"/>
    <w:rsid w:val="00134D8E"/>
    <w:rsid w:val="001511DC"/>
    <w:rsid w:val="00156827"/>
    <w:rsid w:val="001646EE"/>
    <w:rsid w:val="001652F6"/>
    <w:rsid w:val="0017400C"/>
    <w:rsid w:val="00176EB6"/>
    <w:rsid w:val="001941F3"/>
    <w:rsid w:val="001963B7"/>
    <w:rsid w:val="001B27CB"/>
    <w:rsid w:val="001B37FA"/>
    <w:rsid w:val="001B5CD4"/>
    <w:rsid w:val="001B653F"/>
    <w:rsid w:val="001C14E5"/>
    <w:rsid w:val="001C3C99"/>
    <w:rsid w:val="001C4CD8"/>
    <w:rsid w:val="001C77AF"/>
    <w:rsid w:val="001D22FB"/>
    <w:rsid w:val="001D2C0E"/>
    <w:rsid w:val="001D7E96"/>
    <w:rsid w:val="001E1C36"/>
    <w:rsid w:val="002048FB"/>
    <w:rsid w:val="002062A5"/>
    <w:rsid w:val="00206478"/>
    <w:rsid w:val="002103D5"/>
    <w:rsid w:val="00213D17"/>
    <w:rsid w:val="00221C56"/>
    <w:rsid w:val="002365FC"/>
    <w:rsid w:val="002370E3"/>
    <w:rsid w:val="002424CE"/>
    <w:rsid w:val="002424E7"/>
    <w:rsid w:val="00245915"/>
    <w:rsid w:val="002462A8"/>
    <w:rsid w:val="00247778"/>
    <w:rsid w:val="00247E08"/>
    <w:rsid w:val="0025369A"/>
    <w:rsid w:val="00253AFC"/>
    <w:rsid w:val="002615CC"/>
    <w:rsid w:val="00263D90"/>
    <w:rsid w:val="0026407C"/>
    <w:rsid w:val="00265344"/>
    <w:rsid w:val="00285B07"/>
    <w:rsid w:val="00286AD0"/>
    <w:rsid w:val="00295073"/>
    <w:rsid w:val="00296A92"/>
    <w:rsid w:val="002A439F"/>
    <w:rsid w:val="002C2D35"/>
    <w:rsid w:val="002D6AA4"/>
    <w:rsid w:val="002E12A2"/>
    <w:rsid w:val="002E784E"/>
    <w:rsid w:val="002F3DAA"/>
    <w:rsid w:val="002F72CE"/>
    <w:rsid w:val="00321213"/>
    <w:rsid w:val="00335C1B"/>
    <w:rsid w:val="00336069"/>
    <w:rsid w:val="00340112"/>
    <w:rsid w:val="003420E7"/>
    <w:rsid w:val="00357E9D"/>
    <w:rsid w:val="00361130"/>
    <w:rsid w:val="00364A4A"/>
    <w:rsid w:val="003712D4"/>
    <w:rsid w:val="003751AC"/>
    <w:rsid w:val="00381CC9"/>
    <w:rsid w:val="003870EA"/>
    <w:rsid w:val="00390435"/>
    <w:rsid w:val="003912BF"/>
    <w:rsid w:val="00393A2A"/>
    <w:rsid w:val="00394FA1"/>
    <w:rsid w:val="003A1269"/>
    <w:rsid w:val="003A15A3"/>
    <w:rsid w:val="003A1F87"/>
    <w:rsid w:val="003B07C8"/>
    <w:rsid w:val="003D28D8"/>
    <w:rsid w:val="003D2F3B"/>
    <w:rsid w:val="003E617B"/>
    <w:rsid w:val="003F1ADB"/>
    <w:rsid w:val="003F67F6"/>
    <w:rsid w:val="003F6B20"/>
    <w:rsid w:val="00406B1E"/>
    <w:rsid w:val="00416C06"/>
    <w:rsid w:val="004173B7"/>
    <w:rsid w:val="004178E5"/>
    <w:rsid w:val="004209F1"/>
    <w:rsid w:val="004311D3"/>
    <w:rsid w:val="0043159F"/>
    <w:rsid w:val="00433A27"/>
    <w:rsid w:val="00433CA1"/>
    <w:rsid w:val="00433E3E"/>
    <w:rsid w:val="004341B9"/>
    <w:rsid w:val="00434210"/>
    <w:rsid w:val="00435FD0"/>
    <w:rsid w:val="00443518"/>
    <w:rsid w:val="00456783"/>
    <w:rsid w:val="00475945"/>
    <w:rsid w:val="004841A6"/>
    <w:rsid w:val="004852B1"/>
    <w:rsid w:val="00495798"/>
    <w:rsid w:val="00497593"/>
    <w:rsid w:val="004A016C"/>
    <w:rsid w:val="004A2656"/>
    <w:rsid w:val="004A2820"/>
    <w:rsid w:val="004A3393"/>
    <w:rsid w:val="004B0371"/>
    <w:rsid w:val="004C0870"/>
    <w:rsid w:val="004D1BB7"/>
    <w:rsid w:val="004E2F39"/>
    <w:rsid w:val="004E44CE"/>
    <w:rsid w:val="004F1E4F"/>
    <w:rsid w:val="004F667E"/>
    <w:rsid w:val="005009B9"/>
    <w:rsid w:val="00504CE3"/>
    <w:rsid w:val="005165AE"/>
    <w:rsid w:val="00516B61"/>
    <w:rsid w:val="00520DFB"/>
    <w:rsid w:val="00522E20"/>
    <w:rsid w:val="00535C81"/>
    <w:rsid w:val="0053638D"/>
    <w:rsid w:val="00543443"/>
    <w:rsid w:val="00553541"/>
    <w:rsid w:val="00554338"/>
    <w:rsid w:val="0055444F"/>
    <w:rsid w:val="00554B27"/>
    <w:rsid w:val="00560B24"/>
    <w:rsid w:val="005668F2"/>
    <w:rsid w:val="00567661"/>
    <w:rsid w:val="00570E4F"/>
    <w:rsid w:val="00576318"/>
    <w:rsid w:val="00576CDF"/>
    <w:rsid w:val="0058746A"/>
    <w:rsid w:val="005A536E"/>
    <w:rsid w:val="005B5C18"/>
    <w:rsid w:val="005C694C"/>
    <w:rsid w:val="005C7E31"/>
    <w:rsid w:val="005D0718"/>
    <w:rsid w:val="005D240B"/>
    <w:rsid w:val="005D52F5"/>
    <w:rsid w:val="005D6CF9"/>
    <w:rsid w:val="005D745F"/>
    <w:rsid w:val="005D7A44"/>
    <w:rsid w:val="005E14E6"/>
    <w:rsid w:val="005E5F8C"/>
    <w:rsid w:val="005E7010"/>
    <w:rsid w:val="006018B1"/>
    <w:rsid w:val="006172B4"/>
    <w:rsid w:val="00622151"/>
    <w:rsid w:val="00630D7F"/>
    <w:rsid w:val="00632637"/>
    <w:rsid w:val="00657A30"/>
    <w:rsid w:val="00665E37"/>
    <w:rsid w:val="00670E56"/>
    <w:rsid w:val="006743D5"/>
    <w:rsid w:val="00682A8C"/>
    <w:rsid w:val="00683560"/>
    <w:rsid w:val="00686925"/>
    <w:rsid w:val="00692A0A"/>
    <w:rsid w:val="00696AF7"/>
    <w:rsid w:val="006A17D2"/>
    <w:rsid w:val="006C1C3B"/>
    <w:rsid w:val="006C38E9"/>
    <w:rsid w:val="006C3B52"/>
    <w:rsid w:val="006D22BC"/>
    <w:rsid w:val="006D4392"/>
    <w:rsid w:val="006E19A1"/>
    <w:rsid w:val="006E4476"/>
    <w:rsid w:val="006F53EE"/>
    <w:rsid w:val="00712C4B"/>
    <w:rsid w:val="00722AD9"/>
    <w:rsid w:val="0072312C"/>
    <w:rsid w:val="00732156"/>
    <w:rsid w:val="00741CDB"/>
    <w:rsid w:val="00743555"/>
    <w:rsid w:val="0074407A"/>
    <w:rsid w:val="007444FE"/>
    <w:rsid w:val="00745E48"/>
    <w:rsid w:val="00747ED7"/>
    <w:rsid w:val="007529BC"/>
    <w:rsid w:val="007539D9"/>
    <w:rsid w:val="00756955"/>
    <w:rsid w:val="007603D9"/>
    <w:rsid w:val="007608DE"/>
    <w:rsid w:val="00764B76"/>
    <w:rsid w:val="00765C93"/>
    <w:rsid w:val="00766E1E"/>
    <w:rsid w:val="0077580F"/>
    <w:rsid w:val="00782B7B"/>
    <w:rsid w:val="0079760B"/>
    <w:rsid w:val="007B0DFB"/>
    <w:rsid w:val="007B15CD"/>
    <w:rsid w:val="007B7439"/>
    <w:rsid w:val="007C3956"/>
    <w:rsid w:val="007C7AA8"/>
    <w:rsid w:val="007D06B8"/>
    <w:rsid w:val="007D1932"/>
    <w:rsid w:val="007F57AC"/>
    <w:rsid w:val="008024AD"/>
    <w:rsid w:val="00805B7A"/>
    <w:rsid w:val="0080707C"/>
    <w:rsid w:val="00826B45"/>
    <w:rsid w:val="00832BA1"/>
    <w:rsid w:val="0084074C"/>
    <w:rsid w:val="008573D1"/>
    <w:rsid w:val="0087144D"/>
    <w:rsid w:val="00876507"/>
    <w:rsid w:val="00876DF4"/>
    <w:rsid w:val="008909F3"/>
    <w:rsid w:val="008914F2"/>
    <w:rsid w:val="0089169E"/>
    <w:rsid w:val="00892242"/>
    <w:rsid w:val="00892D4A"/>
    <w:rsid w:val="008A1E0C"/>
    <w:rsid w:val="008A4F5E"/>
    <w:rsid w:val="008A6D67"/>
    <w:rsid w:val="008B1EC8"/>
    <w:rsid w:val="008D2666"/>
    <w:rsid w:val="008D36CB"/>
    <w:rsid w:val="008D7EEC"/>
    <w:rsid w:val="008E0874"/>
    <w:rsid w:val="008E14D7"/>
    <w:rsid w:val="008E784A"/>
    <w:rsid w:val="008F6053"/>
    <w:rsid w:val="0090060E"/>
    <w:rsid w:val="00906608"/>
    <w:rsid w:val="0090762A"/>
    <w:rsid w:val="0090768A"/>
    <w:rsid w:val="0092020C"/>
    <w:rsid w:val="00924A08"/>
    <w:rsid w:val="0092550B"/>
    <w:rsid w:val="00931D87"/>
    <w:rsid w:val="00942662"/>
    <w:rsid w:val="00943F17"/>
    <w:rsid w:val="009445B0"/>
    <w:rsid w:val="0095084B"/>
    <w:rsid w:val="0095150C"/>
    <w:rsid w:val="009603BB"/>
    <w:rsid w:val="00974FF3"/>
    <w:rsid w:val="0099175E"/>
    <w:rsid w:val="00991FB6"/>
    <w:rsid w:val="00996024"/>
    <w:rsid w:val="009A3C31"/>
    <w:rsid w:val="009A57A8"/>
    <w:rsid w:val="009A634E"/>
    <w:rsid w:val="009A7273"/>
    <w:rsid w:val="009B167F"/>
    <w:rsid w:val="009B6BF0"/>
    <w:rsid w:val="009B7B89"/>
    <w:rsid w:val="009C3A88"/>
    <w:rsid w:val="009D3A23"/>
    <w:rsid w:val="009D4F32"/>
    <w:rsid w:val="009E4069"/>
    <w:rsid w:val="009E5479"/>
    <w:rsid w:val="009E79A3"/>
    <w:rsid w:val="009F1DCC"/>
    <w:rsid w:val="009F2269"/>
    <w:rsid w:val="009F2986"/>
    <w:rsid w:val="009F4D57"/>
    <w:rsid w:val="00A04CE7"/>
    <w:rsid w:val="00A079BF"/>
    <w:rsid w:val="00A15B8E"/>
    <w:rsid w:val="00A22469"/>
    <w:rsid w:val="00A22E5D"/>
    <w:rsid w:val="00A33DD7"/>
    <w:rsid w:val="00A34119"/>
    <w:rsid w:val="00A40C8F"/>
    <w:rsid w:val="00A43822"/>
    <w:rsid w:val="00A44303"/>
    <w:rsid w:val="00A45BAF"/>
    <w:rsid w:val="00A46340"/>
    <w:rsid w:val="00A47A86"/>
    <w:rsid w:val="00A522DC"/>
    <w:rsid w:val="00A5487E"/>
    <w:rsid w:val="00A63866"/>
    <w:rsid w:val="00A70AD6"/>
    <w:rsid w:val="00A71DE6"/>
    <w:rsid w:val="00A73FE9"/>
    <w:rsid w:val="00A817D6"/>
    <w:rsid w:val="00A818C7"/>
    <w:rsid w:val="00A85402"/>
    <w:rsid w:val="00A915D6"/>
    <w:rsid w:val="00A91EEB"/>
    <w:rsid w:val="00AA14FE"/>
    <w:rsid w:val="00AA3702"/>
    <w:rsid w:val="00AB2CEC"/>
    <w:rsid w:val="00AC0E39"/>
    <w:rsid w:val="00AC46DE"/>
    <w:rsid w:val="00AC503C"/>
    <w:rsid w:val="00AC7593"/>
    <w:rsid w:val="00AF15A1"/>
    <w:rsid w:val="00AF709F"/>
    <w:rsid w:val="00B01F01"/>
    <w:rsid w:val="00B07FEA"/>
    <w:rsid w:val="00B12FD2"/>
    <w:rsid w:val="00B130C4"/>
    <w:rsid w:val="00B154D6"/>
    <w:rsid w:val="00B20E38"/>
    <w:rsid w:val="00B27565"/>
    <w:rsid w:val="00B3068E"/>
    <w:rsid w:val="00B30D7C"/>
    <w:rsid w:val="00B31029"/>
    <w:rsid w:val="00B327B2"/>
    <w:rsid w:val="00B36FAE"/>
    <w:rsid w:val="00B50BA1"/>
    <w:rsid w:val="00B50BC4"/>
    <w:rsid w:val="00B57855"/>
    <w:rsid w:val="00B66577"/>
    <w:rsid w:val="00B678DB"/>
    <w:rsid w:val="00B75119"/>
    <w:rsid w:val="00B81D0E"/>
    <w:rsid w:val="00B83718"/>
    <w:rsid w:val="00B8371F"/>
    <w:rsid w:val="00B84BEB"/>
    <w:rsid w:val="00B8663E"/>
    <w:rsid w:val="00B9031E"/>
    <w:rsid w:val="00BA376B"/>
    <w:rsid w:val="00BA457B"/>
    <w:rsid w:val="00BB0062"/>
    <w:rsid w:val="00BB0107"/>
    <w:rsid w:val="00BB108A"/>
    <w:rsid w:val="00BB2138"/>
    <w:rsid w:val="00BB3437"/>
    <w:rsid w:val="00BB46C5"/>
    <w:rsid w:val="00BB521C"/>
    <w:rsid w:val="00BC0824"/>
    <w:rsid w:val="00BC271F"/>
    <w:rsid w:val="00BC7D4C"/>
    <w:rsid w:val="00BD0A92"/>
    <w:rsid w:val="00BD2AFA"/>
    <w:rsid w:val="00BD7F0C"/>
    <w:rsid w:val="00BE6383"/>
    <w:rsid w:val="00BF46EA"/>
    <w:rsid w:val="00BF6CF7"/>
    <w:rsid w:val="00C0344F"/>
    <w:rsid w:val="00C044D3"/>
    <w:rsid w:val="00C06CDA"/>
    <w:rsid w:val="00C10A79"/>
    <w:rsid w:val="00C163F3"/>
    <w:rsid w:val="00C16EDD"/>
    <w:rsid w:val="00C213A9"/>
    <w:rsid w:val="00C2722A"/>
    <w:rsid w:val="00C32B66"/>
    <w:rsid w:val="00C36245"/>
    <w:rsid w:val="00C45195"/>
    <w:rsid w:val="00C45945"/>
    <w:rsid w:val="00C46E50"/>
    <w:rsid w:val="00C51469"/>
    <w:rsid w:val="00C51BD2"/>
    <w:rsid w:val="00C546F0"/>
    <w:rsid w:val="00C6350E"/>
    <w:rsid w:val="00C64B5B"/>
    <w:rsid w:val="00C7296C"/>
    <w:rsid w:val="00C72A7D"/>
    <w:rsid w:val="00C76879"/>
    <w:rsid w:val="00C80D38"/>
    <w:rsid w:val="00C90024"/>
    <w:rsid w:val="00C95831"/>
    <w:rsid w:val="00CA0039"/>
    <w:rsid w:val="00CB181E"/>
    <w:rsid w:val="00CB213A"/>
    <w:rsid w:val="00CB4538"/>
    <w:rsid w:val="00CC1EC0"/>
    <w:rsid w:val="00CC2436"/>
    <w:rsid w:val="00CC268D"/>
    <w:rsid w:val="00CE47A5"/>
    <w:rsid w:val="00CF599D"/>
    <w:rsid w:val="00CF64C0"/>
    <w:rsid w:val="00D00E0D"/>
    <w:rsid w:val="00D011F8"/>
    <w:rsid w:val="00D0174D"/>
    <w:rsid w:val="00D1095D"/>
    <w:rsid w:val="00D15574"/>
    <w:rsid w:val="00D22427"/>
    <w:rsid w:val="00D242C4"/>
    <w:rsid w:val="00D333EF"/>
    <w:rsid w:val="00D40565"/>
    <w:rsid w:val="00D40633"/>
    <w:rsid w:val="00D420D9"/>
    <w:rsid w:val="00D511C6"/>
    <w:rsid w:val="00D57AF3"/>
    <w:rsid w:val="00D604E9"/>
    <w:rsid w:val="00D605B6"/>
    <w:rsid w:val="00D65EBD"/>
    <w:rsid w:val="00D67904"/>
    <w:rsid w:val="00D8783A"/>
    <w:rsid w:val="00D924CA"/>
    <w:rsid w:val="00D97DE9"/>
    <w:rsid w:val="00DB111B"/>
    <w:rsid w:val="00DB2121"/>
    <w:rsid w:val="00DB2981"/>
    <w:rsid w:val="00DB2E3B"/>
    <w:rsid w:val="00DC2D29"/>
    <w:rsid w:val="00DC3005"/>
    <w:rsid w:val="00DC3A52"/>
    <w:rsid w:val="00DD06A5"/>
    <w:rsid w:val="00DD4011"/>
    <w:rsid w:val="00DD683F"/>
    <w:rsid w:val="00DD7538"/>
    <w:rsid w:val="00DF3BE6"/>
    <w:rsid w:val="00E126D7"/>
    <w:rsid w:val="00E441E8"/>
    <w:rsid w:val="00E45CA3"/>
    <w:rsid w:val="00E45ED0"/>
    <w:rsid w:val="00E51534"/>
    <w:rsid w:val="00E51840"/>
    <w:rsid w:val="00E52E65"/>
    <w:rsid w:val="00E6284A"/>
    <w:rsid w:val="00E63AF4"/>
    <w:rsid w:val="00E703BC"/>
    <w:rsid w:val="00E71572"/>
    <w:rsid w:val="00E73E5D"/>
    <w:rsid w:val="00E7509F"/>
    <w:rsid w:val="00E76C9A"/>
    <w:rsid w:val="00E77548"/>
    <w:rsid w:val="00E816A1"/>
    <w:rsid w:val="00E83C8F"/>
    <w:rsid w:val="00E86C2A"/>
    <w:rsid w:val="00E90A4B"/>
    <w:rsid w:val="00EA18F9"/>
    <w:rsid w:val="00EB47A9"/>
    <w:rsid w:val="00EC35D5"/>
    <w:rsid w:val="00EC429C"/>
    <w:rsid w:val="00EC763E"/>
    <w:rsid w:val="00ED1463"/>
    <w:rsid w:val="00ED744F"/>
    <w:rsid w:val="00EE2E61"/>
    <w:rsid w:val="00EE3519"/>
    <w:rsid w:val="00EE6ACE"/>
    <w:rsid w:val="00EF14F1"/>
    <w:rsid w:val="00F019AA"/>
    <w:rsid w:val="00F04C81"/>
    <w:rsid w:val="00F06D4D"/>
    <w:rsid w:val="00F06F08"/>
    <w:rsid w:val="00F17F87"/>
    <w:rsid w:val="00F214D4"/>
    <w:rsid w:val="00F23766"/>
    <w:rsid w:val="00F27780"/>
    <w:rsid w:val="00F3647A"/>
    <w:rsid w:val="00F460B1"/>
    <w:rsid w:val="00F60B88"/>
    <w:rsid w:val="00F61982"/>
    <w:rsid w:val="00F84727"/>
    <w:rsid w:val="00F90284"/>
    <w:rsid w:val="00F94AE6"/>
    <w:rsid w:val="00F95CBC"/>
    <w:rsid w:val="00FA14E8"/>
    <w:rsid w:val="00FC32B7"/>
    <w:rsid w:val="00FC35A5"/>
    <w:rsid w:val="00FD3FE7"/>
    <w:rsid w:val="00FE4BE1"/>
    <w:rsid w:val="00FE5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0C9C7B"/>
  <w15:chartTrackingRefBased/>
  <w15:docId w15:val="{93E1E312-1309-FC46-AAFA-218CF9FB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5CC"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4F667E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HK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1344"/>
    <w:rPr>
      <w:rFonts w:eastAsia="Microsoft JhengHei UI"/>
      <w:kern w:val="0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0E1344"/>
    <w:rPr>
      <w:rFonts w:eastAsia="Microsoft JhengHei UI"/>
      <w:kern w:val="0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E1344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1344"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0E1344"/>
  </w:style>
  <w:style w:type="paragraph" w:styleId="ListParagraph">
    <w:name w:val="List Paragraph"/>
    <w:basedOn w:val="Normal"/>
    <w:uiPriority w:val="34"/>
    <w:qFormat/>
    <w:rsid w:val="00FE4BE1"/>
    <w:pPr>
      <w:ind w:left="720"/>
      <w:contextualSpacing/>
    </w:pPr>
  </w:style>
  <w:style w:type="table" w:styleId="TableGrid">
    <w:name w:val="Table Grid"/>
    <w:basedOn w:val="TableNormal"/>
    <w:uiPriority w:val="39"/>
    <w:rsid w:val="00FE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62A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2A8"/>
    <w:rPr>
      <w:rFonts w:ascii="Times New Roman" w:hAnsi="Times New Roman" w:cs="Times New Roman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6C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6CDF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y2iqfc">
    <w:name w:val="y2iqfc"/>
    <w:basedOn w:val="DefaultParagraphFont"/>
    <w:rsid w:val="00576CDF"/>
  </w:style>
  <w:style w:type="paragraph" w:styleId="NormalWeb">
    <w:name w:val="Normal (Web)"/>
    <w:basedOn w:val="Normal"/>
    <w:uiPriority w:val="99"/>
    <w:unhideWhenUsed/>
    <w:rsid w:val="003751AC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HK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F667E"/>
    <w:rPr>
      <w:rFonts w:ascii="Times New Roman" w:eastAsia="Times New Roman" w:hAnsi="Times New Roman" w:cs="Times New Roman"/>
      <w:b/>
      <w:bCs/>
      <w:kern w:val="0"/>
      <w:sz w:val="36"/>
      <w:szCs w:val="36"/>
      <w:lang w:val="en-HK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9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0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6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79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1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0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6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1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48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5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3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7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9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8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6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78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0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4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4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4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1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5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2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8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61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8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5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4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0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2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4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2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4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9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5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5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2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2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57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arson/Dropbox/Econ/Carson_Aggregate%20Record/2021%20DSE%20regular/2021%20dse%20regular%20Tenplate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2021 dse regular Tenplate.dotx</Template>
  <TotalTime>224</TotalTime>
  <Pages>40</Pages>
  <Words>3780</Words>
  <Characters>21548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Economy Concept</vt:lpstr>
    </vt:vector>
  </TitlesOfParts>
  <Company/>
  <LinksUpToDate>false</LinksUpToDate>
  <CharactersWithSpaces>25278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Economy Concept</dc:title>
  <dc:subject>Chapter 1</dc:subject>
  <dc:creator>Microsoft Office 使用者</dc:creator>
  <cp:keywords/>
  <dc:description/>
  <cp:lastModifiedBy>mckcarson@yahoo.com.hk</cp:lastModifiedBy>
  <cp:revision>30</cp:revision>
  <cp:lastPrinted>2021-06-12T04:32:00Z</cp:lastPrinted>
  <dcterms:created xsi:type="dcterms:W3CDTF">2024-06-30T00:40:00Z</dcterms:created>
  <dcterms:modified xsi:type="dcterms:W3CDTF">2025-05-11T07:28:00Z</dcterms:modified>
</cp:coreProperties>
</file>
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74EC8" w14:textId="0BCEAB1B" w:rsidR="00DA03F4" w:rsidRPr="009B3AB3" w:rsidRDefault="00DA03F4" w:rsidP="00DA03F4">
      <w:pPr>
        <w:rPr>
          <w:rFonts w:ascii="Copperplate Gothic Bold" w:hAnsi="Copperplate Gothic Bold" w:cs="Courier New"/>
          <w:b/>
          <w:u w:val="single"/>
        </w:rPr>
      </w:pPr>
      <w:r w:rsidRPr="009B3AB3">
        <w:rPr>
          <w:rFonts w:ascii="Copperplate Gothic Bold" w:hAnsi="Copperplate Gothic Bold" w:cs="Courier New"/>
          <w:b/>
          <w:u w:val="single"/>
        </w:rPr>
        <w:t>Learning Focus: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475"/>
        <w:gridCol w:w="939"/>
      </w:tblGrid>
      <w:tr w:rsidR="00DA03F4" w:rsidRPr="009B3AB3" w14:paraId="579E77D5" w14:textId="77777777" w:rsidTr="0024592C">
        <w:tc>
          <w:tcPr>
            <w:tcW w:w="9475" w:type="dxa"/>
          </w:tcPr>
          <w:p w14:paraId="61A5F3D2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6.1 DSE Compulsory Part Syllabus </w:t>
            </w:r>
          </w:p>
          <w:p w14:paraId="36879CBA" w14:textId="77777777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文憑試必修部分教學大綱</w:t>
            </w:r>
          </w:p>
        </w:tc>
        <w:tc>
          <w:tcPr>
            <w:tcW w:w="939" w:type="dxa"/>
          </w:tcPr>
          <w:p w14:paraId="0B946976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P.1 </w:t>
            </w:r>
          </w:p>
        </w:tc>
      </w:tr>
      <w:tr w:rsidR="00DA03F4" w:rsidRPr="009B3AB3" w14:paraId="6C2CCFE6" w14:textId="77777777" w:rsidTr="0024592C">
        <w:tc>
          <w:tcPr>
            <w:tcW w:w="9475" w:type="dxa"/>
          </w:tcPr>
          <w:p w14:paraId="75680768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6.2 Definition List</w:t>
            </w:r>
          </w:p>
          <w:p w14:paraId="32F1299A" w14:textId="77777777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定義列表</w:t>
            </w:r>
          </w:p>
        </w:tc>
        <w:tc>
          <w:tcPr>
            <w:tcW w:w="939" w:type="dxa"/>
          </w:tcPr>
          <w:p w14:paraId="68D5C67E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P.4</w:t>
            </w:r>
          </w:p>
        </w:tc>
      </w:tr>
      <w:tr w:rsidR="00DA03F4" w:rsidRPr="009B3AB3" w14:paraId="4C7D4252" w14:textId="77777777" w:rsidTr="0024592C">
        <w:tc>
          <w:tcPr>
            <w:tcW w:w="9475" w:type="dxa"/>
          </w:tcPr>
          <w:p w14:paraId="0E309BA0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6.3 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Factors of Production</w:t>
            </w:r>
          </w:p>
          <w:p w14:paraId="79CF0058" w14:textId="77777777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生產要素</w:t>
            </w:r>
          </w:p>
        </w:tc>
        <w:tc>
          <w:tcPr>
            <w:tcW w:w="939" w:type="dxa"/>
          </w:tcPr>
          <w:p w14:paraId="154D2B27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141DB0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5</w:t>
            </w:r>
          </w:p>
        </w:tc>
      </w:tr>
      <w:tr w:rsidR="00DA03F4" w:rsidRPr="009B3AB3" w14:paraId="3C593AF4" w14:textId="77777777" w:rsidTr="0024592C">
        <w:tc>
          <w:tcPr>
            <w:tcW w:w="9475" w:type="dxa"/>
          </w:tcPr>
          <w:p w14:paraId="7C6624BE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6.4 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Factors of Production </w:t>
            </w:r>
            <w:r w:rsidR="007B2B31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–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Labor</w:t>
            </w:r>
          </w:p>
          <w:p w14:paraId="759C8EDF" w14:textId="03689234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生產要素</w:t>
            </w:r>
            <w:r w:rsidR="002B1CB9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="002B1CB9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-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勞力</w:t>
            </w:r>
          </w:p>
        </w:tc>
        <w:tc>
          <w:tcPr>
            <w:tcW w:w="939" w:type="dxa"/>
          </w:tcPr>
          <w:p w14:paraId="1221F8FA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141DB0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7</w:t>
            </w:r>
          </w:p>
        </w:tc>
      </w:tr>
      <w:tr w:rsidR="00DA03F4" w:rsidRPr="009B3AB3" w14:paraId="54CD9095" w14:textId="77777777" w:rsidTr="0024592C">
        <w:tc>
          <w:tcPr>
            <w:tcW w:w="9475" w:type="dxa"/>
          </w:tcPr>
          <w:p w14:paraId="46377BF5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6.5 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Factor Affecting Labor Supply</w:t>
            </w:r>
          </w:p>
          <w:p w14:paraId="599B2D42" w14:textId="0D7D9945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影響勞力</w:t>
            </w:r>
            <w:r w:rsidR="002B1CB9">
              <w:rPr>
                <w:rFonts w:ascii="Copperplate Gothic Bold" w:hAnsi="Copperplate Gothic Bold" w:hint="eastAsia"/>
                <w:bCs/>
                <w:sz w:val="20"/>
                <w:szCs w:val="20"/>
                <w:lang w:eastAsia="zh-HK"/>
              </w:rPr>
              <w:t>供應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的因素</w:t>
            </w:r>
          </w:p>
        </w:tc>
        <w:tc>
          <w:tcPr>
            <w:tcW w:w="939" w:type="dxa"/>
          </w:tcPr>
          <w:p w14:paraId="31243337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141DB0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7</w:t>
            </w:r>
          </w:p>
        </w:tc>
      </w:tr>
      <w:tr w:rsidR="00DA03F4" w:rsidRPr="009B3AB3" w14:paraId="1EFC7DFB" w14:textId="77777777" w:rsidTr="0024592C">
        <w:tc>
          <w:tcPr>
            <w:tcW w:w="9475" w:type="dxa"/>
          </w:tcPr>
          <w:p w14:paraId="6D308888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6.6 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Factor Affecting Labor Productivity</w:t>
            </w:r>
          </w:p>
          <w:p w14:paraId="79F2B287" w14:textId="544F7E34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影響平均勞動生產</w:t>
            </w:r>
            <w:r w:rsidR="002B1CB9"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力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的因素</w:t>
            </w:r>
          </w:p>
        </w:tc>
        <w:tc>
          <w:tcPr>
            <w:tcW w:w="939" w:type="dxa"/>
          </w:tcPr>
          <w:p w14:paraId="6EB7DF40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141DB0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7</w:t>
            </w:r>
          </w:p>
        </w:tc>
      </w:tr>
      <w:tr w:rsidR="00DA03F4" w:rsidRPr="009B3AB3" w14:paraId="23BFB376" w14:textId="77777777" w:rsidTr="0024592C">
        <w:tc>
          <w:tcPr>
            <w:tcW w:w="9475" w:type="dxa"/>
          </w:tcPr>
          <w:p w14:paraId="5779D708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6.7 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Methods of Wage Payment</w:t>
            </w:r>
          </w:p>
          <w:p w14:paraId="783B275E" w14:textId="77777777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工資支付方式</w:t>
            </w:r>
          </w:p>
        </w:tc>
        <w:tc>
          <w:tcPr>
            <w:tcW w:w="939" w:type="dxa"/>
          </w:tcPr>
          <w:p w14:paraId="10623CB5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5528EB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8</w:t>
            </w:r>
          </w:p>
        </w:tc>
      </w:tr>
      <w:tr w:rsidR="00DA03F4" w:rsidRPr="009B3AB3" w14:paraId="7359307E" w14:textId="77777777" w:rsidTr="0024592C">
        <w:tc>
          <w:tcPr>
            <w:tcW w:w="9475" w:type="dxa"/>
          </w:tcPr>
          <w:p w14:paraId="0C548931" w14:textId="77777777" w:rsidR="00DA03F4" w:rsidRPr="009B3AB3" w:rsidRDefault="00DA03F4" w:rsidP="00AF03EC">
            <w:pPr>
              <w:ind w:left="400" w:hangingChars="200" w:hanging="40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6.8 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Advantages and Disadvantages of Different Methods of</w:t>
            </w:r>
            <w:r w:rsidR="00AF03EC"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。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Wage Payment</w:t>
            </w:r>
          </w:p>
          <w:p w14:paraId="221FCFAE" w14:textId="77777777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不同工資支付方式的優缺點</w:t>
            </w:r>
          </w:p>
        </w:tc>
        <w:tc>
          <w:tcPr>
            <w:tcW w:w="939" w:type="dxa"/>
          </w:tcPr>
          <w:p w14:paraId="396F0680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5528EB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9</w:t>
            </w:r>
          </w:p>
        </w:tc>
      </w:tr>
      <w:tr w:rsidR="00DA03F4" w:rsidRPr="009B3AB3" w14:paraId="4A650DF1" w14:textId="77777777" w:rsidTr="0024592C">
        <w:tc>
          <w:tcPr>
            <w:tcW w:w="9475" w:type="dxa"/>
          </w:tcPr>
          <w:p w14:paraId="3FA6435D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6.9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Mobility of Labor</w:t>
            </w:r>
          </w:p>
          <w:p w14:paraId="68732EB5" w14:textId="77777777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職業流動性</w:t>
            </w:r>
          </w:p>
        </w:tc>
        <w:tc>
          <w:tcPr>
            <w:tcW w:w="939" w:type="dxa"/>
          </w:tcPr>
          <w:p w14:paraId="25D3D37C" w14:textId="77777777" w:rsidR="00DA03F4" w:rsidRPr="009B3AB3" w:rsidRDefault="00817285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5528EB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1</w:t>
            </w:r>
            <w:r w:rsidR="00653663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3</w:t>
            </w:r>
          </w:p>
        </w:tc>
      </w:tr>
      <w:tr w:rsidR="00DA03F4" w:rsidRPr="009B3AB3" w14:paraId="3FF0550F" w14:textId="77777777" w:rsidTr="0024592C">
        <w:tc>
          <w:tcPr>
            <w:tcW w:w="9475" w:type="dxa"/>
          </w:tcPr>
          <w:p w14:paraId="21D4C4D9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6.10 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Factor of Production – Capital</w:t>
            </w:r>
          </w:p>
          <w:p w14:paraId="7A907AB1" w14:textId="1E012885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生產要素</w:t>
            </w:r>
            <w:r w:rsidR="002B1CB9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="002B1CB9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-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資本</w:t>
            </w:r>
          </w:p>
        </w:tc>
        <w:tc>
          <w:tcPr>
            <w:tcW w:w="939" w:type="dxa"/>
          </w:tcPr>
          <w:p w14:paraId="13BFCB8B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.</w:t>
            </w:r>
            <w:r w:rsidR="00806E51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17</w:t>
            </w:r>
          </w:p>
        </w:tc>
      </w:tr>
      <w:tr w:rsidR="00DA03F4" w:rsidRPr="009B3AB3" w14:paraId="11CAAF5C" w14:textId="77777777" w:rsidTr="0024592C">
        <w:tc>
          <w:tcPr>
            <w:tcW w:w="9475" w:type="dxa"/>
          </w:tcPr>
          <w:p w14:paraId="01FBF7D2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6.11 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Factor of Production – Land</w:t>
            </w:r>
          </w:p>
          <w:p w14:paraId="3A5EDED3" w14:textId="236063C2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生產要素</w:t>
            </w:r>
            <w:r w:rsidR="002B1CB9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="002B1CB9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-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土地</w:t>
            </w:r>
          </w:p>
        </w:tc>
        <w:tc>
          <w:tcPr>
            <w:tcW w:w="939" w:type="dxa"/>
          </w:tcPr>
          <w:p w14:paraId="64970C95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806E51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18</w:t>
            </w:r>
          </w:p>
        </w:tc>
      </w:tr>
      <w:tr w:rsidR="00DA03F4" w:rsidRPr="009B3AB3" w14:paraId="0AB5874D" w14:textId="77777777" w:rsidTr="0024592C">
        <w:tc>
          <w:tcPr>
            <w:tcW w:w="9475" w:type="dxa"/>
          </w:tcPr>
          <w:p w14:paraId="27B6203C" w14:textId="3592286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6.12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Factor of Production – Entrepreneur</w:t>
            </w:r>
            <w:r w:rsidR="00F61F45">
              <w:rPr>
                <w:rFonts w:ascii="Copperplate Gothic Bold" w:hAnsi="Copperplate Gothic Bold" w:hint="eastAsia"/>
                <w:bCs/>
                <w:sz w:val="20"/>
                <w:szCs w:val="20"/>
                <w:lang w:eastAsia="zh-HK"/>
              </w:rPr>
              <w:t>ship</w:t>
            </w:r>
          </w:p>
          <w:p w14:paraId="10FF6009" w14:textId="0B3AD0CB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生產要素</w:t>
            </w:r>
            <w:r w:rsidR="002B1CB9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="002B1CB9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- </w:t>
            </w:r>
            <w:r w:rsidRPr="002B1CB9">
              <w:rPr>
                <w:rFonts w:ascii="Copperplate Gothic Bold" w:hAnsi="Copperplate Gothic Bold" w:hint="eastAsia"/>
                <w:bCs/>
                <w:sz w:val="20"/>
                <w:szCs w:val="20"/>
              </w:rPr>
              <w:t>企業家</w:t>
            </w:r>
            <w:r w:rsidR="00F61F45" w:rsidRPr="002B1CB9">
              <w:rPr>
                <w:rFonts w:ascii="Copperplate Gothic Bold" w:hAnsi="Copperplate Gothic Bold" w:hint="eastAsia"/>
                <w:bCs/>
                <w:sz w:val="20"/>
                <w:szCs w:val="20"/>
                <w:lang w:eastAsia="zh-HK"/>
              </w:rPr>
              <w:t>職能</w:t>
            </w:r>
          </w:p>
        </w:tc>
        <w:tc>
          <w:tcPr>
            <w:tcW w:w="939" w:type="dxa"/>
          </w:tcPr>
          <w:p w14:paraId="301402A0" w14:textId="77777777" w:rsidR="00DA03F4" w:rsidRPr="009B3AB3" w:rsidRDefault="00817285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653663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19</w:t>
            </w:r>
          </w:p>
        </w:tc>
      </w:tr>
      <w:tr w:rsidR="00DA03F4" w:rsidRPr="009B3AB3" w14:paraId="7F20B682" w14:textId="77777777" w:rsidTr="0024592C">
        <w:tc>
          <w:tcPr>
            <w:tcW w:w="9475" w:type="dxa"/>
          </w:tcPr>
          <w:p w14:paraId="711439E9" w14:textId="77777777" w:rsidR="00DA03F4" w:rsidRPr="009B3AB3" w:rsidRDefault="00DA03F4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6.13</w:t>
            </w:r>
            <w:r w:rsidR="00817285" w:rsidRPr="009B3AB3">
              <w:rPr>
                <w:sz w:val="20"/>
                <w:szCs w:val="20"/>
              </w:rPr>
              <w:t xml:space="preserve"> </w:t>
            </w:r>
            <w:r w:rsidR="00817285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Factor of Production in Hong Kong</w:t>
            </w:r>
          </w:p>
          <w:p w14:paraId="2FFE8E8A" w14:textId="77777777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香港的生產要素</w:t>
            </w:r>
          </w:p>
        </w:tc>
        <w:tc>
          <w:tcPr>
            <w:tcW w:w="939" w:type="dxa"/>
          </w:tcPr>
          <w:p w14:paraId="53AF1761" w14:textId="77777777" w:rsidR="00DA03F4" w:rsidRPr="009B3AB3" w:rsidRDefault="00817285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653663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20</w:t>
            </w:r>
          </w:p>
        </w:tc>
      </w:tr>
      <w:tr w:rsidR="00817285" w:rsidRPr="009B3AB3" w14:paraId="13DAFAA7" w14:textId="77777777" w:rsidTr="0024592C">
        <w:tc>
          <w:tcPr>
            <w:tcW w:w="9475" w:type="dxa"/>
          </w:tcPr>
          <w:p w14:paraId="25068400" w14:textId="77777777" w:rsidR="00817285" w:rsidRPr="009B3AB3" w:rsidRDefault="00817285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6.14 Multiple Choice Question Flow</w:t>
            </w:r>
          </w:p>
          <w:p w14:paraId="0602C7B3" w14:textId="77777777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選擇題框架</w:t>
            </w:r>
          </w:p>
        </w:tc>
        <w:tc>
          <w:tcPr>
            <w:tcW w:w="939" w:type="dxa"/>
          </w:tcPr>
          <w:p w14:paraId="33B3CD62" w14:textId="77777777" w:rsidR="00817285" w:rsidRPr="009B3AB3" w:rsidRDefault="00817285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653663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21</w:t>
            </w:r>
          </w:p>
        </w:tc>
      </w:tr>
      <w:tr w:rsidR="00817285" w:rsidRPr="009B3AB3" w14:paraId="61654593" w14:textId="77777777" w:rsidTr="0024592C">
        <w:tc>
          <w:tcPr>
            <w:tcW w:w="9475" w:type="dxa"/>
          </w:tcPr>
          <w:p w14:paraId="52CE882C" w14:textId="77777777" w:rsidR="00817285" w:rsidRPr="009B3AB3" w:rsidRDefault="00817285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6.15 Long Question Flow</w:t>
            </w:r>
          </w:p>
          <w:p w14:paraId="584ADFF7" w14:textId="77777777" w:rsidR="007B2B31" w:rsidRPr="009B3AB3" w:rsidRDefault="007B2B31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Pr="009B3AB3">
              <w:rPr>
                <w:rFonts w:ascii="Copperplate Gothic Bold" w:hAnsi="Copperplate Gothic Bold" w:hint="eastAsia"/>
                <w:bCs/>
                <w:sz w:val="20"/>
                <w:szCs w:val="20"/>
              </w:rPr>
              <w:t>長題目框架</w:t>
            </w:r>
          </w:p>
        </w:tc>
        <w:tc>
          <w:tcPr>
            <w:tcW w:w="939" w:type="dxa"/>
          </w:tcPr>
          <w:p w14:paraId="4B7EFAB8" w14:textId="77777777" w:rsidR="00817285" w:rsidRPr="009B3AB3" w:rsidRDefault="00817285" w:rsidP="007B2B31">
            <w:pPr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653663" w:rsidRPr="009B3AB3">
              <w:rPr>
                <w:rFonts w:ascii="Copperplate Gothic Bold" w:hAnsi="Copperplate Gothic Bold"/>
                <w:bCs/>
                <w:sz w:val="20"/>
                <w:szCs w:val="20"/>
              </w:rPr>
              <w:t>22</w:t>
            </w:r>
          </w:p>
        </w:tc>
      </w:tr>
    </w:tbl>
    <w:p w14:paraId="5E790537" w14:textId="77777777" w:rsidR="00817285" w:rsidRDefault="00817285" w:rsidP="00E62625"/>
    <w:p w14:paraId="63C9FFAC" w14:textId="405CCACA" w:rsidR="00E62625" w:rsidRDefault="00E62625" w:rsidP="00E62625"/>
    <w:p w14:paraId="42DC87BE" w14:textId="77777777" w:rsidR="009B3AB3" w:rsidRDefault="009B3AB3" w:rsidP="00E62625"/>
    <w:p w14:paraId="4B4FF412" w14:textId="77777777" w:rsidR="00AB31E3" w:rsidRDefault="00AB31E3" w:rsidP="00E62625"/>
    <w:p w14:paraId="3332D687" w14:textId="77777777" w:rsidR="009B3AB3" w:rsidRPr="000E1344" w:rsidRDefault="009B3AB3" w:rsidP="00E62625"/>
    <w:p w14:paraId="57624A84" w14:textId="77777777" w:rsidR="00817285" w:rsidRPr="009B3AB3" w:rsidRDefault="00817285" w:rsidP="00CE5ED4">
      <w:pPr>
        <w:widowControl/>
        <w:jc w:val="center"/>
        <w:rPr>
          <w:rFonts w:ascii="Copperplate Gothic Bold" w:eastAsia="Times New Roman" w:hAnsi="Copperplate Gothic Bold" w:cs="Times New Roman"/>
          <w:kern w:val="0"/>
          <w:lang w:val="en-HK"/>
        </w:rPr>
      </w:pPr>
      <w:r w:rsidRPr="009B3AB3">
        <w:rPr>
          <w:rFonts w:ascii="Copperplate Gothic Bold" w:eastAsia="Times New Roman" w:hAnsi="Copperplate Gothic Bold" w:cs="Times New Roman"/>
          <w:kern w:val="0"/>
          <w:lang w:val="en-HK"/>
        </w:rPr>
        <w:lastRenderedPageBreak/>
        <w:t xml:space="preserve">Chapter </w:t>
      </w:r>
      <w:r w:rsidR="00A65A30" w:rsidRPr="009B3AB3">
        <w:rPr>
          <w:rFonts w:ascii="Copperplate Gothic Bold" w:eastAsia="Times New Roman" w:hAnsi="Copperplate Gothic Bold" w:cs="Times New Roman"/>
          <w:kern w:val="0"/>
          <w:lang w:val="en-HK"/>
        </w:rPr>
        <w:t>6</w:t>
      </w:r>
      <w:r w:rsidRPr="009B3AB3">
        <w:rPr>
          <w:rFonts w:ascii="Copperplate Gothic Bold" w:eastAsia="Times New Roman" w:hAnsi="Copperplate Gothic Bold" w:cs="Times New Roman"/>
          <w:kern w:val="0"/>
          <w:lang w:val="en-HK"/>
        </w:rPr>
        <w:t xml:space="preserve"> _ </w:t>
      </w:r>
      <w:r w:rsidR="00A65A30" w:rsidRPr="009B3AB3">
        <w:rPr>
          <w:rFonts w:ascii="Copperplate Gothic Bold" w:eastAsia="Times New Roman" w:hAnsi="Copperplate Gothic Bold" w:cs="Times New Roman"/>
          <w:kern w:val="0"/>
          <w:lang w:val="en-HK"/>
        </w:rPr>
        <w:t>factor of Production</w:t>
      </w:r>
    </w:p>
    <w:p w14:paraId="70D18C68" w14:textId="77777777" w:rsidR="00817285" w:rsidRPr="009B3AB3" w:rsidRDefault="00817285" w:rsidP="00817285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  <w:sz w:val="20"/>
          <w:szCs w:val="20"/>
          <w:lang w:val="en-HK"/>
        </w:rPr>
      </w:pPr>
      <w:r w:rsidRPr="009B3AB3">
        <w:rPr>
          <w:rFonts w:ascii="Times New Roman" w:eastAsia="Times New Roman" w:hAnsi="Times New Roman" w:cs="Times New Roman"/>
          <w:bCs/>
          <w:color w:val="000000" w:themeColor="text1"/>
          <w:kern w:val="0"/>
          <w:sz w:val="20"/>
          <w:szCs w:val="20"/>
          <w:lang w:val="en-HK"/>
        </w:rPr>
        <w:t xml:space="preserve">DSE Compulsory Part </w:t>
      </w:r>
    </w:p>
    <w:tbl>
      <w:tblPr>
        <w:tblStyle w:val="TableGrid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21"/>
        <w:gridCol w:w="1557"/>
        <w:gridCol w:w="2972"/>
        <w:gridCol w:w="3959"/>
        <w:gridCol w:w="1521"/>
      </w:tblGrid>
      <w:tr w:rsidR="00817285" w:rsidRPr="009B3AB3" w14:paraId="78C80033" w14:textId="77777777" w:rsidTr="0024592C">
        <w:tc>
          <w:tcPr>
            <w:tcW w:w="421" w:type="dxa"/>
            <w:vMerge w:val="restart"/>
          </w:tcPr>
          <w:p w14:paraId="3204658C" w14:textId="77777777" w:rsidR="00817285" w:rsidRPr="009B3AB3" w:rsidRDefault="00817285" w:rsidP="00492E3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B</w:t>
            </w:r>
          </w:p>
        </w:tc>
        <w:tc>
          <w:tcPr>
            <w:tcW w:w="1559" w:type="dxa"/>
          </w:tcPr>
          <w:p w14:paraId="6DB877C2" w14:textId="77777777" w:rsidR="00817285" w:rsidRPr="009B3AB3" w:rsidRDefault="00817285" w:rsidP="00492E3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Topic</w:t>
            </w:r>
          </w:p>
        </w:tc>
        <w:tc>
          <w:tcPr>
            <w:tcW w:w="2977" w:type="dxa"/>
          </w:tcPr>
          <w:p w14:paraId="58D74DC1" w14:textId="77777777" w:rsidR="00817285" w:rsidRPr="009B3AB3" w:rsidRDefault="00817285" w:rsidP="00492E3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Key points</w:t>
            </w:r>
          </w:p>
        </w:tc>
        <w:tc>
          <w:tcPr>
            <w:tcW w:w="3969" w:type="dxa"/>
          </w:tcPr>
          <w:p w14:paraId="56CEBDC1" w14:textId="77777777" w:rsidR="00817285" w:rsidRPr="009B3AB3" w:rsidRDefault="00817285" w:rsidP="00492E3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Elaboration of the curriculum contents</w:t>
            </w:r>
          </w:p>
        </w:tc>
        <w:tc>
          <w:tcPr>
            <w:tcW w:w="1524" w:type="dxa"/>
          </w:tcPr>
          <w:p w14:paraId="54526A61" w14:textId="77777777" w:rsidR="00817285" w:rsidRPr="009B3AB3" w:rsidRDefault="00817285" w:rsidP="00492E3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Fine-tunings</w:t>
            </w:r>
          </w:p>
        </w:tc>
      </w:tr>
      <w:tr w:rsidR="00817285" w:rsidRPr="009B3AB3" w14:paraId="5F631CF1" w14:textId="77777777" w:rsidTr="0024592C">
        <w:tc>
          <w:tcPr>
            <w:tcW w:w="421" w:type="dxa"/>
            <w:vMerge/>
          </w:tcPr>
          <w:p w14:paraId="2BBC9320" w14:textId="77777777" w:rsidR="00817285" w:rsidRPr="009B3AB3" w:rsidRDefault="00817285" w:rsidP="00492E3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1559" w:type="dxa"/>
          </w:tcPr>
          <w:p w14:paraId="7C64E9FE" w14:textId="77777777" w:rsidR="00817285" w:rsidRPr="009B3AB3" w:rsidRDefault="00817285" w:rsidP="00492E3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Firms and Production </w:t>
            </w:r>
          </w:p>
        </w:tc>
        <w:tc>
          <w:tcPr>
            <w:tcW w:w="2977" w:type="dxa"/>
          </w:tcPr>
          <w:p w14:paraId="4671BE64" w14:textId="77777777" w:rsidR="00817285" w:rsidRPr="009B3AB3" w:rsidRDefault="00534B5F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Factors of production</w:t>
            </w:r>
          </w:p>
          <w:p w14:paraId="14A1EBC1" w14:textId="77777777" w:rsidR="00534B5F" w:rsidRPr="009B3AB3" w:rsidRDefault="00534B5F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(i) Human resources </w:t>
            </w:r>
          </w:p>
          <w:p w14:paraId="22DE1465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Wingdings" w:char="F09F"/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="00534B5F"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Labour: supply, productivity, mobility and different methods of wage payments</w:t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</w:p>
          <w:p w14:paraId="3CC132E5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ACA4A9D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D9D578F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834B95B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9B79892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36501F0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508396B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78F80A2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7469A9F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AA6A272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5B2E3B3" w14:textId="77777777" w:rsidR="0003513F" w:rsidRPr="009B3AB3" w:rsidRDefault="0003513F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AD646A3" w14:textId="77777777" w:rsidR="0003513F" w:rsidRPr="009B3AB3" w:rsidRDefault="0003513F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9609151" w14:textId="77777777" w:rsidR="0003513F" w:rsidRPr="009B3AB3" w:rsidRDefault="0003513F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8B38971" w14:textId="77777777" w:rsidR="0003513F" w:rsidRPr="009B3AB3" w:rsidRDefault="0003513F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AACBD06" w14:textId="77777777" w:rsidR="008E72D5" w:rsidRPr="009B3AB3" w:rsidRDefault="008E72D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FDC4427" w14:textId="77777777" w:rsidR="00DF3BB1" w:rsidRPr="009B3AB3" w:rsidRDefault="00DF3BB1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02F761D" w14:textId="77777777" w:rsidR="00817285" w:rsidRPr="009B3AB3" w:rsidRDefault="0003513F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Symbol" w:char="F0B7"/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9B3AB3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Entrepreneurship: risk-bearing and decision-making</w:t>
            </w:r>
          </w:p>
          <w:p w14:paraId="67D330BE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C01CCC1" w14:textId="77777777" w:rsidR="008E72D5" w:rsidRPr="009B3AB3" w:rsidRDefault="008E72D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C18D8E2" w14:textId="77777777" w:rsidR="00DF3BB1" w:rsidRPr="009B3AB3" w:rsidRDefault="00DF3BB1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0454EF6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(ii) </w:t>
            </w:r>
            <w:r w:rsidR="0003513F"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Natural resources </w:t>
            </w:r>
          </w:p>
          <w:p w14:paraId="3DF30CAF" w14:textId="77777777" w:rsidR="0003513F" w:rsidRPr="009B3AB3" w:rsidRDefault="0003513F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Symbol" w:char="F0B7"/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Land: supply</w:t>
            </w:r>
          </w:p>
          <w:p w14:paraId="303A5CD5" w14:textId="77777777" w:rsidR="0003513F" w:rsidRPr="009B3AB3" w:rsidRDefault="0003513F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A082741" w14:textId="77777777" w:rsidR="0003513F" w:rsidRPr="009B3AB3" w:rsidRDefault="0003513F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5D6B438" w14:textId="77777777" w:rsidR="008E72D5" w:rsidRPr="009B3AB3" w:rsidRDefault="008E72D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8CC8663" w14:textId="21504E21" w:rsidR="008E72D5" w:rsidRDefault="008E72D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0D2141E" w14:textId="77777777" w:rsidR="009B3AB3" w:rsidRPr="009B3AB3" w:rsidRDefault="009B3AB3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94C46BA" w14:textId="77777777" w:rsidR="008E72D5" w:rsidRPr="009B3AB3" w:rsidRDefault="008E72D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E422156" w14:textId="77777777" w:rsidR="0003513F" w:rsidRPr="009B3AB3" w:rsidRDefault="0003513F" w:rsidP="0003513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lastRenderedPageBreak/>
              <w:t xml:space="preserve">(iii) </w:t>
            </w:r>
            <w:r w:rsidRPr="009B3AB3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 xml:space="preserve">Man-made resources </w:t>
            </w:r>
          </w:p>
          <w:p w14:paraId="7A05E34A" w14:textId="77777777" w:rsidR="0003513F" w:rsidRPr="009B3AB3" w:rsidRDefault="0003513F" w:rsidP="0003513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Symbol" w:char="F0B7"/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9B3AB3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Capital: accumulation and</w:t>
            </w:r>
          </w:p>
          <w:p w14:paraId="4EED823F" w14:textId="77777777" w:rsidR="0003513F" w:rsidRPr="009B3AB3" w:rsidRDefault="0003513F" w:rsidP="0003513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depreciation</w:t>
            </w:r>
          </w:p>
          <w:p w14:paraId="08AA882D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136DF4C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1211BE3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E378C8F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4183386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F7D7E83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C6B3178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755A62F" w14:textId="77777777" w:rsidR="00817285" w:rsidRPr="009B3AB3" w:rsidRDefault="00530D8B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(iv) The features of (i) to (iii) in Hong Kong</w:t>
            </w:r>
          </w:p>
          <w:p w14:paraId="4BD50788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68EB78F" w14:textId="77777777" w:rsidR="00817285" w:rsidRPr="009B3AB3" w:rsidRDefault="00817285" w:rsidP="00492E32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3969" w:type="dxa"/>
          </w:tcPr>
          <w:p w14:paraId="6C24C9E7" w14:textId="77777777" w:rsidR="00817285" w:rsidRPr="009B3AB3" w:rsidRDefault="00817285" w:rsidP="00492E3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lastRenderedPageBreak/>
              <w:sym w:font="Symbol" w:char="F0B7"/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Students are expected to </w:t>
            </w:r>
            <w:r w:rsidR="0003513F"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understand the</w:t>
            </w:r>
          </w:p>
          <w:p w14:paraId="5A62A4C4" w14:textId="77777777" w:rsidR="0003513F" w:rsidRPr="009B3AB3" w:rsidRDefault="0003513F" w:rsidP="0003513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(i) meaning of labour supply which is measured in terms of man-hour per time period,</w:t>
            </w:r>
          </w:p>
          <w:p w14:paraId="1557EB2B" w14:textId="77777777" w:rsidR="0003513F" w:rsidRPr="009B3AB3" w:rsidRDefault="0003513F" w:rsidP="0003513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(ii) factors that affect labour supply such as wages, population, population structure, etc.,</w:t>
            </w:r>
          </w:p>
          <w:p w14:paraId="68E57CAD" w14:textId="77777777" w:rsidR="0003513F" w:rsidRPr="009B3AB3" w:rsidRDefault="0003513F" w:rsidP="0003513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(iii) meaning of and be able to calculate average labour productivity,</w:t>
            </w:r>
          </w:p>
          <w:p w14:paraId="46ECF18F" w14:textId="77777777" w:rsidR="00817285" w:rsidRPr="009B3AB3" w:rsidRDefault="0003513F" w:rsidP="0003513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(iv) factors that affect labour</w:t>
            </w:r>
            <w:r w:rsidR="00A65A30"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productivity such as education,</w:t>
            </w:r>
            <w:r w:rsidR="00A65A30"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training, capital endowments, etc.,</w:t>
            </w:r>
          </w:p>
          <w:p w14:paraId="0AFBC655" w14:textId="77777777" w:rsidR="0003513F" w:rsidRPr="009B3AB3" w:rsidRDefault="0003513F" w:rsidP="0003513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(v) meaning of geographical and occupational mobility, </w:t>
            </w:r>
          </w:p>
          <w:p w14:paraId="77F45403" w14:textId="77777777" w:rsidR="0003513F" w:rsidRPr="009B3AB3" w:rsidRDefault="0003513F" w:rsidP="0003513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(vi) factors that affect geographical and occupational labour mobility, and</w:t>
            </w:r>
          </w:p>
          <w:p w14:paraId="7347EC93" w14:textId="77777777" w:rsidR="0003513F" w:rsidRPr="009B3AB3" w:rsidRDefault="0003513F" w:rsidP="0003513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(vii) advantages and disadvantages of different methods of wage payments</w:t>
            </w:r>
          </w:p>
          <w:p w14:paraId="294BBC6A" w14:textId="77777777" w:rsidR="008E72D5" w:rsidRPr="009B3AB3" w:rsidRDefault="008E72D5" w:rsidP="0003513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987EF78" w14:textId="77777777" w:rsidR="00DF3BB1" w:rsidRPr="009B3AB3" w:rsidRDefault="00DF3BB1" w:rsidP="0003513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EFABAF1" w14:textId="77777777" w:rsidR="0003513F" w:rsidRPr="009B3AB3" w:rsidRDefault="0003513F" w:rsidP="0003513F">
            <w:pPr>
              <w:pStyle w:val="NormalWeb"/>
              <w:contextualSpacing/>
              <w:rPr>
                <w:sz w:val="20"/>
                <w:szCs w:val="20"/>
              </w:rPr>
            </w:pPr>
            <w:r w:rsidRPr="009B3AB3">
              <w:rPr>
                <w:rFonts w:ascii="Symbol" w:hAnsi="Symbol"/>
                <w:sz w:val="20"/>
                <w:szCs w:val="20"/>
              </w:rPr>
              <w:sym w:font="Symbol" w:char="F0B7"/>
            </w:r>
            <w:r w:rsidRPr="009B3AB3">
              <w:rPr>
                <w:rFonts w:ascii="Symbol" w:hAnsi="Symbol"/>
                <w:sz w:val="20"/>
                <w:szCs w:val="20"/>
              </w:rPr>
              <w:t xml:space="preserve"> </w:t>
            </w:r>
            <w:r w:rsidRPr="009B3AB3">
              <w:rPr>
                <w:sz w:val="20"/>
                <w:szCs w:val="20"/>
              </w:rPr>
              <w:t xml:space="preserve">Students are expected to understand special roles of an entrepreneur: risk-bearing and decision-making. </w:t>
            </w:r>
          </w:p>
          <w:p w14:paraId="03E27C0E" w14:textId="77777777" w:rsidR="0003513F" w:rsidRPr="009B3AB3" w:rsidRDefault="0003513F" w:rsidP="00530D8B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22BDEA06" w14:textId="77777777" w:rsidR="008E72D5" w:rsidRPr="009B3AB3" w:rsidRDefault="008E72D5" w:rsidP="00530D8B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AC79FD9" w14:textId="77777777" w:rsidR="00DF3BB1" w:rsidRPr="009B3AB3" w:rsidRDefault="00DF3BB1" w:rsidP="00530D8B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074C4677" w14:textId="77777777" w:rsidR="00530D8B" w:rsidRPr="009B3AB3" w:rsidRDefault="0003513F" w:rsidP="00530D8B">
            <w:pPr>
              <w:pStyle w:val="NormalWeb"/>
              <w:contextualSpacing/>
              <w:rPr>
                <w:sz w:val="20"/>
                <w:szCs w:val="20"/>
              </w:rPr>
            </w:pPr>
            <w:r w:rsidRPr="009B3AB3">
              <w:rPr>
                <w:rFonts w:ascii="Symbol" w:hAnsi="Symbol"/>
                <w:sz w:val="20"/>
                <w:szCs w:val="20"/>
              </w:rPr>
              <w:sym w:font="Symbol" w:char="F0B7"/>
            </w:r>
            <w:r w:rsidRPr="009B3AB3">
              <w:rPr>
                <w:rFonts w:ascii="Symbol" w:hAnsi="Symbol"/>
                <w:sz w:val="20"/>
                <w:szCs w:val="20"/>
              </w:rPr>
              <w:t xml:space="preserve"> </w:t>
            </w:r>
            <w:r w:rsidRPr="009B3AB3">
              <w:rPr>
                <w:sz w:val="20"/>
                <w:szCs w:val="20"/>
              </w:rPr>
              <w:t xml:space="preserve">Students are expected to </w:t>
            </w:r>
            <w:proofErr w:type="spellStart"/>
            <w:r w:rsidRPr="009B3AB3">
              <w:rPr>
                <w:sz w:val="20"/>
                <w:szCs w:val="20"/>
              </w:rPr>
              <w:t>recognise</w:t>
            </w:r>
            <w:proofErr w:type="spellEnd"/>
            <w:r w:rsidRPr="009B3AB3">
              <w:rPr>
                <w:sz w:val="20"/>
                <w:szCs w:val="20"/>
              </w:rPr>
              <w:t xml:space="preserve"> that supply of natural resources could not be changed by human efforts. </w:t>
            </w:r>
          </w:p>
          <w:p w14:paraId="1437F5CF" w14:textId="77777777" w:rsidR="008E72D5" w:rsidRPr="009B3AB3" w:rsidRDefault="008E72D5" w:rsidP="00530D8B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41DDD0FA" w14:textId="365A8B5B" w:rsidR="008E72D5" w:rsidRDefault="008E72D5" w:rsidP="00530D8B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4AA0EE56" w14:textId="1AE42FA3" w:rsidR="009B3AB3" w:rsidRDefault="009B3AB3" w:rsidP="00530D8B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3F044440" w14:textId="77777777" w:rsidR="009B3AB3" w:rsidRPr="009B3AB3" w:rsidRDefault="009B3AB3" w:rsidP="00530D8B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75A6EB4C" w14:textId="77777777" w:rsidR="00817285" w:rsidRPr="009B3AB3" w:rsidRDefault="00817285" w:rsidP="00530D8B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Symbol" w:char="F0B7"/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Students are expected to </w:t>
            </w:r>
            <w:r w:rsidR="0003513F"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understand the </w:t>
            </w:r>
          </w:p>
          <w:p w14:paraId="1F9DB2B4" w14:textId="77777777" w:rsidR="0003513F" w:rsidRPr="009B3AB3" w:rsidRDefault="00817285" w:rsidP="00530D8B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lastRenderedPageBreak/>
              <w:t xml:space="preserve">(i) </w:t>
            </w:r>
            <w:r w:rsidR="0003513F"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meaning of capital accumulation, which involves giving up present consumption for future consumption,</w:t>
            </w:r>
          </w:p>
          <w:p w14:paraId="7FDD7309" w14:textId="77777777" w:rsidR="0003513F" w:rsidRPr="009B3AB3" w:rsidRDefault="0003513F" w:rsidP="0003513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(ii) relationship between capital accumulation and interest</w:t>
            </w:r>
          </w:p>
          <w:p w14:paraId="6D9323B1" w14:textId="77777777" w:rsidR="0003513F" w:rsidRPr="009B3AB3" w:rsidRDefault="0003513F" w:rsidP="0003513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rate, and</w:t>
            </w:r>
          </w:p>
          <w:p w14:paraId="40CD2E38" w14:textId="77777777" w:rsidR="00817285" w:rsidRPr="009B3AB3" w:rsidRDefault="0003513F" w:rsidP="0003513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(iii) meaning of depreciation.</w:t>
            </w:r>
          </w:p>
          <w:p w14:paraId="1A72E9FF" w14:textId="21BB2265" w:rsidR="00817285" w:rsidRDefault="00817285" w:rsidP="00492E3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32339AF" w14:textId="77777777" w:rsidR="009B3AB3" w:rsidRPr="009B3AB3" w:rsidRDefault="009B3AB3" w:rsidP="00492E3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5879256" w14:textId="77777777" w:rsidR="00817285" w:rsidRPr="009B3AB3" w:rsidRDefault="00530D8B" w:rsidP="00492E3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Symbol" w:char="F0B7"/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Students are expected to describe the features of human resources, natural resources and man-made resources in Hong Kong. </w:t>
            </w:r>
          </w:p>
        </w:tc>
        <w:tc>
          <w:tcPr>
            <w:tcW w:w="1524" w:type="dxa"/>
          </w:tcPr>
          <w:p w14:paraId="7D05B7A5" w14:textId="77777777" w:rsidR="00817285" w:rsidRPr="009B3AB3" w:rsidRDefault="00817285" w:rsidP="00492E3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</w:tbl>
    <w:p w14:paraId="785A27E2" w14:textId="77777777" w:rsidR="00817285" w:rsidRDefault="00817285" w:rsidP="00E62625"/>
    <w:p w14:paraId="35B8FD3E" w14:textId="77777777" w:rsidR="00530D8B" w:rsidRDefault="00530D8B" w:rsidP="00E62625"/>
    <w:p w14:paraId="14D7FBFB" w14:textId="77777777" w:rsidR="00530D8B" w:rsidRDefault="00530D8B" w:rsidP="00E62625"/>
    <w:p w14:paraId="3CEA9876" w14:textId="77777777" w:rsidR="00530D8B" w:rsidRDefault="00530D8B" w:rsidP="00E62625"/>
    <w:p w14:paraId="0EE7BD43" w14:textId="77777777" w:rsidR="00530D8B" w:rsidRDefault="00530D8B" w:rsidP="00E62625"/>
    <w:p w14:paraId="6B54775F" w14:textId="77777777" w:rsidR="00530D8B" w:rsidRDefault="00530D8B" w:rsidP="00E62625"/>
    <w:p w14:paraId="22747505" w14:textId="77777777" w:rsidR="00530D8B" w:rsidRDefault="00530D8B" w:rsidP="00E62625"/>
    <w:p w14:paraId="68B9FDE1" w14:textId="77777777" w:rsidR="007B2B31" w:rsidRDefault="007B2B31" w:rsidP="00E62625"/>
    <w:p w14:paraId="424DA25D" w14:textId="77777777" w:rsidR="00530D8B" w:rsidRDefault="00530D8B" w:rsidP="00E62625"/>
    <w:p w14:paraId="375AACC4" w14:textId="77777777" w:rsidR="00530D8B" w:rsidRDefault="00530D8B" w:rsidP="00E62625"/>
    <w:p w14:paraId="2CA2B305" w14:textId="77777777" w:rsidR="00CE5ED4" w:rsidRDefault="00CE5ED4" w:rsidP="00E62625"/>
    <w:p w14:paraId="78BA9C28" w14:textId="77777777" w:rsidR="00CE5ED4" w:rsidRDefault="00CE5ED4" w:rsidP="00E62625"/>
    <w:p w14:paraId="2A05A677" w14:textId="77777777" w:rsidR="00CE5ED4" w:rsidRDefault="00CE5ED4" w:rsidP="00E62625"/>
    <w:p w14:paraId="35CFE77E" w14:textId="77777777" w:rsidR="00CE5ED4" w:rsidRDefault="00CE5ED4" w:rsidP="00E62625"/>
    <w:p w14:paraId="03F09276" w14:textId="77777777" w:rsidR="00CE5ED4" w:rsidRDefault="00CE5ED4" w:rsidP="00E62625"/>
    <w:p w14:paraId="3F2F697F" w14:textId="77777777" w:rsidR="00CE5ED4" w:rsidRDefault="00CE5ED4" w:rsidP="00E62625"/>
    <w:p w14:paraId="18EF028F" w14:textId="77777777" w:rsidR="00CE5ED4" w:rsidRDefault="00CE5ED4" w:rsidP="00E62625"/>
    <w:p w14:paraId="2441DE20" w14:textId="1968C2DF" w:rsidR="00530D8B" w:rsidRDefault="00530D8B" w:rsidP="00E62625"/>
    <w:p w14:paraId="6308A5BF" w14:textId="5DCB8E31" w:rsidR="009B3AB3" w:rsidRDefault="009B3AB3" w:rsidP="00E62625"/>
    <w:p w14:paraId="651AC6AA" w14:textId="77777777" w:rsidR="009B3AB3" w:rsidRDefault="009B3AB3" w:rsidP="00E62625"/>
    <w:p w14:paraId="0DF3319E" w14:textId="77777777" w:rsidR="00530D8B" w:rsidRDefault="00530D8B" w:rsidP="00E62625"/>
    <w:p w14:paraId="45C33285" w14:textId="77777777" w:rsidR="00530D8B" w:rsidRDefault="00530D8B" w:rsidP="00E62625"/>
    <w:p w14:paraId="6C75F407" w14:textId="77777777" w:rsidR="00530D8B" w:rsidRPr="000E1344" w:rsidRDefault="00530D8B" w:rsidP="00E62625"/>
    <w:p w14:paraId="041F96F9" w14:textId="77777777" w:rsidR="00E62625" w:rsidRPr="009B3AB3" w:rsidRDefault="00E62625" w:rsidP="00E62625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</w:rPr>
      </w:pPr>
      <w:r w:rsidRPr="009B3AB3">
        <w:rPr>
          <w:rFonts w:ascii="Copperplate Gothic Bold" w:eastAsia="Times New Roman" w:hAnsi="Copperplate Gothic Bold" w:cs="Times New Roman"/>
          <w:kern w:val="0"/>
        </w:rPr>
        <w:lastRenderedPageBreak/>
        <w:t>Ch</w:t>
      </w:r>
      <w:r w:rsidR="00D873EC" w:rsidRPr="009B3AB3">
        <w:rPr>
          <w:rFonts w:ascii="Copperplate Gothic Bold" w:eastAsia="Times New Roman" w:hAnsi="Copperplate Gothic Bold" w:cs="Times New Roman"/>
          <w:kern w:val="0"/>
        </w:rPr>
        <w:t>a</w:t>
      </w:r>
      <w:r w:rsidRPr="009B3AB3">
        <w:rPr>
          <w:rFonts w:ascii="Copperplate Gothic Bold" w:eastAsia="Times New Roman" w:hAnsi="Copperplate Gothic Bold" w:cs="Times New Roman"/>
          <w:kern w:val="0"/>
        </w:rPr>
        <w:t>pter 6 _ Factor of Production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31"/>
        <w:gridCol w:w="5199"/>
      </w:tblGrid>
      <w:tr w:rsidR="00492E32" w:rsidRPr="009B3AB3" w14:paraId="4E088B78" w14:textId="77777777" w:rsidTr="0024592C">
        <w:tc>
          <w:tcPr>
            <w:tcW w:w="5240" w:type="dxa"/>
          </w:tcPr>
          <w:p w14:paraId="4AEF8D9F" w14:textId="77777777" w:rsidR="00492E32" w:rsidRPr="009B3AB3" w:rsidRDefault="00492E32" w:rsidP="002B1CB9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val="en-HK"/>
              </w:rPr>
              <w:t>Definition List</w:t>
            </w:r>
          </w:p>
        </w:tc>
        <w:tc>
          <w:tcPr>
            <w:tcW w:w="5210" w:type="dxa"/>
          </w:tcPr>
          <w:p w14:paraId="6318EB52" w14:textId="77777777" w:rsidR="00492E32" w:rsidRPr="009B3AB3" w:rsidRDefault="00492E32" w:rsidP="002B1CB9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PMingLiU" w:eastAsia="PMingLiU" w:hAnsi="PMingLiU" w:cs="PMingLiU" w:hint="eastAsia"/>
                <w:bCs/>
                <w:iCs/>
                <w:kern w:val="0"/>
                <w:sz w:val="20"/>
                <w:szCs w:val="20"/>
                <w:lang w:val="en-HK"/>
              </w:rPr>
              <w:t>定義列表</w:t>
            </w:r>
          </w:p>
        </w:tc>
      </w:tr>
      <w:tr w:rsidR="00492E32" w:rsidRPr="009B3AB3" w14:paraId="72210740" w14:textId="77777777" w:rsidTr="0024592C">
        <w:tc>
          <w:tcPr>
            <w:tcW w:w="5240" w:type="dxa"/>
          </w:tcPr>
          <w:p w14:paraId="38DB5CE7" w14:textId="77777777" w:rsidR="00492E32" w:rsidRPr="009B3AB3" w:rsidRDefault="00492E32" w:rsidP="002B1CB9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Mobility of Labour</w:t>
            </w:r>
          </w:p>
          <w:p w14:paraId="2E35FCA6" w14:textId="77777777" w:rsidR="002F48CD" w:rsidRPr="009B3AB3" w:rsidRDefault="00492E32" w:rsidP="002B1CB9">
            <w:pPr>
              <w:widowControl/>
              <w:spacing w:line="276" w:lineRule="auto"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(i)</w:t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ab/>
              <w:t>Geographical labour mobility</w:t>
            </w:r>
          </w:p>
          <w:p w14:paraId="3E4588AC" w14:textId="5DCE6ED6" w:rsidR="00492E32" w:rsidRPr="009B3AB3" w:rsidRDefault="00492E32" w:rsidP="002B1CB9">
            <w:pPr>
              <w:widowControl/>
              <w:spacing w:line="276" w:lineRule="auto"/>
              <w:ind w:left="9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Definition: The willingness and ease of labour to change from one place</w:t>
            </w:r>
            <w:r w:rsidR="002B1C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 (</w:t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working area</w:t>
            </w:r>
            <w:r w:rsidR="002B1C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)</w:t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 to another.</w:t>
            </w:r>
          </w:p>
          <w:p w14:paraId="41D957CB" w14:textId="77777777" w:rsidR="009B3AB3" w:rsidRPr="009B3AB3" w:rsidRDefault="009B3AB3" w:rsidP="002B1CB9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val="en-HK"/>
              </w:rPr>
            </w:pPr>
          </w:p>
          <w:p w14:paraId="64BBF703" w14:textId="77777777" w:rsidR="00492E32" w:rsidRPr="009B3AB3" w:rsidRDefault="00492E32" w:rsidP="002B1CB9">
            <w:pPr>
              <w:widowControl/>
              <w:spacing w:line="276" w:lineRule="auto"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(ii)</w:t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ab/>
              <w:t>Occupational labour mobility</w:t>
            </w:r>
          </w:p>
          <w:p w14:paraId="1A002C32" w14:textId="77777777" w:rsidR="00492E32" w:rsidRPr="009B3AB3" w:rsidRDefault="00492E32" w:rsidP="002B1CB9">
            <w:pPr>
              <w:widowControl/>
              <w:spacing w:line="276" w:lineRule="auto"/>
              <w:ind w:left="9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Definition: The willingness and ease of labour to change from one occupation to another.</w:t>
            </w:r>
          </w:p>
          <w:p w14:paraId="13AC488B" w14:textId="77777777" w:rsidR="00492E32" w:rsidRPr="009B3AB3" w:rsidRDefault="00492E32" w:rsidP="002B1CB9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5210" w:type="dxa"/>
          </w:tcPr>
          <w:p w14:paraId="5367AFD2" w14:textId="2A172BA9" w:rsidR="00492E32" w:rsidRPr="009B3AB3" w:rsidRDefault="002B1CB9" w:rsidP="002B1CB9">
            <w:pPr>
              <w:pStyle w:val="ListParagraph"/>
              <w:widowControl/>
              <w:numPr>
                <w:ilvl w:val="0"/>
                <w:numId w:val="35"/>
              </w:numPr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val="en-HK"/>
              </w:rPr>
            </w:pPr>
            <w:r w:rsidRPr="002B1CB9">
              <w:rPr>
                <w:rFonts w:ascii="PMingLiU" w:eastAsia="PMingLiU" w:hAnsi="PMingLiU" w:cs="PMingLiU" w:hint="eastAsia"/>
                <w:bCs/>
                <w:iCs/>
                <w:kern w:val="0"/>
                <w:sz w:val="20"/>
                <w:szCs w:val="20"/>
                <w:lang w:val="en-HK"/>
              </w:rPr>
              <w:t>勞工流動性</w:t>
            </w:r>
          </w:p>
          <w:p w14:paraId="58014E5B" w14:textId="77777777" w:rsidR="002B1CB9" w:rsidRDefault="008A53F3" w:rsidP="002B1CB9">
            <w:pPr>
              <w:widowControl/>
              <w:spacing w:line="276" w:lineRule="auto"/>
              <w:ind w:left="360"/>
              <w:rPr>
                <w:rFonts w:ascii="PMingLiU" w:eastAsia="PMingLiU" w:hAnsi="PMingLiU" w:cs="PMingLiU"/>
                <w:bCs/>
                <w:iCs/>
                <w:kern w:val="0"/>
                <w:sz w:val="20"/>
                <w:szCs w:val="20"/>
                <w:lang w:val="en-HK"/>
              </w:rPr>
            </w:pP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(</w:t>
            </w:r>
            <w:proofErr w:type="spellStart"/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i</w:t>
            </w:r>
            <w:proofErr w:type="spellEnd"/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)</w:t>
            </w:r>
            <w:r w:rsidRPr="009B3A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ab/>
            </w:r>
            <w:r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地域</w:t>
            </w:r>
            <w:r w:rsidR="002B1CB9" w:rsidRPr="002B1CB9">
              <w:rPr>
                <w:rFonts w:ascii="PMingLiU" w:eastAsia="PMingLiU" w:hAnsi="PMingLiU" w:cs="PMingLiU" w:hint="eastAsia"/>
                <w:bCs/>
                <w:iCs/>
                <w:kern w:val="0"/>
                <w:sz w:val="20"/>
                <w:szCs w:val="20"/>
                <w:lang w:val="en-HK"/>
              </w:rPr>
              <w:t>流動性</w:t>
            </w:r>
          </w:p>
          <w:p w14:paraId="23A5827C" w14:textId="77777777" w:rsidR="002B1CB9" w:rsidRDefault="002B1CB9" w:rsidP="002B1CB9">
            <w:pPr>
              <w:widowControl/>
              <w:spacing w:line="276" w:lineRule="auto"/>
              <w:ind w:left="360"/>
              <w:rPr>
                <w:rFonts w:ascii="PMingLiU" w:eastAsia="PMingLiU" w:hAnsi="PMingLiU" w:cs="PMingLiU"/>
                <w:kern w:val="0"/>
                <w:sz w:val="20"/>
                <w:szCs w:val="20"/>
              </w:rPr>
            </w:pPr>
            <w:r>
              <w:rPr>
                <w:rFonts w:ascii="PMingLiU" w:eastAsia="PMingLiU" w:hAnsi="PMingLiU" w:cs="PMingLiU" w:hint="eastAsia"/>
                <w:bCs/>
                <w:iCs/>
                <w:kern w:val="0"/>
                <w:sz w:val="20"/>
                <w:szCs w:val="20"/>
                <w:lang w:val="en-HK"/>
              </w:rPr>
              <w:t xml:space="preserve"> </w:t>
            </w:r>
            <w:r>
              <w:rPr>
                <w:rFonts w:ascii="PMingLiU" w:eastAsia="PMingLiU" w:hAnsi="PMingLiU" w:cs="PMingLiU"/>
                <w:bCs/>
                <w:iCs/>
                <w:kern w:val="0"/>
                <w:sz w:val="20"/>
                <w:szCs w:val="20"/>
                <w:lang w:val="en-HK"/>
              </w:rPr>
              <w:t xml:space="preserve">     </w:t>
            </w:r>
            <w:r w:rsidR="008A53F3"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定義：從一個地方</w:t>
            </w:r>
            <w:r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PMingLiU" w:eastAsia="PMingLiU" w:hAnsi="PMingLiU" w:cs="PMingLiU"/>
                <w:kern w:val="0"/>
                <w:sz w:val="20"/>
                <w:szCs w:val="20"/>
              </w:rPr>
              <w:t>(</w:t>
            </w:r>
            <w:r w:rsidR="008A53F3"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工作區域</w:t>
            </w:r>
            <w:r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)</w:t>
            </w:r>
            <w:r>
              <w:rPr>
                <w:rFonts w:ascii="PMingLiU" w:eastAsia="PMingLiU" w:hAnsi="PMingLiU" w:cs="PMingLiU"/>
                <w:kern w:val="0"/>
                <w:sz w:val="20"/>
                <w:szCs w:val="20"/>
              </w:rPr>
              <w:t xml:space="preserve"> </w:t>
            </w:r>
            <w:r w:rsidR="008A53F3"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轉移到另一個</w:t>
            </w:r>
          </w:p>
          <w:p w14:paraId="2A62B899" w14:textId="3405B2F2" w:rsidR="008A53F3" w:rsidRPr="002B1CB9" w:rsidRDefault="002B1CB9" w:rsidP="002B1CB9">
            <w:pPr>
              <w:widowControl/>
              <w:spacing w:line="276" w:lineRule="auto"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PMingLiU" w:eastAsia="PMingLiU" w:hAnsi="PMingLiU" w:cs="PMingLiU"/>
                <w:kern w:val="0"/>
                <w:sz w:val="20"/>
                <w:szCs w:val="20"/>
              </w:rPr>
              <w:t xml:space="preserve">      </w:t>
            </w:r>
            <w:r w:rsidR="008A53F3"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地方</w:t>
            </w:r>
            <w:r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PMingLiU" w:eastAsia="PMingLiU" w:hAnsi="PMingLiU" w:cs="PMingLiU"/>
                <w:kern w:val="0"/>
                <w:sz w:val="20"/>
                <w:szCs w:val="20"/>
              </w:rPr>
              <w:t>(</w:t>
            </w:r>
            <w:r w:rsidR="008A53F3"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工作區域</w:t>
            </w:r>
            <w:r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)</w:t>
            </w:r>
            <w:r>
              <w:rPr>
                <w:rFonts w:ascii="PMingLiU" w:eastAsia="PMingLiU" w:hAnsi="PMingLiU" w:cs="PMingLiU"/>
                <w:kern w:val="0"/>
                <w:sz w:val="20"/>
                <w:szCs w:val="20"/>
              </w:rPr>
              <w:t xml:space="preserve"> </w:t>
            </w:r>
            <w:r w:rsidR="008A53F3"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的意願和</w:t>
            </w:r>
            <w:r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難易</w:t>
            </w:r>
            <w:r w:rsidR="008A53F3"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程度。</w:t>
            </w:r>
          </w:p>
          <w:p w14:paraId="2850930F" w14:textId="77777777" w:rsidR="008A53F3" w:rsidRPr="002B1CB9" w:rsidRDefault="008A53F3" w:rsidP="002B1CB9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  <w:lang w:val="en-HK"/>
              </w:rPr>
            </w:pPr>
          </w:p>
          <w:p w14:paraId="2BFCEA83" w14:textId="77777777" w:rsidR="002B1CB9" w:rsidRDefault="008A53F3" w:rsidP="002B1CB9">
            <w:pPr>
              <w:widowControl/>
              <w:spacing w:line="276" w:lineRule="auto"/>
              <w:ind w:left="360"/>
              <w:rPr>
                <w:rFonts w:ascii="PMingLiU" w:eastAsia="PMingLiU" w:hAnsi="PMingLiU" w:cs="PMingLiU"/>
                <w:bCs/>
                <w:iCs/>
                <w:kern w:val="0"/>
                <w:sz w:val="20"/>
                <w:szCs w:val="20"/>
                <w:lang w:val="en-HK"/>
              </w:rPr>
            </w:pPr>
            <w:r w:rsidRPr="002B1C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(ii)</w:t>
            </w:r>
            <w:r w:rsidRPr="002B1C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ab/>
            </w:r>
            <w:r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職業</w:t>
            </w:r>
            <w:r w:rsidR="002B1CB9" w:rsidRPr="002B1CB9">
              <w:rPr>
                <w:rFonts w:ascii="PMingLiU" w:eastAsia="PMingLiU" w:hAnsi="PMingLiU" w:cs="PMingLiU" w:hint="eastAsia"/>
                <w:bCs/>
                <w:iCs/>
                <w:kern w:val="0"/>
                <w:sz w:val="20"/>
                <w:szCs w:val="20"/>
                <w:lang w:val="en-HK"/>
              </w:rPr>
              <w:t>流動性</w:t>
            </w:r>
          </w:p>
          <w:p w14:paraId="5A69E4D1" w14:textId="24BE7554" w:rsidR="002B1CB9" w:rsidRDefault="002B1CB9" w:rsidP="002B1CB9">
            <w:pPr>
              <w:widowControl/>
              <w:spacing w:line="276" w:lineRule="auto"/>
              <w:ind w:left="360"/>
              <w:rPr>
                <w:rFonts w:ascii="PMingLiU" w:eastAsia="PMingLiU" w:hAnsi="PMingLiU" w:cs="PMingLiU"/>
                <w:kern w:val="0"/>
                <w:sz w:val="20"/>
                <w:szCs w:val="20"/>
              </w:rPr>
            </w:pPr>
            <w:r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PMingLiU" w:eastAsia="PMingLiU" w:hAnsi="PMingLiU" w:cs="PMingLiU"/>
                <w:kern w:val="0"/>
                <w:sz w:val="20"/>
                <w:szCs w:val="20"/>
              </w:rPr>
              <w:t xml:space="preserve">     </w:t>
            </w:r>
            <w:r w:rsidR="008A53F3"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定義：勞</w:t>
            </w:r>
            <w:r w:rsidR="00463DB4"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eastAsia="zh-HK"/>
              </w:rPr>
              <w:t>工</w:t>
            </w:r>
            <w:r w:rsidR="008A53F3"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從一種職業轉為另一種職業的意願</w:t>
            </w:r>
          </w:p>
          <w:p w14:paraId="7D0634B5" w14:textId="39A7EA2A" w:rsidR="008A53F3" w:rsidRPr="009B3AB3" w:rsidRDefault="002B1CB9" w:rsidP="002B1CB9">
            <w:pPr>
              <w:widowControl/>
              <w:spacing w:line="276" w:lineRule="auto"/>
              <w:ind w:left="360"/>
              <w:rPr>
                <w:rFonts w:ascii="PMingLiU" w:eastAsia="PMingLiU" w:hAnsi="PMingLiU" w:cs="PMingLiU"/>
                <w:kern w:val="0"/>
                <w:sz w:val="20"/>
                <w:szCs w:val="20"/>
              </w:rPr>
            </w:pPr>
            <w:r>
              <w:rPr>
                <w:rFonts w:ascii="PMingLiU" w:eastAsia="PMingLiU" w:hAnsi="PMingLiU" w:cs="PMingLiU"/>
                <w:kern w:val="0"/>
                <w:sz w:val="20"/>
                <w:szCs w:val="20"/>
              </w:rPr>
              <w:t xml:space="preserve">      </w:t>
            </w:r>
            <w:r w:rsidR="008A53F3" w:rsidRPr="002B1CB9">
              <w:rPr>
                <w:rFonts w:ascii="PMingLiU" w:eastAsia="PMingLiU" w:hAnsi="PMingLiU" w:cs="PMingLiU" w:hint="eastAsia"/>
                <w:kern w:val="0"/>
                <w:sz w:val="20"/>
                <w:szCs w:val="20"/>
              </w:rPr>
              <w:t>和難易程度。</w:t>
            </w:r>
          </w:p>
        </w:tc>
      </w:tr>
    </w:tbl>
    <w:p w14:paraId="78201A0F" w14:textId="77777777" w:rsidR="00530D8B" w:rsidRPr="00530D8B" w:rsidRDefault="00530D8B" w:rsidP="00530D8B">
      <w:pPr>
        <w:widowControl/>
        <w:spacing w:line="360" w:lineRule="auto"/>
        <w:ind w:left="360"/>
        <w:rPr>
          <w:rFonts w:ascii="Times New Roman" w:eastAsia="Times New Roman" w:hAnsi="Times New Roman" w:cs="Times New Roman"/>
          <w:kern w:val="0"/>
        </w:rPr>
      </w:pPr>
    </w:p>
    <w:p w14:paraId="02949C60" w14:textId="77777777" w:rsidR="00E62625" w:rsidRDefault="00E62625" w:rsidP="00E62625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1A3FCA25" w14:textId="77777777" w:rsidR="00E62625" w:rsidRDefault="00E62625" w:rsidP="00E62625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1C3ABAEC" w14:textId="1286EFF8" w:rsidR="00E62625" w:rsidRDefault="00E62625" w:rsidP="00E62625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5DB0C9AB" w14:textId="77777777" w:rsidR="00740A65" w:rsidRDefault="00740A65" w:rsidP="00E62625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1421B32C" w14:textId="77777777" w:rsidR="00E62625" w:rsidRDefault="00E62625" w:rsidP="00E62625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6BE364BE" w14:textId="77777777" w:rsidR="00E62625" w:rsidRDefault="00E62625" w:rsidP="00E62625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0D9CAAFD" w14:textId="77777777" w:rsidR="00E62625" w:rsidRDefault="00E62625" w:rsidP="00E62625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4E5856FE" w14:textId="0D5607B3" w:rsidR="00E62625" w:rsidRDefault="00E62625" w:rsidP="00E62625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38720969" w14:textId="77777777" w:rsidR="0024592C" w:rsidRDefault="0024592C" w:rsidP="00E62625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2E0E391F" w14:textId="77777777" w:rsidR="00E62625" w:rsidRDefault="00E62625" w:rsidP="00E62625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72B234D9" w14:textId="77777777" w:rsidR="00E62625" w:rsidRDefault="00E62625" w:rsidP="00E62625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39A259D3" w14:textId="77777777" w:rsidR="00E62625" w:rsidRDefault="00E62625" w:rsidP="00E62625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16C5B223" w14:textId="77777777" w:rsidR="00E62625" w:rsidRDefault="00E62625" w:rsidP="002F48CD">
      <w:pPr>
        <w:widowControl/>
        <w:spacing w:line="360" w:lineRule="auto"/>
        <w:rPr>
          <w:rFonts w:ascii="Century" w:eastAsia="Times New Roman" w:hAnsi="Century" w:cs="Times New Roman"/>
          <w:kern w:val="0"/>
        </w:rPr>
      </w:pPr>
    </w:p>
    <w:p w14:paraId="394FB79D" w14:textId="77777777" w:rsidR="00E62625" w:rsidRDefault="00E62625" w:rsidP="007B2B31">
      <w:pPr>
        <w:widowControl/>
        <w:spacing w:line="360" w:lineRule="auto"/>
        <w:rPr>
          <w:rFonts w:ascii="Century" w:eastAsia="Times New Roman" w:hAnsi="Century" w:cs="Times New Roman"/>
          <w:kern w:val="0"/>
        </w:rPr>
      </w:pPr>
    </w:p>
    <w:p w14:paraId="4243E624" w14:textId="77777777" w:rsidR="00E62625" w:rsidRPr="00530D8B" w:rsidRDefault="00E62625" w:rsidP="00F817B0">
      <w:pPr>
        <w:widowControl/>
        <w:spacing w:line="360" w:lineRule="auto"/>
        <w:rPr>
          <w:rFonts w:ascii="Century" w:eastAsia="Times New Roman" w:hAnsi="Century" w:cs="Times New Roman"/>
          <w:kern w:val="0"/>
        </w:rPr>
      </w:pPr>
      <w:r w:rsidRPr="00BD2AFA">
        <w:rPr>
          <w:rFonts w:ascii="Century" w:eastAsia="Times New Roman" w:hAnsi="Century" w:cs="Times New Roman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1E0C054" w14:textId="77777777" w:rsidR="00E62625" w:rsidRPr="009B3AB3" w:rsidRDefault="00E62625" w:rsidP="00E62625">
      <w:pPr>
        <w:spacing w:line="360" w:lineRule="auto"/>
        <w:jc w:val="center"/>
        <w:rPr>
          <w:rFonts w:ascii="Copperplate Gothic Bold" w:hAnsi="Copperplate Gothic Bold"/>
        </w:rPr>
      </w:pPr>
      <w:r w:rsidRPr="009B3AB3">
        <w:rPr>
          <w:rFonts w:ascii="Copperplate Gothic Bold" w:hAnsi="Copperplate Gothic Bold"/>
        </w:rPr>
        <w:lastRenderedPageBreak/>
        <w:t>Chapter 6 _ Factor</w:t>
      </w:r>
      <w:r w:rsidR="00EC0FD3" w:rsidRPr="009B3AB3">
        <w:rPr>
          <w:rFonts w:ascii="Copperplate Gothic Bold" w:hAnsi="Copperplate Gothic Bold"/>
        </w:rPr>
        <w:t>s</w:t>
      </w:r>
      <w:r w:rsidRPr="009B3AB3">
        <w:rPr>
          <w:rFonts w:ascii="Copperplate Gothic Bold" w:hAnsi="Copperplate Gothic Bold"/>
        </w:rPr>
        <w:t xml:space="preserve"> of Production</w:t>
      </w:r>
      <w:r w:rsidR="007317C9" w:rsidRPr="009B3AB3">
        <w:rPr>
          <w:rFonts w:ascii="Copperplate Gothic Bold" w:hAnsi="Copperplate Gothic Bold" w:hint="eastAsia"/>
        </w:rPr>
        <w:t>生產要素</w:t>
      </w:r>
    </w:p>
    <w:p w14:paraId="663F3AC5" w14:textId="77777777" w:rsidR="00E62625" w:rsidRPr="009B3AB3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>6.</w:t>
      </w:r>
      <w:r w:rsidR="00084554" w:rsidRPr="009B3AB3"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ab/>
        <w:t>Factor</w:t>
      </w:r>
      <w:r w:rsidR="00072DC4" w:rsidRPr="009B3AB3">
        <w:rPr>
          <w:rFonts w:ascii="Times New Roman" w:hAnsi="Times New Roman" w:cs="Times New Roman"/>
          <w:b/>
          <w:color w:val="000000" w:themeColor="text1"/>
          <w:u w:val="single"/>
        </w:rPr>
        <w:t>s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 xml:space="preserve"> of Production</w:t>
      </w:r>
      <w:r w:rsidR="007317C9" w:rsidRPr="009B3AB3">
        <w:rPr>
          <w:rFonts w:asciiTheme="minorEastAsia" w:hAnsiTheme="minorEastAsia" w:cs="Times New Roman" w:hint="eastAsia"/>
          <w:b/>
          <w:color w:val="000000" w:themeColor="text1"/>
          <w:u w:val="single"/>
        </w:rPr>
        <w:t>生產要素</w:t>
      </w:r>
    </w:p>
    <w:p w14:paraId="22BE72C2" w14:textId="4FBE2068" w:rsidR="00072DC4" w:rsidRPr="009B3AB3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2DC4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>ll the</w:t>
      </w:r>
      <w:r w:rsidR="00072DC4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inputs</w:t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used in the production</w:t>
      </w:r>
      <w:r w:rsidR="00072DC4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740A65" w:rsidRPr="009B3AB3">
        <w:rPr>
          <w:sz w:val="20"/>
          <w:szCs w:val="20"/>
        </w:rPr>
        <w:t xml:space="preserve"> </w:t>
      </w:r>
      <w:r w:rsidR="007317C9" w:rsidRPr="009B3AB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生產中使用的所有投入。</w:t>
      </w:r>
    </w:p>
    <w:tbl>
      <w:tblPr>
        <w:tblStyle w:val="TableGrid"/>
        <w:tblW w:w="103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95"/>
        <w:gridCol w:w="2410"/>
        <w:gridCol w:w="1842"/>
        <w:gridCol w:w="4678"/>
      </w:tblGrid>
      <w:tr w:rsidR="00072DC4" w:rsidRPr="009B3AB3" w14:paraId="2A996CC3" w14:textId="77777777" w:rsidTr="0024592C">
        <w:trPr>
          <w:trHeight w:val="1057"/>
        </w:trPr>
        <w:tc>
          <w:tcPr>
            <w:tcW w:w="1395" w:type="dxa"/>
            <w:vAlign w:val="center"/>
          </w:tcPr>
          <w:p w14:paraId="7F45321F" w14:textId="77777777" w:rsidR="00072DC4" w:rsidRPr="009B3AB3" w:rsidRDefault="00072DC4" w:rsidP="00072D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ypes of resources</w:t>
            </w:r>
          </w:p>
          <w:p w14:paraId="1CA0D191" w14:textId="77777777" w:rsidR="007317C9" w:rsidRPr="009B3AB3" w:rsidRDefault="007317C9" w:rsidP="00072D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資源類型</w:t>
            </w:r>
          </w:p>
        </w:tc>
        <w:tc>
          <w:tcPr>
            <w:tcW w:w="2410" w:type="dxa"/>
            <w:vAlign w:val="center"/>
          </w:tcPr>
          <w:p w14:paraId="6094565B" w14:textId="77777777" w:rsidR="00072DC4" w:rsidRPr="009B3AB3" w:rsidRDefault="00072DC4" w:rsidP="00072D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F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actors </w:t>
            </w:r>
          </w:p>
          <w:p w14:paraId="35C1C11E" w14:textId="77777777" w:rsidR="00072DC4" w:rsidRPr="009B3AB3" w:rsidRDefault="00072DC4" w:rsidP="00072D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of Production</w:t>
            </w:r>
          </w:p>
          <w:p w14:paraId="651A707E" w14:textId="38D4CF86" w:rsidR="007317C9" w:rsidRPr="009B3AB3" w:rsidRDefault="00D22734" w:rsidP="007317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要</w:t>
            </w:r>
            <w:r w:rsidRPr="00D2273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素</w:t>
            </w:r>
          </w:p>
        </w:tc>
        <w:tc>
          <w:tcPr>
            <w:tcW w:w="1842" w:type="dxa"/>
            <w:vAlign w:val="center"/>
          </w:tcPr>
          <w:p w14:paraId="425A6E63" w14:textId="77777777" w:rsidR="007317C9" w:rsidRPr="009B3AB3" w:rsidRDefault="00072DC4" w:rsidP="00072D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F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actor Income</w:t>
            </w:r>
          </w:p>
          <w:p w14:paraId="224992ED" w14:textId="77777777" w:rsidR="00072DC4" w:rsidRPr="009B3AB3" w:rsidRDefault="007317C9" w:rsidP="00072D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要素收入</w:t>
            </w:r>
          </w:p>
          <w:p w14:paraId="7B964218" w14:textId="77777777" w:rsidR="00072DC4" w:rsidRPr="009B3AB3" w:rsidRDefault="00072DC4" w:rsidP="00072D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</w:p>
          <w:p w14:paraId="05E5FE41" w14:textId="77777777" w:rsidR="00D22734" w:rsidRDefault="00072DC4" w:rsidP="00072D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eturn</w:t>
            </w:r>
          </w:p>
          <w:p w14:paraId="4E72952B" w14:textId="15AF6C9A" w:rsidR="00072DC4" w:rsidRPr="009B3AB3" w:rsidRDefault="007317C9" w:rsidP="00072D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回報</w:t>
            </w:r>
          </w:p>
        </w:tc>
        <w:tc>
          <w:tcPr>
            <w:tcW w:w="4678" w:type="dxa"/>
            <w:vAlign w:val="center"/>
          </w:tcPr>
          <w:p w14:paraId="44CA77C1" w14:textId="77777777" w:rsidR="00740A65" w:rsidRPr="009B3AB3" w:rsidRDefault="00072DC4" w:rsidP="00072D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D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efinition</w:t>
            </w:r>
          </w:p>
          <w:p w14:paraId="1CD1759B" w14:textId="42835E6E" w:rsidR="00072DC4" w:rsidRPr="009B3AB3" w:rsidRDefault="007317C9" w:rsidP="00072D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定義</w:t>
            </w:r>
          </w:p>
        </w:tc>
      </w:tr>
      <w:tr w:rsidR="00E62625" w:rsidRPr="009B3AB3" w14:paraId="6EE84ABE" w14:textId="77777777" w:rsidTr="0024592C">
        <w:trPr>
          <w:trHeight w:val="1057"/>
        </w:trPr>
        <w:tc>
          <w:tcPr>
            <w:tcW w:w="1395" w:type="dxa"/>
            <w:vMerge w:val="restart"/>
            <w:vAlign w:val="center"/>
          </w:tcPr>
          <w:p w14:paraId="5AEE4A2F" w14:textId="77777777" w:rsidR="00E6262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Human </w:t>
            </w:r>
            <w:r w:rsidR="00072DC4"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sources</w:t>
            </w:r>
          </w:p>
          <w:p w14:paraId="02A0C2A5" w14:textId="77777777" w:rsidR="007317C9" w:rsidRPr="009B3AB3" w:rsidRDefault="007317C9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人力資源</w:t>
            </w:r>
          </w:p>
        </w:tc>
        <w:tc>
          <w:tcPr>
            <w:tcW w:w="2410" w:type="dxa"/>
            <w:vAlign w:val="center"/>
          </w:tcPr>
          <w:p w14:paraId="6DFA975E" w14:textId="77777777" w:rsidR="00740A6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Labo</w:t>
            </w:r>
            <w:r w:rsidR="00072DC4"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</w:t>
            </w:r>
            <w:r w:rsidR="00740A65"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</w:t>
            </w:r>
          </w:p>
          <w:p w14:paraId="6C57F80D" w14:textId="0E8A62BD" w:rsidR="00E62625" w:rsidRPr="009B3AB3" w:rsidRDefault="00257EB6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勞工</w:t>
            </w:r>
          </w:p>
        </w:tc>
        <w:tc>
          <w:tcPr>
            <w:tcW w:w="1842" w:type="dxa"/>
            <w:vAlign w:val="center"/>
          </w:tcPr>
          <w:p w14:paraId="209D02DB" w14:textId="77777777" w:rsidR="00740A6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Wage</w:t>
            </w:r>
          </w:p>
          <w:p w14:paraId="05D3E8D7" w14:textId="5182C3C3" w:rsidR="00E62625" w:rsidRPr="009B3AB3" w:rsidRDefault="007317C9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工資</w:t>
            </w:r>
          </w:p>
        </w:tc>
        <w:tc>
          <w:tcPr>
            <w:tcW w:w="4678" w:type="dxa"/>
            <w:vAlign w:val="center"/>
          </w:tcPr>
          <w:p w14:paraId="2D9829B1" w14:textId="77777777" w:rsidR="00E6262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uman effort, both mental and physical, </w:t>
            </w:r>
          </w:p>
          <w:p w14:paraId="41843DDF" w14:textId="77777777" w:rsidR="00E6262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used in production</w:t>
            </w:r>
          </w:p>
          <w:p w14:paraId="0946744C" w14:textId="77777777" w:rsidR="007317C9" w:rsidRPr="009B3AB3" w:rsidRDefault="007317C9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勞動力，包括</w:t>
            </w:r>
            <w:r w:rsidR="00257EB6"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用於生產的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精神和</w:t>
            </w:r>
            <w:r w:rsidR="00257EB6"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體力</w:t>
            </w:r>
          </w:p>
        </w:tc>
      </w:tr>
      <w:tr w:rsidR="00E62625" w:rsidRPr="009B3AB3" w14:paraId="6D82650B" w14:textId="77777777" w:rsidTr="0024592C">
        <w:trPr>
          <w:trHeight w:val="1101"/>
        </w:trPr>
        <w:tc>
          <w:tcPr>
            <w:tcW w:w="1395" w:type="dxa"/>
            <w:vMerge/>
            <w:vAlign w:val="center"/>
          </w:tcPr>
          <w:p w14:paraId="608851A2" w14:textId="77777777" w:rsidR="00E6262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7579302" w14:textId="77777777" w:rsidR="00D22734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ntrepreneur</w:t>
            </w:r>
            <w:r w:rsidR="00D333F8"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ship</w:t>
            </w:r>
          </w:p>
          <w:p w14:paraId="68B0A25E" w14:textId="2DEDD029" w:rsidR="00E62625" w:rsidRPr="009B3AB3" w:rsidRDefault="00257EB6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273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企業家</w:t>
            </w:r>
            <w:r w:rsidR="008E7569" w:rsidRPr="00D2273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職能</w:t>
            </w:r>
          </w:p>
        </w:tc>
        <w:tc>
          <w:tcPr>
            <w:tcW w:w="1842" w:type="dxa"/>
            <w:vAlign w:val="center"/>
          </w:tcPr>
          <w:p w14:paraId="261D6A46" w14:textId="77777777" w:rsidR="00740A6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Profit</w:t>
            </w:r>
          </w:p>
          <w:p w14:paraId="5B51ED47" w14:textId="5EEF8710" w:rsidR="00E62625" w:rsidRPr="009B3AB3" w:rsidRDefault="007317C9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利潤</w:t>
            </w:r>
          </w:p>
        </w:tc>
        <w:tc>
          <w:tcPr>
            <w:tcW w:w="4678" w:type="dxa"/>
            <w:vAlign w:val="center"/>
          </w:tcPr>
          <w:p w14:paraId="7108A3AB" w14:textId="77777777" w:rsidR="00E6262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Own a 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business, bear risks of running the business and make business decision</w:t>
            </w:r>
          </w:p>
          <w:p w14:paraId="737BC005" w14:textId="77777777" w:rsidR="00257EB6" w:rsidRPr="009B3AB3" w:rsidRDefault="00257EB6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擁有企業，承擔經營企業的風險並做出商業決策</w:t>
            </w:r>
          </w:p>
        </w:tc>
      </w:tr>
      <w:tr w:rsidR="00E62625" w:rsidRPr="009B3AB3" w14:paraId="0E5C7974" w14:textId="77777777" w:rsidTr="0024592C">
        <w:trPr>
          <w:trHeight w:val="541"/>
        </w:trPr>
        <w:tc>
          <w:tcPr>
            <w:tcW w:w="1395" w:type="dxa"/>
            <w:vAlign w:val="center"/>
          </w:tcPr>
          <w:p w14:paraId="3E6B401F" w14:textId="77777777" w:rsidR="00E6262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Natural </w:t>
            </w:r>
            <w:r w:rsidR="00072DC4"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esources</w:t>
            </w:r>
          </w:p>
          <w:p w14:paraId="3387B91C" w14:textId="77777777" w:rsidR="007317C9" w:rsidRPr="009B3AB3" w:rsidRDefault="007317C9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自然資源</w:t>
            </w:r>
          </w:p>
        </w:tc>
        <w:tc>
          <w:tcPr>
            <w:tcW w:w="2410" w:type="dxa"/>
            <w:vAlign w:val="center"/>
          </w:tcPr>
          <w:p w14:paraId="7AC4BA38" w14:textId="77777777" w:rsidR="00740A6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Land</w:t>
            </w:r>
          </w:p>
          <w:p w14:paraId="78D52476" w14:textId="418DDF85" w:rsidR="00E62625" w:rsidRPr="009B3AB3" w:rsidRDefault="007317C9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土地</w:t>
            </w:r>
          </w:p>
        </w:tc>
        <w:tc>
          <w:tcPr>
            <w:tcW w:w="1842" w:type="dxa"/>
            <w:vAlign w:val="center"/>
          </w:tcPr>
          <w:p w14:paraId="5191BC3E" w14:textId="77777777" w:rsidR="00740A6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Ren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</w:t>
            </w:r>
          </w:p>
          <w:p w14:paraId="23E4B309" w14:textId="5DA6582E" w:rsidR="00E62625" w:rsidRPr="009B3AB3" w:rsidRDefault="007317C9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租金</w:t>
            </w:r>
          </w:p>
        </w:tc>
        <w:tc>
          <w:tcPr>
            <w:tcW w:w="4678" w:type="dxa"/>
            <w:vAlign w:val="center"/>
          </w:tcPr>
          <w:p w14:paraId="17B536F7" w14:textId="77777777" w:rsidR="00E6262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Natural 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resources used in production</w:t>
            </w:r>
          </w:p>
          <w:p w14:paraId="1E0A5B47" w14:textId="5AE10DA1" w:rsidR="00257EB6" w:rsidRPr="009B3AB3" w:rsidRDefault="00257EB6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生產中</w:t>
            </w:r>
            <w:r w:rsidRPr="00D2273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使用的</w:t>
            </w:r>
            <w:r w:rsidR="00541BD8" w:rsidRPr="00D2273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天</w:t>
            </w:r>
            <w:r w:rsidRPr="00D2273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然資源</w:t>
            </w:r>
          </w:p>
        </w:tc>
      </w:tr>
      <w:tr w:rsidR="00E62625" w:rsidRPr="009B3AB3" w14:paraId="4A40C874" w14:textId="77777777" w:rsidTr="0024592C">
        <w:trPr>
          <w:trHeight w:val="1057"/>
        </w:trPr>
        <w:tc>
          <w:tcPr>
            <w:tcW w:w="1395" w:type="dxa"/>
            <w:vAlign w:val="center"/>
          </w:tcPr>
          <w:p w14:paraId="0CAC15A2" w14:textId="77777777" w:rsidR="00E6262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Man-made </w:t>
            </w:r>
            <w:r w:rsidR="00072DC4"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esources</w:t>
            </w:r>
          </w:p>
          <w:p w14:paraId="40C6AE0F" w14:textId="77777777" w:rsidR="007317C9" w:rsidRPr="009B3AB3" w:rsidRDefault="007317C9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人</w:t>
            </w:r>
            <w:r w:rsidR="00064FC6"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造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資源</w:t>
            </w:r>
          </w:p>
        </w:tc>
        <w:tc>
          <w:tcPr>
            <w:tcW w:w="2410" w:type="dxa"/>
            <w:vAlign w:val="center"/>
          </w:tcPr>
          <w:p w14:paraId="05031BFE" w14:textId="77777777" w:rsidR="00740A6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C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pital</w:t>
            </w:r>
          </w:p>
          <w:p w14:paraId="211056DC" w14:textId="6828EC6E" w:rsidR="00E62625" w:rsidRPr="009B3AB3" w:rsidRDefault="007317C9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資本</w:t>
            </w:r>
          </w:p>
        </w:tc>
        <w:tc>
          <w:tcPr>
            <w:tcW w:w="1842" w:type="dxa"/>
            <w:vAlign w:val="center"/>
          </w:tcPr>
          <w:p w14:paraId="67BD20F5" w14:textId="77777777" w:rsidR="00740A6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Interes</w:t>
            </w:r>
            <w:r w:rsidR="007317C9"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</w:t>
            </w:r>
          </w:p>
          <w:p w14:paraId="0AE0EE7F" w14:textId="6355A58E" w:rsidR="00E62625" w:rsidRPr="009B3AB3" w:rsidRDefault="007317C9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利息</w:t>
            </w:r>
          </w:p>
        </w:tc>
        <w:tc>
          <w:tcPr>
            <w:tcW w:w="4678" w:type="dxa"/>
            <w:vAlign w:val="center"/>
          </w:tcPr>
          <w:p w14:paraId="722A36EE" w14:textId="77777777" w:rsidR="00E62625" w:rsidRPr="009B3AB3" w:rsidRDefault="00E62625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Man-made re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sources used in production</w:t>
            </w:r>
          </w:p>
          <w:p w14:paraId="588A3C86" w14:textId="77777777" w:rsidR="00257EB6" w:rsidRPr="009B3AB3" w:rsidRDefault="00257EB6" w:rsidP="00692D6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生產中使用的人造資源</w:t>
            </w:r>
          </w:p>
        </w:tc>
      </w:tr>
    </w:tbl>
    <w:p w14:paraId="093B7D05" w14:textId="77777777" w:rsidR="00740A65" w:rsidRDefault="00740A65" w:rsidP="00E626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256F9EF" w14:textId="4BEE1F81" w:rsidR="00D333F8" w:rsidRPr="009B3AB3" w:rsidRDefault="00D333F8" w:rsidP="00E626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B3AB3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R</w:t>
      </w:r>
      <w:r w:rsidRPr="009B3AB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EMARKS</w:t>
      </w:r>
      <w:r w:rsidR="00257EB6" w:rsidRPr="009B3AB3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備註</w:t>
      </w:r>
      <w:r w:rsidRPr="009B3AB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14:paraId="4DBF1FF6" w14:textId="06299EEF" w:rsidR="00257EB6" w:rsidRPr="00D22734" w:rsidRDefault="00D333F8" w:rsidP="00F2220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2273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human being himself</w:t>
      </w:r>
      <w:r w:rsidR="00D2273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D2273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>herself MUST BE either LABOUR or ENTREPRENEUR</w:t>
      </w:r>
      <w:r w:rsidR="0040195B" w:rsidRPr="00D2273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SHIP</w:t>
      </w:r>
    </w:p>
    <w:p w14:paraId="383A0DEA" w14:textId="2516370B" w:rsidR="00257EB6" w:rsidRPr="00D22734" w:rsidRDefault="00257EB6" w:rsidP="00F2220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2273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人類只可以被歸類為勞工或企業家</w:t>
      </w:r>
      <w:r w:rsidR="0040195B" w:rsidRPr="00D2273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職能</w:t>
      </w:r>
    </w:p>
    <w:p w14:paraId="263492EA" w14:textId="77777777" w:rsidR="00257EB6" w:rsidRPr="009B3AB3" w:rsidRDefault="00257EB6" w:rsidP="00257EB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F4EABB" w14:textId="1F561829" w:rsidR="00D333F8" w:rsidRPr="009B3AB3" w:rsidRDefault="00D333F8" w:rsidP="00F2220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>The knowledge</w:t>
      </w:r>
      <w:r w:rsidR="00D2273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D2273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>skills that a human being possessed are regarded as HUMAN CAPITAL</w:t>
      </w:r>
    </w:p>
    <w:p w14:paraId="53DDEBF6" w14:textId="4F62BD89" w:rsidR="00257EB6" w:rsidRDefault="00257EB6" w:rsidP="00F2220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B3AB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一個人所擁有的知識</w:t>
      </w:r>
      <w:r w:rsidR="00D2273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9B3AB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/</w:t>
      </w:r>
      <w:r w:rsidR="00D2273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9B3AB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技能被視為人力資本</w:t>
      </w:r>
    </w:p>
    <w:p w14:paraId="75CC0540" w14:textId="6ED08FF1" w:rsidR="009B3AB3" w:rsidRDefault="009B3AB3" w:rsidP="009B3AB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022BAA" w14:textId="77777777" w:rsidR="009B3AB3" w:rsidRPr="009B3AB3" w:rsidRDefault="009B3AB3" w:rsidP="009B3AB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257EB6" w:rsidRPr="009B3AB3" w14:paraId="68003AA4" w14:textId="77777777" w:rsidTr="0024592C">
        <w:tc>
          <w:tcPr>
            <w:tcW w:w="5225" w:type="dxa"/>
          </w:tcPr>
          <w:p w14:paraId="03B22904" w14:textId="77777777" w:rsidR="00257EB6" w:rsidRPr="009B3AB3" w:rsidRDefault="00257EB6" w:rsidP="00257EB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lastRenderedPageBreak/>
              <w:t>C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ristiano Ronaldo is a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rofessional football player and now playing as a forward in Juventus (an Italian football team)</w:t>
            </w:r>
          </w:p>
          <w:p w14:paraId="64DC4077" w14:textId="77777777" w:rsidR="00257EB6" w:rsidRPr="009B3AB3" w:rsidRDefault="00257EB6" w:rsidP="00F22201">
            <w:pPr>
              <w:pStyle w:val="ListParagraph"/>
              <w:widowControl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W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hen he is playing a football match for Juventus.           </w:t>
            </w:r>
          </w:p>
          <w:p w14:paraId="70A1F00A" w14:textId="77777777" w:rsidR="00257EB6" w:rsidRPr="009B3AB3" w:rsidRDefault="00257EB6" w:rsidP="00257EB6">
            <w:pPr>
              <w:pStyle w:val="ListParagraph"/>
              <w:widowControl/>
              <w:spacing w:line="276" w:lineRule="auto"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__________________</w:t>
            </w:r>
          </w:p>
          <w:p w14:paraId="0F82B588" w14:textId="77777777" w:rsidR="00257EB6" w:rsidRPr="009B3AB3" w:rsidRDefault="00257EB6" w:rsidP="00F22201">
            <w:pPr>
              <w:pStyle w:val="ListParagraph"/>
              <w:widowControl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 established a fashion brand called CR7</w:t>
            </w:r>
          </w:p>
          <w:p w14:paraId="247AECAA" w14:textId="77777777" w:rsidR="00257EB6" w:rsidRPr="009B3AB3" w:rsidRDefault="00257EB6" w:rsidP="00257EB6">
            <w:pPr>
              <w:ind w:firstLineChars="150" w:firstLine="3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__________________</w:t>
            </w:r>
          </w:p>
          <w:p w14:paraId="1AD5E976" w14:textId="77777777" w:rsidR="00257EB6" w:rsidRPr="009B3AB3" w:rsidRDefault="00257EB6" w:rsidP="00F22201">
            <w:pPr>
              <w:pStyle w:val="ListParagraph"/>
              <w:widowControl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is magical football skills  </w:t>
            </w:r>
          </w:p>
          <w:p w14:paraId="1B6A1415" w14:textId="77777777" w:rsidR="00257EB6" w:rsidRPr="009B3AB3" w:rsidRDefault="00257EB6" w:rsidP="00257EB6">
            <w:pPr>
              <w:ind w:firstLineChars="150" w:firstLine="3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__________________</w:t>
            </w:r>
          </w:p>
          <w:p w14:paraId="4F9136A8" w14:textId="77777777" w:rsidR="00257EB6" w:rsidRPr="009B3AB3" w:rsidRDefault="00257EB6" w:rsidP="00257EB6">
            <w:pPr>
              <w:pStyle w:val="ListParagraph"/>
              <w:widowControl/>
              <w:spacing w:line="276" w:lineRule="auto"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225" w:type="dxa"/>
          </w:tcPr>
          <w:p w14:paraId="133162CB" w14:textId="4451EBB4" w:rsidR="00257EB6" w:rsidRPr="009B3AB3" w:rsidRDefault="00257EB6" w:rsidP="00DC5C41">
            <w:pPr>
              <w:widowControl/>
              <w:spacing w:line="276" w:lineRule="auto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9B3AB3">
              <w:rPr>
                <w:rFonts w:asciiTheme="minorEastAsia" w:hAnsiTheme="minorEastAsia" w:cs="Times New Roman" w:hint="eastAsia"/>
                <w:kern w:val="0"/>
                <w:sz w:val="20"/>
                <w:szCs w:val="20"/>
              </w:rPr>
              <w:t>C</w:t>
            </w:r>
            <w:r w:rsidR="00E578B5" w:rsidRPr="009B3AB3">
              <w:rPr>
                <w:rFonts w:asciiTheme="minorEastAsia" w:hAnsiTheme="minorEastAsia" w:cs="Times New Roman" w:hint="eastAsia"/>
                <w:kern w:val="0"/>
                <w:sz w:val="20"/>
                <w:szCs w:val="20"/>
              </w:rPr>
              <w:t>朗</w:t>
            </w:r>
            <w:r w:rsidRPr="009B3AB3">
              <w:rPr>
                <w:rFonts w:asciiTheme="minorEastAsia" w:hAnsiTheme="minorEastAsia" w:cs="Times New Roman" w:hint="eastAsia"/>
                <w:kern w:val="0"/>
                <w:sz w:val="20"/>
                <w:szCs w:val="20"/>
              </w:rPr>
              <w:t>是一名職業足球運動員，現在在</w:t>
            </w:r>
            <w:r w:rsidR="00FA7438" w:rsidRPr="009B3AB3">
              <w:rPr>
                <w:rFonts w:asciiTheme="minorEastAsia" w:hAnsiTheme="minorEastAsia" w:cs="Times New Roman" w:hint="eastAsia"/>
                <w:kern w:val="0"/>
                <w:sz w:val="20"/>
                <w:szCs w:val="20"/>
              </w:rPr>
              <w:t>祖雲達斯</w:t>
            </w:r>
            <w:r w:rsidRPr="009B3AB3">
              <w:rPr>
                <w:rFonts w:asciiTheme="minorEastAsia" w:hAnsiTheme="minorEastAsia" w:cs="Times New Roman" w:hint="eastAsia"/>
                <w:kern w:val="0"/>
                <w:sz w:val="20"/>
                <w:szCs w:val="20"/>
              </w:rPr>
              <w:t>（意大利足球隊）擔任前鋒</w:t>
            </w:r>
          </w:p>
          <w:p w14:paraId="68A7BA45" w14:textId="23BFDDB2" w:rsidR="00257EB6" w:rsidRPr="009B3AB3" w:rsidRDefault="00257EB6" w:rsidP="00F22201">
            <w:pPr>
              <w:pStyle w:val="ListParagraph"/>
              <w:widowControl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當他為</w:t>
            </w:r>
            <w:r w:rsidR="00FA7438" w:rsidRPr="009B3AB3">
              <w:rPr>
                <w:rFonts w:asciiTheme="minorEastAsia" w:hAnsiTheme="minorEastAsia" w:cs="Times New Roman" w:hint="eastAsia"/>
                <w:kern w:val="0"/>
                <w:sz w:val="20"/>
                <w:szCs w:val="20"/>
              </w:rPr>
              <w:t>祖雲達斯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踢球時</w:t>
            </w:r>
          </w:p>
          <w:p w14:paraId="2BA4DA19" w14:textId="26F7FB21" w:rsidR="00793C42" w:rsidRPr="009B3AB3" w:rsidRDefault="00257EB6" w:rsidP="009B3AB3">
            <w:pPr>
              <w:pStyle w:val="ListParagraph"/>
              <w:widowControl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__________________ </w:t>
            </w:r>
          </w:p>
          <w:p w14:paraId="6E4FC48D" w14:textId="77777777" w:rsidR="00257EB6" w:rsidRPr="009B3AB3" w:rsidRDefault="00257EB6" w:rsidP="00F22201">
            <w:pPr>
              <w:pStyle w:val="ListParagraph"/>
              <w:widowControl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他創立了一個名為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CR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的品牌</w:t>
            </w:r>
          </w:p>
          <w:p w14:paraId="05343C67" w14:textId="77777777" w:rsidR="00257EB6" w:rsidRPr="009B3AB3" w:rsidRDefault="00257EB6" w:rsidP="00257EB6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__________________</w:t>
            </w:r>
          </w:p>
          <w:p w14:paraId="3FFDF38A" w14:textId="77777777" w:rsidR="00257EB6" w:rsidRPr="009B3AB3" w:rsidRDefault="00257EB6" w:rsidP="00F22201">
            <w:pPr>
              <w:pStyle w:val="ListParagraph"/>
              <w:widowControl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他</w:t>
            </w:r>
            <w:r w:rsidR="00793C42"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超凡的足球技巧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0C74D0D9" w14:textId="77777777" w:rsidR="00257EB6" w:rsidRPr="009B3AB3" w:rsidRDefault="00257EB6" w:rsidP="00257EB6">
            <w:pPr>
              <w:ind w:firstLineChars="150" w:firstLine="3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__________________</w:t>
            </w:r>
          </w:p>
          <w:p w14:paraId="787CD4E5" w14:textId="77777777" w:rsidR="00257EB6" w:rsidRPr="009B3AB3" w:rsidRDefault="00257EB6" w:rsidP="00DC5C41">
            <w:pPr>
              <w:widowControl/>
              <w:spacing w:line="276" w:lineRule="auto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</w:p>
        </w:tc>
      </w:tr>
    </w:tbl>
    <w:p w14:paraId="24523EF4" w14:textId="77777777" w:rsidR="00DC5C41" w:rsidRPr="009B3AB3" w:rsidRDefault="003B43EF" w:rsidP="00DC5C41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9B3AB3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>6.3</w:t>
      </w:r>
      <w:r w:rsidRPr="009B3AB3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ab/>
      </w:r>
      <w:r w:rsidRPr="009B3AB3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ab/>
        <w:t xml:space="preserve">Factors of Production </w:t>
      </w:r>
      <w:r w:rsidR="00DC5C41" w:rsidRPr="009B3AB3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>Concept Corner</w:t>
      </w:r>
      <w:r w:rsidR="001D78A1" w:rsidRPr="009B3AB3">
        <w:rPr>
          <w:rFonts w:asciiTheme="minorEastAsia" w:hAnsiTheme="minorEastAsia" w:cs="Microsoft JhengHei" w:hint="eastAsia"/>
          <w:kern w:val="0"/>
          <w:sz w:val="20"/>
          <w:szCs w:val="20"/>
        </w:rPr>
        <w:t>生產要素概念區域</w:t>
      </w:r>
      <w:r w:rsidR="00DC5C41" w:rsidRPr="009B3AB3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: </w:t>
      </w:r>
    </w:p>
    <w:p w14:paraId="0245CA1F" w14:textId="0AD45D68" w:rsidR="00DC5C41" w:rsidRPr="009B3AB3" w:rsidRDefault="00DC5C41" w:rsidP="00DC5C41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817B0"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Both labour and entrepreneurship </w:t>
      </w:r>
      <w:r w:rsidR="00F66168"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>are considered as human resources</w:t>
      </w:r>
      <w:r w:rsidR="00F66168"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66168"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66168"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66168"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T / F</w:t>
      </w:r>
    </w:p>
    <w:p w14:paraId="4A67B292" w14:textId="1A0E1BEB" w:rsidR="001D78A1" w:rsidRPr="009B3AB3" w:rsidRDefault="001D78A1" w:rsidP="00DC5C41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Times New Roman" w:eastAsia="Times New Roman" w:hAnsi="Times New Roman" w:cs="Times New Roman" w:hint="eastAsia"/>
          <w:kern w:val="0"/>
          <w:sz w:val="20"/>
          <w:szCs w:val="20"/>
        </w:rPr>
        <w:t xml:space="preserve"> </w:t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</w:t>
      </w:r>
      <w:r w:rsidR="00D2273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PMingLiU" w:eastAsia="PMingLiU" w:hAnsi="PMingLiU" w:cs="PMingLiU" w:hint="eastAsia"/>
          <w:kern w:val="0"/>
          <w:sz w:val="20"/>
          <w:szCs w:val="20"/>
        </w:rPr>
        <w:t>勞動</w:t>
      </w:r>
      <w:r w:rsidRPr="00D22734">
        <w:rPr>
          <w:rFonts w:ascii="PMingLiU" w:eastAsia="PMingLiU" w:hAnsi="PMingLiU" w:cs="PMingLiU" w:hint="eastAsia"/>
          <w:kern w:val="0"/>
          <w:sz w:val="20"/>
          <w:szCs w:val="20"/>
        </w:rPr>
        <w:t>力和企業家</w:t>
      </w:r>
      <w:r w:rsidR="00166411" w:rsidRPr="00D22734">
        <w:rPr>
          <w:rFonts w:ascii="PMingLiU" w:eastAsia="PMingLiU" w:hAnsi="PMingLiU" w:cs="PMingLiU" w:hint="eastAsia"/>
          <w:kern w:val="0"/>
          <w:sz w:val="20"/>
          <w:szCs w:val="20"/>
          <w:lang w:eastAsia="zh-HK"/>
        </w:rPr>
        <w:t>職能</w:t>
      </w:r>
      <w:r w:rsidRPr="00D22734">
        <w:rPr>
          <w:rFonts w:ascii="PMingLiU" w:eastAsia="PMingLiU" w:hAnsi="PMingLiU" w:cs="PMingLiU" w:hint="eastAsia"/>
          <w:kern w:val="0"/>
          <w:sz w:val="20"/>
          <w:szCs w:val="20"/>
        </w:rPr>
        <w:t>都被視</w:t>
      </w:r>
      <w:r w:rsidRPr="009B3AB3">
        <w:rPr>
          <w:rFonts w:ascii="PMingLiU" w:eastAsia="PMingLiU" w:hAnsi="PMingLiU" w:cs="PMingLiU" w:hint="eastAsia"/>
          <w:kern w:val="0"/>
          <w:sz w:val="20"/>
          <w:szCs w:val="20"/>
        </w:rPr>
        <w:t>為人力資源</w:t>
      </w:r>
    </w:p>
    <w:p w14:paraId="073A646F" w14:textId="10D76D67" w:rsidR="00DC5C41" w:rsidRPr="009B3AB3" w:rsidRDefault="00DC5C41" w:rsidP="00DC5C41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662BB530" w14:textId="77777777" w:rsidR="00DC5C41" w:rsidRPr="009B3AB3" w:rsidRDefault="00DC5C41" w:rsidP="00DC5C41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D2DB7D" w14:textId="10102691" w:rsidR="00F66168" w:rsidRPr="009B3AB3" w:rsidRDefault="00F66168" w:rsidP="00F6616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The return of </w:t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entrepreneurship is positive </w:t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T / F</w:t>
      </w:r>
    </w:p>
    <w:p w14:paraId="753B1735" w14:textId="57823970" w:rsidR="001D78A1" w:rsidRPr="009B3AB3" w:rsidRDefault="001D78A1" w:rsidP="00F6616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Times New Roman" w:eastAsia="Times New Roman" w:hAnsi="Times New Roman" w:cs="Times New Roman" w:hint="eastAsia"/>
          <w:kern w:val="0"/>
          <w:sz w:val="20"/>
          <w:szCs w:val="20"/>
        </w:rPr>
        <w:t xml:space="preserve"> </w:t>
      </w:r>
      <w:r w:rsidRPr="009B3AB3">
        <w:rPr>
          <w:rFonts w:ascii="PMingLiU" w:eastAsia="PMingLiU" w:hAnsi="PMingLiU" w:cs="PMingLiU" w:hint="eastAsia"/>
          <w:kern w:val="0"/>
          <w:sz w:val="20"/>
          <w:szCs w:val="20"/>
        </w:rPr>
        <w:t xml:space="preserve"> </w:t>
      </w:r>
      <w:r w:rsidRPr="009B3AB3">
        <w:rPr>
          <w:rFonts w:ascii="PMingLiU" w:eastAsia="PMingLiU" w:hAnsi="PMingLiU" w:cs="PMingLiU"/>
          <w:kern w:val="0"/>
          <w:sz w:val="20"/>
          <w:szCs w:val="20"/>
        </w:rPr>
        <w:t xml:space="preserve">  </w:t>
      </w:r>
      <w:r w:rsidR="00D22734">
        <w:rPr>
          <w:rFonts w:ascii="PMingLiU" w:eastAsia="PMingLiU" w:hAnsi="PMingLiU" w:cs="PMingLiU"/>
          <w:kern w:val="0"/>
          <w:sz w:val="20"/>
          <w:szCs w:val="20"/>
        </w:rPr>
        <w:tab/>
      </w:r>
      <w:r w:rsidRPr="00D22734">
        <w:rPr>
          <w:rFonts w:ascii="PMingLiU" w:eastAsia="PMingLiU" w:hAnsi="PMingLiU" w:cs="PMingLiU" w:hint="eastAsia"/>
          <w:kern w:val="0"/>
          <w:sz w:val="20"/>
          <w:szCs w:val="20"/>
        </w:rPr>
        <w:t>企業家</w:t>
      </w:r>
      <w:r w:rsidR="00166411" w:rsidRPr="00D22734">
        <w:rPr>
          <w:rFonts w:ascii="PMingLiU" w:eastAsia="PMingLiU" w:hAnsi="PMingLiU" w:cs="PMingLiU" w:hint="eastAsia"/>
          <w:kern w:val="0"/>
          <w:sz w:val="20"/>
          <w:szCs w:val="20"/>
          <w:lang w:eastAsia="zh-HK"/>
        </w:rPr>
        <w:t>職能</w:t>
      </w:r>
      <w:r w:rsidRPr="00D22734">
        <w:rPr>
          <w:rFonts w:ascii="PMingLiU" w:eastAsia="PMingLiU" w:hAnsi="PMingLiU" w:cs="PMingLiU" w:hint="eastAsia"/>
          <w:kern w:val="0"/>
          <w:sz w:val="20"/>
          <w:szCs w:val="20"/>
        </w:rPr>
        <w:t>的回報是</w:t>
      </w:r>
      <w:r w:rsidR="00D22734">
        <w:rPr>
          <w:rFonts w:ascii="PMingLiU" w:eastAsia="PMingLiU" w:hAnsi="PMingLiU" w:cs="PMingLiU"/>
          <w:kern w:val="0"/>
          <w:sz w:val="20"/>
          <w:szCs w:val="20"/>
          <w:lang w:eastAsia="zh-HK"/>
        </w:rPr>
        <w:t>正數</w:t>
      </w:r>
      <w:r w:rsidRPr="009B3AB3">
        <w:rPr>
          <w:rFonts w:ascii="PMingLiU" w:eastAsia="PMingLiU" w:hAnsi="PMingLiU" w:cs="PMingLiU" w:hint="eastAsia"/>
          <w:kern w:val="0"/>
          <w:sz w:val="20"/>
          <w:szCs w:val="20"/>
        </w:rPr>
        <w:t>的</w:t>
      </w:r>
    </w:p>
    <w:p w14:paraId="76F6536C" w14:textId="77777777" w:rsidR="00F66168" w:rsidRPr="009B3AB3" w:rsidRDefault="00F66168" w:rsidP="00F6616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62EB4A26" w14:textId="77777777" w:rsidR="00F66168" w:rsidRPr="009B3AB3" w:rsidRDefault="00F66168" w:rsidP="00DC5C41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886DA4" w14:textId="75B5B510" w:rsidR="00DF4FAC" w:rsidRPr="009B3AB3" w:rsidRDefault="00F66168" w:rsidP="00DF4FA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Natural resource is a kind of land </w:t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4FAC"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47E3249D" w14:textId="209D9A1B" w:rsidR="001D78A1" w:rsidRPr="009B3AB3" w:rsidRDefault="001D78A1" w:rsidP="00DF4FA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Times New Roman" w:eastAsia="Times New Roman" w:hAnsi="Times New Roman" w:cs="Times New Roman" w:hint="eastAsia"/>
          <w:kern w:val="0"/>
          <w:sz w:val="20"/>
          <w:szCs w:val="20"/>
        </w:rPr>
        <w:t xml:space="preserve"> </w:t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</w:t>
      </w:r>
      <w:r w:rsidR="00D2273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PMingLiU" w:eastAsia="PMingLiU" w:hAnsi="PMingLiU" w:cs="PMingLiU" w:hint="eastAsia"/>
          <w:kern w:val="0"/>
          <w:sz w:val="20"/>
          <w:szCs w:val="20"/>
        </w:rPr>
        <w:t>自然資源是土地的一種</w:t>
      </w:r>
      <w:r w:rsidR="009B3AB3">
        <w:rPr>
          <w:rFonts w:ascii="PMingLiU" w:eastAsia="PMingLiU" w:hAnsi="PMingLiU" w:cs="PMingLiU"/>
          <w:kern w:val="0"/>
          <w:sz w:val="20"/>
          <w:szCs w:val="20"/>
        </w:rPr>
        <w:tab/>
      </w:r>
    </w:p>
    <w:p w14:paraId="70007492" w14:textId="77777777" w:rsidR="00DF4FAC" w:rsidRPr="009B3AB3" w:rsidRDefault="00DF4FAC" w:rsidP="00DF4FA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5C850790" w14:textId="77777777" w:rsidR="00F66168" w:rsidRPr="009B3AB3" w:rsidRDefault="00F66168" w:rsidP="00DC5C41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6800955" w14:textId="524FC1A7" w:rsidR="00DF4FAC" w:rsidRPr="009B3AB3" w:rsidRDefault="00DF4FAC" w:rsidP="00DF4FA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Man-made resource is a kind of capital </w:t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28F302E8" w14:textId="39E26BD6" w:rsidR="001D78A1" w:rsidRPr="009B3AB3" w:rsidRDefault="001D78A1" w:rsidP="00DF4FA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D2273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B3AB3">
        <w:rPr>
          <w:rFonts w:ascii="PMingLiU" w:eastAsia="PMingLiU" w:hAnsi="PMingLiU" w:cs="PMingLiU" w:hint="eastAsia"/>
          <w:kern w:val="0"/>
          <w:sz w:val="20"/>
          <w:szCs w:val="20"/>
        </w:rPr>
        <w:t>人造資源是一種資本</w:t>
      </w:r>
    </w:p>
    <w:p w14:paraId="0DC35008" w14:textId="77777777" w:rsidR="00DF4FAC" w:rsidRPr="009B3AB3" w:rsidRDefault="00DF4FAC" w:rsidP="00DF4FA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18E1FCE7" w14:textId="77777777" w:rsidR="00DF4FAC" w:rsidRPr="009B3AB3" w:rsidRDefault="00DF4FAC" w:rsidP="00DC5C41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0AFF406" w14:textId="2A6F7026" w:rsidR="008232C8" w:rsidRPr="00D22734" w:rsidRDefault="00DF4FAC" w:rsidP="008232C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232C8" w:rsidRPr="009B3A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 </w:t>
      </w:r>
      <w:r w:rsidR="008232C8"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>human being himself / herself must be either labour or entrepreneur</w:t>
      </w:r>
      <w:r w:rsidR="00903F9C"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>ship</w:t>
      </w:r>
      <w:r w:rsidR="008232C8"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232C8"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232C8"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232C8"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232C8"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3AB3"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3AB3"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B3AB3" w:rsidRPr="00D22734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232C8" w:rsidRPr="00D2273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6931564E" w14:textId="0927BB63" w:rsidR="001D78A1" w:rsidRPr="009B3AB3" w:rsidRDefault="001D78A1" w:rsidP="008232C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D22734">
        <w:rPr>
          <w:rFonts w:ascii="Times New Roman" w:eastAsia="Times New Roman" w:hAnsi="Times New Roman" w:cs="Times New Roman" w:hint="eastAsia"/>
          <w:kern w:val="0"/>
          <w:sz w:val="20"/>
          <w:szCs w:val="20"/>
        </w:rPr>
        <w:t xml:space="preserve"> </w:t>
      </w:r>
      <w:r w:rsidRPr="00D2273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</w:t>
      </w:r>
      <w:r w:rsidR="00D22734" w:rsidRPr="00D2273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D22734">
        <w:rPr>
          <w:rFonts w:ascii="PMingLiU" w:eastAsia="PMingLiU" w:hAnsi="PMingLiU" w:cs="PMingLiU" w:hint="eastAsia"/>
          <w:kern w:val="0"/>
          <w:sz w:val="20"/>
          <w:szCs w:val="20"/>
        </w:rPr>
        <w:t>人自己必須是</w:t>
      </w:r>
      <w:r w:rsidR="00D22734" w:rsidRPr="00D22734">
        <w:rPr>
          <w:rFonts w:ascii="PMingLiU" w:eastAsia="PMingLiU" w:hAnsi="PMingLiU" w:cs="PMingLiU" w:hint="eastAsia"/>
          <w:kern w:val="0"/>
          <w:sz w:val="20"/>
          <w:szCs w:val="20"/>
        </w:rPr>
        <w:t>勞工</w:t>
      </w:r>
      <w:r w:rsidRPr="00D22734">
        <w:rPr>
          <w:rFonts w:ascii="PMingLiU" w:eastAsia="PMingLiU" w:hAnsi="PMingLiU" w:cs="PMingLiU" w:hint="eastAsia"/>
          <w:kern w:val="0"/>
          <w:sz w:val="20"/>
          <w:szCs w:val="20"/>
        </w:rPr>
        <w:t>或企業家</w:t>
      </w:r>
      <w:r w:rsidR="00903F9C" w:rsidRPr="00D22734">
        <w:rPr>
          <w:rFonts w:ascii="PMingLiU" w:eastAsia="PMingLiU" w:hAnsi="PMingLiU" w:cs="PMingLiU" w:hint="eastAsia"/>
          <w:kern w:val="0"/>
          <w:sz w:val="20"/>
          <w:szCs w:val="20"/>
        </w:rPr>
        <w:t>職能</w:t>
      </w:r>
    </w:p>
    <w:p w14:paraId="0F74C565" w14:textId="67685C9D" w:rsidR="003B43EF" w:rsidRPr="009B3AB3" w:rsidRDefault="008232C8" w:rsidP="00FA743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B3AB3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9B3AB3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6CDADBF7" w14:textId="77777777" w:rsidR="0024592C" w:rsidRDefault="0024592C" w:rsidP="00FA743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7B3826A4" w14:textId="342F66BA" w:rsidR="009B3AB3" w:rsidRDefault="009B3AB3" w:rsidP="00FA743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1F497BC8" w14:textId="77777777" w:rsidR="009B3AB3" w:rsidRPr="009B3AB3" w:rsidRDefault="009B3AB3" w:rsidP="00FA743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0C2CB8C4" w14:textId="611E7189" w:rsidR="009B3AB3" w:rsidRPr="009B3AB3" w:rsidRDefault="003B43EF" w:rsidP="00D333F8">
      <w:pPr>
        <w:widowControl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9B3AB3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F66168" w:rsidRPr="009B3AB3">
        <w:rPr>
          <w:rFonts w:ascii="Times New Roman" w:hAnsi="Times New Roman" w:cs="Times New Roman"/>
          <w:color w:val="000000" w:themeColor="text1"/>
          <w:sz w:val="16"/>
          <w:szCs w:val="16"/>
        </w:rPr>
        <w:t>TF</w:t>
      </w:r>
      <w:r w:rsidR="00DF4FAC" w:rsidRPr="009B3AB3">
        <w:rPr>
          <w:rFonts w:ascii="Times New Roman" w:hAnsi="Times New Roman" w:cs="Times New Roman"/>
          <w:color w:val="000000" w:themeColor="text1"/>
          <w:sz w:val="16"/>
          <w:szCs w:val="16"/>
        </w:rPr>
        <w:t>TT</w:t>
      </w:r>
      <w:r w:rsidR="008232C8" w:rsidRPr="009B3AB3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T </w:t>
      </w:r>
    </w:p>
    <w:p w14:paraId="6719C50D" w14:textId="77777777" w:rsidR="00E62625" w:rsidRPr="009B3AB3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6.</w:t>
      </w:r>
      <w:r w:rsidR="00084554" w:rsidRPr="009B3AB3">
        <w:rPr>
          <w:rFonts w:ascii="Times New Roman" w:hAnsi="Times New Roman" w:cs="Times New Roman"/>
          <w:b/>
          <w:color w:val="000000" w:themeColor="text1"/>
          <w:u w:val="single"/>
        </w:rPr>
        <w:t>4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ab/>
        <w:t>Factor of Production - Labo</w:t>
      </w:r>
      <w:r w:rsidR="00072DC4" w:rsidRPr="009B3AB3">
        <w:rPr>
          <w:rFonts w:ascii="Times New Roman" w:hAnsi="Times New Roman" w:cs="Times New Roman"/>
          <w:b/>
          <w:color w:val="000000" w:themeColor="text1"/>
          <w:u w:val="single"/>
        </w:rPr>
        <w:t>u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>r</w:t>
      </w:r>
      <w:r w:rsidR="00344430" w:rsidRPr="009B3AB3">
        <w:rPr>
          <w:rFonts w:ascii="Times New Roman" w:hAnsi="Times New Roman" w:cs="Times New Roman" w:hint="eastAsia"/>
          <w:b/>
          <w:color w:val="000000" w:themeColor="text1"/>
          <w:u w:val="single"/>
        </w:rPr>
        <w:t>生產要素</w:t>
      </w:r>
      <w:r w:rsidR="00344430" w:rsidRPr="009B3AB3">
        <w:rPr>
          <w:rFonts w:ascii="Times New Roman" w:hAnsi="Times New Roman" w:cs="Times New Roman" w:hint="eastAsia"/>
          <w:b/>
          <w:color w:val="000000" w:themeColor="text1"/>
          <w:u w:val="single"/>
        </w:rPr>
        <w:t xml:space="preserve"> - </w:t>
      </w:r>
      <w:r w:rsidR="00344430" w:rsidRPr="009B3AB3">
        <w:rPr>
          <w:rFonts w:ascii="Times New Roman" w:hAnsi="Times New Roman" w:cs="Times New Roman" w:hint="eastAsia"/>
          <w:b/>
          <w:color w:val="000000" w:themeColor="text1"/>
          <w:u w:val="single"/>
        </w:rPr>
        <w:t>勞工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344430" w:rsidRPr="009B3AB3" w14:paraId="7951F20C" w14:textId="77777777" w:rsidTr="0024592C">
        <w:tc>
          <w:tcPr>
            <w:tcW w:w="5225" w:type="dxa"/>
          </w:tcPr>
          <w:p w14:paraId="62A97FE1" w14:textId="77777777" w:rsidR="00344430" w:rsidRPr="009B3AB3" w:rsidRDefault="00344430" w:rsidP="00F22201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Labour supply 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1B9BB3C1" w14:textId="77777777" w:rsidR="00344430" w:rsidRPr="009B3AB3" w:rsidRDefault="00344430" w:rsidP="00344430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= No. of worker x working hour per worker </w:t>
            </w:r>
          </w:p>
          <w:p w14:paraId="3F4BC4DC" w14:textId="77777777" w:rsidR="00344430" w:rsidRPr="009B3AB3" w:rsidRDefault="00344430" w:rsidP="00344430">
            <w:pPr>
              <w:spacing w:line="360" w:lineRule="auto"/>
              <w:ind w:firstLineChars="150" w:firstLine="30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= Total working hour</w:t>
            </w:r>
          </w:p>
        </w:tc>
        <w:tc>
          <w:tcPr>
            <w:tcW w:w="5225" w:type="dxa"/>
          </w:tcPr>
          <w:p w14:paraId="58CC0C47" w14:textId="544C6A34" w:rsidR="00344430" w:rsidRPr="009B3AB3" w:rsidRDefault="00344430" w:rsidP="0034443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一、勞力</w:t>
            </w:r>
            <w:r w:rsidR="00D437D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供應</w:t>
            </w:r>
          </w:p>
          <w:p w14:paraId="26FFF043" w14:textId="77777777" w:rsidR="00344430" w:rsidRPr="009B3AB3" w:rsidRDefault="00344430" w:rsidP="00344430">
            <w:pPr>
              <w:spacing w:line="360" w:lineRule="auto"/>
              <w:ind w:firstLineChars="150" w:firstLine="30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=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工人人數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x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每個工人的工作時間</w:t>
            </w:r>
          </w:p>
          <w:p w14:paraId="43B10678" w14:textId="77777777" w:rsidR="00344430" w:rsidRPr="009B3AB3" w:rsidRDefault="00344430" w:rsidP="00344430">
            <w:pPr>
              <w:spacing w:line="360" w:lineRule="auto"/>
              <w:ind w:firstLineChars="150" w:firstLine="30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=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總工作時間</w:t>
            </w:r>
          </w:p>
        </w:tc>
      </w:tr>
      <w:tr w:rsidR="00344430" w:rsidRPr="009B3AB3" w14:paraId="2C6A2692" w14:textId="77777777" w:rsidTr="0024592C">
        <w:tc>
          <w:tcPr>
            <w:tcW w:w="5225" w:type="dxa"/>
          </w:tcPr>
          <w:p w14:paraId="57BFA900" w14:textId="77777777" w:rsidR="00344430" w:rsidRPr="009B3AB3" w:rsidRDefault="00344430" w:rsidP="00F22201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Average labour productivity 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6EC33B8A" w14:textId="77777777" w:rsidR="00344430" w:rsidRPr="009B3AB3" w:rsidRDefault="00344430" w:rsidP="00344430">
            <w:pPr>
              <w:pStyle w:val="ListParagraph"/>
              <w:spacing w:line="360" w:lineRule="auto"/>
              <w:ind w:lef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= Total output / total labour supply</w:t>
            </w:r>
          </w:p>
          <w:p w14:paraId="52D01578" w14:textId="77777777" w:rsidR="00344430" w:rsidRPr="009B3AB3" w:rsidRDefault="00344430" w:rsidP="00344430">
            <w:pPr>
              <w:spacing w:line="360" w:lineRule="auto"/>
              <w:ind w:firstLineChars="150" w:firstLine="30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= ___(output)____ per man-</w:t>
            </w:r>
            <w:proofErr w:type="spellStart"/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hou</w:t>
            </w:r>
            <w:proofErr w:type="spellEnd"/>
          </w:p>
        </w:tc>
        <w:tc>
          <w:tcPr>
            <w:tcW w:w="5225" w:type="dxa"/>
          </w:tcPr>
          <w:p w14:paraId="13D46BA5" w14:textId="2F9653C6" w:rsidR="00344430" w:rsidRPr="009B3AB3" w:rsidRDefault="00344430" w:rsidP="0034443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二、平均勞動生產</w:t>
            </w:r>
            <w:r w:rsidR="00D437D2"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力</w:t>
            </w:r>
          </w:p>
          <w:p w14:paraId="5732649E" w14:textId="22140E47" w:rsidR="00344430" w:rsidRPr="009B3AB3" w:rsidRDefault="00344430" w:rsidP="00344430">
            <w:pPr>
              <w:spacing w:line="360" w:lineRule="auto"/>
              <w:ind w:firstLineChars="150" w:firstLine="30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=</w:t>
            </w:r>
            <w:r w:rsidR="00FA7438"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總產出</w:t>
            </w:r>
            <w:r w:rsidR="00D2273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D227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</w:t>
            </w:r>
            <w:r w:rsidR="00D22734"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勞力</w:t>
            </w:r>
            <w:r w:rsidR="00D2273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供應</w:t>
            </w:r>
          </w:p>
          <w:p w14:paraId="434AECC5" w14:textId="4F155629" w:rsidR="00344430" w:rsidRPr="009B3AB3" w:rsidRDefault="00344430" w:rsidP="0034443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=</w:t>
            </w:r>
            <w:r w:rsidR="00FA7438"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</w:t>
            </w:r>
            <w:r w:rsidR="009C614C" w:rsidRPr="00D2273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產出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）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每工時</w:t>
            </w:r>
          </w:p>
        </w:tc>
      </w:tr>
    </w:tbl>
    <w:p w14:paraId="7F56832E" w14:textId="77777777" w:rsidR="003B43EF" w:rsidRDefault="003B43EF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BCBB2FD" w14:textId="5A309338" w:rsidR="00314F8D" w:rsidRDefault="00314F8D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48CBC30" w14:textId="761C460A" w:rsidR="00FA7438" w:rsidRDefault="00FA7438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5B7EE36" w14:textId="67F6725A" w:rsidR="00FA7438" w:rsidRDefault="00FA7438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48DE1E0" w14:textId="021F3FE5" w:rsidR="009B3AB3" w:rsidRDefault="009B3AB3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3E2EEDD" w14:textId="77777777" w:rsidR="009B3AB3" w:rsidRDefault="009B3AB3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09EA053" w14:textId="67FF00D3" w:rsidR="00E62625" w:rsidRPr="009B3AB3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>6.</w:t>
      </w:r>
      <w:r w:rsidR="00084554" w:rsidRPr="009B3AB3">
        <w:rPr>
          <w:rFonts w:ascii="Times New Roman" w:hAnsi="Times New Roman" w:cs="Times New Roman"/>
          <w:b/>
          <w:color w:val="000000" w:themeColor="text1"/>
          <w:u w:val="single"/>
        </w:rPr>
        <w:t>5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ab/>
        <w:t>Factor</w:t>
      </w:r>
      <w:r w:rsidR="00344430" w:rsidRPr="009B3AB3">
        <w:rPr>
          <w:rFonts w:ascii="Times New Roman" w:hAnsi="Times New Roman" w:cs="Times New Roman" w:hint="eastAsia"/>
          <w:b/>
          <w:color w:val="000000" w:themeColor="text1"/>
          <w:u w:val="single"/>
        </w:rPr>
        <w:t>s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 xml:space="preserve"> Affecting </w:t>
      </w:r>
      <w:proofErr w:type="spellStart"/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>Labo</w:t>
      </w:r>
      <w:r w:rsidR="00072DC4" w:rsidRPr="009B3AB3">
        <w:rPr>
          <w:rFonts w:ascii="Times New Roman" w:hAnsi="Times New Roman" w:cs="Times New Roman"/>
          <w:b/>
          <w:color w:val="000000" w:themeColor="text1"/>
          <w:u w:val="single"/>
        </w:rPr>
        <w:t>u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>r</w:t>
      </w:r>
      <w:proofErr w:type="spellEnd"/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 xml:space="preserve"> Supply</w:t>
      </w:r>
      <w:r w:rsidR="00344430" w:rsidRPr="009B3AB3">
        <w:rPr>
          <w:rFonts w:ascii="Times New Roman" w:hAnsi="Times New Roman" w:cs="Times New Roman" w:hint="eastAsia"/>
          <w:b/>
          <w:color w:val="000000" w:themeColor="text1"/>
          <w:u w:val="single"/>
        </w:rPr>
        <w:t>影響勞力</w:t>
      </w:r>
      <w:r w:rsidR="00D437D2" w:rsidRPr="00D437D2">
        <w:rPr>
          <w:rFonts w:ascii="Times New Roman" w:hAnsi="Times New Roman" w:cs="Times New Roman" w:hint="eastAsia"/>
          <w:b/>
          <w:color w:val="000000" w:themeColor="text1"/>
          <w:u w:val="single"/>
        </w:rPr>
        <w:t>供應</w:t>
      </w:r>
      <w:r w:rsidR="00344430" w:rsidRPr="009B3AB3">
        <w:rPr>
          <w:rFonts w:ascii="Times New Roman" w:hAnsi="Times New Roman" w:cs="Times New Roman" w:hint="eastAsia"/>
          <w:b/>
          <w:color w:val="000000" w:themeColor="text1"/>
          <w:u w:val="single"/>
        </w:rPr>
        <w:t>的因素</w:t>
      </w:r>
    </w:p>
    <w:p w14:paraId="70797946" w14:textId="77777777" w:rsidR="00E62625" w:rsidRPr="009B3AB3" w:rsidRDefault="00EC0FD3" w:rsidP="0034443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B3AB3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L</w:t>
      </w:r>
      <w:r w:rsidRPr="009B3AB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abour supply = No. of workers x working hour per each worker</w:t>
      </w:r>
    </w:p>
    <w:p w14:paraId="7F2E6C8F" w14:textId="3CCF7F16" w:rsidR="00344430" w:rsidRPr="009B3AB3" w:rsidRDefault="00344430" w:rsidP="00344430">
      <w:pPr>
        <w:spacing w:line="276" w:lineRule="auto"/>
        <w:jc w:val="center"/>
        <w:rPr>
          <w:rFonts w:asciiTheme="minorEastAsia" w:hAnsiTheme="minorEastAsia" w:cs="Times New Roman"/>
          <w:b/>
          <w:bCs/>
          <w:color w:val="000000" w:themeColor="text1"/>
          <w:sz w:val="20"/>
          <w:szCs w:val="20"/>
        </w:rPr>
      </w:pPr>
      <w:r w:rsidRPr="009B3AB3">
        <w:rPr>
          <w:rFonts w:asciiTheme="minorEastAsia" w:hAnsiTheme="minorEastAsia" w:cs="Times New Roman" w:hint="eastAsia"/>
          <w:b/>
          <w:bCs/>
          <w:color w:val="000000" w:themeColor="text1"/>
          <w:sz w:val="20"/>
          <w:szCs w:val="20"/>
        </w:rPr>
        <w:t>勞力</w:t>
      </w:r>
      <w:r w:rsidR="00D437D2" w:rsidRPr="00D437D2">
        <w:rPr>
          <w:rFonts w:asciiTheme="minorEastAsia" w:hAnsiTheme="minorEastAsia" w:cs="Times New Roman" w:hint="eastAsia"/>
          <w:b/>
          <w:bCs/>
          <w:color w:val="000000" w:themeColor="text1"/>
          <w:sz w:val="20"/>
          <w:szCs w:val="20"/>
        </w:rPr>
        <w:t>供應</w:t>
      </w:r>
      <w:r w:rsidRPr="009B3AB3">
        <w:rPr>
          <w:rFonts w:asciiTheme="minorEastAsia" w:hAnsiTheme="minorEastAsia" w:cs="Times New Roman" w:hint="eastAsia"/>
          <w:b/>
          <w:bCs/>
          <w:color w:val="000000" w:themeColor="text1"/>
          <w:sz w:val="20"/>
          <w:szCs w:val="20"/>
        </w:rPr>
        <w:t xml:space="preserve"> = 工人人數 x 每個工人的工作時間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344430" w:rsidRPr="009B3AB3" w14:paraId="6AA621FD" w14:textId="77777777" w:rsidTr="0024592C">
        <w:tc>
          <w:tcPr>
            <w:tcW w:w="5225" w:type="dxa"/>
          </w:tcPr>
          <w:p w14:paraId="3307AD26" w14:textId="77777777" w:rsidR="00344430" w:rsidRPr="009B3AB3" w:rsidRDefault="00344430" w:rsidP="00FA7438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Factors affecting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no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of workers available, e.g.:</w:t>
            </w:r>
          </w:p>
          <w:p w14:paraId="488A66BE" w14:textId="77777777" w:rsidR="00344430" w:rsidRPr="009B3AB3" w:rsidRDefault="00344430" w:rsidP="00FA743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opulation size / Immigration policies</w:t>
            </w:r>
          </w:p>
          <w:p w14:paraId="00945BFF" w14:textId="77777777" w:rsidR="00344430" w:rsidRPr="009B3AB3" w:rsidRDefault="00344430" w:rsidP="00FA743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minimum / maximum working ages</w:t>
            </w:r>
          </w:p>
          <w:p w14:paraId="5699F85D" w14:textId="77777777" w:rsidR="00344430" w:rsidRPr="009B3AB3" w:rsidRDefault="00344430" w:rsidP="00FA743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Average years of schooling /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opulation structure -- age and sex distribution</w:t>
            </w:r>
          </w:p>
          <w:p w14:paraId="6BD9E080" w14:textId="77777777" w:rsidR="00344430" w:rsidRPr="009B3AB3" w:rsidRDefault="00344430" w:rsidP="00FA7438">
            <w:pPr>
              <w:spacing w:line="276" w:lineRule="auto"/>
              <w:rPr>
                <w:rFonts w:asciiTheme="minorEastAsia" w:hAnsiTheme="minorEastAsia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6F4C6E6F" w14:textId="2C932113" w:rsidR="00FA7438" w:rsidRPr="00F238AC" w:rsidRDefault="00EF5F06" w:rsidP="00F238A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影響可用工人數量的因素，例如：</w:t>
            </w:r>
          </w:p>
          <w:p w14:paraId="61716B5A" w14:textId="3C1ADDAA" w:rsidR="00EF5F06" w:rsidRPr="009B3AB3" w:rsidRDefault="00EF5F06" w:rsidP="00FA743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人口規模</w:t>
            </w:r>
            <w:r w:rsidR="00F238A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F238A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移民政策</w:t>
            </w:r>
          </w:p>
          <w:p w14:paraId="573039F4" w14:textId="0EA2EDCA" w:rsidR="00EF5F06" w:rsidRPr="009B3AB3" w:rsidRDefault="00EF5F06" w:rsidP="00FA743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最低</w:t>
            </w:r>
            <w:r w:rsidR="00F238A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F238A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最高工作年齡</w:t>
            </w:r>
          </w:p>
          <w:p w14:paraId="702C32CF" w14:textId="0FB2BCFD" w:rsidR="00344430" w:rsidRPr="009B3AB3" w:rsidRDefault="00EF5F06" w:rsidP="00FA7438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inorEastAsia" w:hAnsiTheme="minorEastAsi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平均受教育年限</w:t>
            </w:r>
            <w:r w:rsidR="00F238A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F238A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人口結構</w:t>
            </w:r>
            <w:r w:rsidR="00F238A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F238A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年齡和性別分佈</w:t>
            </w:r>
          </w:p>
        </w:tc>
      </w:tr>
      <w:tr w:rsidR="00344430" w:rsidRPr="009B3AB3" w14:paraId="29347DE2" w14:textId="77777777" w:rsidTr="0024592C">
        <w:tc>
          <w:tcPr>
            <w:tcW w:w="5225" w:type="dxa"/>
          </w:tcPr>
          <w:p w14:paraId="0272CB3E" w14:textId="77777777" w:rsidR="00344430" w:rsidRPr="009B3AB3" w:rsidRDefault="00344430" w:rsidP="00FA7438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F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actors affecting average working hours of workers, e.g.:</w:t>
            </w:r>
          </w:p>
          <w:p w14:paraId="08EBC552" w14:textId="77777777" w:rsidR="00344430" w:rsidRPr="009B3AB3" w:rsidRDefault="00344430" w:rsidP="00FA743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he number of public holidays</w:t>
            </w:r>
          </w:p>
          <w:p w14:paraId="57FD8C51" w14:textId="77777777" w:rsidR="00344430" w:rsidRPr="009B3AB3" w:rsidRDefault="00344430" w:rsidP="00FA743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nnual leave and sick leave</w:t>
            </w:r>
          </w:p>
          <w:p w14:paraId="66F8CF64" w14:textId="49A1AB2C" w:rsidR="00344430" w:rsidRPr="009B3AB3" w:rsidRDefault="00344430" w:rsidP="00FA743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aximum working hours / standard working hours</w:t>
            </w:r>
          </w:p>
        </w:tc>
        <w:tc>
          <w:tcPr>
            <w:tcW w:w="5225" w:type="dxa"/>
          </w:tcPr>
          <w:p w14:paraId="137D2D23" w14:textId="6B16BABD" w:rsidR="00EF5F06" w:rsidRPr="00D437D2" w:rsidRDefault="00EF5F06" w:rsidP="00D437D2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影響工人平均工作時間的因素，例如：</w:t>
            </w:r>
          </w:p>
          <w:p w14:paraId="44395BAD" w14:textId="77777777" w:rsidR="00EF5F06" w:rsidRPr="009B3AB3" w:rsidRDefault="00EF5F06" w:rsidP="00FA743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公共假期的數量</w:t>
            </w:r>
          </w:p>
          <w:p w14:paraId="677ECC05" w14:textId="77777777" w:rsidR="00EF5F06" w:rsidRPr="009B3AB3" w:rsidRDefault="00EF5F06" w:rsidP="00FA743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年假和病假</w:t>
            </w:r>
          </w:p>
          <w:p w14:paraId="0665C34C" w14:textId="0119C9FC" w:rsidR="00EF5F06" w:rsidRPr="009B3AB3" w:rsidRDefault="00EF5F06" w:rsidP="00FA743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最長工作時間</w:t>
            </w:r>
            <w:r w:rsidR="00F238A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F238A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標準工作時間</w:t>
            </w:r>
          </w:p>
          <w:p w14:paraId="3B507D96" w14:textId="77777777" w:rsidR="00344430" w:rsidRDefault="00344430" w:rsidP="00FA7438">
            <w:pPr>
              <w:spacing w:line="276" w:lineRule="auto"/>
              <w:rPr>
                <w:rFonts w:asciiTheme="minorEastAsia" w:hAnsiTheme="minorEastAsia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0901E82B" w14:textId="77777777" w:rsidR="00D437D2" w:rsidRPr="009B3AB3" w:rsidRDefault="00D437D2" w:rsidP="00FA7438">
            <w:pPr>
              <w:spacing w:line="276" w:lineRule="auto"/>
              <w:rPr>
                <w:rFonts w:asciiTheme="minorEastAsia" w:hAnsiTheme="minorEastAsia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44CD5203" w14:textId="3FB4FB7E" w:rsidR="00231227" w:rsidRPr="009B3AB3" w:rsidRDefault="00E62625" w:rsidP="00FA7438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6.</w:t>
      </w:r>
      <w:r w:rsidR="00084554" w:rsidRPr="009B3AB3">
        <w:rPr>
          <w:rFonts w:ascii="Times New Roman" w:hAnsi="Times New Roman" w:cs="Times New Roman"/>
          <w:b/>
          <w:color w:val="000000" w:themeColor="text1"/>
          <w:u w:val="single"/>
        </w:rPr>
        <w:t>6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ab/>
        <w:t>Factor</w:t>
      </w:r>
      <w:r w:rsidR="00221788" w:rsidRPr="009B3AB3">
        <w:rPr>
          <w:rFonts w:ascii="Times New Roman" w:hAnsi="Times New Roman" w:cs="Times New Roman" w:hint="eastAsia"/>
          <w:b/>
          <w:color w:val="000000" w:themeColor="text1"/>
          <w:u w:val="single"/>
        </w:rPr>
        <w:t>s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 xml:space="preserve"> Affecting </w:t>
      </w:r>
      <w:r w:rsidR="00072DC4" w:rsidRPr="009B3AB3">
        <w:rPr>
          <w:rFonts w:ascii="Times New Roman" w:hAnsi="Times New Roman" w:cs="Times New Roman"/>
          <w:b/>
          <w:color w:val="000000" w:themeColor="text1"/>
          <w:u w:val="single"/>
        </w:rPr>
        <w:t xml:space="preserve">Average 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>Labo</w:t>
      </w:r>
      <w:r w:rsidR="00072DC4" w:rsidRPr="009B3AB3">
        <w:rPr>
          <w:rFonts w:ascii="Times New Roman" w:hAnsi="Times New Roman" w:cs="Times New Roman"/>
          <w:b/>
          <w:color w:val="000000" w:themeColor="text1"/>
          <w:u w:val="single"/>
        </w:rPr>
        <w:t>u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>r Productivity</w:t>
      </w:r>
      <w:r w:rsidR="00231227" w:rsidRPr="009B3AB3">
        <w:rPr>
          <w:rFonts w:ascii="Times New Roman" w:hAnsi="Times New Roman" w:cs="Times New Roman" w:hint="eastAsia"/>
          <w:b/>
          <w:color w:val="000000" w:themeColor="text1"/>
          <w:u w:val="single"/>
        </w:rPr>
        <w:t>影響平均勞動生產</w:t>
      </w:r>
      <w:r w:rsidR="00D437D2" w:rsidRPr="00D437D2">
        <w:rPr>
          <w:rFonts w:ascii="Times New Roman" w:hAnsi="Times New Roman" w:cs="Times New Roman" w:hint="eastAsia"/>
          <w:b/>
          <w:color w:val="000000" w:themeColor="text1"/>
          <w:u w:val="single"/>
        </w:rPr>
        <w:t>力</w:t>
      </w:r>
      <w:r w:rsidR="00231227" w:rsidRPr="009B3AB3">
        <w:rPr>
          <w:rFonts w:ascii="Times New Roman" w:hAnsi="Times New Roman" w:cs="Times New Roman" w:hint="eastAsia"/>
          <w:b/>
          <w:color w:val="000000" w:themeColor="text1"/>
          <w:u w:val="single"/>
        </w:rPr>
        <w:t>的因素</w:t>
      </w:r>
    </w:p>
    <w:p w14:paraId="13D01283" w14:textId="77777777" w:rsidR="00E62625" w:rsidRPr="009B3AB3" w:rsidRDefault="00EC0FD3" w:rsidP="00FA7438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B3AB3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A</w:t>
      </w:r>
      <w:r w:rsidRPr="009B3AB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verage labour productivity = total output / total labour supply</w:t>
      </w:r>
    </w:p>
    <w:p w14:paraId="3062E1C4" w14:textId="5B3F2801" w:rsidR="00D11496" w:rsidRPr="009B3AB3" w:rsidRDefault="00D11496" w:rsidP="00FA7438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B3AB3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平均勞動生產</w:t>
      </w:r>
      <w:r w:rsidR="00D437D2" w:rsidRPr="00D437D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力</w:t>
      </w:r>
      <w:r w:rsidR="00D437D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 </w:t>
      </w:r>
      <w:r w:rsidRPr="009B3AB3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=</w:t>
      </w:r>
      <w:r w:rsidR="00D437D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9B3AB3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總產出</w:t>
      </w:r>
      <w:r w:rsidR="00F238AC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 </w:t>
      </w:r>
      <w:r w:rsidRPr="009B3AB3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/</w:t>
      </w:r>
      <w:r w:rsidR="00F238A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9B3AB3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總勞力</w:t>
      </w:r>
      <w:r w:rsidR="00D437D2" w:rsidRPr="00D437D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供應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D11496" w:rsidRPr="009B3AB3" w14:paraId="155CB33B" w14:textId="77777777" w:rsidTr="0024592C">
        <w:tc>
          <w:tcPr>
            <w:tcW w:w="5225" w:type="dxa"/>
          </w:tcPr>
          <w:p w14:paraId="5C7BDC31" w14:textId="77777777" w:rsidR="00D11496" w:rsidRPr="009B3AB3" w:rsidRDefault="00D11496" w:rsidP="00F2220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Change in total output / total labour supply</w:t>
            </w:r>
          </w:p>
          <w:p w14:paraId="16BB224A" w14:textId="77777777" w:rsidR="00D11496" w:rsidRPr="009B3AB3" w:rsidRDefault="00D11496" w:rsidP="00F2220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Health of workers /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ducation and training</w:t>
            </w:r>
          </w:p>
          <w:p w14:paraId="241F263C" w14:textId="77777777" w:rsidR="00D11496" w:rsidRPr="009B3AB3" w:rsidRDefault="00D11496" w:rsidP="00F2220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ncentive to work /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anagement (e.g. division of labour)</w:t>
            </w:r>
          </w:p>
          <w:p w14:paraId="5A0A8BDC" w14:textId="77777777" w:rsidR="00D11496" w:rsidRPr="009B3AB3" w:rsidRDefault="00D11496" w:rsidP="00F2220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Mechanization of technological level</w:t>
            </w:r>
          </w:p>
          <w:p w14:paraId="61A45C60" w14:textId="77777777" w:rsidR="00D11496" w:rsidRPr="009B3AB3" w:rsidRDefault="00D11496" w:rsidP="00F2220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Working environment</w:t>
            </w:r>
          </w:p>
        </w:tc>
        <w:tc>
          <w:tcPr>
            <w:tcW w:w="5225" w:type="dxa"/>
          </w:tcPr>
          <w:p w14:paraId="7978A677" w14:textId="58CD570C" w:rsidR="00D11496" w:rsidRPr="009B3AB3" w:rsidRDefault="00D11496" w:rsidP="00F2220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總產出</w:t>
            </w:r>
            <w:r w:rsidR="00F238A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F238A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總勞力</w:t>
            </w:r>
            <w:r w:rsidR="00D437D2" w:rsidRPr="00D437D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供應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的變化</w:t>
            </w:r>
          </w:p>
          <w:p w14:paraId="24970A09" w14:textId="77777777" w:rsidR="00D11496" w:rsidRPr="009B3AB3" w:rsidRDefault="00D11496" w:rsidP="00F2220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工人健康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/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教育培訓</w:t>
            </w:r>
          </w:p>
          <w:p w14:paraId="5168B6D6" w14:textId="398E80CD" w:rsidR="00D11496" w:rsidRDefault="00D11496" w:rsidP="00F2220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工作激勵</w:t>
            </w:r>
            <w:r w:rsidR="00F238A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F238A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管理（例如分工）</w:t>
            </w:r>
          </w:p>
          <w:p w14:paraId="40CC100C" w14:textId="77777777" w:rsidR="00F238AC" w:rsidRPr="00F238AC" w:rsidRDefault="00F238AC" w:rsidP="00F238A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93B1918" w14:textId="0C4E59A0" w:rsidR="00D11496" w:rsidRPr="00F238AC" w:rsidRDefault="005C01E5" w:rsidP="00F2220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238A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技術</w:t>
            </w:r>
            <w:r w:rsidR="00D11496" w:rsidRPr="00F238A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水平機械化</w:t>
            </w:r>
          </w:p>
          <w:p w14:paraId="2B3E7008" w14:textId="77777777" w:rsidR="00D11496" w:rsidRPr="009B3AB3" w:rsidRDefault="00D11496" w:rsidP="00F2220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工作環境</w:t>
            </w:r>
          </w:p>
        </w:tc>
      </w:tr>
    </w:tbl>
    <w:p w14:paraId="39FBC951" w14:textId="77777777" w:rsidR="00FA7438" w:rsidRDefault="00FA743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064B04DC" w14:textId="77777777" w:rsidR="00FA7438" w:rsidRDefault="00FA743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0EB35777" w14:textId="77777777" w:rsidR="00FA7438" w:rsidRDefault="00FA743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5A93303E" w14:textId="77777777" w:rsidR="00FA7438" w:rsidRDefault="00FA743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52EBEC0D" w14:textId="77777777" w:rsidR="00FA7438" w:rsidRDefault="00FA743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00F1CF14" w14:textId="77777777" w:rsidR="00FA7438" w:rsidRDefault="00FA743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7AC646DF" w14:textId="77777777" w:rsidR="00FA7438" w:rsidRDefault="00FA743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6023653E" w14:textId="77777777" w:rsidR="00FA7438" w:rsidRDefault="00FA743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374B9AC1" w14:textId="77777777" w:rsidR="00FA7438" w:rsidRDefault="00FA743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4DB83CAA" w14:textId="77777777" w:rsidR="00FA7438" w:rsidRDefault="00FA743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78ED0460" w14:textId="77777777" w:rsidR="00FA7438" w:rsidRDefault="00FA743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6FC0C06D" w14:textId="77777777" w:rsidR="00FA7438" w:rsidRDefault="00FA743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2054AD7C" w14:textId="37CDDDBF" w:rsidR="00E62625" w:rsidRPr="009B3AB3" w:rsidRDefault="00E62625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6.</w:t>
      </w:r>
      <w:r w:rsidR="00084554" w:rsidRPr="009B3AB3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ab/>
        <w:t>Methods of Wage Payment</w:t>
      </w:r>
      <w:r w:rsidR="00D11496" w:rsidRPr="009B3AB3">
        <w:rPr>
          <w:rFonts w:ascii="Times New Roman" w:hAnsi="Times New Roman" w:cs="Times New Roman" w:hint="eastAsia"/>
          <w:b/>
          <w:color w:val="000000" w:themeColor="text1"/>
          <w:u w:val="single"/>
        </w:rPr>
        <w:t>工資支付方式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8"/>
        <w:gridCol w:w="5212"/>
      </w:tblGrid>
      <w:tr w:rsidR="00D11496" w:rsidRPr="009B3AB3" w14:paraId="0D95BFC9" w14:textId="77777777" w:rsidTr="0024592C">
        <w:tc>
          <w:tcPr>
            <w:tcW w:w="5225" w:type="dxa"/>
          </w:tcPr>
          <w:p w14:paraId="6B9039B9" w14:textId="77777777" w:rsidR="00D11496" w:rsidRPr="009B3AB3" w:rsidRDefault="00D11496" w:rsidP="00D11496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Tim</w:t>
            </w:r>
            <w:r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</w:t>
            </w:r>
            <w:r w:rsidRPr="009B3AB3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 xml:space="preserve"> Rate</w:t>
            </w:r>
          </w:p>
          <w:p w14:paraId="17035995" w14:textId="77777777" w:rsidR="00D11496" w:rsidRPr="009B3AB3" w:rsidRDefault="00D11496" w:rsidP="00D11496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Paid according to the 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length of working hours</w:t>
            </w:r>
          </w:p>
          <w:p w14:paraId="769067D7" w14:textId="77777777" w:rsidR="00D11496" w:rsidRPr="009B3AB3" w:rsidRDefault="00D11496" w:rsidP="00D11496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Often used in jobs that is </w:t>
            </w:r>
          </w:p>
          <w:p w14:paraId="1CECA496" w14:textId="77777777" w:rsidR="00D11496" w:rsidRPr="009B3AB3" w:rsidRDefault="00D11496" w:rsidP="00F22201">
            <w:pPr>
              <w:pStyle w:val="ListParagraph"/>
              <w:numPr>
                <w:ilvl w:val="1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too costly to measure worker</w:t>
            </w:r>
            <w:r w:rsidR="000328DB"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</w:t>
            </w:r>
            <w:r w:rsidR="000328DB"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’ 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contribution</w:t>
            </w:r>
          </w:p>
          <w:p w14:paraId="3D72BD2C" w14:textId="77777777" w:rsidR="00D11496" w:rsidRPr="009B3AB3" w:rsidRDefault="00D11496" w:rsidP="00F22201">
            <w:pPr>
              <w:pStyle w:val="ListParagraph"/>
              <w:numPr>
                <w:ilvl w:val="1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requiring high quality of work</w:t>
            </w:r>
          </w:p>
        </w:tc>
        <w:tc>
          <w:tcPr>
            <w:tcW w:w="5225" w:type="dxa"/>
          </w:tcPr>
          <w:p w14:paraId="75D0210A" w14:textId="77777777" w:rsidR="00D11496" w:rsidRPr="009B3AB3" w:rsidRDefault="00D11496" w:rsidP="00F22201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計時工資</w:t>
            </w:r>
          </w:p>
          <w:p w14:paraId="4C907797" w14:textId="77777777" w:rsidR="00D11496" w:rsidRPr="009B3AB3" w:rsidRDefault="00D11496" w:rsidP="00D11496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按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工時長短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計酬</w:t>
            </w:r>
          </w:p>
          <w:p w14:paraId="5D48B88A" w14:textId="77777777" w:rsidR="00D11496" w:rsidRPr="009B3AB3" w:rsidRDefault="00D11496" w:rsidP="00D11496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常用於以下</w:t>
            </w:r>
            <w:r w:rsidR="000328DB"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工種情況</w:t>
            </w:r>
          </w:p>
          <w:p w14:paraId="207AB100" w14:textId="4A70911B" w:rsidR="00FA7438" w:rsidRPr="009B3AB3" w:rsidRDefault="000328DB" w:rsidP="009B3AB3">
            <w:pPr>
              <w:pStyle w:val="ListParagraph"/>
              <w:numPr>
                <w:ilvl w:val="1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衡量工人貢獻的成本太高</w:t>
            </w:r>
          </w:p>
          <w:p w14:paraId="2A51577A" w14:textId="77777777" w:rsidR="00D11496" w:rsidRPr="009B3AB3" w:rsidRDefault="000328DB" w:rsidP="00F22201">
            <w:pPr>
              <w:pStyle w:val="ListParagraph"/>
              <w:numPr>
                <w:ilvl w:val="1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對工作質量要求高</w:t>
            </w:r>
          </w:p>
        </w:tc>
      </w:tr>
      <w:tr w:rsidR="00D11496" w:rsidRPr="009B3AB3" w14:paraId="153FDCF4" w14:textId="77777777" w:rsidTr="0024592C">
        <w:tc>
          <w:tcPr>
            <w:tcW w:w="5225" w:type="dxa"/>
          </w:tcPr>
          <w:p w14:paraId="44EB3B0A" w14:textId="77777777" w:rsidR="00D11496" w:rsidRPr="009B3AB3" w:rsidRDefault="00D11496" w:rsidP="00F22201">
            <w:pPr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Piece rate</w:t>
            </w:r>
          </w:p>
          <w:p w14:paraId="0F44D13E" w14:textId="77777777" w:rsidR="00D11496" w:rsidRPr="009B3AB3" w:rsidRDefault="00D11496" w:rsidP="00D11496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Paid accor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ding to the </w:t>
            </w: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quantity of output</w:t>
            </w:r>
          </w:p>
          <w:p w14:paraId="5E1BEC7F" w14:textId="77777777" w:rsidR="00D11496" w:rsidRPr="009B3AB3" w:rsidRDefault="00D11496" w:rsidP="00E62625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Often used in jobs that is easy to measure the contribution of worker and the products produced are highly standardized</w:t>
            </w:r>
          </w:p>
        </w:tc>
        <w:tc>
          <w:tcPr>
            <w:tcW w:w="5225" w:type="dxa"/>
          </w:tcPr>
          <w:p w14:paraId="704CAE15" w14:textId="77777777" w:rsidR="00B90DA4" w:rsidRPr="009B3AB3" w:rsidRDefault="00B90DA4" w:rsidP="00B90DA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計件工資</w:t>
            </w:r>
          </w:p>
          <w:p w14:paraId="48BF55B0" w14:textId="77777777" w:rsidR="00B90DA4" w:rsidRPr="009B3AB3" w:rsidRDefault="00B90DA4" w:rsidP="00B90DA4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按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產量</w:t>
            </w: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計費</w:t>
            </w:r>
          </w:p>
          <w:p w14:paraId="6F4716BA" w14:textId="77777777" w:rsidR="00D11496" w:rsidRPr="009B3AB3" w:rsidRDefault="00B90DA4" w:rsidP="00BA04DF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常用於易於衡量勞動者貢獻的工作，生產的產品標準化程度高</w:t>
            </w:r>
          </w:p>
        </w:tc>
      </w:tr>
      <w:tr w:rsidR="00D11496" w:rsidRPr="009B3AB3" w14:paraId="141903E1" w14:textId="77777777" w:rsidTr="0024592C">
        <w:tc>
          <w:tcPr>
            <w:tcW w:w="5225" w:type="dxa"/>
          </w:tcPr>
          <w:p w14:paraId="4E0C2806" w14:textId="6EEEE68F" w:rsidR="00D11496" w:rsidRPr="009B3AB3" w:rsidRDefault="00D11496" w:rsidP="00B90DA4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Basic salary plus commission</w:t>
            </w:r>
            <w:r w:rsidR="00FA7438"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/</w:t>
            </w:r>
            <w:r w:rsidR="00FA7438"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tips</w:t>
            </w:r>
            <w:r w:rsidR="00FA7438"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/</w:t>
            </w:r>
            <w:r w:rsidR="00FA7438"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bonus</w:t>
            </w:r>
          </w:p>
          <w:p w14:paraId="43684E8A" w14:textId="77777777" w:rsidR="00B90DA4" w:rsidRPr="009B3AB3" w:rsidRDefault="00D11496" w:rsidP="00B90DA4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Basic salary is paid according to time rate, and 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11"/>
              <w:gridCol w:w="3281"/>
            </w:tblGrid>
            <w:tr w:rsidR="00D11496" w:rsidRPr="009B3AB3" w14:paraId="5688CD56" w14:textId="77777777" w:rsidTr="00485352">
              <w:trPr>
                <w:jc w:val="center"/>
              </w:trPr>
              <w:tc>
                <w:tcPr>
                  <w:tcW w:w="2612" w:type="dxa"/>
                </w:tcPr>
                <w:p w14:paraId="1399CE3D" w14:textId="77777777" w:rsidR="00D11496" w:rsidRPr="009B3AB3" w:rsidRDefault="00D11496" w:rsidP="00D11496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C</w:t>
                  </w:r>
                  <w:r w:rsidRPr="009B3AB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ommission</w:t>
                  </w:r>
                </w:p>
              </w:tc>
              <w:tc>
                <w:tcPr>
                  <w:tcW w:w="6237" w:type="dxa"/>
                </w:tcPr>
                <w:p w14:paraId="0E89C64A" w14:textId="77777777" w:rsidR="00D11496" w:rsidRPr="009B3AB3" w:rsidRDefault="00D11496" w:rsidP="00D11496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9B3AB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Based on sales revenue</w:t>
                  </w:r>
                </w:p>
              </w:tc>
            </w:tr>
            <w:tr w:rsidR="00D11496" w:rsidRPr="009B3AB3" w14:paraId="362C6E2C" w14:textId="77777777" w:rsidTr="00485352">
              <w:trPr>
                <w:jc w:val="center"/>
              </w:trPr>
              <w:tc>
                <w:tcPr>
                  <w:tcW w:w="2612" w:type="dxa"/>
                </w:tcPr>
                <w:p w14:paraId="593A4EE2" w14:textId="77777777" w:rsidR="00D11496" w:rsidRPr="009B3AB3" w:rsidRDefault="00D11496" w:rsidP="00D11496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T</w:t>
                  </w:r>
                  <w:r w:rsidRPr="009B3AB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ips</w:t>
                  </w:r>
                </w:p>
              </w:tc>
              <w:tc>
                <w:tcPr>
                  <w:tcW w:w="6237" w:type="dxa"/>
                </w:tcPr>
                <w:p w14:paraId="2CF10A7F" w14:textId="77777777" w:rsidR="00D11496" w:rsidRPr="009B3AB3" w:rsidRDefault="00D11496" w:rsidP="00D11496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B</w:t>
                  </w:r>
                  <w:r w:rsidRPr="009B3AB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ased on consumers’ decision/judgment</w:t>
                  </w:r>
                </w:p>
              </w:tc>
            </w:tr>
            <w:tr w:rsidR="00D11496" w:rsidRPr="009B3AB3" w14:paraId="6B75F47A" w14:textId="77777777" w:rsidTr="00485352">
              <w:trPr>
                <w:jc w:val="center"/>
              </w:trPr>
              <w:tc>
                <w:tcPr>
                  <w:tcW w:w="2612" w:type="dxa"/>
                </w:tcPr>
                <w:p w14:paraId="618B6520" w14:textId="77777777" w:rsidR="00D11496" w:rsidRPr="009B3AB3" w:rsidRDefault="00D11496" w:rsidP="00D11496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B</w:t>
                  </w:r>
                  <w:r w:rsidRPr="009B3AB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onus</w:t>
                  </w:r>
                </w:p>
              </w:tc>
              <w:tc>
                <w:tcPr>
                  <w:tcW w:w="6237" w:type="dxa"/>
                </w:tcPr>
                <w:p w14:paraId="3BB35FFB" w14:textId="77777777" w:rsidR="00D11496" w:rsidRPr="009B3AB3" w:rsidRDefault="00D11496" w:rsidP="00D11496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B</w:t>
                  </w:r>
                  <w:r w:rsidRPr="009B3AB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ased on company’s profit</w:t>
                  </w:r>
                </w:p>
              </w:tc>
            </w:tr>
          </w:tbl>
          <w:p w14:paraId="2730D36C" w14:textId="77777777" w:rsidR="00D11496" w:rsidRPr="009B3AB3" w:rsidRDefault="0008285B" w:rsidP="0008285B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Often used in service industries such as insurance agent, waiters, tour guides, managers</w:t>
            </w:r>
          </w:p>
        </w:tc>
        <w:tc>
          <w:tcPr>
            <w:tcW w:w="5225" w:type="dxa"/>
          </w:tcPr>
          <w:p w14:paraId="172BADAE" w14:textId="28AD5185" w:rsidR="00B90DA4" w:rsidRPr="009B3AB3" w:rsidRDefault="00B90DA4" w:rsidP="00F22201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底薪加佣金</w:t>
            </w:r>
            <w:r w:rsidR="00FA7438" w:rsidRPr="009B3AB3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/</w:t>
            </w:r>
            <w:r w:rsidR="00FA7438"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小費</w:t>
            </w:r>
            <w:r w:rsidR="00FA7438" w:rsidRPr="009B3AB3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/</w:t>
            </w:r>
            <w:r w:rsidR="00FA7438"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獎金</w:t>
            </w:r>
          </w:p>
          <w:p w14:paraId="01B29EB7" w14:textId="77777777" w:rsidR="00B90DA4" w:rsidRPr="009B3AB3" w:rsidRDefault="0008285B" w:rsidP="00F22201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基本工資按時間支付，以及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554"/>
              <w:gridCol w:w="3432"/>
            </w:tblGrid>
            <w:tr w:rsidR="00B90DA4" w:rsidRPr="009B3AB3" w14:paraId="1E9BDE68" w14:textId="77777777" w:rsidTr="00485352">
              <w:trPr>
                <w:jc w:val="center"/>
              </w:trPr>
              <w:tc>
                <w:tcPr>
                  <w:tcW w:w="2612" w:type="dxa"/>
                </w:tcPr>
                <w:p w14:paraId="3C7F964B" w14:textId="77777777" w:rsidR="00B90DA4" w:rsidRPr="009B3AB3" w:rsidRDefault="0008285B" w:rsidP="00B90DA4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佣金</w:t>
                  </w:r>
                </w:p>
              </w:tc>
              <w:tc>
                <w:tcPr>
                  <w:tcW w:w="6237" w:type="dxa"/>
                </w:tcPr>
                <w:p w14:paraId="05B57D7D" w14:textId="77777777" w:rsidR="00B90DA4" w:rsidRPr="009B3AB3" w:rsidRDefault="0008285B" w:rsidP="00B90DA4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基於銷售收入</w:t>
                  </w:r>
                </w:p>
              </w:tc>
            </w:tr>
            <w:tr w:rsidR="00B90DA4" w:rsidRPr="009B3AB3" w14:paraId="47F51520" w14:textId="77777777" w:rsidTr="00485352">
              <w:trPr>
                <w:jc w:val="center"/>
              </w:trPr>
              <w:tc>
                <w:tcPr>
                  <w:tcW w:w="2612" w:type="dxa"/>
                </w:tcPr>
                <w:p w14:paraId="5CB005E2" w14:textId="77777777" w:rsidR="00B90DA4" w:rsidRPr="009B3AB3" w:rsidRDefault="0008285B" w:rsidP="00B90DA4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小費</w:t>
                  </w:r>
                </w:p>
              </w:tc>
              <w:tc>
                <w:tcPr>
                  <w:tcW w:w="6237" w:type="dxa"/>
                </w:tcPr>
                <w:p w14:paraId="67DEA197" w14:textId="2C90DA3D" w:rsidR="00B90DA4" w:rsidRPr="009B3AB3" w:rsidRDefault="0008285B" w:rsidP="00B90DA4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基於消費者的決定</w:t>
                  </w:r>
                  <w:r w:rsidR="005C1D7D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/</w:t>
                  </w:r>
                  <w:r w:rsidR="005C1D7D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判斷</w:t>
                  </w:r>
                </w:p>
                <w:p w14:paraId="62EA0CAC" w14:textId="77777777" w:rsidR="0008285B" w:rsidRPr="009B3AB3" w:rsidRDefault="0008285B" w:rsidP="00B90DA4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B90DA4" w:rsidRPr="009B3AB3" w14:paraId="432BB456" w14:textId="77777777" w:rsidTr="00485352">
              <w:trPr>
                <w:jc w:val="center"/>
              </w:trPr>
              <w:tc>
                <w:tcPr>
                  <w:tcW w:w="2612" w:type="dxa"/>
                </w:tcPr>
                <w:p w14:paraId="20384305" w14:textId="77777777" w:rsidR="00B90DA4" w:rsidRPr="009B3AB3" w:rsidRDefault="0008285B" w:rsidP="00B90DA4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獎金</w:t>
                  </w:r>
                </w:p>
              </w:tc>
              <w:tc>
                <w:tcPr>
                  <w:tcW w:w="6237" w:type="dxa"/>
                </w:tcPr>
                <w:p w14:paraId="296FDADA" w14:textId="77777777" w:rsidR="00B90DA4" w:rsidRPr="009B3AB3" w:rsidRDefault="0008285B" w:rsidP="00B90DA4">
                  <w:pPr>
                    <w:spacing w:line="360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9B3AB3">
                    <w:rPr>
                      <w:rFonts w:ascii="Times New Roman" w:hAnsi="Times New Roman" w:cs="Times New Roman" w:hint="eastAsia"/>
                      <w:color w:val="000000" w:themeColor="text1"/>
                      <w:sz w:val="20"/>
                      <w:szCs w:val="20"/>
                    </w:rPr>
                    <w:t>根據公司的利潤</w:t>
                  </w:r>
                </w:p>
              </w:tc>
            </w:tr>
          </w:tbl>
          <w:p w14:paraId="7EB22A98" w14:textId="77777777" w:rsidR="00D11496" w:rsidRPr="009B3AB3" w:rsidRDefault="0008285B" w:rsidP="0008285B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常用於保險代理人、服務員、導遊、經理等服務行業</w:t>
            </w:r>
          </w:p>
        </w:tc>
      </w:tr>
      <w:tr w:rsidR="00D11496" w:rsidRPr="009B3AB3" w14:paraId="1B67D908" w14:textId="77777777" w:rsidTr="0024592C">
        <w:tc>
          <w:tcPr>
            <w:tcW w:w="5225" w:type="dxa"/>
          </w:tcPr>
          <w:p w14:paraId="1EB68F8E" w14:textId="77777777" w:rsidR="00D11496" w:rsidRPr="009B3AB3" w:rsidRDefault="00D11496" w:rsidP="00F22201">
            <w:pPr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Profit-sharing scheme</w:t>
            </w:r>
          </w:p>
          <w:p w14:paraId="5CADF2A2" w14:textId="77777777" w:rsidR="00D11496" w:rsidRPr="009B3AB3" w:rsidRDefault="00D11496" w:rsidP="00BA04DF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 certain percentage of profit is given to the worker as a year-end bonus</w:t>
            </w:r>
          </w:p>
          <w:p w14:paraId="18420599" w14:textId="3B364AF9" w:rsidR="00D11496" w:rsidRPr="009B3AB3" w:rsidRDefault="005C1D7D" w:rsidP="00BA04DF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May u</w:t>
            </w:r>
            <w:r w:rsidR="00D11496"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sed along with</w:t>
            </w:r>
            <w:r w:rsidR="00D11496" w:rsidRPr="009B3AB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any types of wage payment </w:t>
            </w:r>
            <w:r w:rsidR="00BA04DF"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above</w:t>
            </w:r>
          </w:p>
        </w:tc>
        <w:tc>
          <w:tcPr>
            <w:tcW w:w="5225" w:type="dxa"/>
          </w:tcPr>
          <w:p w14:paraId="37DD82C5" w14:textId="77777777" w:rsidR="0008285B" w:rsidRPr="009B3AB3" w:rsidRDefault="0008285B" w:rsidP="0008285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利潤分享計畫</w:t>
            </w:r>
          </w:p>
          <w:p w14:paraId="47EE7E48" w14:textId="77777777" w:rsidR="0008285B" w:rsidRPr="009B3AB3" w:rsidRDefault="0008285B" w:rsidP="00BA04DF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按利潤的一定比例作為年終獎金發放給工人</w:t>
            </w:r>
          </w:p>
          <w:p w14:paraId="236F6B45" w14:textId="77777777" w:rsidR="00E63AA5" w:rsidRPr="009B3AB3" w:rsidRDefault="00E63AA5" w:rsidP="00BA04DF">
            <w:pPr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C7E113B" w14:textId="03B2F7B2" w:rsidR="00D11496" w:rsidRPr="009B3AB3" w:rsidRDefault="005C1D7D" w:rsidP="00FA7438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可以</w:t>
            </w:r>
            <w:r w:rsidR="00E63AA5" w:rsidRPr="009B3AB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與上述任何類型的工資支付一起使用</w:t>
            </w:r>
          </w:p>
        </w:tc>
      </w:tr>
    </w:tbl>
    <w:p w14:paraId="2C5CF702" w14:textId="77777777" w:rsidR="009B3AB3" w:rsidRDefault="009B3AB3" w:rsidP="005F501C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0"/>
          <w:szCs w:val="30"/>
          <w:u w:val="single"/>
        </w:rPr>
      </w:pPr>
    </w:p>
    <w:p w14:paraId="05CC013E" w14:textId="77777777" w:rsidR="009B3AB3" w:rsidRDefault="009B3AB3" w:rsidP="005F501C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0"/>
          <w:szCs w:val="30"/>
          <w:u w:val="single"/>
        </w:rPr>
      </w:pPr>
    </w:p>
    <w:p w14:paraId="27230690" w14:textId="56A7FE1A" w:rsidR="00FA7438" w:rsidRPr="009B3AB3" w:rsidRDefault="00E62625" w:rsidP="005F501C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6.</w:t>
      </w:r>
      <w:r w:rsidR="00084554" w:rsidRPr="009B3AB3">
        <w:rPr>
          <w:rFonts w:ascii="Times New Roman" w:hAnsi="Times New Roman" w:cs="Times New Roman"/>
          <w:b/>
          <w:color w:val="000000" w:themeColor="text1"/>
          <w:u w:val="single"/>
        </w:rPr>
        <w:t>8</w:t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9B3AB3">
        <w:rPr>
          <w:rFonts w:ascii="Times New Roman" w:hAnsi="Times New Roman" w:cs="Times New Roman"/>
          <w:b/>
          <w:color w:val="000000" w:themeColor="text1"/>
          <w:u w:val="single"/>
        </w:rPr>
        <w:tab/>
        <w:t>Advantages and Disadvantages of Different Methods of Wage Payment</w:t>
      </w:r>
    </w:p>
    <w:p w14:paraId="19AF54DA" w14:textId="5E0FEC44" w:rsidR="00EC0FD3" w:rsidRPr="009B3AB3" w:rsidRDefault="005F501C" w:rsidP="00FA7438">
      <w:pPr>
        <w:spacing w:line="360" w:lineRule="auto"/>
        <w:ind w:left="480" w:firstLine="480"/>
        <w:rPr>
          <w:rFonts w:ascii="Times New Roman" w:hAnsi="Times New Roman" w:cs="Times New Roman"/>
          <w:b/>
          <w:color w:val="000000" w:themeColor="text1"/>
          <w:u w:val="single"/>
        </w:rPr>
      </w:pPr>
      <w:r w:rsidRPr="009B3AB3">
        <w:rPr>
          <w:rFonts w:ascii="Times New Roman" w:hAnsi="Times New Roman" w:cs="Times New Roman" w:hint="eastAsia"/>
          <w:b/>
          <w:color w:val="000000" w:themeColor="text1"/>
          <w:u w:val="single"/>
        </w:rPr>
        <w:t>不同工資支付方式的優缺點</w:t>
      </w:r>
    </w:p>
    <w:tbl>
      <w:tblPr>
        <w:tblStyle w:val="TableGrid1"/>
        <w:tblW w:w="104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8"/>
        <w:gridCol w:w="4111"/>
        <w:gridCol w:w="4631"/>
      </w:tblGrid>
      <w:tr w:rsidR="00E62625" w:rsidRPr="009B3AB3" w14:paraId="1B875545" w14:textId="77777777" w:rsidTr="0024592C">
        <w:trPr>
          <w:trHeight w:val="739"/>
        </w:trPr>
        <w:tc>
          <w:tcPr>
            <w:tcW w:w="1678" w:type="dxa"/>
            <w:vAlign w:val="center"/>
          </w:tcPr>
          <w:p w14:paraId="7656EBE2" w14:textId="77777777" w:rsidR="00E62625" w:rsidRPr="009B3AB3" w:rsidRDefault="00D333F8" w:rsidP="00D246AC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M</w:t>
            </w:r>
            <w:r w:rsidRPr="009B3AB3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ethod</w:t>
            </w:r>
          </w:p>
          <w:p w14:paraId="7FA4423F" w14:textId="77777777" w:rsidR="00BA04DF" w:rsidRPr="009B3AB3" w:rsidRDefault="00BA04DF" w:rsidP="00D246AC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方法</w:t>
            </w:r>
          </w:p>
        </w:tc>
        <w:tc>
          <w:tcPr>
            <w:tcW w:w="4111" w:type="dxa"/>
            <w:vAlign w:val="center"/>
          </w:tcPr>
          <w:p w14:paraId="5B8E628C" w14:textId="77777777" w:rsidR="00E62625" w:rsidRPr="009B3AB3" w:rsidRDefault="00E62625" w:rsidP="00D246AC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Advantage</w:t>
            </w:r>
            <w:r w:rsidR="00BA04DF" w:rsidRPr="009B3AB3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優點</w:t>
            </w:r>
          </w:p>
        </w:tc>
        <w:tc>
          <w:tcPr>
            <w:tcW w:w="4631" w:type="dxa"/>
            <w:vAlign w:val="center"/>
          </w:tcPr>
          <w:p w14:paraId="006771D9" w14:textId="77777777" w:rsidR="00E62625" w:rsidRPr="009B3AB3" w:rsidRDefault="00E62625" w:rsidP="00D246AC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Disadvantage</w:t>
            </w:r>
            <w:r w:rsidR="00BA04DF" w:rsidRPr="009B3AB3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缺點</w:t>
            </w:r>
          </w:p>
        </w:tc>
      </w:tr>
      <w:tr w:rsidR="00C51414" w:rsidRPr="009B3AB3" w14:paraId="0648D293" w14:textId="77777777" w:rsidTr="0024592C">
        <w:trPr>
          <w:trHeight w:val="739"/>
        </w:trPr>
        <w:tc>
          <w:tcPr>
            <w:tcW w:w="1678" w:type="dxa"/>
            <w:vAlign w:val="center"/>
          </w:tcPr>
          <w:p w14:paraId="398B6EFF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Piece Rate</w:t>
            </w:r>
          </w:p>
          <w:p w14:paraId="358E1919" w14:textId="352DF744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計件工資</w:t>
            </w:r>
          </w:p>
        </w:tc>
        <w:tc>
          <w:tcPr>
            <w:tcW w:w="4111" w:type="dxa"/>
          </w:tcPr>
          <w:p w14:paraId="3F73C23F" w14:textId="7777777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291914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Pr="00291914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291914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56EFBCDB" w14:textId="77777777" w:rsidR="00C51414" w:rsidRPr="00291914" w:rsidRDefault="00C51414" w:rsidP="00C51414">
            <w:pPr>
              <w:widowControl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Lower cost of monitoring worker against shirking as the workers will generally have higher incentive to work</w:t>
            </w:r>
          </w:p>
          <w:p w14:paraId="462D12D2" w14:textId="7777777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監控員工偷懶的成本較低，因為員工通常會有更高的工作積極性</w:t>
            </w:r>
          </w:p>
          <w:p w14:paraId="4A37E665" w14:textId="7777777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D8E7DF1" w14:textId="77777777" w:rsidR="00C51414" w:rsidRPr="00291914" w:rsidRDefault="00C51414" w:rsidP="00C51414">
            <w:pPr>
              <w:widowControl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Higher productivity of workers</w:t>
            </w:r>
          </w:p>
          <w:p w14:paraId="3E826ACE" w14:textId="7777777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工人生產率更高</w:t>
            </w:r>
          </w:p>
          <w:p w14:paraId="2C483C06" w14:textId="7777777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6E2C9BD" w14:textId="7777777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5622CA1" w14:textId="7777777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256F594" w14:textId="7777777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291914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Pr="00291914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291914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4D18077B" w14:textId="77777777" w:rsidR="00C51414" w:rsidRPr="00291914" w:rsidRDefault="00C51414" w:rsidP="00C51414">
            <w:pPr>
              <w:widowControl/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Workers can earn a higher income with more effort</w:t>
            </w:r>
          </w:p>
          <w:p w14:paraId="2DE3D5EC" w14:textId="54E358D9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勞</w:t>
            </w:r>
            <w:r w:rsidR="00291914"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  <w:lang w:eastAsia="zh-HK"/>
              </w:rPr>
              <w:t>工</w:t>
            </w: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付出更多的努力可以獲得更高的收入</w:t>
            </w:r>
          </w:p>
          <w:p w14:paraId="4A7D4BDB" w14:textId="6C52655D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</w:p>
          <w:p w14:paraId="30079DB1" w14:textId="2F396159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</w:p>
          <w:p w14:paraId="47586933" w14:textId="25C8A983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</w:p>
          <w:p w14:paraId="1E1BD438" w14:textId="2CA922B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</w:p>
          <w:p w14:paraId="6FA58D0F" w14:textId="3D217CB3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</w:p>
          <w:p w14:paraId="48B9A96E" w14:textId="15A5C8F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</w:p>
          <w:p w14:paraId="141B63B4" w14:textId="79CCBE2A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</w:p>
          <w:p w14:paraId="27659DE3" w14:textId="0040A16C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</w:p>
        </w:tc>
        <w:tc>
          <w:tcPr>
            <w:tcW w:w="4631" w:type="dxa"/>
          </w:tcPr>
          <w:p w14:paraId="18928937" w14:textId="7777777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291914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Pr="00291914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於雇主</w:t>
            </w:r>
            <w:r w:rsidRPr="00291914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41DD13B5" w14:textId="3E759A4B" w:rsidR="00C51414" w:rsidRPr="00291914" w:rsidRDefault="00C51414" w:rsidP="006A4D59">
            <w:pPr>
              <w:widowControl/>
              <w:numPr>
                <w:ilvl w:val="0"/>
                <w:numId w:val="2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Higher cost in monitoring the quality of output (quality control) as workers will forgo quality for quantity</w:t>
            </w:r>
          </w:p>
          <w:p w14:paraId="5949D4E7" w14:textId="5B771D09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48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監控</w:t>
            </w:r>
            <w:r w:rsidR="000F0D41"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產出</w:t>
            </w:r>
            <w:r w:rsidR="00291914"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  <w:lang w:eastAsia="zh-HK"/>
              </w:rPr>
              <w:t>質素</w:t>
            </w: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（質量控制）的成本更高，因為員工會為了數量而放棄</w:t>
            </w:r>
            <w:r w:rsidR="00291914"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  <w:lang w:eastAsia="zh-HK"/>
              </w:rPr>
              <w:t>質素</w:t>
            </w:r>
          </w:p>
          <w:p w14:paraId="00798D12" w14:textId="7777777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2259546" w14:textId="77777777" w:rsidR="00C51414" w:rsidRPr="00291914" w:rsidRDefault="00C51414" w:rsidP="00C51414">
            <w:pPr>
              <w:widowControl/>
              <w:numPr>
                <w:ilvl w:val="0"/>
                <w:numId w:val="2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Higher cost in calculating the wage payment as quantity of output needs to be calculated</w:t>
            </w:r>
          </w:p>
          <w:p w14:paraId="06DC7EF1" w14:textId="2CC06BE1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48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計算工資支付的成本較高，因為需要計算</w:t>
            </w:r>
            <w:r w:rsidR="00291914"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  <w:lang w:eastAsia="zh-HK"/>
              </w:rPr>
              <w:t>不同員工的</w:t>
            </w: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產量</w:t>
            </w:r>
          </w:p>
          <w:p w14:paraId="4603A80A" w14:textId="77777777" w:rsidR="006A4D59" w:rsidRPr="00291914" w:rsidRDefault="006A4D59" w:rsidP="006A4D5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A678888" w14:textId="77777777" w:rsidR="00C51414" w:rsidRPr="00291914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291914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Pr="00291914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291914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4A4F13AD" w14:textId="77777777" w:rsidR="00291914" w:rsidRPr="00291914" w:rsidRDefault="00C51414" w:rsidP="00317E65">
            <w:pPr>
              <w:widowControl/>
              <w:numPr>
                <w:ilvl w:val="0"/>
                <w:numId w:val="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Income tends to be unstable</w:t>
            </w:r>
          </w:p>
          <w:p w14:paraId="0066E416" w14:textId="192562E1" w:rsidR="00C51414" w:rsidRPr="00291914" w:rsidRDefault="00C51414" w:rsidP="002919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收入趨向不穩定</w:t>
            </w:r>
          </w:p>
        </w:tc>
      </w:tr>
      <w:tr w:rsidR="00C51414" w:rsidRPr="009B3AB3" w14:paraId="49204696" w14:textId="77777777" w:rsidTr="0024592C">
        <w:trPr>
          <w:trHeight w:val="3075"/>
        </w:trPr>
        <w:tc>
          <w:tcPr>
            <w:tcW w:w="1678" w:type="dxa"/>
            <w:vAlign w:val="center"/>
          </w:tcPr>
          <w:p w14:paraId="30A7D3E4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lastRenderedPageBreak/>
              <w:t>Time Rate</w:t>
            </w:r>
          </w:p>
          <w:p w14:paraId="317892B8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計時工資</w:t>
            </w:r>
          </w:p>
        </w:tc>
        <w:tc>
          <w:tcPr>
            <w:tcW w:w="4111" w:type="dxa"/>
          </w:tcPr>
          <w:p w14:paraId="79A15BDB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Pr="009B3AB3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3E4DD78C" w14:textId="77777777" w:rsidR="00C51414" w:rsidRPr="009B3AB3" w:rsidRDefault="00C51414" w:rsidP="00C51414">
            <w:pPr>
              <w:widowControl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Lower cost in monitoring the quality of output (quality control) as workers will not forgo quality for quantity</w:t>
            </w:r>
          </w:p>
          <w:p w14:paraId="4B52DA6B" w14:textId="059423B4" w:rsidR="00C51414" w:rsidRPr="009B3AB3" w:rsidRDefault="00317E65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監控產出</w:t>
            </w:r>
            <w:r w:rsidR="00291914"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  <w:lang w:eastAsia="zh-HK"/>
              </w:rPr>
              <w:t>質素</w:t>
            </w:r>
            <w:r w:rsidR="00C51414"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（質量控制</w:t>
            </w:r>
            <w:r w:rsidR="00C51414"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）的成本更低，因為工人不會為了數量而放棄</w:t>
            </w:r>
            <w:r w:rsidR="00291914"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  <w:lang w:eastAsia="zh-HK"/>
              </w:rPr>
              <w:t>質素</w:t>
            </w:r>
          </w:p>
          <w:p w14:paraId="56CAFC3A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44921C6E" w14:textId="77777777" w:rsidR="00C51414" w:rsidRPr="009B3AB3" w:rsidRDefault="00C51414" w:rsidP="00C51414">
            <w:pPr>
              <w:widowControl/>
              <w:numPr>
                <w:ilvl w:val="0"/>
                <w:numId w:val="2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Lower cost in calculating the wage payment as quantity of output needs not to be calculated</w:t>
            </w:r>
          </w:p>
          <w:p w14:paraId="34596E78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無需計算產出數量，計算工資支付成本更低</w:t>
            </w:r>
          </w:p>
          <w:p w14:paraId="65EFC882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AEC180A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Pr="009B3AB3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0E63184B" w14:textId="77777777" w:rsidR="00C51414" w:rsidRPr="009B3AB3" w:rsidRDefault="00C51414" w:rsidP="00C51414">
            <w:pPr>
              <w:widowControl/>
              <w:numPr>
                <w:ilvl w:val="0"/>
                <w:numId w:val="3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Income tends to be more stable</w:t>
            </w:r>
          </w:p>
          <w:p w14:paraId="0AA7B4DD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收入趨向穩定</w:t>
            </w:r>
          </w:p>
        </w:tc>
        <w:tc>
          <w:tcPr>
            <w:tcW w:w="4631" w:type="dxa"/>
          </w:tcPr>
          <w:p w14:paraId="5ED23DED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Pr="009B3AB3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429E9D6A" w14:textId="77777777" w:rsidR="00C51414" w:rsidRPr="009B3AB3" w:rsidRDefault="00C51414" w:rsidP="00C51414">
            <w:pPr>
              <w:widowControl/>
              <w:numPr>
                <w:ilvl w:val="0"/>
                <w:numId w:val="2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Higher cost of monitoring worker against shirking as the workers will generally have lower incentive to produce more output</w:t>
            </w:r>
          </w:p>
          <w:p w14:paraId="5A09D00F" w14:textId="443B2EE3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監督工人防止偷懶的成本更高，因為工人通常沒有更多的動力來生產更多的產出</w:t>
            </w:r>
          </w:p>
          <w:p w14:paraId="2D8290EF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457FC683" w14:textId="77777777" w:rsidR="00C51414" w:rsidRPr="009B3AB3" w:rsidRDefault="00C51414" w:rsidP="00C51414">
            <w:pPr>
              <w:widowControl/>
              <w:numPr>
                <w:ilvl w:val="0"/>
                <w:numId w:val="2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Lower productivity of workers</w:t>
            </w:r>
          </w:p>
          <w:p w14:paraId="51EF5B1E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員工的工作效率更低</w:t>
            </w:r>
          </w:p>
          <w:p w14:paraId="66876B55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42D891F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1F26406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AF3F41A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BE84C95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Pr="009B3AB3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39CEC061" w14:textId="77777777" w:rsidR="00C51414" w:rsidRPr="009B3AB3" w:rsidRDefault="00C51414" w:rsidP="00C51414">
            <w:pPr>
              <w:widowControl/>
              <w:numPr>
                <w:ilvl w:val="0"/>
                <w:numId w:val="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Workers cannot earn a higher income with more effort</w:t>
            </w:r>
          </w:p>
          <w:p w14:paraId="42A9F709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員工無法通過更多努力獲得更高收入</w:t>
            </w:r>
          </w:p>
          <w:p w14:paraId="31D48222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96A3F4A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4EAE314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4EA13B3F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0A7B10B9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C84CBCE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409F52EE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798ECAD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7B570BA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4776A4E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CEA7911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D49105E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4BB71152" w14:textId="2705D1D2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</w:tc>
      </w:tr>
      <w:tr w:rsidR="00C51414" w:rsidRPr="009B3AB3" w14:paraId="28F3EC41" w14:textId="77777777" w:rsidTr="0024592C">
        <w:trPr>
          <w:trHeight w:val="3075"/>
        </w:trPr>
        <w:tc>
          <w:tcPr>
            <w:tcW w:w="1678" w:type="dxa"/>
            <w:vAlign w:val="center"/>
          </w:tcPr>
          <w:p w14:paraId="7640D37D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lastRenderedPageBreak/>
              <w:t>Basic salaries</w:t>
            </w:r>
            <w:r w:rsidRPr="009B3AB3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基礎工資</w:t>
            </w:r>
          </w:p>
          <w:p w14:paraId="2FFE4AF0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+ …</w:t>
            </w:r>
          </w:p>
        </w:tc>
        <w:tc>
          <w:tcPr>
            <w:tcW w:w="4111" w:type="dxa"/>
          </w:tcPr>
          <w:p w14:paraId="498D9BA6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Pr="009B3AB3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58990D90" w14:textId="77777777" w:rsidR="00C51414" w:rsidRPr="009B3AB3" w:rsidRDefault="00C51414" w:rsidP="00C51414">
            <w:pPr>
              <w:widowControl/>
              <w:numPr>
                <w:ilvl w:val="0"/>
                <w:numId w:val="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 xml:space="preserve">Higher productivity of workers </w:t>
            </w:r>
          </w:p>
          <w:p w14:paraId="02AA3A7D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工人生產率更高</w:t>
            </w:r>
          </w:p>
          <w:p w14:paraId="57927379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2864CD4A" w14:textId="77777777" w:rsidR="00C51414" w:rsidRPr="009B3AB3" w:rsidRDefault="00C51414" w:rsidP="00C51414">
            <w:pPr>
              <w:widowControl/>
              <w:numPr>
                <w:ilvl w:val="0"/>
                <w:numId w:val="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Lower cost of monitoring worker against shirking as the workers will generally have higher incentive to work</w:t>
            </w:r>
          </w:p>
          <w:p w14:paraId="3E2462AE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監控員工偷懶的成本較低，因為員工通常會有更高的工作積極性</w:t>
            </w:r>
          </w:p>
          <w:p w14:paraId="1E7A243F" w14:textId="77777777" w:rsidR="006A4D59" w:rsidRPr="009B3AB3" w:rsidRDefault="006A4D59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02A54269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Pr="009B3AB3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18F16128" w14:textId="77777777" w:rsidR="00C51414" w:rsidRPr="009B3AB3" w:rsidRDefault="00C51414" w:rsidP="00C51414">
            <w:pPr>
              <w:pStyle w:val="ListParagraph"/>
              <w:widowControl/>
              <w:numPr>
                <w:ilvl w:val="0"/>
                <w:numId w:val="4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Workers can earn a higher income with more effort</w:t>
            </w:r>
          </w:p>
          <w:p w14:paraId="14D0B5FB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員工可通過更多努力獲得更高收入</w:t>
            </w:r>
          </w:p>
          <w:p w14:paraId="6E8CBDE4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2E2F7B9C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B1399C1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29FDE96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098609B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B46E958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0C6CBB0E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2E6C12A8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47570910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2EE824A3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1FF0524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45BA6108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B558933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EE78652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2B70D0C1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CCB9C58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F28F90C" w14:textId="6A39C3AB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</w:tc>
        <w:tc>
          <w:tcPr>
            <w:tcW w:w="4631" w:type="dxa"/>
          </w:tcPr>
          <w:p w14:paraId="61E73712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Pr="009B3AB3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7E389529" w14:textId="77777777" w:rsidR="00C51414" w:rsidRPr="009B3AB3" w:rsidRDefault="00C51414" w:rsidP="00C51414">
            <w:pPr>
              <w:widowControl/>
              <w:numPr>
                <w:ilvl w:val="0"/>
                <w:numId w:val="3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Higher cost in calculating the wage payment as sales revenue / company’s profit needs to be calculated</w:t>
            </w:r>
          </w:p>
          <w:p w14:paraId="5BBF4E1D" w14:textId="3AE6AF0F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48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工資支付成本較高，需要計算銷售收入</w:t>
            </w:r>
            <w:r w:rsid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/</w:t>
            </w:r>
            <w:r w:rsidR="00291914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公司利潤</w:t>
            </w:r>
          </w:p>
          <w:p w14:paraId="55249111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6DE0D8B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FBA7B91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2EABBC0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23170EB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Pr="009B3AB3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4DC5BBBD" w14:textId="77777777" w:rsidR="00C51414" w:rsidRPr="009B3AB3" w:rsidRDefault="00C51414" w:rsidP="00C51414">
            <w:pPr>
              <w:pStyle w:val="ListParagraph"/>
              <w:widowControl/>
              <w:numPr>
                <w:ilvl w:val="0"/>
                <w:numId w:val="4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Income tends to be unstable</w:t>
            </w:r>
          </w:p>
          <w:p w14:paraId="35C02FBB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firstLineChars="150" w:firstLine="300"/>
              <w:rPr>
                <w:rFonts w:ascii="Times New Roman" w:eastAsia="PMingLiU" w:hAnsi="Times New Roman" w:cs="Times New Roman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收入趨向不穩定</w:t>
            </w:r>
          </w:p>
        </w:tc>
      </w:tr>
      <w:tr w:rsidR="00C51414" w:rsidRPr="009B3AB3" w14:paraId="6C00B07C" w14:textId="77777777" w:rsidTr="0024592C">
        <w:trPr>
          <w:trHeight w:val="3075"/>
        </w:trPr>
        <w:tc>
          <w:tcPr>
            <w:tcW w:w="1678" w:type="dxa"/>
            <w:vAlign w:val="center"/>
          </w:tcPr>
          <w:p w14:paraId="30BB52DB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lastRenderedPageBreak/>
              <w:t>Profit sharing scheme</w:t>
            </w:r>
          </w:p>
          <w:p w14:paraId="1D665BD9" w14:textId="40EF45B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利潤分享</w:t>
            </w:r>
          </w:p>
        </w:tc>
        <w:tc>
          <w:tcPr>
            <w:tcW w:w="4111" w:type="dxa"/>
          </w:tcPr>
          <w:p w14:paraId="7ADE67D3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Pr="009B3AB3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4141FB3E" w14:textId="77777777" w:rsidR="00C51414" w:rsidRPr="009B3AB3" w:rsidRDefault="00C51414" w:rsidP="00C51414">
            <w:pPr>
              <w:widowControl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Higher productivity of workers</w:t>
            </w:r>
          </w:p>
          <w:p w14:paraId="1B506174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工人生產率更高</w:t>
            </w:r>
          </w:p>
          <w:p w14:paraId="75B75024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48A6D57" w14:textId="77777777" w:rsidR="00C51414" w:rsidRPr="009B3AB3" w:rsidRDefault="00C51414" w:rsidP="00C51414">
            <w:pPr>
              <w:widowControl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Lower cost of monitoring worker against shirking as the workers will generally have higher incentive to work</w:t>
            </w:r>
          </w:p>
          <w:p w14:paraId="1D916A9D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監控員工偷懶的成本較低，因為員工通常會有更高的工作積極性</w:t>
            </w:r>
          </w:p>
          <w:p w14:paraId="4ED5D435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0386FA68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Pr="009B3AB3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6C4129A4" w14:textId="77777777" w:rsidR="00C51414" w:rsidRPr="009B3AB3" w:rsidRDefault="00C51414" w:rsidP="00C51414">
            <w:pPr>
              <w:widowControl/>
              <w:numPr>
                <w:ilvl w:val="0"/>
                <w:numId w:val="3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 xml:space="preserve">Work harder </w:t>
            </w:r>
            <w:r w:rsidRPr="009B3AB3">
              <w:rPr>
                <w:rFonts w:ascii="Times New Roman" w:eastAsia="PMingLiU" w:hAnsi="Times New Roman" w:cs="Times New Roman"/>
                <w:b/>
                <w:i/>
                <w:color w:val="020202"/>
                <w:kern w:val="0"/>
                <w:sz w:val="20"/>
                <w:szCs w:val="20"/>
                <w:u w:val="single"/>
              </w:rPr>
              <w:t>MAY</w:t>
            </w: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 xml:space="preserve"> earn more</w:t>
            </w:r>
          </w:p>
          <w:p w14:paraId="1AE76BD2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努力工作</w:t>
            </w:r>
            <w:r w:rsidRPr="009B3AB3">
              <w:rPr>
                <w:rFonts w:ascii="Times New Roman" w:eastAsia="PMingLiU" w:hAnsi="Times New Roman" w:cs="Times New Roman" w:hint="eastAsia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可能</w:t>
            </w: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會賺更多</w:t>
            </w:r>
          </w:p>
          <w:p w14:paraId="3B2018DA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</w:p>
        </w:tc>
        <w:tc>
          <w:tcPr>
            <w:tcW w:w="4631" w:type="dxa"/>
          </w:tcPr>
          <w:p w14:paraId="59663A8F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Pr="009B3AB3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41E17836" w14:textId="77777777" w:rsidR="00C51414" w:rsidRPr="009B3AB3" w:rsidRDefault="00C51414" w:rsidP="00C51414">
            <w:pPr>
              <w:widowControl/>
              <w:numPr>
                <w:ilvl w:val="0"/>
                <w:numId w:val="3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Higher cost in calculating the wage payment as sales revenue / company’s profit needs to be calculated</w:t>
            </w:r>
          </w:p>
          <w:p w14:paraId="01CD778D" w14:textId="4BC1EE62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48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工資支付成本較高，</w:t>
            </w:r>
            <w:r w:rsidR="00554F4A"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因為</w:t>
            </w: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需要計算銷售收入</w:t>
            </w:r>
            <w:r w:rsidR="00291914"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 xml:space="preserve"> </w:t>
            </w: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/</w:t>
            </w:r>
            <w:r w:rsidR="00291914" w:rsidRPr="00291914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291914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公司利潤</w:t>
            </w:r>
          </w:p>
          <w:p w14:paraId="42701E16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23EFEDF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25C4896E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0A824E29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43FD2468" w14:textId="77777777" w:rsidR="00C51414" w:rsidRPr="009B3AB3" w:rsidRDefault="00C51414" w:rsidP="00C5141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Pr="009B3AB3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9B3AB3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616A7562" w14:textId="77777777" w:rsidR="00C51414" w:rsidRPr="009B3AB3" w:rsidRDefault="00C51414" w:rsidP="00C51414">
            <w:pPr>
              <w:pStyle w:val="ListParagraph"/>
              <w:widowControl/>
              <w:numPr>
                <w:ilvl w:val="0"/>
                <w:numId w:val="4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9B3AB3"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  <w:t>Income tends to be unstable</w:t>
            </w:r>
          </w:p>
          <w:p w14:paraId="4C261501" w14:textId="77777777" w:rsidR="00C51414" w:rsidRPr="009B3AB3" w:rsidRDefault="00C51414" w:rsidP="00C51414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  <w:r w:rsidRPr="009B3AB3">
              <w:rPr>
                <w:rFonts w:ascii="Times New Roman" w:eastAsia="PMingLiU" w:hAnsi="Times New Roman" w:cs="Times New Roman" w:hint="eastAsia"/>
                <w:color w:val="020202"/>
                <w:kern w:val="0"/>
                <w:sz w:val="20"/>
                <w:szCs w:val="20"/>
              </w:rPr>
              <w:t>收入趨向不穩定</w:t>
            </w:r>
          </w:p>
        </w:tc>
      </w:tr>
    </w:tbl>
    <w:p w14:paraId="717F7F2D" w14:textId="77777777" w:rsidR="003B43EF" w:rsidRPr="009B3AB3" w:rsidRDefault="003B43EF" w:rsidP="00E62625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9A6700" w:rsidRPr="009B3AB3" w14:paraId="4C420756" w14:textId="77777777" w:rsidTr="0024592C">
        <w:tc>
          <w:tcPr>
            <w:tcW w:w="5225" w:type="dxa"/>
          </w:tcPr>
          <w:p w14:paraId="433EE48C" w14:textId="0292088D" w:rsidR="009A6700" w:rsidRPr="009B3AB3" w:rsidRDefault="009A6700" w:rsidP="009A6700">
            <w:pPr>
              <w:spacing w:line="360" w:lineRule="auto"/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0"/>
                <w:szCs w:val="20"/>
              </w:rPr>
              <w:sym w:font="Wingdings" w:char="F0E0"/>
            </w:r>
            <w:r w:rsidRPr="009B3AB3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0"/>
                <w:szCs w:val="20"/>
              </w:rPr>
              <w:tab/>
              <w:t>Change from piece rate to profit sharing, will the</w:t>
            </w:r>
            <w:r w:rsidR="00291914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0"/>
                <w:szCs w:val="20"/>
              </w:rPr>
              <w:t>quantity increase?</w:t>
            </w:r>
          </w:p>
          <w:p w14:paraId="5ED2AACB" w14:textId="6336AEBD" w:rsidR="009A6700" w:rsidRPr="009B3AB3" w:rsidRDefault="009A6700" w:rsidP="009A6700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** </w:t>
            </w:r>
            <w:r w:rsidR="0029191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</w:t>
            </w:r>
            <w:r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uantity:</w:t>
            </w:r>
            <w:r w:rsidR="00CA0722"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Piece rate &gt; Profit sharing &gt; Time rate </w:t>
            </w:r>
          </w:p>
          <w:p w14:paraId="52EF2914" w14:textId="30B603FC" w:rsidR="009A6700" w:rsidRPr="009B3AB3" w:rsidRDefault="009A6700" w:rsidP="009A6700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** </w:t>
            </w:r>
            <w:r w:rsidR="0029191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</w:t>
            </w:r>
            <w:r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uality:</w:t>
            </w:r>
            <w:r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ab/>
              <w:t xml:space="preserve">Profit sharing &gt; Time rate &gt; Piece rate </w:t>
            </w:r>
          </w:p>
          <w:p w14:paraId="3C07BD5B" w14:textId="77777777" w:rsidR="009A6700" w:rsidRPr="009B3AB3" w:rsidRDefault="009A6700" w:rsidP="00E578B5">
            <w:pPr>
              <w:spacing w:line="360" w:lineRule="auto"/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0FF824C7" w14:textId="77777777" w:rsidR="009A6700" w:rsidRPr="009B3AB3" w:rsidRDefault="009A6700" w:rsidP="009A6700">
            <w:pPr>
              <w:spacing w:line="360" w:lineRule="auto"/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0"/>
                <w:szCs w:val="20"/>
              </w:rPr>
              <w:sym w:font="Wingdings" w:char="F0E0"/>
            </w:r>
            <w:r w:rsidRPr="009B3AB3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0"/>
                <w:szCs w:val="20"/>
              </w:rPr>
              <w:t xml:space="preserve">  </w:t>
            </w:r>
            <w:r w:rsidRPr="009B3AB3">
              <w:rPr>
                <w:rFonts w:ascii="Times New Roman" w:hAnsi="Times New Roman" w:cs="Times New Roman" w:hint="eastAsia"/>
                <w:b/>
                <w:i/>
                <w:iCs/>
                <w:color w:val="000000" w:themeColor="text1"/>
                <w:sz w:val="20"/>
                <w:szCs w:val="20"/>
              </w:rPr>
              <w:t>計件工資改為利潤分享，生產數量會增加嗎？</w:t>
            </w:r>
          </w:p>
          <w:p w14:paraId="3DA79C2B" w14:textId="77777777" w:rsidR="009A6700" w:rsidRPr="009B3AB3" w:rsidRDefault="009A6700" w:rsidP="009A6700">
            <w:pPr>
              <w:spacing w:line="360" w:lineRule="auto"/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0"/>
                <w:szCs w:val="20"/>
              </w:rPr>
            </w:pPr>
          </w:p>
          <w:p w14:paraId="621EE819" w14:textId="2D1C17A8" w:rsidR="009A6700" w:rsidRPr="009B3AB3" w:rsidRDefault="009A6700" w:rsidP="009A6700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*</w:t>
            </w:r>
            <w:r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*</w:t>
            </w:r>
            <w:r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數量：計件工資</w:t>
            </w:r>
            <w:r w:rsidR="00CA0722"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&gt;</w:t>
            </w:r>
            <w:r w:rsidR="00CA0722"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利潤分享</w:t>
            </w:r>
            <w:r w:rsidR="00CA0722"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&gt;</w:t>
            </w:r>
            <w:r w:rsidR="00CA0722"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計時工資</w:t>
            </w:r>
          </w:p>
          <w:p w14:paraId="5D7E2AEF" w14:textId="3542EC91" w:rsidR="009A6700" w:rsidRPr="009B3AB3" w:rsidRDefault="009A6700" w:rsidP="00E578B5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*</w:t>
            </w:r>
            <w:r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*</w:t>
            </w:r>
            <w:r w:rsidR="00291914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eastAsia="zh-HK"/>
              </w:rPr>
              <w:t>質素</w:t>
            </w:r>
            <w:r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：利潤分享</w:t>
            </w:r>
            <w:r w:rsidR="00CA0722"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&gt;</w:t>
            </w:r>
            <w:r w:rsidR="00CA0722"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計時工資</w:t>
            </w:r>
            <w:r w:rsidR="00CA0722"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&gt;</w:t>
            </w:r>
            <w:r w:rsidR="00CA0722" w:rsidRPr="009B3AB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B3AB3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計件工資</w:t>
            </w:r>
          </w:p>
        </w:tc>
      </w:tr>
    </w:tbl>
    <w:p w14:paraId="75E5ABDF" w14:textId="77777777" w:rsidR="00C51414" w:rsidRDefault="00C51414" w:rsidP="005528E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9"/>
          <w:szCs w:val="29"/>
          <w:u w:val="single"/>
        </w:rPr>
      </w:pPr>
    </w:p>
    <w:p w14:paraId="1488B02E" w14:textId="155262C0" w:rsidR="00C51414" w:rsidRDefault="00C51414" w:rsidP="005528E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9"/>
          <w:szCs w:val="29"/>
          <w:u w:val="single"/>
        </w:rPr>
      </w:pPr>
    </w:p>
    <w:p w14:paraId="14A30E6F" w14:textId="77777777" w:rsidR="006A4D59" w:rsidRDefault="006A4D59" w:rsidP="005528E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9"/>
          <w:szCs w:val="29"/>
          <w:u w:val="single"/>
        </w:rPr>
      </w:pPr>
    </w:p>
    <w:p w14:paraId="32551300" w14:textId="77777777" w:rsidR="00C51414" w:rsidRDefault="00C51414" w:rsidP="005528E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9"/>
          <w:szCs w:val="29"/>
          <w:u w:val="single"/>
        </w:rPr>
      </w:pPr>
    </w:p>
    <w:p w14:paraId="553D482B" w14:textId="77777777" w:rsidR="00C51414" w:rsidRDefault="00C51414" w:rsidP="005528E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9"/>
          <w:szCs w:val="29"/>
          <w:u w:val="single"/>
        </w:rPr>
      </w:pPr>
    </w:p>
    <w:p w14:paraId="32DE5826" w14:textId="77777777" w:rsidR="00C51414" w:rsidRDefault="00C51414" w:rsidP="005528E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9"/>
          <w:szCs w:val="29"/>
          <w:u w:val="single"/>
        </w:rPr>
      </w:pPr>
    </w:p>
    <w:p w14:paraId="723CF508" w14:textId="77777777" w:rsidR="00C51414" w:rsidRDefault="00C51414" w:rsidP="005528E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9"/>
          <w:szCs w:val="29"/>
          <w:u w:val="single"/>
        </w:rPr>
      </w:pPr>
    </w:p>
    <w:p w14:paraId="06DC9B44" w14:textId="77777777" w:rsidR="00C51414" w:rsidRDefault="00C51414" w:rsidP="005528E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9"/>
          <w:szCs w:val="29"/>
          <w:u w:val="single"/>
        </w:rPr>
      </w:pPr>
    </w:p>
    <w:p w14:paraId="1C205964" w14:textId="279128F2" w:rsidR="005528EB" w:rsidRPr="006A4D59" w:rsidRDefault="005528EB" w:rsidP="005528EB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6A4D59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6.8</w:t>
      </w:r>
      <w:r w:rsidRPr="006A4D59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6A4D59">
        <w:rPr>
          <w:rFonts w:ascii="Times New Roman" w:hAnsi="Times New Roman" w:cs="Times New Roman"/>
          <w:b/>
          <w:color w:val="000000" w:themeColor="text1"/>
          <w:u w:val="single"/>
        </w:rPr>
        <w:tab/>
        <w:t>Advantages and Disadvantages of Different Methods of Wage Payment</w:t>
      </w:r>
    </w:p>
    <w:p w14:paraId="7299331A" w14:textId="01546C2A" w:rsidR="00CA292F" w:rsidRPr="006A4D59" w:rsidRDefault="00CA292F" w:rsidP="006A4D59">
      <w:pPr>
        <w:spacing w:line="360" w:lineRule="auto"/>
        <w:ind w:left="960"/>
        <w:rPr>
          <w:rFonts w:ascii="Times New Roman" w:hAnsi="Times New Roman" w:cs="Times New Roman"/>
          <w:b/>
          <w:color w:val="000000" w:themeColor="text1"/>
          <w:u w:val="single"/>
        </w:rPr>
      </w:pPr>
      <w:r w:rsidRPr="006A4D59">
        <w:rPr>
          <w:rFonts w:ascii="Times New Roman" w:hAnsi="Times New Roman" w:cs="Times New Roman" w:hint="eastAsia"/>
          <w:b/>
          <w:color w:val="000000" w:themeColor="text1"/>
          <w:u w:val="single"/>
        </w:rPr>
        <w:t>不同工資支付方式的優缺點</w:t>
      </w:r>
    </w:p>
    <w:tbl>
      <w:tblPr>
        <w:tblStyle w:val="TableGrid1"/>
        <w:tblW w:w="104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8"/>
        <w:gridCol w:w="4111"/>
        <w:gridCol w:w="4631"/>
      </w:tblGrid>
      <w:tr w:rsidR="005528EB" w:rsidRPr="006A4D59" w14:paraId="5276CFBD" w14:textId="77777777" w:rsidTr="0024592C">
        <w:trPr>
          <w:trHeight w:val="739"/>
        </w:trPr>
        <w:tc>
          <w:tcPr>
            <w:tcW w:w="1678" w:type="dxa"/>
            <w:vAlign w:val="center"/>
          </w:tcPr>
          <w:p w14:paraId="7A4A6AD9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6A4D59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M</w:t>
            </w:r>
            <w:r w:rsidRPr="006A4D59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ethod</w:t>
            </w:r>
            <w:r w:rsidR="00CA292F" w:rsidRPr="006A4D59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方法</w:t>
            </w:r>
          </w:p>
        </w:tc>
        <w:tc>
          <w:tcPr>
            <w:tcW w:w="4111" w:type="dxa"/>
            <w:vAlign w:val="center"/>
          </w:tcPr>
          <w:p w14:paraId="13F1F129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6A4D59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Advantage</w:t>
            </w:r>
            <w:r w:rsidR="00CA292F" w:rsidRPr="006A4D59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優點</w:t>
            </w:r>
          </w:p>
        </w:tc>
        <w:tc>
          <w:tcPr>
            <w:tcW w:w="4631" w:type="dxa"/>
            <w:vAlign w:val="center"/>
          </w:tcPr>
          <w:p w14:paraId="43BD5BC8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6A4D59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Disadvantage</w:t>
            </w:r>
            <w:r w:rsidR="00CA292F" w:rsidRPr="006A4D59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缺點</w:t>
            </w:r>
          </w:p>
        </w:tc>
      </w:tr>
      <w:tr w:rsidR="005528EB" w:rsidRPr="006A4D59" w14:paraId="55178563" w14:textId="77777777" w:rsidTr="0024592C">
        <w:trPr>
          <w:trHeight w:val="2543"/>
        </w:trPr>
        <w:tc>
          <w:tcPr>
            <w:tcW w:w="1678" w:type="dxa"/>
            <w:vAlign w:val="center"/>
          </w:tcPr>
          <w:p w14:paraId="330C5576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6A4D59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Piece Rate</w:t>
            </w:r>
          </w:p>
          <w:p w14:paraId="7B375480" w14:textId="77777777" w:rsidR="00CA292F" w:rsidRPr="006A4D59" w:rsidRDefault="00CA292F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6A4D59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計件工資</w:t>
            </w:r>
          </w:p>
        </w:tc>
        <w:tc>
          <w:tcPr>
            <w:tcW w:w="4111" w:type="dxa"/>
          </w:tcPr>
          <w:p w14:paraId="14B19B07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7FACEA9F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27B1C315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995D711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34688A3B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765B8CB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4F2AD90" w14:textId="411E02FF" w:rsidR="00CA0722" w:rsidRPr="006A4D59" w:rsidRDefault="00CA0722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</w:tc>
        <w:tc>
          <w:tcPr>
            <w:tcW w:w="4631" w:type="dxa"/>
          </w:tcPr>
          <w:p w14:paraId="1CF9699F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2755B96D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B2D9E86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2027647B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22468872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06ED3504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</w:tc>
      </w:tr>
      <w:tr w:rsidR="005528EB" w:rsidRPr="006A4D59" w14:paraId="788BFFEB" w14:textId="77777777" w:rsidTr="0024592C">
        <w:trPr>
          <w:trHeight w:val="2429"/>
        </w:trPr>
        <w:tc>
          <w:tcPr>
            <w:tcW w:w="1678" w:type="dxa"/>
            <w:vAlign w:val="center"/>
          </w:tcPr>
          <w:p w14:paraId="026503E1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6A4D59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Time Rate</w:t>
            </w:r>
          </w:p>
          <w:p w14:paraId="78528B34" w14:textId="77777777" w:rsidR="00CA292F" w:rsidRPr="006A4D59" w:rsidRDefault="00CA292F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6A4D59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計時工資</w:t>
            </w:r>
          </w:p>
        </w:tc>
        <w:tc>
          <w:tcPr>
            <w:tcW w:w="4111" w:type="dxa"/>
          </w:tcPr>
          <w:p w14:paraId="11B33A24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23CA1F04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C14AF2D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0911934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</w:p>
          <w:p w14:paraId="3980C126" w14:textId="77777777" w:rsidR="006C0A91" w:rsidRPr="006A4D59" w:rsidRDefault="006C0A91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4558FA77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3C562DF" w14:textId="546F1A83" w:rsidR="00CA0722" w:rsidRPr="006A4D59" w:rsidRDefault="00CA0722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</w:tc>
        <w:tc>
          <w:tcPr>
            <w:tcW w:w="4631" w:type="dxa"/>
          </w:tcPr>
          <w:p w14:paraId="266EF854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0A3976E6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9931ADD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B7A6ACC" w14:textId="77777777" w:rsidR="005528EB" w:rsidRPr="006A4D59" w:rsidRDefault="005528EB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225FFE23" w14:textId="77777777" w:rsidR="006C0A91" w:rsidRPr="006A4D59" w:rsidRDefault="006C0A91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7A53917" w14:textId="77777777" w:rsidR="006C0A91" w:rsidRPr="006A4D59" w:rsidRDefault="006C0A91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</w:tc>
      </w:tr>
      <w:tr w:rsidR="00C75483" w:rsidRPr="006A4D59" w14:paraId="76343AEE" w14:textId="77777777" w:rsidTr="0024592C">
        <w:trPr>
          <w:trHeight w:val="2429"/>
        </w:trPr>
        <w:tc>
          <w:tcPr>
            <w:tcW w:w="1678" w:type="dxa"/>
            <w:vAlign w:val="center"/>
          </w:tcPr>
          <w:p w14:paraId="47ADE789" w14:textId="77777777" w:rsidR="00291914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6A4D59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Basic salaries</w:t>
            </w:r>
          </w:p>
          <w:p w14:paraId="2DE5CF09" w14:textId="375EB761" w:rsidR="00E608F2" w:rsidRPr="006A4D59" w:rsidRDefault="00E608F2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6A4D59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基本工資</w:t>
            </w:r>
          </w:p>
          <w:p w14:paraId="64445F10" w14:textId="77777777" w:rsidR="00CA292F" w:rsidRPr="006A4D59" w:rsidRDefault="00CA292F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6A4D59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+</w:t>
            </w:r>
            <w:r w:rsidRPr="006A4D59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…</w:t>
            </w:r>
          </w:p>
        </w:tc>
        <w:tc>
          <w:tcPr>
            <w:tcW w:w="4111" w:type="dxa"/>
          </w:tcPr>
          <w:p w14:paraId="2DFFDE00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4BF48323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03B1DAE0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9267BCB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34681255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2EDF2738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</w:p>
          <w:p w14:paraId="17941CD3" w14:textId="018D9022" w:rsidR="00CA0722" w:rsidRPr="006A4D59" w:rsidRDefault="00CA0722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</w:p>
        </w:tc>
        <w:tc>
          <w:tcPr>
            <w:tcW w:w="4631" w:type="dxa"/>
          </w:tcPr>
          <w:p w14:paraId="28228B3E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50449307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3C14DBA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9CFC84A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7343920D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0246EE65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</w:p>
        </w:tc>
      </w:tr>
      <w:tr w:rsidR="00C75483" w:rsidRPr="006A4D59" w14:paraId="4C066E11" w14:textId="77777777" w:rsidTr="0024592C">
        <w:trPr>
          <w:trHeight w:val="2429"/>
        </w:trPr>
        <w:tc>
          <w:tcPr>
            <w:tcW w:w="1678" w:type="dxa"/>
            <w:vAlign w:val="center"/>
          </w:tcPr>
          <w:p w14:paraId="4CC5BD0A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6A4D59"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Profit sharing scheme</w:t>
            </w:r>
          </w:p>
          <w:p w14:paraId="58F20DDC" w14:textId="77777777" w:rsidR="00CA292F" w:rsidRPr="006A4D59" w:rsidRDefault="00CA292F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6A4D59">
              <w:rPr>
                <w:rFonts w:ascii="Times New Roman" w:eastAsia="PMingLiU" w:hAnsi="Times New Roman" w:cs="Times New Roman" w:hint="eastAsia"/>
                <w:b/>
                <w:bCs/>
                <w:color w:val="020202"/>
                <w:kern w:val="0"/>
                <w:sz w:val="20"/>
                <w:szCs w:val="20"/>
              </w:rPr>
              <w:t>利潤分享計畫</w:t>
            </w:r>
          </w:p>
        </w:tc>
        <w:tc>
          <w:tcPr>
            <w:tcW w:w="4111" w:type="dxa"/>
          </w:tcPr>
          <w:p w14:paraId="590A99F8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4FE06EC9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006E291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0C8CB916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17D1BAA3" w14:textId="77777777" w:rsidR="00CA0722" w:rsidRPr="006A4D59" w:rsidRDefault="00CA0722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</w:p>
          <w:p w14:paraId="03622464" w14:textId="41F05208" w:rsidR="00CA0722" w:rsidRPr="006A4D59" w:rsidRDefault="00CA0722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</w:p>
        </w:tc>
        <w:tc>
          <w:tcPr>
            <w:tcW w:w="4631" w:type="dxa"/>
          </w:tcPr>
          <w:p w14:paraId="671AAF92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Employer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於僱主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05CE6A6E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2F967E0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4B77D56D" w14:textId="77777777" w:rsidR="00C75483" w:rsidRPr="006A4D59" w:rsidRDefault="00C75483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To Employee</w:t>
            </w:r>
            <w:r w:rsidR="00CA292F" w:rsidRPr="006A4D59">
              <w:rPr>
                <w:rFonts w:ascii="Times New Roman" w:eastAsia="PMingLiU" w:hAnsi="Times New Roman" w:cs="Times New Roman" w:hint="eastAsia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於僱員</w:t>
            </w:r>
            <w:r w:rsidRPr="006A4D59"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:</w:t>
            </w:r>
          </w:p>
          <w:p w14:paraId="714D64B9" w14:textId="77777777" w:rsidR="00CA0722" w:rsidRPr="006A4D59" w:rsidRDefault="00CA0722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</w:p>
          <w:p w14:paraId="0EAADDAA" w14:textId="4F43A63D" w:rsidR="00CA0722" w:rsidRPr="006A4D59" w:rsidRDefault="00CA0722" w:rsidP="00CA072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PMingLiU" w:hAnsi="Times New Roman" w:cs="Times New Roman"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</w:p>
        </w:tc>
      </w:tr>
    </w:tbl>
    <w:p w14:paraId="5744A429" w14:textId="77777777" w:rsidR="0024592C" w:rsidRDefault="0024592C" w:rsidP="00FD76FD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2DB96711" w14:textId="23358539" w:rsidR="00FD76FD" w:rsidRPr="00934962" w:rsidRDefault="00FD76FD" w:rsidP="00FD76FD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934962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6.8</w:t>
      </w:r>
      <w:r w:rsidRPr="00934962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="00CA0722" w:rsidRPr="00934962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934962">
        <w:rPr>
          <w:rFonts w:ascii="Times New Roman" w:hAnsi="Times New Roman" w:cs="Times New Roman"/>
          <w:b/>
          <w:color w:val="000000" w:themeColor="text1"/>
          <w:u w:val="single"/>
        </w:rPr>
        <w:t>Advantages and Disadvantages of Different Methods of Wage Payment</w:t>
      </w:r>
    </w:p>
    <w:p w14:paraId="3CB3D416" w14:textId="1669FD4E" w:rsidR="00412503" w:rsidRPr="00934962" w:rsidRDefault="00412503" w:rsidP="00CA0722">
      <w:pPr>
        <w:spacing w:line="360" w:lineRule="auto"/>
        <w:ind w:left="480" w:firstLine="480"/>
        <w:rPr>
          <w:rFonts w:ascii="Times New Roman" w:hAnsi="Times New Roman" w:cs="Times New Roman"/>
          <w:b/>
          <w:color w:val="000000" w:themeColor="text1"/>
          <w:u w:val="single"/>
        </w:rPr>
      </w:pPr>
      <w:r w:rsidRPr="00934962">
        <w:rPr>
          <w:rFonts w:ascii="Times New Roman" w:hAnsi="Times New Roman" w:cs="Times New Roman" w:hint="eastAsia"/>
          <w:b/>
          <w:color w:val="000000" w:themeColor="text1"/>
          <w:u w:val="single"/>
        </w:rPr>
        <w:t>不同工資支付方式的優缺點</w:t>
      </w:r>
    </w:p>
    <w:p w14:paraId="59DC32D2" w14:textId="77777777" w:rsidR="00FD76FD" w:rsidRPr="00934962" w:rsidRDefault="00FD76FD" w:rsidP="00FD76F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>DSE LQ Demo</w:t>
      </w:r>
      <w:r w:rsidR="00101DE1" w:rsidRPr="0093496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長問答模擬題</w:t>
      </w:r>
      <w:r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6F969287" w14:textId="77777777" w:rsidR="00101DE1" w:rsidRPr="00934962" w:rsidRDefault="00101DE1" w:rsidP="00F22201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>From PERSPECTIVE</w:t>
      </w:r>
      <w:r w:rsidR="00E10EBD" w:rsidRPr="0093496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從</w:t>
      </w:r>
      <w:r w:rsidRPr="0093496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角度出發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101DE1" w:rsidRPr="00934962" w14:paraId="72E4D587" w14:textId="77777777" w:rsidTr="0024592C">
        <w:tc>
          <w:tcPr>
            <w:tcW w:w="5225" w:type="dxa"/>
          </w:tcPr>
          <w:p w14:paraId="7E8048FD" w14:textId="77777777" w:rsidR="00101DE1" w:rsidRPr="00934962" w:rsidRDefault="00101DE1" w:rsidP="00F2220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Company / Employers / Manager</w:t>
            </w:r>
          </w:p>
          <w:p w14:paraId="1A7D0D2B" w14:textId="77777777" w:rsidR="00101DE1" w:rsidRPr="00934962" w:rsidRDefault="00101DE1" w:rsidP="00101D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Why </w:t>
            </w:r>
            <w:proofErr w:type="gramStart"/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company would</w:t>
            </w:r>
            <w:proofErr w:type="gramEnd"/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like to adopt piece rate?</w:t>
            </w:r>
          </w:p>
          <w:p w14:paraId="1EE5C1BC" w14:textId="77777777" w:rsidR="00E10EBD" w:rsidRPr="00934962" w:rsidRDefault="00E10EBD" w:rsidP="00101D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6F45FAAC" w14:textId="2A258B21" w:rsidR="00101DE1" w:rsidRPr="00291914" w:rsidRDefault="00101DE1" w:rsidP="00F2220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9191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公司</w:t>
            </w:r>
            <w:r w:rsidR="00291914" w:rsidRPr="0029191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29191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/</w:t>
            </w:r>
            <w:r w:rsidR="00291914" w:rsidRPr="0029191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F42250" w:rsidRPr="00291914">
              <w:rPr>
                <w:rFonts w:asciiTheme="majorEastAsia" w:eastAsiaTheme="majorEastAsia" w:hAnsiTheme="majorEastAsia" w:cs="PingFang TC" w:hint="eastAsia"/>
                <w:b/>
                <w:bCs/>
                <w:color w:val="000000" w:themeColor="text1"/>
                <w:sz w:val="20"/>
                <w:szCs w:val="20"/>
                <w:lang w:eastAsia="zh-HK"/>
              </w:rPr>
              <w:t>僱</w:t>
            </w:r>
            <w:r w:rsidRPr="00291914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</w:rPr>
              <w:t>主</w:t>
            </w:r>
            <w:r w:rsidR="00291914" w:rsidRPr="00291914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29191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/</w:t>
            </w:r>
            <w:r w:rsidR="00291914" w:rsidRPr="0029191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29191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經理</w:t>
            </w:r>
          </w:p>
          <w:p w14:paraId="6AAE8D38" w14:textId="77777777" w:rsidR="00101DE1" w:rsidRPr="00934962" w:rsidRDefault="00101DE1" w:rsidP="00101D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為什麼公司希望採用計件工資</w:t>
            </w:r>
            <w:r w:rsidR="00E10EBD"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制</w:t>
            </w: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？</w:t>
            </w:r>
          </w:p>
          <w:p w14:paraId="456C9D8C" w14:textId="77777777" w:rsidR="00101DE1" w:rsidRPr="00934962" w:rsidRDefault="00101DE1" w:rsidP="00101D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101DE1" w:rsidRPr="00934962" w14:paraId="3E5FFC1F" w14:textId="77777777" w:rsidTr="0024592C">
        <w:tc>
          <w:tcPr>
            <w:tcW w:w="5225" w:type="dxa"/>
          </w:tcPr>
          <w:p w14:paraId="4FE09BCC" w14:textId="77777777" w:rsidR="00101DE1" w:rsidRPr="00934962" w:rsidRDefault="00101DE1" w:rsidP="00F2220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Workers / Employees </w:t>
            </w:r>
          </w:p>
          <w:p w14:paraId="76C5AF68" w14:textId="77777777" w:rsidR="00101DE1" w:rsidRPr="00934962" w:rsidRDefault="00101DE1" w:rsidP="00101D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Which advantages can the workers benefit from when the company adopting piece rate?</w:t>
            </w:r>
          </w:p>
          <w:p w14:paraId="760B0980" w14:textId="77777777" w:rsidR="00E10EBD" w:rsidRPr="00934962" w:rsidRDefault="00E10EBD" w:rsidP="00101D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20787B1F" w14:textId="16633545" w:rsidR="00E10EBD" w:rsidRPr="00934962" w:rsidRDefault="00E10EBD" w:rsidP="00F2220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員工</w:t>
            </w:r>
            <w:r w:rsidR="0029191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34962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/</w:t>
            </w:r>
            <w:r w:rsidR="0029191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934962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僱員</w:t>
            </w:r>
            <w:r w:rsidRPr="009349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49182569" w14:textId="77777777" w:rsidR="00101DE1" w:rsidRPr="00934962" w:rsidRDefault="00E10EBD" w:rsidP="00101DE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公司採用計件工資制對工人有哪些好處？</w:t>
            </w:r>
          </w:p>
        </w:tc>
      </w:tr>
    </w:tbl>
    <w:p w14:paraId="0357F5FA" w14:textId="77777777" w:rsidR="00FD76FD" w:rsidRDefault="00FD76FD" w:rsidP="00FD76F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0841A96" w14:textId="6B27AC47" w:rsidR="00FD76FD" w:rsidRPr="00934962" w:rsidRDefault="00FD76FD" w:rsidP="00F22201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From </w:t>
      </w:r>
      <w:r w:rsidRPr="0093496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ONE</w:t>
      </w:r>
      <w:r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method </w:t>
      </w:r>
      <w:r w:rsidRPr="0093496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TO ANOTHER</w:t>
      </w:r>
      <w:r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method </w:t>
      </w:r>
      <w:r w:rsidR="00CA0722"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B0177" w:rsidRPr="0093496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融會貫通，多於一</w:t>
      </w:r>
      <w:r w:rsidR="00604AA2" w:rsidRPr="0093496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個</w:t>
      </w:r>
      <w:r w:rsidR="00AB0177" w:rsidRPr="0093496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方法</w:t>
      </w:r>
    </w:p>
    <w:p w14:paraId="46FCD11F" w14:textId="6925E4AE" w:rsidR="00FD76FD" w:rsidRPr="00934962" w:rsidRDefault="00FD76FD" w:rsidP="00F22201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3496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omparison is required in the case, </w:t>
      </w:r>
      <w:r w:rsidR="00CA0722"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A0722"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A0722"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B0177" w:rsidRPr="0093496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以下題目需要</w:t>
      </w:r>
      <w:r w:rsidR="00BE60AA" w:rsidRPr="0093496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比較</w:t>
      </w:r>
      <w:r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r w:rsidR="00BE60AA" w:rsidRPr="0093496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</w:t>
      </w:r>
      <w:r w:rsidRPr="00934962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FD76FD" w:rsidRPr="00934962" w14:paraId="00C8F400" w14:textId="77777777" w:rsidTr="0024592C">
        <w:trPr>
          <w:trHeight w:val="195"/>
        </w:trPr>
        <w:tc>
          <w:tcPr>
            <w:tcW w:w="10450" w:type="dxa"/>
          </w:tcPr>
          <w:p w14:paraId="6BEF69ED" w14:textId="47607BD0" w:rsidR="00FD76FD" w:rsidRPr="00934962" w:rsidRDefault="00CA0722" w:rsidP="00492E32">
            <w:pPr>
              <w:pStyle w:val="NormalWeb"/>
              <w:shd w:val="clear" w:color="auto" w:fill="FFFFFF"/>
              <w:rPr>
                <w:sz w:val="20"/>
                <w:szCs w:val="20"/>
              </w:rPr>
            </w:pPr>
            <w:r w:rsidRPr="0093496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6B1B9AC" wp14:editId="6E9172AF">
                      <wp:simplePos x="0" y="0"/>
                      <wp:positionH relativeFrom="column">
                        <wp:posOffset>3484282</wp:posOffset>
                      </wp:positionH>
                      <wp:positionV relativeFrom="paragraph">
                        <wp:posOffset>269053</wp:posOffset>
                      </wp:positionV>
                      <wp:extent cx="2859741" cy="537882"/>
                      <wp:effectExtent l="0" t="0" r="10795" b="8255"/>
                      <wp:wrapNone/>
                      <wp:docPr id="18" name="文字方塊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59741" cy="5378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E485ACE" w14:textId="77777777" w:rsidR="00485352" w:rsidRPr="00934962" w:rsidRDefault="00485352" w:rsidP="00FD76F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u w:val="dotDotDash"/>
                                    </w:rPr>
                                  </w:pPr>
                                  <w:r w:rsidRPr="0093496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u w:val="dotDotDash"/>
                                    </w:rPr>
                                    <w:t>Contract B</w:t>
                                  </w:r>
                                </w:p>
                                <w:p w14:paraId="01B57CB3" w14:textId="2424EAF0" w:rsidR="00485352" w:rsidRPr="00934962" w:rsidRDefault="00485352" w:rsidP="00CA072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34962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$8,000 per month</w:t>
                                  </w:r>
                                  <w:r w:rsidR="00CA0722" w:rsidRPr="00934962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934962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+ 10% commission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B1B9A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8" o:spid="_x0000_s1026" type="#_x0000_t202" style="position:absolute;margin-left:274.35pt;margin-top:21.2pt;width:225.2pt;height:42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" fillcolor="white [3201]" strokeweight=".5pt">
                      <v:textbox>
                        <w:txbxContent>
                          <w:p w14:paraId="4E485ACE" w14:textId="77777777" w:rsidR="00485352" w:rsidRPr="00934962" w:rsidRDefault="00485352" w:rsidP="00FD76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dotDotDash"/>
                              </w:rPr>
                            </w:pPr>
                            <w:r w:rsidRPr="009349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dotDotDash"/>
                              </w:rPr>
                              <w:t>Contract B</w:t>
                            </w:r>
                          </w:p>
                          <w:p w14:paraId="01B57CB3" w14:textId="2424EAF0" w:rsidR="00485352" w:rsidRPr="00934962" w:rsidRDefault="00485352" w:rsidP="00CA07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349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$8,000 per month</w:t>
                            </w:r>
                            <w:r w:rsidR="00CA0722" w:rsidRPr="009349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349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+ 10% commission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3496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4482893" wp14:editId="52AA27F7">
                      <wp:simplePos x="0" y="0"/>
                      <wp:positionH relativeFrom="column">
                        <wp:posOffset>947420</wp:posOffset>
                      </wp:positionH>
                      <wp:positionV relativeFrom="paragraph">
                        <wp:posOffset>269165</wp:posOffset>
                      </wp:positionV>
                      <wp:extent cx="1849755" cy="537882"/>
                      <wp:effectExtent l="0" t="0" r="17145" b="8255"/>
                      <wp:wrapNone/>
                      <wp:docPr id="17" name="文字方塊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9755" cy="5378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FC04126" w14:textId="77777777" w:rsidR="00485352" w:rsidRPr="00934962" w:rsidRDefault="00485352" w:rsidP="00FD76F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u w:val="dotDotDash"/>
                                    </w:rPr>
                                  </w:pPr>
                                  <w:r w:rsidRPr="0093496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u w:val="dotDotDash"/>
                                    </w:rPr>
                                    <w:t>Contract A</w:t>
                                  </w:r>
                                </w:p>
                                <w:p w14:paraId="7D902126" w14:textId="77777777" w:rsidR="00485352" w:rsidRPr="00934962" w:rsidRDefault="00485352" w:rsidP="00FD76F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34962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$10000 per month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82893" id="文字方塊 17" o:spid="_x0000_s1027" type="#_x0000_t202" style="position:absolute;margin-left:74.6pt;margin-top:21.2pt;width:145.65pt;height:42.3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" fillcolor="white [3201]" strokeweight=".5pt">
                      <v:textbox>
                        <w:txbxContent>
                          <w:p w14:paraId="2FC04126" w14:textId="77777777" w:rsidR="00485352" w:rsidRPr="00934962" w:rsidRDefault="00485352" w:rsidP="00FD76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dotDotDash"/>
                              </w:rPr>
                            </w:pPr>
                            <w:r w:rsidRPr="009349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dotDotDash"/>
                              </w:rPr>
                              <w:t>Contract A</w:t>
                            </w:r>
                          </w:p>
                          <w:p w14:paraId="7D902126" w14:textId="77777777" w:rsidR="00485352" w:rsidRPr="00934962" w:rsidRDefault="00485352" w:rsidP="00FD76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349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$10000 per month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D76FD" w:rsidRPr="00934962">
              <w:rPr>
                <w:sz w:val="20"/>
                <w:szCs w:val="20"/>
              </w:rPr>
              <w:t>The following are contracts for two insurance agents.</w:t>
            </w:r>
          </w:p>
          <w:p w14:paraId="030BA08A" w14:textId="63E88E50" w:rsidR="00FD76FD" w:rsidRPr="00934962" w:rsidRDefault="00FD76FD" w:rsidP="00492E32">
            <w:pPr>
              <w:pStyle w:val="NormalWeb"/>
              <w:shd w:val="clear" w:color="auto" w:fill="FFFFFF"/>
              <w:rPr>
                <w:sz w:val="20"/>
                <w:szCs w:val="20"/>
              </w:rPr>
            </w:pPr>
          </w:p>
          <w:p w14:paraId="701A7219" w14:textId="77777777" w:rsidR="00FD76FD" w:rsidRPr="00934962" w:rsidRDefault="00FD76FD" w:rsidP="00F22201">
            <w:pPr>
              <w:pStyle w:val="NormalWeb"/>
              <w:numPr>
                <w:ilvl w:val="0"/>
                <w:numId w:val="20"/>
              </w:numPr>
              <w:shd w:val="clear" w:color="auto" w:fill="FFFFFF"/>
              <w:jc w:val="both"/>
              <w:rPr>
                <w:sz w:val="20"/>
                <w:szCs w:val="20"/>
              </w:rPr>
            </w:pPr>
            <w:r w:rsidRPr="00934962">
              <w:rPr>
                <w:sz w:val="20"/>
                <w:szCs w:val="20"/>
              </w:rPr>
              <w:t xml:space="preserve">Explain TWO advantages of Contract B over Contract A from the viewpoint of the employer. (4 marks) </w:t>
            </w:r>
          </w:p>
          <w:p w14:paraId="41980A1E" w14:textId="77777777" w:rsidR="00FD76FD" w:rsidRPr="00934962" w:rsidRDefault="00FD76FD" w:rsidP="00F22201">
            <w:pPr>
              <w:pStyle w:val="NormalWeb"/>
              <w:numPr>
                <w:ilvl w:val="0"/>
                <w:numId w:val="20"/>
              </w:numPr>
              <w:shd w:val="clear" w:color="auto" w:fill="FFFFFF"/>
              <w:jc w:val="both"/>
              <w:rPr>
                <w:rFonts w:ascii="TimesNewRomanPSMT" w:hAnsi="TimesNewRomanPSMT"/>
                <w:sz w:val="20"/>
                <w:szCs w:val="20"/>
              </w:rPr>
            </w:pPr>
            <w:r w:rsidRPr="00934962">
              <w:rPr>
                <w:sz w:val="20"/>
                <w:szCs w:val="20"/>
              </w:rPr>
              <w:t>Explain ONE advantage of Contract A over Contract B from the viewpoint of the employee. (2 marks)</w:t>
            </w:r>
          </w:p>
        </w:tc>
      </w:tr>
      <w:tr w:rsidR="00BE60AA" w:rsidRPr="00934962" w14:paraId="1EAE75D4" w14:textId="77777777" w:rsidTr="0024592C">
        <w:trPr>
          <w:trHeight w:val="195"/>
        </w:trPr>
        <w:tc>
          <w:tcPr>
            <w:tcW w:w="10450" w:type="dxa"/>
          </w:tcPr>
          <w:p w14:paraId="384541F9" w14:textId="19253BC6" w:rsidR="00BE60AA" w:rsidRPr="00934962" w:rsidRDefault="00934962" w:rsidP="00485352">
            <w:pPr>
              <w:pStyle w:val="NormalWeb"/>
              <w:shd w:val="clear" w:color="auto" w:fill="FFFFFF"/>
              <w:rPr>
                <w:rFonts w:ascii="TimesNewRomanPSMT" w:hAnsi="TimesNewRomanPSMT"/>
                <w:sz w:val="20"/>
                <w:szCs w:val="20"/>
              </w:rPr>
            </w:pPr>
            <w:r w:rsidRPr="00934962">
              <w:rPr>
                <w:rFonts w:ascii="TimesNewRomanPSMT" w:hAnsi="TimesNewRomanPSM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9A2D762" wp14:editId="02FE9EE0">
                      <wp:simplePos x="0" y="0"/>
                      <wp:positionH relativeFrom="column">
                        <wp:posOffset>3860800</wp:posOffset>
                      </wp:positionH>
                      <wp:positionV relativeFrom="paragraph">
                        <wp:posOffset>256833</wp:posOffset>
                      </wp:positionV>
                      <wp:extent cx="1849755" cy="573704"/>
                      <wp:effectExtent l="0" t="0" r="17145" b="10795"/>
                      <wp:wrapNone/>
                      <wp:docPr id="1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9755" cy="5737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29FEA82" w14:textId="77777777" w:rsidR="00485352" w:rsidRPr="00934962" w:rsidRDefault="00485352" w:rsidP="00BE60A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u w:val="dotDotDash"/>
                                    </w:rPr>
                                  </w:pPr>
                                  <w:r w:rsidRPr="00934962"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u w:val="dotDotDash"/>
                                    </w:rPr>
                                    <w:t>合約乙</w:t>
                                  </w:r>
                                </w:p>
                                <w:p w14:paraId="48389349" w14:textId="253ECC66" w:rsidR="00485352" w:rsidRPr="00934962" w:rsidRDefault="00485352" w:rsidP="00CA072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34962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每月</w:t>
                                  </w:r>
                                  <w:r w:rsidRPr="00934962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$8,000</w:t>
                                  </w:r>
                                  <w:r w:rsidR="00CA0722" w:rsidRPr="00934962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934962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+ 10%</w:t>
                                  </w:r>
                                  <w:r w:rsidRPr="00934962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傭金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A2D762" id="文字方塊 1" o:spid="_x0000_s1028" type="#_x0000_t202" style="position:absolute;margin-left:304pt;margin-top:20.2pt;width:145.65pt;height:45.1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" fillcolor="white [3201]" strokeweight=".5pt">
                      <v:textbox>
                        <w:txbxContent>
                          <w:p w14:paraId="529FEA82" w14:textId="77777777" w:rsidR="00485352" w:rsidRPr="00934962" w:rsidRDefault="00485352" w:rsidP="00BE60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dotDotDash"/>
                              </w:rPr>
                            </w:pPr>
                            <w:r w:rsidRPr="00934962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  <w:u w:val="dotDotDash"/>
                              </w:rPr>
                              <w:t>合約乙</w:t>
                            </w:r>
                          </w:p>
                          <w:p w14:paraId="48389349" w14:textId="253ECC66" w:rsidR="00485352" w:rsidRPr="00934962" w:rsidRDefault="00485352" w:rsidP="00CA07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34962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每月</w:t>
                            </w:r>
                            <w:r w:rsidRPr="009349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$8,000</w:t>
                            </w:r>
                            <w:r w:rsidR="00CA0722" w:rsidRPr="009349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349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+ 10%</w:t>
                            </w:r>
                            <w:r w:rsidRPr="00934962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傭金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34962">
              <w:rPr>
                <w:rFonts w:ascii="TimesNewRomanPSMT" w:hAnsi="TimesNewRomanPSM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D0774DA" wp14:editId="503A84C0">
                      <wp:simplePos x="0" y="0"/>
                      <wp:positionH relativeFrom="column">
                        <wp:posOffset>947420</wp:posOffset>
                      </wp:positionH>
                      <wp:positionV relativeFrom="paragraph">
                        <wp:posOffset>262883</wp:posOffset>
                      </wp:positionV>
                      <wp:extent cx="1849755" cy="537882"/>
                      <wp:effectExtent l="0" t="0" r="17145" b="8255"/>
                      <wp:wrapNone/>
                      <wp:docPr id="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9755" cy="5378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2CCAFA7" w14:textId="77777777" w:rsidR="00485352" w:rsidRPr="00934962" w:rsidRDefault="00485352" w:rsidP="00BE60A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u w:val="dotDotDash"/>
                                    </w:rPr>
                                  </w:pPr>
                                  <w:r w:rsidRPr="00934962"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u w:val="dotDotDash"/>
                                    </w:rPr>
                                    <w:t>合約甲</w:t>
                                  </w:r>
                                </w:p>
                                <w:p w14:paraId="217B6772" w14:textId="77777777" w:rsidR="00485352" w:rsidRPr="00934962" w:rsidRDefault="00485352" w:rsidP="00BE60A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34962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每月</w:t>
                                  </w:r>
                                  <w:r w:rsidRPr="00934962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$10000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774DA" id="文字方塊 2" o:spid="_x0000_s1029" type="#_x0000_t202" style="position:absolute;margin-left:74.6pt;margin-top:20.7pt;width:145.65pt;height:42.3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" fillcolor="white [3201]" strokeweight=".5pt">
                      <v:textbox>
                        <w:txbxContent>
                          <w:p w14:paraId="22CCAFA7" w14:textId="77777777" w:rsidR="00485352" w:rsidRPr="00934962" w:rsidRDefault="00485352" w:rsidP="00BE60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dotDotDash"/>
                              </w:rPr>
                            </w:pPr>
                            <w:r w:rsidRPr="00934962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  <w:u w:val="dotDotDash"/>
                              </w:rPr>
                              <w:t>合約甲</w:t>
                            </w:r>
                          </w:p>
                          <w:p w14:paraId="217B6772" w14:textId="77777777" w:rsidR="00485352" w:rsidRPr="00934962" w:rsidRDefault="00485352" w:rsidP="00BE60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34962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每月</w:t>
                            </w:r>
                            <w:r w:rsidRPr="009349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$10000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60AA" w:rsidRPr="00934962">
              <w:rPr>
                <w:rFonts w:ascii="PMingLiU" w:eastAsia="PMingLiU" w:hAnsi="PMingLiU" w:cs="PMingLiU" w:hint="eastAsia"/>
                <w:sz w:val="20"/>
                <w:szCs w:val="20"/>
              </w:rPr>
              <w:t>以下是兩位保險公司經理的合約。</w:t>
            </w:r>
          </w:p>
          <w:p w14:paraId="3AF0A282" w14:textId="417BEB50" w:rsidR="00BE60AA" w:rsidRPr="00934962" w:rsidRDefault="00BE60AA" w:rsidP="00485352">
            <w:pPr>
              <w:pStyle w:val="NormalWeb"/>
              <w:shd w:val="clear" w:color="auto" w:fill="FFFFFF"/>
              <w:rPr>
                <w:rFonts w:ascii="TimesNewRomanPSMT" w:hAnsi="TimesNewRomanPSMT"/>
                <w:sz w:val="20"/>
                <w:szCs w:val="20"/>
              </w:rPr>
            </w:pPr>
          </w:p>
          <w:p w14:paraId="3C972301" w14:textId="76D4B338" w:rsidR="00BE60AA" w:rsidRPr="00291914" w:rsidRDefault="00BE60AA" w:rsidP="00F22201">
            <w:pPr>
              <w:pStyle w:val="NormalWeb"/>
              <w:numPr>
                <w:ilvl w:val="0"/>
                <w:numId w:val="46"/>
              </w:numPr>
              <w:shd w:val="clear" w:color="auto" w:fill="FFFFFF"/>
              <w:jc w:val="both"/>
              <w:rPr>
                <w:rFonts w:ascii="TimesNewRomanPSMT" w:hAnsi="TimesNewRomanPSMT"/>
                <w:sz w:val="20"/>
                <w:szCs w:val="20"/>
              </w:rPr>
            </w:pPr>
            <w:r w:rsidRPr="00291914">
              <w:rPr>
                <w:rFonts w:ascii="PMingLiU" w:eastAsia="PMingLiU" w:hAnsi="PMingLiU" w:cs="PMingLiU" w:hint="eastAsia"/>
                <w:sz w:val="20"/>
                <w:szCs w:val="20"/>
              </w:rPr>
              <w:t>從</w:t>
            </w:r>
            <w:r w:rsidR="00446193" w:rsidRPr="00291914">
              <w:rPr>
                <w:rFonts w:asciiTheme="majorEastAsia" w:eastAsiaTheme="majorEastAsia" w:hAnsiTheme="majorEastAsia" w:cs="PingFang TC" w:hint="eastAsia"/>
                <w:b/>
                <w:bCs/>
                <w:color w:val="000000" w:themeColor="text1"/>
                <w:sz w:val="20"/>
                <w:szCs w:val="20"/>
                <w:lang w:eastAsia="zh-HK"/>
              </w:rPr>
              <w:t>僱</w:t>
            </w:r>
            <w:r w:rsidR="00446193" w:rsidRPr="00291914">
              <w:rPr>
                <w:rFonts w:asciiTheme="majorEastAsia" w:eastAsiaTheme="majorEastAsia" w:hAnsiTheme="majorEastAsia" w:hint="eastAsia"/>
                <w:b/>
                <w:bCs/>
                <w:color w:val="000000" w:themeColor="text1"/>
                <w:sz w:val="20"/>
                <w:szCs w:val="20"/>
              </w:rPr>
              <w:t>主</w:t>
            </w:r>
            <w:r w:rsidRPr="00291914">
              <w:rPr>
                <w:rFonts w:ascii="PMingLiU" w:eastAsia="PMingLiU" w:hAnsi="PMingLiU" w:cs="PMingLiU" w:hint="eastAsia"/>
                <w:sz w:val="20"/>
                <w:szCs w:val="20"/>
              </w:rPr>
              <w:t>角度，解釋兩個合約乙優於合約甲的原因。（</w:t>
            </w:r>
            <w:r w:rsidR="00EE3BC9" w:rsidRPr="00291914">
              <w:rPr>
                <w:rFonts w:ascii="PMingLiU" w:eastAsia="PMingLiU" w:hAnsi="PMingLiU" w:cs="PMingLiU" w:hint="eastAsia"/>
                <w:sz w:val="20"/>
                <w:szCs w:val="20"/>
              </w:rPr>
              <w:t>4</w:t>
            </w:r>
            <w:r w:rsidRPr="00291914">
              <w:rPr>
                <w:rFonts w:ascii="PMingLiU" w:eastAsia="PMingLiU" w:hAnsi="PMingLiU" w:cs="PMingLiU" w:hint="eastAsia"/>
                <w:sz w:val="20"/>
                <w:szCs w:val="20"/>
              </w:rPr>
              <w:t>分）</w:t>
            </w:r>
          </w:p>
          <w:p w14:paraId="0D26A5AC" w14:textId="68D2A06C" w:rsidR="00BE60AA" w:rsidRPr="00934962" w:rsidRDefault="00BE60AA" w:rsidP="00F22201">
            <w:pPr>
              <w:pStyle w:val="NormalWeb"/>
              <w:numPr>
                <w:ilvl w:val="0"/>
                <w:numId w:val="46"/>
              </w:numPr>
              <w:shd w:val="clear" w:color="auto" w:fill="FFFFFF"/>
              <w:jc w:val="both"/>
              <w:rPr>
                <w:rFonts w:ascii="TimesNewRomanPSMT" w:hAnsi="TimesNewRomanPSMT"/>
                <w:sz w:val="20"/>
                <w:szCs w:val="20"/>
              </w:rPr>
            </w:pPr>
            <w:r w:rsidRPr="00291914">
              <w:rPr>
                <w:rFonts w:ascii="PMingLiU" w:eastAsia="PMingLiU" w:hAnsi="PMingLiU" w:cs="PMingLiU" w:hint="eastAsia"/>
                <w:sz w:val="20"/>
                <w:szCs w:val="20"/>
              </w:rPr>
              <w:t>從</w:t>
            </w:r>
            <w:r w:rsidR="00446193" w:rsidRPr="00291914">
              <w:rPr>
                <w:rFonts w:asciiTheme="majorEastAsia" w:eastAsiaTheme="majorEastAsia" w:hAnsiTheme="majorEastAsia" w:cs="PingFang TC" w:hint="eastAsia"/>
                <w:b/>
                <w:bCs/>
                <w:color w:val="000000" w:themeColor="text1"/>
                <w:sz w:val="20"/>
                <w:szCs w:val="20"/>
                <w:lang w:eastAsia="zh-HK"/>
              </w:rPr>
              <w:t>僱</w:t>
            </w:r>
            <w:r w:rsidR="00446193" w:rsidRPr="00291914">
              <w:rPr>
                <w:rFonts w:asciiTheme="majorEastAsia" w:eastAsiaTheme="majorEastAsia" w:hAnsiTheme="majorEastAsia" w:hint="eastAsia"/>
                <w:b/>
                <w:bCs/>
                <w:color w:val="000000" w:themeColor="text1"/>
                <w:sz w:val="20"/>
                <w:szCs w:val="20"/>
                <w:lang w:eastAsia="zh-HK"/>
              </w:rPr>
              <w:t>員</w:t>
            </w:r>
            <w:r w:rsidRPr="00291914">
              <w:rPr>
                <w:rFonts w:ascii="PMingLiU" w:eastAsia="PMingLiU" w:hAnsi="PMingLiU" w:cs="PMingLiU" w:hint="eastAsia"/>
                <w:sz w:val="20"/>
                <w:szCs w:val="20"/>
              </w:rPr>
              <w:t>角度，</w:t>
            </w:r>
            <w:r w:rsidRPr="00934962">
              <w:rPr>
                <w:rFonts w:ascii="PMingLiU" w:eastAsia="PMingLiU" w:hAnsi="PMingLiU" w:cs="PMingLiU" w:hint="eastAsia"/>
                <w:sz w:val="20"/>
                <w:szCs w:val="20"/>
              </w:rPr>
              <w:t>解釋一個合約甲優於合約乙的原因。（</w:t>
            </w:r>
            <w:r w:rsidR="00EE3BC9" w:rsidRPr="00934962">
              <w:rPr>
                <w:rFonts w:ascii="PMingLiU" w:eastAsia="PMingLiU" w:hAnsi="PMingLiU" w:cs="PMingLiU" w:hint="eastAsia"/>
                <w:sz w:val="20"/>
                <w:szCs w:val="20"/>
              </w:rPr>
              <w:t>2</w:t>
            </w:r>
            <w:r w:rsidRPr="00934962">
              <w:rPr>
                <w:rFonts w:ascii="PMingLiU" w:eastAsia="PMingLiU" w:hAnsi="PMingLiU" w:cs="PMingLiU" w:hint="eastAsia"/>
                <w:sz w:val="20"/>
                <w:szCs w:val="20"/>
              </w:rPr>
              <w:t>分）</w:t>
            </w:r>
          </w:p>
        </w:tc>
      </w:tr>
    </w:tbl>
    <w:p w14:paraId="7443B258" w14:textId="77777777" w:rsidR="00934962" w:rsidRDefault="00934962" w:rsidP="009B6D9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F0CD940" w14:textId="77777777" w:rsidR="007D4552" w:rsidRDefault="007D4552" w:rsidP="009B6D9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A1FC1D2" w14:textId="0D6620E6" w:rsidR="00E62625" w:rsidRPr="00934962" w:rsidRDefault="00E62625" w:rsidP="00A33F39">
      <w:pPr>
        <w:rPr>
          <w:rFonts w:ascii="Times New Roman" w:hAnsi="Times New Roman" w:cs="Times New Roman"/>
          <w:color w:val="000000" w:themeColor="text1"/>
        </w:rPr>
      </w:pPr>
      <w:r w:rsidRPr="00934962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6.</w:t>
      </w:r>
      <w:r w:rsidR="00084554" w:rsidRPr="00934962">
        <w:rPr>
          <w:rFonts w:ascii="Times New Roman" w:hAnsi="Times New Roman" w:cs="Times New Roman"/>
          <w:b/>
          <w:color w:val="000000" w:themeColor="text1"/>
          <w:u w:val="single"/>
        </w:rPr>
        <w:t>9</w:t>
      </w:r>
      <w:r w:rsidRPr="00934962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934962">
        <w:rPr>
          <w:rFonts w:ascii="Times New Roman" w:hAnsi="Times New Roman" w:cs="Times New Roman"/>
          <w:b/>
          <w:color w:val="000000" w:themeColor="text1"/>
          <w:u w:val="single"/>
        </w:rPr>
        <w:tab/>
        <w:t>Mobility of Labo</w:t>
      </w:r>
      <w:r w:rsidR="00382F4B" w:rsidRPr="00934962">
        <w:rPr>
          <w:rFonts w:ascii="Times New Roman" w:hAnsi="Times New Roman" w:cs="Times New Roman"/>
          <w:b/>
          <w:color w:val="000000" w:themeColor="text1"/>
          <w:u w:val="single"/>
        </w:rPr>
        <w:t>u</w:t>
      </w:r>
      <w:r w:rsidRPr="00934962">
        <w:rPr>
          <w:rFonts w:ascii="Times New Roman" w:hAnsi="Times New Roman" w:cs="Times New Roman"/>
          <w:b/>
          <w:color w:val="000000" w:themeColor="text1"/>
          <w:u w:val="single"/>
        </w:rPr>
        <w:t>r</w:t>
      </w:r>
      <w:r w:rsidR="003753C1" w:rsidRPr="003753C1">
        <w:rPr>
          <w:rFonts w:ascii="Times New Roman" w:hAnsi="Times New Roman" w:cs="Times New Roman" w:hint="eastAsia"/>
          <w:b/>
          <w:color w:val="000000" w:themeColor="text1"/>
          <w:u w:val="single"/>
        </w:rPr>
        <w:t>勞工</w:t>
      </w:r>
      <w:r w:rsidR="004C3B96" w:rsidRPr="00934962">
        <w:rPr>
          <w:rFonts w:ascii="Times New Roman" w:hAnsi="Times New Roman" w:cs="Times New Roman" w:hint="eastAsia"/>
          <w:b/>
          <w:color w:val="000000" w:themeColor="text1"/>
          <w:u w:val="single"/>
        </w:rPr>
        <w:t>流動性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0"/>
        <w:gridCol w:w="5204"/>
      </w:tblGrid>
      <w:tr w:rsidR="00A33F39" w:rsidRPr="00934962" w14:paraId="4D72F703" w14:textId="77777777" w:rsidTr="0024592C">
        <w:tc>
          <w:tcPr>
            <w:tcW w:w="5210" w:type="dxa"/>
          </w:tcPr>
          <w:p w14:paraId="3C795409" w14:textId="77777777" w:rsidR="00A33F39" w:rsidRPr="00934962" w:rsidRDefault="00A33F39" w:rsidP="00A33F3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Geographical labour mobility </w:t>
            </w:r>
          </w:p>
          <w:p w14:paraId="752B3B01" w14:textId="7351EB1D" w:rsidR="00A33F39" w:rsidRPr="00934962" w:rsidRDefault="00A33F39" w:rsidP="00A33F39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D</w:t>
            </w: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efinition: The willingness and ease of labour to change from one place</w:t>
            </w:r>
            <w:r w:rsidR="009B6E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9B6E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working area to another.</w:t>
            </w:r>
          </w:p>
        </w:tc>
        <w:tc>
          <w:tcPr>
            <w:tcW w:w="5204" w:type="dxa"/>
          </w:tcPr>
          <w:p w14:paraId="58927EF7" w14:textId="77777777" w:rsidR="00A33F39" w:rsidRPr="00934962" w:rsidRDefault="00A33F39" w:rsidP="00A33F39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地域流動性</w:t>
            </w:r>
          </w:p>
          <w:p w14:paraId="071D9EEE" w14:textId="0C416F87" w:rsidR="00A33F39" w:rsidRPr="00934962" w:rsidRDefault="00A33F39" w:rsidP="00A33F39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C3E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定義：勞工由一處地方轉移到別處</w:t>
            </w:r>
            <w:r w:rsidR="00344044" w:rsidRPr="00BC3E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工作</w:t>
            </w:r>
            <w:r w:rsidRPr="00BC3E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</w:t>
            </w:r>
            <w:r w:rsid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意願和成本</w:t>
            </w:r>
            <w:r w:rsidRPr="00BC3E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。</w:t>
            </w:r>
          </w:p>
          <w:p w14:paraId="16837D84" w14:textId="77777777" w:rsidR="00A33F39" w:rsidRPr="00934962" w:rsidRDefault="00A33F39" w:rsidP="00A33F3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A33F39" w:rsidRPr="00934962" w14:paraId="6CA59F79" w14:textId="77777777" w:rsidTr="0024592C">
        <w:tc>
          <w:tcPr>
            <w:tcW w:w="5210" w:type="dxa"/>
          </w:tcPr>
          <w:p w14:paraId="67B70D05" w14:textId="77777777" w:rsidR="00A33F39" w:rsidRPr="00934962" w:rsidRDefault="00A33F39" w:rsidP="00A33F3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Occupational labour mobility </w:t>
            </w:r>
          </w:p>
          <w:p w14:paraId="6A45DB77" w14:textId="2D77CCF6" w:rsidR="00A33F39" w:rsidRPr="00934962" w:rsidRDefault="00A33F39" w:rsidP="00A33F39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Definition: The willingness and ease of labour to change from one occupation to another.</w:t>
            </w:r>
          </w:p>
        </w:tc>
        <w:tc>
          <w:tcPr>
            <w:tcW w:w="5204" w:type="dxa"/>
          </w:tcPr>
          <w:p w14:paraId="7E6610E0" w14:textId="77777777" w:rsidR="00A33F39" w:rsidRPr="00934962" w:rsidRDefault="00A33F39" w:rsidP="00A33F3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職業流動性</w:t>
            </w:r>
          </w:p>
          <w:p w14:paraId="2CA26E2B" w14:textId="7CF6344D" w:rsidR="00A33F39" w:rsidRPr="00934962" w:rsidRDefault="00A33F39" w:rsidP="00A33F39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定義：勞工由一種行業轉到別的行業的</w:t>
            </w:r>
            <w:r w:rsid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意願和成本</w:t>
            </w:r>
            <w:r w:rsidR="009B6EC4" w:rsidRPr="00BC3E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。</w:t>
            </w:r>
          </w:p>
          <w:p w14:paraId="1501444B" w14:textId="77777777" w:rsidR="00A33F39" w:rsidRPr="00934962" w:rsidRDefault="00A33F39" w:rsidP="00A33F3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2256A980" w14:textId="77777777" w:rsidR="00A33F39" w:rsidRDefault="00A33F39" w:rsidP="00A33F39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</w:rPr>
      </w:pPr>
    </w:p>
    <w:p w14:paraId="6BDDD0A8" w14:textId="2D4E040D" w:rsidR="00485352" w:rsidRPr="00934962" w:rsidRDefault="00A33F39" w:rsidP="00A33F39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  <w:u w:val="single"/>
        </w:rPr>
      </w:pPr>
      <w:r w:rsidRPr="00934962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  <w:u w:val="single"/>
        </w:rPr>
        <w:t>Factors affecting geographical mobility</w:t>
      </w:r>
      <w:r w:rsidRPr="00934962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  <w:u w:val="single"/>
        </w:rPr>
        <w:t>影響地域流動性的因素</w:t>
      </w:r>
      <w:r w:rsidRPr="00934962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  <w:u w:val="single"/>
        </w:rPr>
        <w:t>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09"/>
        <w:gridCol w:w="5205"/>
      </w:tblGrid>
      <w:tr w:rsidR="00485352" w:rsidRPr="00934962" w14:paraId="336AAB52" w14:textId="77777777" w:rsidTr="0024592C">
        <w:tc>
          <w:tcPr>
            <w:tcW w:w="5209" w:type="dxa"/>
          </w:tcPr>
          <w:p w14:paraId="6EE5AEA8" w14:textId="466542D6" w:rsidR="00485352" w:rsidRPr="00934962" w:rsidRDefault="00A33F39" w:rsidP="00A33F39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Geographical mobility: Refers to ease that workers move from one place</w:t>
            </w:r>
            <w:r w:rsidRPr="00934962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/ area</w:t>
            </w:r>
            <w:r w:rsidRPr="00934962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to another</w:t>
            </w:r>
            <w:r w:rsidRPr="00934962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205" w:type="dxa"/>
          </w:tcPr>
          <w:p w14:paraId="1DBB3EF3" w14:textId="7A3E40E0" w:rsidR="00485352" w:rsidRPr="00934962" w:rsidRDefault="003753C1" w:rsidP="00A33F39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753C1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地域</w:t>
            </w:r>
            <w:r w:rsidR="00A33F39" w:rsidRPr="00934962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流動性：</w:t>
            </w:r>
            <w:r w:rsidR="009B6EC4" w:rsidRPr="00BC3E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勞工由一處地方轉移到別處</w:t>
            </w:r>
            <w:r w:rsidR="009B6EC4" w:rsidRPr="00BC3E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工作</w:t>
            </w:r>
            <w:r w:rsidR="009B6EC4" w:rsidRPr="00BC3E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</w:t>
            </w:r>
            <w:r w:rsid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意願和成本</w:t>
            </w:r>
            <w:r w:rsidR="009B6EC4" w:rsidRPr="00BC3E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。</w:t>
            </w:r>
          </w:p>
        </w:tc>
      </w:tr>
      <w:tr w:rsidR="00A33F39" w:rsidRPr="00934962" w14:paraId="5C1B2F7B" w14:textId="77777777" w:rsidTr="0024592C">
        <w:tc>
          <w:tcPr>
            <w:tcW w:w="5209" w:type="dxa"/>
          </w:tcPr>
          <w:p w14:paraId="6460466E" w14:textId="77777777" w:rsidR="00A33F39" w:rsidRPr="00934962" w:rsidRDefault="00A33F39" w:rsidP="00A33F39">
            <w:pPr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9349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Transportation cost</w:t>
            </w:r>
          </w:p>
          <w:p w14:paraId="3EC52161" w14:textId="77777777" w:rsidR="002F48CD" w:rsidRPr="00934962" w:rsidRDefault="00A33F39" w:rsidP="00A33F39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Higher transportation cost </w:t>
            </w:r>
          </w:p>
          <w:p w14:paraId="7D6A5BE4" w14:textId="0C15E37E" w:rsidR="00A33F39" w:rsidRPr="00934962" w:rsidRDefault="00A33F39" w:rsidP="00A33F39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Lower geographical mobility</w:t>
            </w:r>
          </w:p>
        </w:tc>
        <w:tc>
          <w:tcPr>
            <w:tcW w:w="5205" w:type="dxa"/>
          </w:tcPr>
          <w:p w14:paraId="2B5C4A83" w14:textId="77777777" w:rsidR="00A33F39" w:rsidRPr="00934962" w:rsidRDefault="00A33F39" w:rsidP="00A33F39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交通費用</w:t>
            </w:r>
          </w:p>
          <w:p w14:paraId="62EBDEB3" w14:textId="77777777" w:rsidR="002F48CD" w:rsidRPr="00934962" w:rsidRDefault="00A33F39" w:rsidP="00A33F39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交通費用增加</w:t>
            </w:r>
          </w:p>
          <w:p w14:paraId="74542BA4" w14:textId="4E0CFA51" w:rsidR="00A33F39" w:rsidRPr="00934962" w:rsidRDefault="00A33F39" w:rsidP="00A33F39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地域流動性降低</w:t>
            </w:r>
          </w:p>
        </w:tc>
      </w:tr>
      <w:tr w:rsidR="00A33F39" w:rsidRPr="00934962" w14:paraId="132D8DEF" w14:textId="77777777" w:rsidTr="0024592C">
        <w:tc>
          <w:tcPr>
            <w:tcW w:w="5209" w:type="dxa"/>
          </w:tcPr>
          <w:p w14:paraId="1E3B47BA" w14:textId="77777777" w:rsidR="00A33F39" w:rsidRPr="00934962" w:rsidRDefault="00A33F39" w:rsidP="00A33F39">
            <w:pPr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9349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Economic condition</w:t>
            </w:r>
          </w:p>
          <w:p w14:paraId="24B5564E" w14:textId="77777777" w:rsidR="002F48CD" w:rsidRPr="00934962" w:rsidRDefault="00A33F39" w:rsidP="00A33F39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People tend to move to places that are economically favorable </w:t>
            </w:r>
          </w:p>
          <w:p w14:paraId="0A4A2CE1" w14:textId="77777777" w:rsidR="002F48CD" w:rsidRPr="00934962" w:rsidRDefault="00A33F39" w:rsidP="002F48CD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Higher geographical mobility</w:t>
            </w:r>
          </w:p>
          <w:p w14:paraId="105B9E89" w14:textId="08C1B505" w:rsidR="00A33F39" w:rsidRPr="00934962" w:rsidRDefault="00A33F39" w:rsidP="002F48CD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E.g. </w:t>
            </w: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</w:t>
            </w: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nemployed </w:t>
            </w: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</w:t>
            </w: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egions </w:t>
            </w:r>
          </w:p>
        </w:tc>
        <w:tc>
          <w:tcPr>
            <w:tcW w:w="5205" w:type="dxa"/>
          </w:tcPr>
          <w:p w14:paraId="25DDB03C" w14:textId="77777777" w:rsidR="00A33F39" w:rsidRPr="00934962" w:rsidRDefault="00A33F39" w:rsidP="00A33F39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934962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經濟狀況</w:t>
            </w:r>
          </w:p>
          <w:p w14:paraId="20F2FD9C" w14:textId="77777777" w:rsidR="002F48CD" w:rsidRPr="00934962" w:rsidRDefault="00A33F39" w:rsidP="00A33F39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人們傾向於搬到經濟有利的地方</w:t>
            </w:r>
          </w:p>
          <w:p w14:paraId="21619387" w14:textId="77777777" w:rsidR="002F48CD" w:rsidRPr="00934962" w:rsidRDefault="00A33F39" w:rsidP="002F48CD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更高的地域流動性</w:t>
            </w:r>
          </w:p>
          <w:p w14:paraId="28064263" w14:textId="52BC6AFF" w:rsidR="00A33F39" w:rsidRPr="00934962" w:rsidRDefault="00A33F39" w:rsidP="002F48CD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例如：失業地區</w:t>
            </w:r>
          </w:p>
        </w:tc>
      </w:tr>
      <w:tr w:rsidR="00A33F39" w:rsidRPr="00934962" w14:paraId="17CA0DD1" w14:textId="77777777" w:rsidTr="0024592C">
        <w:tc>
          <w:tcPr>
            <w:tcW w:w="5209" w:type="dxa"/>
          </w:tcPr>
          <w:p w14:paraId="55AAC59E" w14:textId="77777777" w:rsidR="00A33F39" w:rsidRPr="00934962" w:rsidRDefault="00A33F39" w:rsidP="00A33F39">
            <w:pPr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9349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Social and political factor</w:t>
            </w:r>
          </w:p>
          <w:p w14:paraId="772A3002" w14:textId="77777777" w:rsidR="002F48CD" w:rsidRPr="00934962" w:rsidRDefault="00A33F39" w:rsidP="00A33F3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Social unrest in foreign countries, culture </w:t>
            </w: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or</w:t>
            </w: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language differences, different living style</w:t>
            </w: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</w:t>
            </w:r>
          </w:p>
          <w:p w14:paraId="76F4DC9C" w14:textId="6C7FA001" w:rsidR="00A33F39" w:rsidRPr="00934962" w:rsidRDefault="00A33F39" w:rsidP="00A33F39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Lower geographical mobility</w:t>
            </w:r>
          </w:p>
        </w:tc>
        <w:tc>
          <w:tcPr>
            <w:tcW w:w="5205" w:type="dxa"/>
          </w:tcPr>
          <w:p w14:paraId="2AC03785" w14:textId="572E561B" w:rsidR="00A33F39" w:rsidRPr="00934962" w:rsidRDefault="00A33F39" w:rsidP="00A33F39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934962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社會和政治因素</w:t>
            </w:r>
          </w:p>
          <w:p w14:paraId="73E08467" w14:textId="588ED046" w:rsidR="002F48CD" w:rsidRDefault="00A33F39" w:rsidP="00A33F39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國外社會動盪，文化差異，語言差異，生活方式不同</w:t>
            </w:r>
          </w:p>
          <w:p w14:paraId="1091DABA" w14:textId="77777777" w:rsidR="003753C1" w:rsidRPr="00934962" w:rsidRDefault="003753C1" w:rsidP="003753C1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53545F7" w14:textId="007DC44E" w:rsidR="00A33F39" w:rsidRPr="00934962" w:rsidRDefault="00A33F39" w:rsidP="00A33F39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降低地域流動性</w:t>
            </w:r>
          </w:p>
        </w:tc>
      </w:tr>
      <w:tr w:rsidR="00A33F39" w:rsidRPr="00934962" w14:paraId="4A2C9436" w14:textId="77777777" w:rsidTr="0024592C">
        <w:tc>
          <w:tcPr>
            <w:tcW w:w="5209" w:type="dxa"/>
          </w:tcPr>
          <w:p w14:paraId="3D80D2C8" w14:textId="77777777" w:rsidR="00A33F39" w:rsidRPr="00934962" w:rsidRDefault="00A33F39" w:rsidP="00A33F39">
            <w:pPr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934962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Government policy </w:t>
            </w:r>
            <w:r w:rsidRPr="009349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(</w:t>
            </w:r>
            <w:r w:rsidRPr="00934962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emigration </w:t>
            </w:r>
            <w:r w:rsidRPr="009349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and immigration policy)</w:t>
            </w:r>
          </w:p>
          <w:p w14:paraId="11400D6B" w14:textId="77777777" w:rsidR="002F48CD" w:rsidRPr="00934962" w:rsidRDefault="00A33F39" w:rsidP="00A33F39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Stricter regulation </w:t>
            </w:r>
          </w:p>
          <w:p w14:paraId="626BA2C3" w14:textId="00E5F6F7" w:rsidR="00A33F39" w:rsidRPr="00934962" w:rsidRDefault="00A33F39" w:rsidP="00A33F39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Lower geographical mobility </w:t>
            </w:r>
          </w:p>
        </w:tc>
        <w:tc>
          <w:tcPr>
            <w:tcW w:w="5205" w:type="dxa"/>
          </w:tcPr>
          <w:p w14:paraId="56500627" w14:textId="06B484D5" w:rsidR="00A33F39" w:rsidRPr="00AB31E3" w:rsidRDefault="00A33F39" w:rsidP="00A33F39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政府政策（出入境政策）</w:t>
            </w:r>
          </w:p>
          <w:p w14:paraId="2472B529" w14:textId="77777777" w:rsidR="00AB31E3" w:rsidRPr="00AB31E3" w:rsidRDefault="00AB31E3" w:rsidP="00AB31E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88C4F47" w14:textId="77777777" w:rsidR="002F48CD" w:rsidRPr="00934962" w:rsidRDefault="00A33F39" w:rsidP="002F48CD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更嚴格的監管</w:t>
            </w:r>
          </w:p>
          <w:p w14:paraId="13694FF1" w14:textId="56A8AC16" w:rsidR="00A33F39" w:rsidRPr="00AB31E3" w:rsidRDefault="00A33F39" w:rsidP="00A33F39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3496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降低地域流動性</w:t>
            </w:r>
          </w:p>
        </w:tc>
      </w:tr>
    </w:tbl>
    <w:p w14:paraId="03C9D8EE" w14:textId="77777777" w:rsidR="00934962" w:rsidRDefault="00934962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1599E22B" w14:textId="77777777" w:rsidR="009B6EC4" w:rsidRDefault="009B6EC4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748CE95C" w14:textId="414BD792" w:rsidR="00363C9A" w:rsidRPr="00934962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34962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6.</w:t>
      </w:r>
      <w:r w:rsidR="00084554" w:rsidRPr="00934962">
        <w:rPr>
          <w:rFonts w:ascii="Times New Roman" w:hAnsi="Times New Roman" w:cs="Times New Roman"/>
          <w:b/>
          <w:color w:val="000000" w:themeColor="text1"/>
          <w:u w:val="single"/>
        </w:rPr>
        <w:t>9</w:t>
      </w:r>
      <w:r w:rsidRPr="00934962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934962">
        <w:rPr>
          <w:rFonts w:ascii="Times New Roman" w:hAnsi="Times New Roman" w:cs="Times New Roman"/>
          <w:b/>
          <w:color w:val="000000" w:themeColor="text1"/>
          <w:u w:val="single"/>
        </w:rPr>
        <w:tab/>
        <w:t>Mobility of Labor</w:t>
      </w:r>
      <w:r w:rsidR="003753C1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3753C1" w:rsidRPr="003753C1">
        <w:rPr>
          <w:rFonts w:ascii="Times New Roman" w:hAnsi="Times New Roman" w:cs="Times New Roman" w:hint="eastAsia"/>
          <w:b/>
          <w:color w:val="000000" w:themeColor="text1"/>
          <w:u w:val="single"/>
        </w:rPr>
        <w:t>-</w:t>
      </w:r>
      <w:r w:rsidR="003753C1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3753C1" w:rsidRPr="003753C1">
        <w:rPr>
          <w:rFonts w:ascii="Times New Roman" w:hAnsi="Times New Roman" w:cs="Times New Roman" w:hint="eastAsia"/>
          <w:b/>
          <w:color w:val="000000" w:themeColor="text1"/>
          <w:u w:val="single"/>
        </w:rPr>
        <w:t>勞工</w:t>
      </w:r>
      <w:r w:rsidR="005709FD" w:rsidRPr="00934962">
        <w:rPr>
          <w:rFonts w:ascii="Times New Roman" w:hAnsi="Times New Roman" w:cs="Times New Roman" w:hint="eastAsia"/>
          <w:b/>
          <w:color w:val="000000" w:themeColor="text1"/>
          <w:u w:val="single"/>
        </w:rPr>
        <w:t>流動性</w:t>
      </w:r>
    </w:p>
    <w:p w14:paraId="5CE15226" w14:textId="61D2C566" w:rsidR="00363C9A" w:rsidRPr="00FF6E58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F6E5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Factors affecting </w:t>
      </w:r>
      <w:r w:rsidRPr="00FF6E58">
        <w:rPr>
          <w:rFonts w:ascii="Times New Roman" w:hAnsi="Times New Roman" w:cs="Times New Roman"/>
          <w:color w:val="000000" w:themeColor="text1"/>
          <w:sz w:val="20"/>
          <w:szCs w:val="20"/>
        </w:rPr>
        <w:t>occupational</w:t>
      </w:r>
      <w:r w:rsidRPr="00FF6E5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mobility</w:t>
      </w:r>
      <w:r w:rsidR="009265D3" w:rsidRPr="00FF6E5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影響職業流動性的因素</w:t>
      </w:r>
      <w:r w:rsidRPr="00FF6E58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5709FD" w:rsidRPr="0089316C" w14:paraId="58EFF7F9" w14:textId="77777777" w:rsidTr="009B6EC4">
        <w:tc>
          <w:tcPr>
            <w:tcW w:w="5216" w:type="dxa"/>
          </w:tcPr>
          <w:p w14:paraId="4B197304" w14:textId="77777777" w:rsidR="005709FD" w:rsidRPr="0089316C" w:rsidRDefault="005709FD" w:rsidP="00A33F39">
            <w:pPr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8931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Monetary income and non-monetary benefit</w:t>
            </w:r>
          </w:p>
          <w:p w14:paraId="18BBDF78" w14:textId="77777777" w:rsidR="00686CAD" w:rsidRPr="0089316C" w:rsidRDefault="005709FD" w:rsidP="00A33F39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Monetary income is low / non-monetary</w:t>
            </w:r>
            <w:r w:rsidR="00686CAD"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benefit</w:t>
            </w:r>
            <w:r w:rsidR="005F14A1"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</w:t>
            </w:r>
            <w:r w:rsidR="005F14A1"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are insignificant </w:t>
            </w:r>
          </w:p>
          <w:p w14:paraId="0B16A631" w14:textId="77777777" w:rsidR="00686CAD" w:rsidRPr="0089316C" w:rsidRDefault="005709FD" w:rsidP="00A33F39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Tend to find a new job </w:t>
            </w:r>
          </w:p>
          <w:p w14:paraId="46E2660D" w14:textId="119137CE" w:rsidR="005709FD" w:rsidRPr="0089316C" w:rsidRDefault="005709FD" w:rsidP="00A33F39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Higher occupational mobility</w:t>
            </w:r>
          </w:p>
        </w:tc>
        <w:tc>
          <w:tcPr>
            <w:tcW w:w="5214" w:type="dxa"/>
          </w:tcPr>
          <w:p w14:paraId="7671DE28" w14:textId="12260736" w:rsidR="00386904" w:rsidRPr="009B6EC4" w:rsidRDefault="00E07076" w:rsidP="00A33F39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6EC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金錢</w:t>
            </w:r>
            <w:r w:rsidR="00B257DC" w:rsidRPr="009B6EC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收入和非</w:t>
            </w:r>
            <w:r w:rsidRPr="009B6EC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金錢</w:t>
            </w:r>
            <w:r w:rsidR="00B257DC" w:rsidRPr="009B6EC4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收益</w:t>
            </w:r>
          </w:p>
          <w:p w14:paraId="2F7C45C6" w14:textId="7B7F6D99" w:rsidR="00686CAD" w:rsidRDefault="00ED0B84" w:rsidP="00A33F39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金錢</w:t>
            </w:r>
            <w:r w:rsidR="00386904" w:rsidRP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收入低</w:t>
            </w:r>
            <w:r w:rsid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386904" w:rsidRP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9B6E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386904" w:rsidRP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非</w:t>
            </w:r>
            <w:r w:rsidRP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金錢</w:t>
            </w:r>
            <w:r w:rsidR="00386904" w:rsidRP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收益少</w:t>
            </w:r>
          </w:p>
          <w:p w14:paraId="796CD44C" w14:textId="77777777" w:rsidR="009B6EC4" w:rsidRPr="009B6EC4" w:rsidRDefault="009B6EC4" w:rsidP="009B6EC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6B9B279" w14:textId="77777777" w:rsidR="00686CAD" w:rsidRPr="009B6EC4" w:rsidRDefault="00386904" w:rsidP="00A33F39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傾向尋找新工作</w:t>
            </w:r>
          </w:p>
          <w:p w14:paraId="56ECE3E7" w14:textId="2A6596A9" w:rsidR="005709FD" w:rsidRPr="009B6EC4" w:rsidRDefault="003753C1" w:rsidP="00A33F39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753C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職業</w:t>
            </w:r>
            <w:r w:rsidR="005F14A1"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流動性更高</w:t>
            </w:r>
          </w:p>
        </w:tc>
      </w:tr>
      <w:tr w:rsidR="005709FD" w:rsidRPr="0089316C" w14:paraId="0910A5F9" w14:textId="77777777" w:rsidTr="009B6EC4">
        <w:tc>
          <w:tcPr>
            <w:tcW w:w="5216" w:type="dxa"/>
          </w:tcPr>
          <w:p w14:paraId="0908EA3F" w14:textId="77777777" w:rsidR="005709FD" w:rsidRPr="0089316C" w:rsidRDefault="005709FD" w:rsidP="00A33F39">
            <w:pPr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8931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Skill requirement</w:t>
            </w:r>
          </w:p>
          <w:p w14:paraId="7EA09630" w14:textId="634DFE74" w:rsidR="00A90BCD" w:rsidRPr="0089316C" w:rsidRDefault="005709FD" w:rsidP="00A33F39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More specialized skills are required in other</w:t>
            </w:r>
            <w:r w:rsidR="00686CAD"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jobs (e.g. PCLL degree</w:t>
            </w:r>
            <w:r w:rsidR="00363C9A"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is required to become</w:t>
            </w:r>
            <w:r w:rsidR="00A90BCD"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363C9A"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 lawyer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  <w:p w14:paraId="7CF4FE53" w14:textId="5582310D" w:rsidR="005709FD" w:rsidRPr="0089316C" w:rsidRDefault="005709FD" w:rsidP="00A90BCD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Lower occupational mobility</w:t>
            </w:r>
          </w:p>
        </w:tc>
        <w:tc>
          <w:tcPr>
            <w:tcW w:w="5214" w:type="dxa"/>
          </w:tcPr>
          <w:p w14:paraId="5DCDC377" w14:textId="0E670882" w:rsidR="007A4D2A" w:rsidRPr="0089316C" w:rsidRDefault="00363C9A" w:rsidP="00A33F39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89316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技能要求</w:t>
            </w:r>
          </w:p>
          <w:p w14:paraId="7434ACA6" w14:textId="77777777" w:rsidR="00686CAD" w:rsidRPr="0089316C" w:rsidRDefault="007A4D2A" w:rsidP="00A33F3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其他工作需要更多專業技能（例如，要成為律師，需要獲得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PCLL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學位）</w:t>
            </w:r>
          </w:p>
          <w:p w14:paraId="13070BEF" w14:textId="576A715E" w:rsidR="007A4D2A" w:rsidRPr="0089316C" w:rsidRDefault="007A4D2A" w:rsidP="00A33F3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降低</w:t>
            </w:r>
            <w:r w:rsidR="003753C1" w:rsidRPr="003753C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職業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流動性</w:t>
            </w:r>
          </w:p>
          <w:p w14:paraId="10618AA5" w14:textId="77777777" w:rsidR="005709FD" w:rsidRPr="0089316C" w:rsidRDefault="005709FD" w:rsidP="00A33F39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5709FD" w:rsidRPr="0089316C" w14:paraId="6F1051AA" w14:textId="77777777" w:rsidTr="009B6EC4">
        <w:tc>
          <w:tcPr>
            <w:tcW w:w="5216" w:type="dxa"/>
          </w:tcPr>
          <w:p w14:paraId="5EBC069D" w14:textId="77777777" w:rsidR="005709FD" w:rsidRPr="0089316C" w:rsidRDefault="005709FD" w:rsidP="00A33F39">
            <w:pPr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8931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Licensing requirement</w:t>
            </w:r>
          </w:p>
          <w:p w14:paraId="42C0A154" w14:textId="77777777" w:rsidR="00A90BCD" w:rsidRPr="0089316C" w:rsidRDefault="005709FD" w:rsidP="00A33F39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Some job require license (e.g. taxi license) </w:t>
            </w:r>
          </w:p>
          <w:p w14:paraId="268AAC33" w14:textId="5C97B326" w:rsidR="005709FD" w:rsidRPr="0089316C" w:rsidRDefault="005709FD" w:rsidP="00A33F39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Lower occupational mobility</w:t>
            </w:r>
          </w:p>
        </w:tc>
        <w:tc>
          <w:tcPr>
            <w:tcW w:w="5214" w:type="dxa"/>
          </w:tcPr>
          <w:p w14:paraId="30FCD9C6" w14:textId="51F3584C" w:rsidR="007A4D2A" w:rsidRPr="0089316C" w:rsidRDefault="007A4D2A" w:rsidP="00A33F39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許可要求</w:t>
            </w:r>
          </w:p>
          <w:p w14:paraId="50AB3917" w14:textId="77777777" w:rsidR="00A90BCD" w:rsidRPr="0089316C" w:rsidRDefault="007A4D2A" w:rsidP="00A33F39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有些工作需要執照（例如出租車執照）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2BA36AE8" w14:textId="77777777" w:rsidR="005709FD" w:rsidRDefault="007A4D2A" w:rsidP="00A33F39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降低</w:t>
            </w:r>
            <w:r w:rsidR="003753C1" w:rsidRPr="00FF6E5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職業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流動性</w:t>
            </w:r>
          </w:p>
          <w:p w14:paraId="17854763" w14:textId="11851A34" w:rsidR="009B6EC4" w:rsidRPr="0089316C" w:rsidRDefault="009B6EC4" w:rsidP="009B6EC4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5709FD" w:rsidRPr="0089316C" w14:paraId="5620C72F" w14:textId="77777777" w:rsidTr="009B6EC4">
        <w:tc>
          <w:tcPr>
            <w:tcW w:w="5216" w:type="dxa"/>
          </w:tcPr>
          <w:p w14:paraId="6019E982" w14:textId="77777777" w:rsidR="005709FD" w:rsidRPr="0089316C" w:rsidRDefault="005709FD" w:rsidP="00A33F39">
            <w:pPr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8931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Age of worker</w:t>
            </w:r>
          </w:p>
          <w:p w14:paraId="5D1FF8B7" w14:textId="571FE35A" w:rsidR="005709FD" w:rsidRPr="0089316C" w:rsidRDefault="005709FD" w:rsidP="00A33F39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Young workers tend to change job more</w:t>
            </w:r>
            <w:r w:rsidR="00A90BCD"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frequently </w:t>
            </w:r>
          </w:p>
          <w:p w14:paraId="3649FF31" w14:textId="2EE851FB" w:rsidR="005709FD" w:rsidRPr="0089316C" w:rsidRDefault="005709FD" w:rsidP="00A90BCD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Higher occupational mobility</w:t>
            </w:r>
          </w:p>
        </w:tc>
        <w:tc>
          <w:tcPr>
            <w:tcW w:w="5214" w:type="dxa"/>
          </w:tcPr>
          <w:p w14:paraId="4FCFC248" w14:textId="77777777" w:rsidR="004D3BA2" w:rsidRPr="0089316C" w:rsidRDefault="00410280" w:rsidP="00A33F39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89316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勞工年齡</w:t>
            </w:r>
          </w:p>
          <w:p w14:paraId="68754E30" w14:textId="77777777" w:rsidR="00A90BCD" w:rsidRPr="0089316C" w:rsidRDefault="004D3BA2" w:rsidP="00A33F39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年輕工人往往更頻繁地換工作</w:t>
            </w:r>
          </w:p>
          <w:p w14:paraId="40F83E6D" w14:textId="428CAC2D" w:rsidR="004D3BA2" w:rsidRPr="0089316C" w:rsidRDefault="004D3BA2" w:rsidP="00A33F39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提升</w:t>
            </w:r>
            <w:r w:rsidR="003753C1" w:rsidRPr="00FF6E5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職業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流動性</w:t>
            </w:r>
          </w:p>
          <w:p w14:paraId="0E7FC121" w14:textId="7C5D71B7" w:rsidR="005709FD" w:rsidRPr="0089316C" w:rsidRDefault="005709FD" w:rsidP="00A33F39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5709FD" w:rsidRPr="0089316C" w14:paraId="395492F0" w14:textId="77777777" w:rsidTr="009B6EC4">
        <w:tc>
          <w:tcPr>
            <w:tcW w:w="5216" w:type="dxa"/>
          </w:tcPr>
          <w:p w14:paraId="428638C1" w14:textId="77777777" w:rsidR="005709FD" w:rsidRPr="0089316C" w:rsidRDefault="005709FD" w:rsidP="00A33F39">
            <w:pPr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89316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Market information</w:t>
            </w:r>
          </w:p>
          <w:p w14:paraId="5A03B1B5" w14:textId="77777777" w:rsidR="00A90BCD" w:rsidRPr="0089316C" w:rsidRDefault="005709FD" w:rsidP="00A33F39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Clear and more market information about</w:t>
            </w:r>
          </w:p>
          <w:p w14:paraId="218F2528" w14:textId="77777777" w:rsidR="00A90BCD" w:rsidRPr="0089316C" w:rsidRDefault="005709FD" w:rsidP="00A90BCD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availability of jobs </w:t>
            </w:r>
          </w:p>
          <w:p w14:paraId="7345F318" w14:textId="1E403DCA" w:rsidR="005709FD" w:rsidRPr="0089316C" w:rsidRDefault="005709FD" w:rsidP="00A90BCD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Higher occupational mobility</w:t>
            </w:r>
          </w:p>
        </w:tc>
        <w:tc>
          <w:tcPr>
            <w:tcW w:w="5214" w:type="dxa"/>
          </w:tcPr>
          <w:p w14:paraId="5D8BD847" w14:textId="7145D0EA" w:rsidR="00410280" w:rsidRPr="0089316C" w:rsidRDefault="00410280" w:rsidP="00A33F39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89316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市場資訊</w:t>
            </w:r>
          </w:p>
          <w:p w14:paraId="4A283164" w14:textId="77777777" w:rsidR="00A90BCD" w:rsidRDefault="00410280" w:rsidP="00A33F39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更多及更清晰有關職位可用性的市場信息</w:t>
            </w:r>
          </w:p>
          <w:p w14:paraId="53DE4897" w14:textId="77777777" w:rsidR="009B6EC4" w:rsidRPr="009B6EC4" w:rsidRDefault="009B6EC4" w:rsidP="009B6EC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E3B706B" w14:textId="2D4354C4" w:rsidR="005709FD" w:rsidRPr="009B6EC4" w:rsidRDefault="00410280" w:rsidP="00A33F39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提升</w:t>
            </w:r>
            <w:r w:rsidR="003753C1" w:rsidRPr="00FF6E5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職業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流動性</w:t>
            </w:r>
          </w:p>
        </w:tc>
      </w:tr>
      <w:tr w:rsidR="005709FD" w:rsidRPr="0089316C" w14:paraId="2B6B6CF9" w14:textId="77777777" w:rsidTr="009B6EC4">
        <w:tc>
          <w:tcPr>
            <w:tcW w:w="5216" w:type="dxa"/>
          </w:tcPr>
          <w:p w14:paraId="7C95C166" w14:textId="77777777" w:rsidR="005709FD" w:rsidRPr="0089316C" w:rsidRDefault="005709FD" w:rsidP="00A33F39">
            <w:pPr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8931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Retraining program</w:t>
            </w:r>
          </w:p>
          <w:p w14:paraId="242ED5B0" w14:textId="77777777" w:rsidR="00A90BCD" w:rsidRPr="0089316C" w:rsidRDefault="005709FD" w:rsidP="00A33F39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He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lp workers to acquire essential skills</w:t>
            </w:r>
            <w:r w:rsidR="00A90BCD"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required by new jobs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4B09D564" w14:textId="55511F69" w:rsidR="005709FD" w:rsidRPr="0089316C" w:rsidRDefault="005709FD" w:rsidP="00A33F39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Higher occupational mobility</w:t>
            </w:r>
          </w:p>
        </w:tc>
        <w:tc>
          <w:tcPr>
            <w:tcW w:w="5214" w:type="dxa"/>
          </w:tcPr>
          <w:p w14:paraId="534C3837" w14:textId="2A91A43A" w:rsidR="00431795" w:rsidRPr="0089316C" w:rsidRDefault="00431795" w:rsidP="00A33F39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再培訓計劃</w:t>
            </w:r>
          </w:p>
          <w:p w14:paraId="220F2B98" w14:textId="77777777" w:rsidR="00A90BCD" w:rsidRDefault="00431795" w:rsidP="00A33F39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幫助工人獲得新工作所需的基本技能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28A80193" w14:textId="77777777" w:rsidR="009B6EC4" w:rsidRPr="0089316C" w:rsidRDefault="009B6EC4" w:rsidP="009B6EC4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C614A48" w14:textId="514B59D9" w:rsidR="005709FD" w:rsidRPr="009B6EC4" w:rsidRDefault="00431795" w:rsidP="00A33F39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提升</w:t>
            </w:r>
            <w:r w:rsidR="003753C1" w:rsidRPr="00FF6E5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職業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流動性</w:t>
            </w:r>
          </w:p>
        </w:tc>
      </w:tr>
      <w:tr w:rsidR="009B6EC4" w:rsidRPr="0089316C" w14:paraId="73A34EE9" w14:textId="77777777" w:rsidTr="001F4721">
        <w:tc>
          <w:tcPr>
            <w:tcW w:w="10430" w:type="dxa"/>
            <w:gridSpan w:val="2"/>
          </w:tcPr>
          <w:p w14:paraId="23DC3342" w14:textId="77777777" w:rsidR="009B6EC4" w:rsidRPr="0089316C" w:rsidRDefault="009B6EC4" w:rsidP="009B6EC4">
            <w:pPr>
              <w:jc w:val="center"/>
              <w:rPr>
                <w:rFonts w:ascii="Copperplate Gothic Bold" w:hAnsi="Copperplate Gothic Bold" w:cs="Times New Roman"/>
                <w:sz w:val="20"/>
                <w:szCs w:val="20"/>
              </w:rPr>
            </w:pPr>
            <w:r w:rsidRPr="0089316C">
              <w:rPr>
                <w:rFonts w:ascii="Copperplate Gothic Bold" w:hAnsi="Copperplate Gothic Bold" w:cs="Times New Roman"/>
                <w:b/>
                <w:bCs/>
                <w:sz w:val="20"/>
                <w:szCs w:val="20"/>
              </w:rPr>
              <w:t>Cross topic</w:t>
            </w:r>
            <w:r w:rsidRPr="0089316C">
              <w:rPr>
                <w:rFonts w:ascii="Copperplate Gothic Bold" w:hAnsi="Copperplate Gothic Bold" w:cs="Times New Roman" w:hint="eastAsia"/>
                <w:b/>
                <w:bCs/>
                <w:sz w:val="20"/>
                <w:szCs w:val="20"/>
              </w:rPr>
              <w:t>相關課題</w:t>
            </w:r>
            <w:r w:rsidRPr="0089316C">
              <w:rPr>
                <w:rFonts w:ascii="Copperplate Gothic Bold" w:hAnsi="Copperplate Gothic Bold" w:cs="Times New Roman"/>
                <w:b/>
                <w:bCs/>
                <w:sz w:val="20"/>
                <w:szCs w:val="20"/>
              </w:rPr>
              <w:t>:</w:t>
            </w:r>
          </w:p>
          <w:p w14:paraId="51A73EE5" w14:textId="77777777" w:rsidR="009B6EC4" w:rsidRPr="0089316C" w:rsidRDefault="009B6EC4" w:rsidP="009B6EC4">
            <w:pPr>
              <w:pStyle w:val="ListParagraph"/>
              <w:numPr>
                <w:ilvl w:val="0"/>
                <w:numId w:val="13"/>
              </w:numPr>
              <w:contextualSpacing w:val="0"/>
              <w:jc w:val="center"/>
              <w:rPr>
                <w:rFonts w:ascii="Copperplate Gothic Bold" w:hAnsi="Copperplate Gothic Bold" w:cs="Times New Roman"/>
                <w:sz w:val="20"/>
                <w:szCs w:val="20"/>
              </w:rPr>
            </w:pPr>
            <w:r w:rsidRPr="0089316C">
              <w:rPr>
                <w:rFonts w:ascii="Copperplate Gothic Bold" w:hAnsi="Copperplate Gothic Bold" w:cs="Times New Roman"/>
                <w:sz w:val="20"/>
                <w:szCs w:val="20"/>
              </w:rPr>
              <w:t>Opportunity cost</w:t>
            </w:r>
            <w:r w:rsidRPr="0089316C">
              <w:rPr>
                <w:rFonts w:ascii="Copperplate Gothic Bold" w:hAnsi="Copperplate Gothic Bold" w:cs="Times New Roman" w:hint="eastAsia"/>
                <w:sz w:val="20"/>
                <w:szCs w:val="20"/>
              </w:rPr>
              <w:t>機會成本</w:t>
            </w:r>
          </w:p>
          <w:p w14:paraId="1824C1D1" w14:textId="77777777" w:rsidR="009B6EC4" w:rsidRPr="0089316C" w:rsidRDefault="009B6EC4" w:rsidP="009B6EC4">
            <w:pPr>
              <w:pStyle w:val="ListParagraph"/>
              <w:numPr>
                <w:ilvl w:val="0"/>
                <w:numId w:val="13"/>
              </w:numPr>
              <w:contextualSpacing w:val="0"/>
              <w:jc w:val="center"/>
              <w:rPr>
                <w:rFonts w:ascii="Copperplate Gothic Bold" w:hAnsi="Copperplate Gothic Bold" w:cs="Times New Roman"/>
                <w:sz w:val="20"/>
                <w:szCs w:val="20"/>
              </w:rPr>
            </w:pPr>
            <w:r w:rsidRPr="0089316C">
              <w:rPr>
                <w:rFonts w:ascii="Copperplate Gothic Bold" w:hAnsi="Copperplate Gothic Bold" w:cs="Times New Roman"/>
                <w:sz w:val="20"/>
                <w:szCs w:val="20"/>
              </w:rPr>
              <w:t>ADAS</w:t>
            </w:r>
            <w:r w:rsidRPr="0089316C">
              <w:rPr>
                <w:rFonts w:ascii="Copperplate Gothic Bold" w:hAnsi="Copperplate Gothic Bold" w:cs="Times New Roman" w:hint="eastAsia"/>
                <w:sz w:val="20"/>
                <w:szCs w:val="20"/>
              </w:rPr>
              <w:t>總需求總供應</w:t>
            </w:r>
          </w:p>
          <w:p w14:paraId="62CD28CE" w14:textId="57A8D1A4" w:rsidR="009B6EC4" w:rsidRPr="009B6EC4" w:rsidRDefault="009B6EC4" w:rsidP="009B6EC4">
            <w:pPr>
              <w:pStyle w:val="ListParagraph"/>
              <w:numPr>
                <w:ilvl w:val="0"/>
                <w:numId w:val="13"/>
              </w:numPr>
              <w:contextualSpacing w:val="0"/>
              <w:jc w:val="center"/>
              <w:rPr>
                <w:rFonts w:ascii="Copperplate Gothic Bold" w:hAnsi="Copperplate Gothic Bold" w:cs="Times New Roman"/>
                <w:sz w:val="20"/>
                <w:szCs w:val="20"/>
              </w:rPr>
            </w:pPr>
            <w:r w:rsidRPr="0089316C">
              <w:rPr>
                <w:rFonts w:ascii="Copperplate Gothic Bold" w:hAnsi="Copperplate Gothic Bold" w:cs="Times New Roman"/>
                <w:sz w:val="20"/>
                <w:szCs w:val="20"/>
              </w:rPr>
              <w:t>Data based question</w:t>
            </w:r>
            <w:r w:rsidRPr="0089316C">
              <w:rPr>
                <w:rFonts w:ascii="Copperplate Gothic Bold" w:hAnsi="Copperplate Gothic Bold" w:cs="Times New Roman" w:hint="eastAsia"/>
                <w:sz w:val="20"/>
                <w:szCs w:val="20"/>
              </w:rPr>
              <w:t>資料題</w:t>
            </w:r>
          </w:p>
        </w:tc>
      </w:tr>
    </w:tbl>
    <w:p w14:paraId="00284003" w14:textId="77777777" w:rsidR="00FD76FD" w:rsidRPr="0089316C" w:rsidRDefault="00FD76FD" w:rsidP="00FD76F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9316C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6.9</w:t>
      </w:r>
      <w:r w:rsidRPr="0089316C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89316C">
        <w:rPr>
          <w:rFonts w:ascii="Times New Roman" w:hAnsi="Times New Roman" w:cs="Times New Roman"/>
          <w:b/>
          <w:color w:val="000000" w:themeColor="text1"/>
          <w:u w:val="single"/>
        </w:rPr>
        <w:tab/>
        <w:t>Mobility of Labor</w:t>
      </w:r>
      <w:r w:rsidR="00363C9A" w:rsidRPr="0089316C">
        <w:rPr>
          <w:rFonts w:ascii="Times New Roman" w:hAnsi="Times New Roman" w:cs="Times New Roman" w:hint="eastAsia"/>
          <w:b/>
          <w:color w:val="000000" w:themeColor="text1"/>
          <w:u w:val="single"/>
        </w:rPr>
        <w:t>勞工流動性</w:t>
      </w:r>
    </w:p>
    <w:p w14:paraId="232C6153" w14:textId="77777777" w:rsidR="00FD76FD" w:rsidRPr="0089316C" w:rsidRDefault="00FD76FD" w:rsidP="00F22201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Geographical labour mobility</w:t>
      </w:r>
      <w:r w:rsidR="008A30AD"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地域流動性</w:t>
      </w:r>
    </w:p>
    <w:p w14:paraId="789E7A65" w14:textId="77777777" w:rsidR="00FD76FD" w:rsidRPr="0089316C" w:rsidRDefault="00FD76FD" w:rsidP="00A923FB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efinition: The willingness and ease of labour to change from one place/working area to another.</w:t>
      </w:r>
    </w:p>
    <w:p w14:paraId="72CA6F0C" w14:textId="463EB3A4" w:rsidR="003B43EF" w:rsidRPr="0089316C" w:rsidRDefault="008A30AD" w:rsidP="0089316C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定義：</w:t>
      </w:r>
      <w:r w:rsidR="009B6EC4" w:rsidRPr="009B6EC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勞工由一處地方轉移到別處工作的意願和成本。</w:t>
      </w:r>
    </w:p>
    <w:p w14:paraId="5B131106" w14:textId="67680A9D" w:rsidR="00FD76FD" w:rsidRPr="0089316C" w:rsidRDefault="00FD76FD" w:rsidP="00F22201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Occupational labour mobility</w:t>
      </w:r>
      <w:r w:rsidR="00B27B0F"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職業</w:t>
      </w:r>
      <w:r w:rsidR="008A30AD"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流動性</w:t>
      </w:r>
    </w:p>
    <w:p w14:paraId="05810227" w14:textId="77777777" w:rsidR="00E76604" w:rsidRPr="0089316C" w:rsidRDefault="00FD76FD" w:rsidP="00A923FB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Definition: The willingness and ease of labour to change from one occupation to another.</w:t>
      </w:r>
    </w:p>
    <w:p w14:paraId="413C4605" w14:textId="0A53A71D" w:rsidR="003B43EF" w:rsidRPr="0089316C" w:rsidRDefault="008A30AD" w:rsidP="00A923FB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定義：</w:t>
      </w:r>
      <w:r w:rsidR="009B6EC4" w:rsidRPr="009B6EC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勞工由一種行業轉到別的行業的意願和成本。</w:t>
      </w:r>
    </w:p>
    <w:p w14:paraId="4056FBF8" w14:textId="3A9E5861" w:rsidR="00A566A6" w:rsidRPr="0089316C" w:rsidRDefault="00A566A6" w:rsidP="00A566A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Transportation cost increases</w:t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570F"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交通費用增加</w:t>
      </w:r>
    </w:p>
    <w:p w14:paraId="640D1DE0" w14:textId="77777777" w:rsidR="00A566A6" w:rsidRPr="0089316C" w:rsidRDefault="00A566A6" w:rsidP="003B43E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664010D6" w14:textId="5EDDB213" w:rsidR="00A566A6" w:rsidRPr="0089316C" w:rsidRDefault="00A566A6" w:rsidP="00A566A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Economic condition becomes worser</w:t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570F"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經濟情況惡化</w:t>
      </w:r>
    </w:p>
    <w:p w14:paraId="42D2C240" w14:textId="77777777" w:rsidR="00A566A6" w:rsidRPr="0089316C" w:rsidRDefault="00A566A6" w:rsidP="003B43E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A72E94B" w14:textId="270410B1" w:rsidR="00A566A6" w:rsidRPr="0089316C" w:rsidRDefault="00A566A6" w:rsidP="00A566A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Social and political unrest becomes more serious</w:t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570F"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社會和政治動盪更加嚴重</w:t>
      </w:r>
    </w:p>
    <w:p w14:paraId="156CA622" w14:textId="77777777" w:rsidR="00A566A6" w:rsidRPr="0089316C" w:rsidRDefault="00A566A6" w:rsidP="003B43E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7AE3462E" w14:textId="58E5C5EF" w:rsidR="00FD76FD" w:rsidRPr="00AB31E3" w:rsidRDefault="00A566A6" w:rsidP="00AB31E3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Government policy </w:t>
      </w:r>
      <w:r w:rsidR="00AB31E3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immigration policy) becomes more friendly</w:t>
      </w:r>
      <w:r w:rsidR="00AB31E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570F" w:rsidRPr="00AB31E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政府政策（出入境政策）變得更加友好</w:t>
      </w:r>
    </w:p>
    <w:p w14:paraId="7C084C9E" w14:textId="77777777" w:rsidR="00A566A6" w:rsidRPr="0089316C" w:rsidRDefault="00A566A6" w:rsidP="003B43E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6570379E" w14:textId="5856A93D" w:rsidR="00A566A6" w:rsidRPr="0089316C" w:rsidRDefault="00A566A6" w:rsidP="00E6262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Monetary income and non-monetary benefit increases</w:t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F3530" w:rsidRPr="00DF3530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  <w:lang w:eastAsia="zh-HK"/>
        </w:rPr>
        <w:t>金錢</w:t>
      </w:r>
      <w:r w:rsidR="00F4570F" w:rsidRPr="00DF3530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收入和非</w:t>
      </w:r>
      <w:r w:rsidR="00DF3530" w:rsidRPr="00DF3530">
        <w:rPr>
          <w:rFonts w:asciiTheme="majorEastAsia" w:eastAsiaTheme="majorEastAsia" w:hAnsiTheme="majorEastAsia" w:cs="PingFang SC" w:hint="eastAsia"/>
          <w:color w:val="000000" w:themeColor="text1"/>
          <w:sz w:val="20"/>
          <w:szCs w:val="20"/>
        </w:rPr>
        <w:t>金錢</w:t>
      </w:r>
      <w:r w:rsidR="00F4570F" w:rsidRPr="00DF3530">
        <w:rPr>
          <w:rFonts w:asciiTheme="majorEastAsia" w:eastAsiaTheme="majorEastAsia" w:hAnsiTheme="majorEastAsia" w:cs="Times New Roman" w:hint="eastAsia"/>
          <w:color w:val="000000" w:themeColor="text1"/>
          <w:sz w:val="20"/>
          <w:szCs w:val="20"/>
        </w:rPr>
        <w:t>收益增加</w:t>
      </w:r>
    </w:p>
    <w:p w14:paraId="1D1289BC" w14:textId="77777777" w:rsidR="00A566A6" w:rsidRPr="0089316C" w:rsidRDefault="00A566A6" w:rsidP="003B43E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6B3AA2E6" w14:textId="4EFC8C29" w:rsidR="00A566A6" w:rsidRPr="0089316C" w:rsidRDefault="00A566A6" w:rsidP="00E6262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6.</w:t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Skill requirement increases </w:t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570F"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技能要求增加</w:t>
      </w:r>
    </w:p>
    <w:p w14:paraId="438834D6" w14:textId="77777777" w:rsidR="00A566A6" w:rsidRPr="0089316C" w:rsidRDefault="00A566A6" w:rsidP="003B43E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5B5FC324" w14:textId="4999E5E6" w:rsidR="00A566A6" w:rsidRPr="0089316C" w:rsidRDefault="00A566A6" w:rsidP="00E6262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7.</w:t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Licensing requirement increases </w:t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570F"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許可要求增加</w:t>
      </w:r>
    </w:p>
    <w:p w14:paraId="03CE2E46" w14:textId="77777777" w:rsidR="00A566A6" w:rsidRPr="0089316C" w:rsidRDefault="00A566A6" w:rsidP="003B43E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17D1E004" w14:textId="30157CB3" w:rsidR="00A566A6" w:rsidRPr="0089316C" w:rsidRDefault="00A566A6" w:rsidP="00E6262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8.</w:t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Age of worker increases</w:t>
      </w:r>
      <w:r w:rsidR="00F4570F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570F"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工人年齡增長</w:t>
      </w:r>
    </w:p>
    <w:p w14:paraId="698BAFD9" w14:textId="77777777" w:rsidR="00A566A6" w:rsidRPr="0089316C" w:rsidRDefault="00A566A6" w:rsidP="003B43E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EE61317" w14:textId="435DB831" w:rsidR="00A566A6" w:rsidRPr="0089316C" w:rsidRDefault="00A566A6" w:rsidP="00E6262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9.</w:t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Retraining </w:t>
      </w:r>
      <w:proofErr w:type="gramStart"/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program</w:t>
      </w:r>
      <w:proofErr w:type="gramEnd"/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E76604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improve </w:t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570F"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再培訓計劃得以改善</w:t>
      </w:r>
    </w:p>
    <w:p w14:paraId="4B772B7A" w14:textId="77777777" w:rsidR="00E76604" w:rsidRPr="0089316C" w:rsidRDefault="00E76604" w:rsidP="003B43E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35CBC428" w14:textId="7D700F7B" w:rsidR="00A566A6" w:rsidRPr="0089316C" w:rsidRDefault="00E76604" w:rsidP="00E6262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>10.</w:t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Market information becomes more perfect </w:t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923FB"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4570F" w:rsidRPr="0089316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市場信息更加完善</w:t>
      </w:r>
    </w:p>
    <w:p w14:paraId="65310E64" w14:textId="77777777" w:rsidR="008A30AD" w:rsidRDefault="00E76604" w:rsidP="003B43E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89316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0362B6E" w14:textId="77777777" w:rsidR="00AB31E3" w:rsidRPr="0089316C" w:rsidRDefault="00AB31E3" w:rsidP="003B43E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EE3BC9" w:rsidRPr="0089316C" w14:paraId="3BFBD89B" w14:textId="77777777" w:rsidTr="0024592C">
        <w:tc>
          <w:tcPr>
            <w:tcW w:w="10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0206B2" w14:textId="77777777" w:rsidR="00EE3BC9" w:rsidRPr="0089316C" w:rsidRDefault="00EE3BC9" w:rsidP="00792A1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Concepts and remarks for answering questions about ‘mobility’:</w:t>
            </w:r>
          </w:p>
          <w:p w14:paraId="5888F26A" w14:textId="77777777" w:rsidR="00686CAD" w:rsidRPr="0089316C" w:rsidRDefault="00EE3BC9" w:rsidP="00686CAD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lways use the concept of </w:t>
            </w:r>
            <w:r w:rsidRPr="008931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OPPORTUNITY COST (O.C.)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to explain and think about mobility in DSE LQ first:</w:t>
            </w:r>
          </w:p>
          <w:p w14:paraId="212626EF" w14:textId="737E8A34" w:rsidR="00EE3BC9" w:rsidRPr="0089316C" w:rsidRDefault="00EE3BC9" w:rsidP="00686CAD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O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pportunity cost = forgone, when O.C. increases, that means the value of stuff you forgone increase, you tend to remain the status quo; vice versa, when O.C. decreases,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that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means the value of the stuff you can forgone decrease, you tend to change / move to other environments, ‘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只有眼前路，沒有身後身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’ as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王家衛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said.</w:t>
            </w:r>
          </w:p>
          <w:tbl>
            <w:tblPr>
              <w:tblStyle w:val="TableGrid"/>
              <w:tblpPr w:leftFromText="180" w:rightFromText="180" w:vertAnchor="text" w:horzAnchor="margin" w:tblpXSpec="center" w:tblpY="-4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964"/>
            </w:tblGrid>
            <w:tr w:rsidR="000C5B8E" w:rsidRPr="0089316C" w14:paraId="5F1903AE" w14:textId="77777777" w:rsidTr="000C5B8E">
              <w:tc>
                <w:tcPr>
                  <w:tcW w:w="3964" w:type="dxa"/>
                </w:tcPr>
                <w:p w14:paraId="25C058BD" w14:textId="77777777" w:rsidR="000C5B8E" w:rsidRPr="0089316C" w:rsidRDefault="000C5B8E" w:rsidP="000C5B8E">
                  <w:pPr>
                    <w:pStyle w:val="ListParagraph"/>
                    <w:spacing w:line="360" w:lineRule="auto"/>
                    <w:ind w:left="0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89316C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O</w:t>
                  </w: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.C. increases </w:t>
                  </w: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sym w:font="Wingdings" w:char="F0E0"/>
                  </w: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mobility decreases</w:t>
                  </w:r>
                </w:p>
              </w:tc>
            </w:tr>
            <w:tr w:rsidR="000C5B8E" w:rsidRPr="0089316C" w14:paraId="1F8B8944" w14:textId="77777777" w:rsidTr="000C5B8E">
              <w:tc>
                <w:tcPr>
                  <w:tcW w:w="3964" w:type="dxa"/>
                </w:tcPr>
                <w:p w14:paraId="5DAF0CD1" w14:textId="77777777" w:rsidR="000C5B8E" w:rsidRPr="0089316C" w:rsidRDefault="000C5B8E" w:rsidP="000C5B8E">
                  <w:pPr>
                    <w:pStyle w:val="ListParagraph"/>
                    <w:spacing w:line="360" w:lineRule="auto"/>
                    <w:ind w:left="0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O.C. decreases </w:t>
                  </w: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sym w:font="Wingdings" w:char="F0E0"/>
                  </w: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mobility increases</w:t>
                  </w:r>
                </w:p>
              </w:tc>
            </w:tr>
          </w:tbl>
          <w:p w14:paraId="4FB05838" w14:textId="77777777" w:rsidR="00EE3BC9" w:rsidRPr="0089316C" w:rsidRDefault="00EE3BC9" w:rsidP="00792A1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2230DA5" w14:textId="77777777" w:rsidR="00EE3BC9" w:rsidRPr="0089316C" w:rsidRDefault="00EE3BC9" w:rsidP="00792A1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5CF68E1" w14:textId="77777777" w:rsidR="00EE3BC9" w:rsidRPr="0089316C" w:rsidRDefault="00EE3BC9" w:rsidP="00792A12">
            <w:pPr>
              <w:spacing w:line="360" w:lineRule="auto"/>
              <w:rPr>
                <w:rFonts w:ascii="Copperplate" w:hAnsi="Copperplate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316C">
              <w:rPr>
                <w:rFonts w:ascii="Copperplate" w:hAnsi="Copperplate" w:cs="Times New Roman"/>
                <w:b/>
                <w:bCs/>
                <w:color w:val="000000" w:themeColor="text1"/>
                <w:sz w:val="20"/>
                <w:szCs w:val="20"/>
              </w:rPr>
              <w:t>Example question:</w:t>
            </w:r>
          </w:p>
          <w:p w14:paraId="40F755FB" w14:textId="77777777" w:rsidR="00EE3BC9" w:rsidRPr="0089316C" w:rsidRDefault="00EE3BC9" w:rsidP="00792A1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uppose the government reduce the working incentive transportation subsidies. Explain the effect on labour mobility. (3 marks)</w:t>
            </w:r>
          </w:p>
          <w:p w14:paraId="6BAA5AA5" w14:textId="1295ECBB" w:rsidR="00EE3BC9" w:rsidRPr="0089316C" w:rsidRDefault="00EE3BC9" w:rsidP="00F22201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tate which </w:t>
            </w:r>
            <w:r w:rsidRPr="0089316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TYPE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of labour mobility will be affected - occupational / geographical</w:t>
            </w:r>
          </w:p>
          <w:p w14:paraId="01644B54" w14:textId="47606134" w:rsidR="00EE3BC9" w:rsidRPr="0089316C" w:rsidRDefault="00EE3BC9" w:rsidP="00F22201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State the change on </w:t>
            </w:r>
            <w:proofErr w:type="spellStart"/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labour</w:t>
            </w:r>
            <w:proofErr w:type="spellEnd"/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mobility - increase? / </w:t>
            </w:r>
            <w:proofErr w:type="gramStart"/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decrease</w:t>
            </w:r>
            <w:proofErr w:type="gramEnd"/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?</w:t>
            </w:r>
          </w:p>
          <w:p w14:paraId="3B5BC7BC" w14:textId="0AEFE360" w:rsidR="00EE3BC9" w:rsidRDefault="00EE3BC9" w:rsidP="00792A12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 ‘cost’ to explain - ‘the cost of … increase</w:t>
            </w:r>
            <w:r w:rsidR="007A12A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7A12A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decrease.’</w:t>
            </w:r>
          </w:p>
          <w:p w14:paraId="23E24EF5" w14:textId="6F4B6B2E" w:rsidR="00EC63E7" w:rsidRPr="00EC63E7" w:rsidRDefault="00EC63E7" w:rsidP="00EC63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FD76FD" w:rsidRPr="0089316C" w14:paraId="33012B99" w14:textId="77777777" w:rsidTr="0024592C">
        <w:tc>
          <w:tcPr>
            <w:tcW w:w="10450" w:type="dxa"/>
            <w:tcBorders>
              <w:top w:val="single" w:sz="12" w:space="0" w:color="auto"/>
            </w:tcBorders>
          </w:tcPr>
          <w:p w14:paraId="47B196B6" w14:textId="77777777" w:rsidR="00FD76FD" w:rsidRPr="0089316C" w:rsidRDefault="00EE3BC9" w:rsidP="00492E3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回答有關“流動性”問題的概念和備註：</w:t>
            </w:r>
            <w:r w:rsidR="00FD76FD" w:rsidRPr="00893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</w:p>
          <w:p w14:paraId="02EFAD3F" w14:textId="77777777" w:rsidR="00EE3BC9" w:rsidRPr="0089316C" w:rsidRDefault="00EE3BC9" w:rsidP="00F22201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始終使用</w:t>
            </w:r>
            <w:r w:rsidRPr="0089316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機會成本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(O.C.)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的概念來解釋，並在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DSE LQ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中首要思考流動性相關概念</w:t>
            </w:r>
          </w:p>
          <w:p w14:paraId="3FD5F74B" w14:textId="020BD827" w:rsidR="00FD76FD" w:rsidRPr="0089316C" w:rsidRDefault="00EE3BC9" w:rsidP="00F22201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機會成本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=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放棄，當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O.C.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增加，這意味著你放棄的東西的價值增加，於是你傾向於保持現狀；反之亦然，當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O.C.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減少，這意味著你可以放棄的東西的價值減少，這使你傾向於改變</w:t>
            </w:r>
            <w:r w:rsid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9B6E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移動到其他環境，同時印證了《一代宗師》裡王家衛設計的經典對白：「</w:t>
            </w:r>
            <w:r w:rsidR="00FD76FD"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只有眼前路，沒有身後身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。」</w:t>
            </w:r>
          </w:p>
          <w:tbl>
            <w:tblPr>
              <w:tblStyle w:val="TableGrid"/>
              <w:tblpPr w:leftFromText="180" w:rightFromText="180" w:vertAnchor="text" w:horzAnchor="margin" w:tblpXSpec="center" w:tblpY="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114"/>
            </w:tblGrid>
            <w:tr w:rsidR="000C5B8E" w:rsidRPr="0089316C" w14:paraId="6E444E7B" w14:textId="77777777" w:rsidTr="000C5B8E">
              <w:tc>
                <w:tcPr>
                  <w:tcW w:w="3114" w:type="dxa"/>
                </w:tcPr>
                <w:p w14:paraId="59B0CA0E" w14:textId="77777777" w:rsidR="000C5B8E" w:rsidRPr="0089316C" w:rsidRDefault="000C5B8E" w:rsidP="000C5B8E">
                  <w:pPr>
                    <w:pStyle w:val="ListParagraph"/>
                    <w:spacing w:line="360" w:lineRule="auto"/>
                    <w:ind w:left="0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89316C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O</w:t>
                  </w: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.C. </w:t>
                  </w:r>
                  <w:r w:rsidRPr="0089316C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增加</w:t>
                  </w: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sym w:font="Wingdings" w:char="F0E0"/>
                  </w: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89316C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流動性降低</w:t>
                  </w:r>
                </w:p>
              </w:tc>
            </w:tr>
            <w:tr w:rsidR="000C5B8E" w:rsidRPr="0089316C" w14:paraId="4E59A15C" w14:textId="77777777" w:rsidTr="000C5B8E">
              <w:tc>
                <w:tcPr>
                  <w:tcW w:w="3114" w:type="dxa"/>
                </w:tcPr>
                <w:p w14:paraId="4D83A4E4" w14:textId="77777777" w:rsidR="000C5B8E" w:rsidRPr="0089316C" w:rsidRDefault="000C5B8E" w:rsidP="000C5B8E">
                  <w:pPr>
                    <w:pStyle w:val="ListParagraph"/>
                    <w:spacing w:line="360" w:lineRule="auto"/>
                    <w:ind w:left="0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O.C. </w:t>
                  </w:r>
                  <w:r w:rsidRPr="0089316C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下降</w:t>
                  </w:r>
                  <w:r w:rsidRPr="0089316C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sym w:font="Wingdings" w:char="F0E0"/>
                  </w:r>
                  <w:r w:rsidRPr="0089316C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89316C">
                    <w:rPr>
                      <w:rFonts w:ascii="Times New Roman" w:hAnsi="Times New Roman" w:cs="Times New Roman"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流動性增加</w:t>
                  </w:r>
                </w:p>
              </w:tc>
            </w:tr>
          </w:tbl>
          <w:p w14:paraId="0E7CD4F0" w14:textId="77777777" w:rsidR="00FD76FD" w:rsidRPr="0089316C" w:rsidRDefault="00FD76FD" w:rsidP="00492E3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1849DE8" w14:textId="77777777" w:rsidR="00FD76FD" w:rsidRPr="0089316C" w:rsidRDefault="00FD76FD" w:rsidP="00492E3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7AAC757" w14:textId="77777777" w:rsidR="00FD76FD" w:rsidRPr="0089316C" w:rsidRDefault="00EE3BC9" w:rsidP="00492E32">
            <w:pPr>
              <w:spacing w:line="360" w:lineRule="auto"/>
              <w:rPr>
                <w:rFonts w:ascii="Copperplate" w:hAnsi="Copperplate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316C">
              <w:rPr>
                <w:rFonts w:ascii="Copperplate" w:hAnsi="Copperplate" w:cs="Times New Roman" w:hint="eastAsia"/>
                <w:b/>
                <w:bCs/>
                <w:color w:val="000000" w:themeColor="text1"/>
                <w:sz w:val="20"/>
                <w:szCs w:val="20"/>
              </w:rPr>
              <w:t>例題：</w:t>
            </w:r>
          </w:p>
          <w:p w14:paraId="2DAE2A53" w14:textId="77777777" w:rsidR="00FD76FD" w:rsidRPr="0089316C" w:rsidRDefault="00EE3BC9" w:rsidP="00492E3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假設政府減少工作激勵交通補貼，解釋對勞動力流動的影響。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3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分）</w:t>
            </w:r>
          </w:p>
          <w:p w14:paraId="0D9A8434" w14:textId="4D156CD5" w:rsidR="00FD76FD" w:rsidRPr="0089316C" w:rsidRDefault="00F52FA8" w:rsidP="00F22201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說明哪種類型的</w:t>
            </w:r>
            <w:r w:rsidR="00ED183B" w:rsidRPr="00ED183B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勞工流動性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將受到影響</w:t>
            </w:r>
            <w:r w:rsidR="00ED183B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ED183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職業</w:t>
            </w:r>
            <w:r w:rsidR="00ED183B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ED183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地域</w:t>
            </w:r>
          </w:p>
          <w:p w14:paraId="7BCE6E64" w14:textId="0C94FD8F" w:rsidR="00F52FA8" w:rsidRPr="0089316C" w:rsidRDefault="00F52FA8" w:rsidP="00F22201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說明勞</w:t>
            </w:r>
            <w:r w:rsidR="00DC4D44"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工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流動性的變化</w:t>
            </w:r>
            <w:r w:rsidR="00ED183B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ED183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增加？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/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減少？</w:t>
            </w:r>
          </w:p>
          <w:p w14:paraId="2F6AE5DD" w14:textId="2641DA4C" w:rsidR="00FD76FD" w:rsidRPr="0089316C" w:rsidRDefault="00F52FA8" w:rsidP="000C5B8E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使用“成本”來解釋</w:t>
            </w:r>
            <w:r w:rsidR="00ED183B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ED183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“……增加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Pr="008931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減少的成本。”</w:t>
            </w:r>
          </w:p>
        </w:tc>
      </w:tr>
    </w:tbl>
    <w:p w14:paraId="633568FD" w14:textId="77777777" w:rsidR="00EC63E7" w:rsidRDefault="00EC63E7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4A8E8500" w14:textId="46DBECA5" w:rsidR="00F43762" w:rsidRPr="00EC63E7" w:rsidRDefault="00EC63E7" w:rsidP="002A52A0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C63E7"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C801B8" wp14:editId="7D4E7B44">
                <wp:simplePos x="0" y="0"/>
                <wp:positionH relativeFrom="column">
                  <wp:posOffset>4242798</wp:posOffset>
                </wp:positionH>
                <wp:positionV relativeFrom="paragraph">
                  <wp:posOffset>-544</wp:posOffset>
                </wp:positionV>
                <wp:extent cx="2406741" cy="602692"/>
                <wp:effectExtent l="12700" t="12700" r="19050" b="6985"/>
                <wp:wrapNone/>
                <wp:docPr id="14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741" cy="60269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2DE91" w14:textId="77777777" w:rsidR="00485352" w:rsidRPr="00EC63E7" w:rsidRDefault="00485352" w:rsidP="00E62625">
                            <w:pPr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  <w:t>Frequently asked with land…</w:t>
                            </w:r>
                          </w:p>
                          <w:p w14:paraId="67713438" w14:textId="51915208" w:rsidR="00F43762" w:rsidRPr="00EC63E7" w:rsidRDefault="00F43762" w:rsidP="00E62625">
                            <w:pPr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Copperplate Gothic Bold" w:hAnsi="Copperplate Gothic Bold" w:cs="Times New Roman" w:hint="eastAsia"/>
                                <w:sz w:val="20"/>
                                <w:szCs w:val="20"/>
                              </w:rPr>
                              <w:t>經常</w:t>
                            </w:r>
                            <w:r w:rsidR="009B6EC4">
                              <w:rPr>
                                <w:rFonts w:ascii="Copperplate Gothic Bold" w:hAnsi="Copperplate Gothic Bold" w:cs="Times New Roman" w:hint="eastAsia"/>
                                <w:sz w:val="20"/>
                                <w:szCs w:val="20"/>
                                <w:lang w:eastAsia="zh-HK"/>
                              </w:rPr>
                              <w:t>與</w:t>
                            </w:r>
                            <w:r w:rsidRPr="00EC63E7">
                              <w:rPr>
                                <w:rFonts w:ascii="Copperplate Gothic Bold" w:hAnsi="Copperplate Gothic Bold" w:cs="Times New Roman" w:hint="eastAsia"/>
                                <w:sz w:val="20"/>
                                <w:szCs w:val="20"/>
                              </w:rPr>
                              <w:t>土地</w:t>
                            </w:r>
                            <w:r w:rsidR="00C900C0" w:rsidRPr="00EC63E7">
                              <w:rPr>
                                <w:rFonts w:ascii="Copperplate Gothic Bold" w:hAnsi="Copperplate Gothic Bold" w:cs="Times New Roman" w:hint="eastAsia"/>
                                <w:sz w:val="20"/>
                                <w:szCs w:val="20"/>
                              </w:rPr>
                              <w:t>一併</w:t>
                            </w:r>
                            <w:r w:rsidR="00F43864" w:rsidRPr="00EC63E7">
                              <w:rPr>
                                <w:rFonts w:ascii="Copperplate Gothic Bold" w:hAnsi="Copperplate Gothic Bold" w:cs="Times New Roman" w:hint="eastAsia"/>
                                <w:sz w:val="20"/>
                                <w:szCs w:val="20"/>
                              </w:rPr>
                              <w:t>考核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801B8" id="_x0000_s1030" type="#_x0000_t202" style="position:absolute;margin-left:334.1pt;margin-top:-.05pt;width:189.5pt;height:47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" filled="f" strokeweight="2pt">
                <v:textbox>
                  <w:txbxContent>
                    <w:p w14:paraId="5292DE91" w14:textId="77777777" w:rsidR="00485352" w:rsidRPr="00EC63E7" w:rsidRDefault="00485352" w:rsidP="00E62625">
                      <w:pPr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  <w:t>Frequently asked with land…</w:t>
                      </w:r>
                    </w:p>
                    <w:p w14:paraId="67713438" w14:textId="51915208" w:rsidR="00F43762" w:rsidRPr="00EC63E7" w:rsidRDefault="00F43762" w:rsidP="00E62625">
                      <w:pPr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Copperplate Gothic Bold" w:hAnsi="Copperplate Gothic Bold" w:cs="Times New Roman" w:hint="eastAsia"/>
                          <w:sz w:val="20"/>
                          <w:szCs w:val="20"/>
                        </w:rPr>
                        <w:t>經常</w:t>
                      </w:r>
                      <w:r w:rsidR="009B6EC4">
                        <w:rPr>
                          <w:rFonts w:ascii="Copperplate Gothic Bold" w:hAnsi="Copperplate Gothic Bold" w:cs="Times New Roman" w:hint="eastAsia"/>
                          <w:sz w:val="20"/>
                          <w:szCs w:val="20"/>
                          <w:lang w:eastAsia="zh-HK"/>
                        </w:rPr>
                        <w:t>與</w:t>
                      </w:r>
                      <w:r w:rsidRPr="00EC63E7">
                        <w:rPr>
                          <w:rFonts w:ascii="Copperplate Gothic Bold" w:hAnsi="Copperplate Gothic Bold" w:cs="Times New Roman" w:hint="eastAsia"/>
                          <w:sz w:val="20"/>
                          <w:szCs w:val="20"/>
                        </w:rPr>
                        <w:t>土地</w:t>
                      </w:r>
                      <w:r w:rsidR="00C900C0" w:rsidRPr="00EC63E7">
                        <w:rPr>
                          <w:rFonts w:ascii="Copperplate Gothic Bold" w:hAnsi="Copperplate Gothic Bold" w:cs="Times New Roman" w:hint="eastAsia"/>
                          <w:sz w:val="20"/>
                          <w:szCs w:val="20"/>
                        </w:rPr>
                        <w:t>一併</w:t>
                      </w:r>
                      <w:r w:rsidR="00F43864" w:rsidRPr="00EC63E7">
                        <w:rPr>
                          <w:rFonts w:ascii="Copperplate Gothic Bold" w:hAnsi="Copperplate Gothic Bold" w:cs="Times New Roman" w:hint="eastAsia"/>
                          <w:sz w:val="20"/>
                          <w:szCs w:val="20"/>
                        </w:rPr>
                        <w:t>考核</w:t>
                      </w:r>
                    </w:p>
                  </w:txbxContent>
                </v:textbox>
              </v:shape>
            </w:pict>
          </mc:Fallback>
        </mc:AlternateContent>
      </w:r>
      <w:r w:rsidR="00E62625" w:rsidRPr="00EC63E7">
        <w:rPr>
          <w:rFonts w:ascii="Times New Roman" w:hAnsi="Times New Roman" w:cs="Times New Roman"/>
          <w:b/>
          <w:color w:val="000000" w:themeColor="text1"/>
          <w:u w:val="single"/>
        </w:rPr>
        <w:t>6.</w:t>
      </w:r>
      <w:r w:rsidR="00084554" w:rsidRPr="00EC63E7">
        <w:rPr>
          <w:rFonts w:ascii="Times New Roman" w:hAnsi="Times New Roman" w:cs="Times New Roman"/>
          <w:b/>
          <w:color w:val="000000" w:themeColor="text1"/>
          <w:u w:val="single"/>
        </w:rPr>
        <w:t>10</w:t>
      </w:r>
      <w:r w:rsidR="00E62625" w:rsidRPr="00EC63E7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="00E62625" w:rsidRPr="00EC63E7">
        <w:rPr>
          <w:rFonts w:ascii="Times New Roman" w:hAnsi="Times New Roman" w:cs="Times New Roman"/>
          <w:b/>
          <w:color w:val="000000" w:themeColor="text1"/>
          <w:u w:val="single"/>
        </w:rPr>
        <w:tab/>
        <w:t>Factor of Production - Capital</w:t>
      </w:r>
      <w:r w:rsidR="00F43762" w:rsidRPr="00EC63E7">
        <w:rPr>
          <w:rFonts w:ascii="Times New Roman" w:hAnsi="Times New Roman" w:cs="Times New Roman" w:hint="eastAsia"/>
          <w:b/>
          <w:color w:val="000000" w:themeColor="text1"/>
          <w:u w:val="single"/>
        </w:rPr>
        <w:t>生產要素</w:t>
      </w:r>
      <w:r w:rsidR="00F43762" w:rsidRPr="00EC63E7">
        <w:rPr>
          <w:rFonts w:ascii="Times New Roman" w:hAnsi="Times New Roman" w:cs="Times New Roman" w:hint="eastAsia"/>
          <w:b/>
          <w:color w:val="000000" w:themeColor="text1"/>
          <w:u w:val="single"/>
        </w:rPr>
        <w:t xml:space="preserve"> - </w:t>
      </w:r>
      <w:r w:rsidR="00F43762" w:rsidRPr="00EC63E7">
        <w:rPr>
          <w:rFonts w:ascii="Times New Roman" w:hAnsi="Times New Roman" w:cs="Times New Roman" w:hint="eastAsia"/>
          <w:b/>
          <w:color w:val="000000" w:themeColor="text1"/>
          <w:u w:val="single"/>
        </w:rPr>
        <w:t>資本</w:t>
      </w:r>
    </w:p>
    <w:p w14:paraId="5891278A" w14:textId="77777777" w:rsidR="00F43762" w:rsidRPr="00EC63E7" w:rsidRDefault="00E62625" w:rsidP="002A52A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C63E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Features</w:t>
      </w:r>
      <w:r w:rsidR="00F43762" w:rsidRPr="00EC63E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特質</w:t>
      </w:r>
      <w:r w:rsidRPr="00EC63E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:</w:t>
      </w:r>
      <w:r w:rsidR="002A52A0" w:rsidRPr="00EC63E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F43762" w:rsidRPr="00EC63E7" w14:paraId="5FACA5C0" w14:textId="77777777" w:rsidTr="0024592C">
        <w:tc>
          <w:tcPr>
            <w:tcW w:w="5225" w:type="dxa"/>
          </w:tcPr>
          <w:p w14:paraId="53A6D177" w14:textId="77777777" w:rsidR="00F43762" w:rsidRPr="00EC63E7" w:rsidRDefault="00F43762" w:rsidP="00F22201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Used to help or replace other factors</w:t>
            </w:r>
          </w:p>
          <w:p w14:paraId="0DA30D51" w14:textId="77777777" w:rsidR="00686CAD" w:rsidRPr="00EC63E7" w:rsidRDefault="00F43762" w:rsidP="00F43762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capital is a man-made resource</w:t>
            </w:r>
          </w:p>
          <w:p w14:paraId="4C9240E1" w14:textId="7C42116A" w:rsidR="00F43762" w:rsidRPr="00EC63E7" w:rsidRDefault="00F43762" w:rsidP="00F43762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increase productivity</w:t>
            </w:r>
          </w:p>
          <w:p w14:paraId="21CFC4FE" w14:textId="77777777" w:rsidR="00F43762" w:rsidRPr="00EC63E7" w:rsidRDefault="00F43762" w:rsidP="00F437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 ATM machine replaced bank tellers</w:t>
            </w:r>
          </w:p>
          <w:p w14:paraId="3AC5022A" w14:textId="77777777" w:rsidR="00F43762" w:rsidRPr="00EC63E7" w:rsidRDefault="00F43762" w:rsidP="002A52A0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32F0E072" w14:textId="77777777" w:rsidR="00F43762" w:rsidRPr="00EC63E7" w:rsidRDefault="00F43762" w:rsidP="00F22201">
            <w:pPr>
              <w:pStyle w:val="ListParagraph"/>
              <w:numPr>
                <w:ilvl w:val="0"/>
                <w:numId w:val="5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用於幫助或替代其他因素</w:t>
            </w:r>
          </w:p>
          <w:p w14:paraId="5EA2ADD9" w14:textId="77777777" w:rsidR="00686CAD" w:rsidRPr="00EC63E7" w:rsidRDefault="00F43762" w:rsidP="00F43762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資本是一種人造資源</w:t>
            </w:r>
          </w:p>
          <w:p w14:paraId="5B439E89" w14:textId="572B60A4" w:rsidR="00F43762" w:rsidRPr="00EC63E7" w:rsidRDefault="00F43762" w:rsidP="00F43762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提升</w:t>
            </w:r>
            <w:r w:rsidR="009B6EC4" w:rsidRP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勞動生產力</w:t>
            </w:r>
          </w:p>
          <w:p w14:paraId="4C25C2BD" w14:textId="77777777" w:rsidR="00F43762" w:rsidRPr="00EC63E7" w:rsidRDefault="00F43762" w:rsidP="002A52A0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例子：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ATM 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機取代了銀行出納員</w:t>
            </w:r>
          </w:p>
        </w:tc>
      </w:tr>
      <w:tr w:rsidR="00F43762" w:rsidRPr="00EC63E7" w14:paraId="10EED3CF" w14:textId="77777777" w:rsidTr="0024592C">
        <w:tc>
          <w:tcPr>
            <w:tcW w:w="5225" w:type="dxa"/>
          </w:tcPr>
          <w:p w14:paraId="7D5F8F76" w14:textId="77777777" w:rsidR="00F43762" w:rsidRPr="00EC63E7" w:rsidRDefault="00F43762" w:rsidP="00F22201">
            <w:pPr>
              <w:pStyle w:val="ListParagraph"/>
              <w:numPr>
                <w:ilvl w:val="0"/>
                <w:numId w:val="5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nvestment forgoes present consumption for more future consumption</w:t>
            </w:r>
          </w:p>
          <w:p w14:paraId="560FA477" w14:textId="77777777" w:rsidR="00F43762" w:rsidRPr="00EC63E7" w:rsidRDefault="00F43762" w:rsidP="00F4376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dotDotDash"/>
              </w:rPr>
            </w:pPr>
            <w:r w:rsidRPr="00EC63E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dotDotDash"/>
              </w:rPr>
              <w:t>Capital formation</w:t>
            </w:r>
          </w:p>
          <w:p w14:paraId="2170661F" w14:textId="77777777" w:rsidR="00686CAD" w:rsidRPr="00EC63E7" w:rsidRDefault="00F43762" w:rsidP="00686CAD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Current consumption is forgone to have more</w:t>
            </w:r>
            <w:r w:rsidR="00686CAD"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future consumption (a kind of investment)</w:t>
            </w:r>
          </w:p>
          <w:p w14:paraId="01003362" w14:textId="71B9F784" w:rsidR="00F43762" w:rsidRDefault="00F43762" w:rsidP="00686CAD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When interest rate increases, the cost of investment increases and the level of capital formation decreases.</w:t>
            </w:r>
          </w:p>
          <w:p w14:paraId="06598A5A" w14:textId="77777777" w:rsidR="00EC63E7" w:rsidRPr="00EC63E7" w:rsidRDefault="00EC63E7" w:rsidP="00EC63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FBFE654" w14:textId="77777777" w:rsidR="00F43762" w:rsidRPr="00EC63E7" w:rsidRDefault="00F43762" w:rsidP="00F437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E.g. An apple can be produced for present consumption or use its seed to plant an apple tree </w:t>
            </w:r>
            <w:proofErr w:type="gramStart"/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 order to</w:t>
            </w:r>
            <w:proofErr w:type="gramEnd"/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have more future consumption. </w:t>
            </w:r>
          </w:p>
          <w:p w14:paraId="7FF41967" w14:textId="77777777" w:rsidR="00F43762" w:rsidRPr="00EC63E7" w:rsidRDefault="00F43762" w:rsidP="002A52A0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527F7795" w14:textId="77777777" w:rsidR="00D26D75" w:rsidRPr="00EC63E7" w:rsidRDefault="00F43762" w:rsidP="00F22201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dotDotDash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投資</w:t>
            </w:r>
            <w:r w:rsidR="00D26D75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為了未來消費者而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放棄</w:t>
            </w:r>
            <w:r w:rsidR="00333B15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當時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</w:t>
            </w:r>
          </w:p>
          <w:p w14:paraId="7F1B7002" w14:textId="77777777" w:rsidR="00D26D75" w:rsidRPr="00EC63E7" w:rsidRDefault="00D26D75" w:rsidP="00D26D75">
            <w:pPr>
              <w:pStyle w:val="ListParagraph"/>
              <w:spacing w:line="360" w:lineRule="auto"/>
              <w:ind w:lef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AA4F79C" w14:textId="77777777" w:rsidR="00D26D75" w:rsidRPr="00EC63E7" w:rsidRDefault="00D26D75" w:rsidP="00F4376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dotDotDash"/>
              </w:rPr>
            </w:pPr>
            <w:r w:rsidRPr="00EC63E7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dotDotDash"/>
              </w:rPr>
              <w:t>資本形成</w:t>
            </w:r>
          </w:p>
          <w:p w14:paraId="7C8D0154" w14:textId="3213E721" w:rsidR="000C5B8E" w:rsidRPr="00EC63E7" w:rsidRDefault="00D26D75" w:rsidP="00686CAD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放棄現在的消費是為了有更多的未來消費</w:t>
            </w:r>
          </w:p>
          <w:p w14:paraId="05BBF152" w14:textId="3E416223" w:rsidR="00F43762" w:rsidRPr="00EC63E7" w:rsidRDefault="000C5B8E" w:rsidP="00F437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</w:t>
            </w:r>
            <w:r w:rsidR="00D26D75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（一種投資）</w:t>
            </w:r>
          </w:p>
          <w:p w14:paraId="16257B82" w14:textId="64A6278A" w:rsidR="00D26D75" w:rsidRPr="00EC63E7" w:rsidRDefault="00D26D75" w:rsidP="00686CAD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當利率上升時，投資成本增加，資本形成水平下降。</w:t>
            </w:r>
          </w:p>
          <w:p w14:paraId="0E31FD78" w14:textId="738FB884" w:rsidR="00686CAD" w:rsidRDefault="00686CAD" w:rsidP="00D26D75">
            <w:pPr>
              <w:spacing w:line="360" w:lineRule="auto"/>
              <w:ind w:left="200" w:hangingChars="100" w:hanging="20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BA69BF5" w14:textId="77777777" w:rsidR="00EC63E7" w:rsidRPr="00EC63E7" w:rsidRDefault="00EC63E7" w:rsidP="00D26D75">
            <w:pPr>
              <w:spacing w:line="360" w:lineRule="auto"/>
              <w:ind w:left="200" w:hangingChars="100" w:hanging="20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6FFDDDA" w14:textId="77777777" w:rsidR="00F43762" w:rsidRPr="00EC63E7" w:rsidRDefault="00D26D75" w:rsidP="002A52A0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例子：生產一個蘋果既可以</w:t>
            </w:r>
            <w:r w:rsidR="00333B15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拿來即時享用（當時消費），亦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可以用它的種子種植一棵蘋果樹，以便將來有更多的消費</w:t>
            </w:r>
            <w:r w:rsidR="00333B15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（未來消費）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。</w:t>
            </w:r>
          </w:p>
        </w:tc>
      </w:tr>
    </w:tbl>
    <w:p w14:paraId="3B2400E5" w14:textId="77777777" w:rsidR="000C5B8E" w:rsidRPr="00EC63E7" w:rsidRDefault="000C5B8E" w:rsidP="00E626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</w:p>
    <w:p w14:paraId="7BFF644B" w14:textId="77777777" w:rsidR="000C5B8E" w:rsidRPr="00EC63E7" w:rsidRDefault="000C5B8E" w:rsidP="00E626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</w:p>
    <w:p w14:paraId="114AEF68" w14:textId="7E12430A" w:rsidR="000C5B8E" w:rsidRDefault="000C5B8E" w:rsidP="00E626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</w:p>
    <w:p w14:paraId="1DA2D351" w14:textId="0A91877F" w:rsidR="00EC63E7" w:rsidRDefault="00EC63E7" w:rsidP="00E626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</w:p>
    <w:p w14:paraId="74EE4310" w14:textId="77777777" w:rsidR="00EC63E7" w:rsidRPr="00EC63E7" w:rsidRDefault="00EC63E7" w:rsidP="00E626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</w:p>
    <w:p w14:paraId="5E17462C" w14:textId="77777777" w:rsidR="000C5B8E" w:rsidRPr="00EC63E7" w:rsidRDefault="000C5B8E" w:rsidP="00E626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</w:p>
    <w:p w14:paraId="354056FC" w14:textId="1BB6E09D" w:rsidR="00E62625" w:rsidRDefault="00686CAD" w:rsidP="00E626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C63E7"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E53AFF" wp14:editId="06B72F98">
                <wp:simplePos x="0" y="0"/>
                <wp:positionH relativeFrom="column">
                  <wp:posOffset>3628390</wp:posOffset>
                </wp:positionH>
                <wp:positionV relativeFrom="paragraph">
                  <wp:posOffset>-50165</wp:posOffset>
                </wp:positionV>
                <wp:extent cx="3017405" cy="541482"/>
                <wp:effectExtent l="12700" t="12700" r="18415" b="17780"/>
                <wp:wrapNone/>
                <wp:docPr id="16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405" cy="54148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0586D4" w14:textId="77777777" w:rsidR="00485352" w:rsidRPr="00EC63E7" w:rsidRDefault="00485352" w:rsidP="00E62625">
                            <w:pPr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  <w:t>Frequently asked with capital…</w:t>
                            </w:r>
                          </w:p>
                          <w:p w14:paraId="5112559F" w14:textId="2B0CF4B0" w:rsidR="00F43864" w:rsidRPr="00EC63E7" w:rsidRDefault="00F43864" w:rsidP="00F43864">
                            <w:pPr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Copperplate Gothic Bold" w:hAnsi="Copperplate Gothic Bold" w:cs="Times New Roman" w:hint="eastAsia"/>
                                <w:sz w:val="20"/>
                                <w:szCs w:val="20"/>
                              </w:rPr>
                              <w:t>經常</w:t>
                            </w:r>
                            <w:r w:rsidR="009B6EC4">
                              <w:rPr>
                                <w:rFonts w:ascii="Copperplate Gothic Bold" w:hAnsi="Copperplate Gothic Bold" w:cs="Times New Roman" w:hint="eastAsia"/>
                                <w:sz w:val="20"/>
                                <w:szCs w:val="20"/>
                                <w:lang w:eastAsia="zh-HK"/>
                              </w:rPr>
                              <w:t>與</w:t>
                            </w:r>
                            <w:r w:rsidRPr="00EC63E7">
                              <w:rPr>
                                <w:rFonts w:ascii="Copperplate Gothic Bold" w:hAnsi="Copperplate Gothic Bold" w:cs="Times New Roman" w:hint="eastAsia"/>
                                <w:sz w:val="20"/>
                                <w:szCs w:val="20"/>
                              </w:rPr>
                              <w:t>資本</w:t>
                            </w:r>
                            <w:r w:rsidR="00C900C0" w:rsidRPr="00EC63E7">
                              <w:rPr>
                                <w:rFonts w:ascii="Copperplate Gothic Bold" w:hAnsi="Copperplate Gothic Bold" w:cs="Times New Roman" w:hint="eastAsia"/>
                                <w:sz w:val="20"/>
                                <w:szCs w:val="20"/>
                              </w:rPr>
                              <w:t>一併</w:t>
                            </w:r>
                            <w:r w:rsidRPr="00EC63E7">
                              <w:rPr>
                                <w:rFonts w:ascii="Copperplate Gothic Bold" w:hAnsi="Copperplate Gothic Bold" w:cs="Times New Roman" w:hint="eastAsia"/>
                                <w:sz w:val="20"/>
                                <w:szCs w:val="20"/>
                              </w:rPr>
                              <w:t>考核</w:t>
                            </w:r>
                          </w:p>
                          <w:p w14:paraId="476B9019" w14:textId="77777777" w:rsidR="00F43864" w:rsidRPr="00EC63E7" w:rsidRDefault="00F43864" w:rsidP="00E62625">
                            <w:pPr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53AFF" id="_x0000_s1031" type="#_x0000_t202" style="position:absolute;margin-left:285.7pt;margin-top:-3.95pt;width:237.6pt;height:42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" filled="f" strokeweight="2pt">
                <v:textbox>
                  <w:txbxContent>
                    <w:p w14:paraId="4A0586D4" w14:textId="77777777" w:rsidR="00485352" w:rsidRPr="00EC63E7" w:rsidRDefault="00485352" w:rsidP="00E62625">
                      <w:pPr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  <w:t>Frequently asked with capital…</w:t>
                      </w:r>
                    </w:p>
                    <w:p w14:paraId="5112559F" w14:textId="2B0CF4B0" w:rsidR="00F43864" w:rsidRPr="00EC63E7" w:rsidRDefault="00F43864" w:rsidP="00F43864">
                      <w:pPr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Copperplate Gothic Bold" w:hAnsi="Copperplate Gothic Bold" w:cs="Times New Roman" w:hint="eastAsia"/>
                          <w:sz w:val="20"/>
                          <w:szCs w:val="20"/>
                        </w:rPr>
                        <w:t>經常</w:t>
                      </w:r>
                      <w:r w:rsidR="009B6EC4">
                        <w:rPr>
                          <w:rFonts w:ascii="Copperplate Gothic Bold" w:hAnsi="Copperplate Gothic Bold" w:cs="Times New Roman" w:hint="eastAsia"/>
                          <w:sz w:val="20"/>
                          <w:szCs w:val="20"/>
                          <w:lang w:eastAsia="zh-HK"/>
                        </w:rPr>
                        <w:t>與</w:t>
                      </w:r>
                      <w:r w:rsidRPr="00EC63E7">
                        <w:rPr>
                          <w:rFonts w:ascii="Copperplate Gothic Bold" w:hAnsi="Copperplate Gothic Bold" w:cs="Times New Roman" w:hint="eastAsia"/>
                          <w:sz w:val="20"/>
                          <w:szCs w:val="20"/>
                        </w:rPr>
                        <w:t>資本</w:t>
                      </w:r>
                      <w:r w:rsidR="00C900C0" w:rsidRPr="00EC63E7">
                        <w:rPr>
                          <w:rFonts w:ascii="Copperplate Gothic Bold" w:hAnsi="Copperplate Gothic Bold" w:cs="Times New Roman" w:hint="eastAsia"/>
                          <w:sz w:val="20"/>
                          <w:szCs w:val="20"/>
                        </w:rPr>
                        <w:t>一併</w:t>
                      </w:r>
                      <w:r w:rsidRPr="00EC63E7">
                        <w:rPr>
                          <w:rFonts w:ascii="Copperplate Gothic Bold" w:hAnsi="Copperplate Gothic Bold" w:cs="Times New Roman" w:hint="eastAsia"/>
                          <w:sz w:val="20"/>
                          <w:szCs w:val="20"/>
                        </w:rPr>
                        <w:t>考核</w:t>
                      </w:r>
                    </w:p>
                    <w:p w14:paraId="476B9019" w14:textId="77777777" w:rsidR="00F43864" w:rsidRPr="00EC63E7" w:rsidRDefault="00F43864" w:rsidP="00E62625">
                      <w:pPr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2625" w:rsidRPr="00EC63E7">
        <w:rPr>
          <w:rFonts w:ascii="Times New Roman" w:hAnsi="Times New Roman" w:cs="Times New Roman"/>
          <w:b/>
          <w:bCs/>
          <w:color w:val="000000" w:themeColor="text1"/>
          <w:u w:val="single"/>
        </w:rPr>
        <w:t>Change in capital stock</w:t>
      </w:r>
      <w:r w:rsidR="002B1130" w:rsidRPr="00EC63E7">
        <w:rPr>
          <w:rFonts w:ascii="Times New Roman" w:hAnsi="Times New Roman" w:cs="Times New Roman" w:hint="eastAsia"/>
          <w:b/>
          <w:bCs/>
          <w:color w:val="000000" w:themeColor="text1"/>
          <w:u w:val="single"/>
        </w:rPr>
        <w:t>股本變動</w:t>
      </w:r>
    </w:p>
    <w:p w14:paraId="51D399E9" w14:textId="310A1E38" w:rsidR="00EC63E7" w:rsidRPr="00EC63E7" w:rsidRDefault="00AB31E3" w:rsidP="00E626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4ED930" wp14:editId="64347762">
                <wp:simplePos x="0" y="0"/>
                <wp:positionH relativeFrom="column">
                  <wp:posOffset>10379</wp:posOffset>
                </wp:positionH>
                <wp:positionV relativeFrom="paragraph">
                  <wp:posOffset>273510</wp:posOffset>
                </wp:positionV>
                <wp:extent cx="6637564" cy="566964"/>
                <wp:effectExtent l="12700" t="12700" r="17780" b="177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564" cy="56696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5033B3" w14:textId="2FBD1F9B" w:rsidR="00485352" w:rsidRPr="00EC63E7" w:rsidRDefault="00485352" w:rsidP="002B113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Capital</w:t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Formation</w:t>
                            </w:r>
                            <w:proofErr w:type="gramStart"/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="00686CAD"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proofErr w:type="gramEnd"/>
                            <w:r w:rsidR="00686CAD"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 w:rsid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Capital Depreciation    </w:t>
                            </w:r>
                            <w:r w:rsid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=</w:t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 w:rsid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Capital Accumulation</w:t>
                            </w:r>
                          </w:p>
                          <w:p w14:paraId="26DC2F39" w14:textId="3AEE0FBB" w:rsidR="002B1130" w:rsidRPr="00EC63E7" w:rsidRDefault="002B1130" w:rsidP="002B1130">
                            <w:pPr>
                              <w:ind w:firstLineChars="200" w:firstLine="408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資本形成</w:t>
                            </w:r>
                            <w:r w:rsidRPr="00EC63E7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 w:rsidRPr="00EC63E7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EC63E7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資本折舊</w:t>
                            </w:r>
                            <w:r w:rsidRPr="00EC63E7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EC63E7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=</w:t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C63E7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資本累</w:t>
                            </w:r>
                            <w:r w:rsidR="009B6EC4" w:rsidRPr="00EC63E7">
                              <w:rPr>
                                <w:rFonts w:ascii="Times New Roman" w:hAnsi="Times New Roman" w:cs="Times New Roman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積</w:t>
                            </w:r>
                          </w:p>
                          <w:p w14:paraId="680C6556" w14:textId="77777777" w:rsidR="00485352" w:rsidRPr="00EC63E7" w:rsidRDefault="004853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ED930" id="Text Box 5" o:spid="_x0000_s1032" type="#_x0000_t202" style="position:absolute;margin-left:.8pt;margin-top:21.55pt;width:522.65pt;height:44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" filled="f" strokeweight="2pt">
                <v:textbox>
                  <w:txbxContent>
                    <w:p w14:paraId="335033B3" w14:textId="2FBD1F9B" w:rsidR="00485352" w:rsidRPr="00EC63E7" w:rsidRDefault="00485352" w:rsidP="002B1130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Capital</w:t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Formation</w:t>
                      </w:r>
                      <w:proofErr w:type="gramStart"/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="00686CAD"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 </w:t>
                      </w:r>
                      <w:r w:rsid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proofErr w:type="gramEnd"/>
                      <w:r w:rsidR="00686CAD"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  <w:t xml:space="preserve"> </w:t>
                      </w:r>
                      <w:r w:rsid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Capital Depreciation    </w:t>
                      </w:r>
                      <w:r w:rsid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=</w:t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  <w:t xml:space="preserve">   </w:t>
                      </w:r>
                      <w:r w:rsid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Capital Accumulation</w:t>
                      </w:r>
                    </w:p>
                    <w:p w14:paraId="26DC2F39" w14:textId="3AEE0FBB" w:rsidR="002B1130" w:rsidRPr="00EC63E7" w:rsidRDefault="002B1130" w:rsidP="002B1130">
                      <w:pPr>
                        <w:ind w:firstLineChars="200" w:firstLine="408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資本形成</w:t>
                      </w:r>
                      <w:r w:rsidRPr="00EC63E7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      </w:t>
                      </w:r>
                      <w:r w:rsid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  <w:t xml:space="preserve"> </w:t>
                      </w:r>
                      <w:r w:rsidRPr="00EC63E7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        </w:t>
                      </w:r>
                      <w:r w:rsid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EC63E7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資本折舊</w:t>
                      </w:r>
                      <w:r w:rsidRPr="00EC63E7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      </w:t>
                      </w:r>
                      <w:r w:rsid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EC63E7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=</w:t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r w:rsid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EC63E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EC63E7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資本累</w:t>
                      </w:r>
                      <w:r w:rsidR="009B6EC4" w:rsidRPr="00EC63E7">
                        <w:rPr>
                          <w:rFonts w:ascii="Times New Roman" w:hAnsi="Times New Roman" w:cs="Times New Roman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積</w:t>
                      </w:r>
                    </w:p>
                    <w:p w14:paraId="680C6556" w14:textId="77777777" w:rsidR="00485352" w:rsidRPr="00EC63E7" w:rsidRDefault="00485352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55D087" w14:textId="7DEE10DE" w:rsidR="00E62625" w:rsidRPr="00DB00FA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430EA76" w14:textId="42EC27CF" w:rsidR="00E62625" w:rsidRPr="00DB00FA" w:rsidRDefault="009B6EC4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B00FA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62C122" wp14:editId="14861A39">
                <wp:simplePos x="0" y="0"/>
                <wp:positionH relativeFrom="column">
                  <wp:posOffset>4426857</wp:posOffset>
                </wp:positionH>
                <wp:positionV relativeFrom="paragraph">
                  <wp:posOffset>306251</wp:posOffset>
                </wp:positionV>
                <wp:extent cx="1927860" cy="3512458"/>
                <wp:effectExtent l="0" t="0" r="2540" b="5715"/>
                <wp:wrapNone/>
                <wp:docPr id="12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860" cy="3512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3BD32E" w14:textId="77777777" w:rsidR="00485352" w:rsidRDefault="00485352" w:rsidP="00686C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36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Net change in capital goods</w:t>
                            </w:r>
                          </w:p>
                          <w:p w14:paraId="5336A88F" w14:textId="77777777" w:rsidR="009B6EC4" w:rsidRDefault="009B6EC4" w:rsidP="009B6E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7F150CF" w14:textId="77777777" w:rsidR="009B6EC4" w:rsidRDefault="009B6EC4" w:rsidP="009B6E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469043B" w14:textId="77777777" w:rsidR="009B6EC4" w:rsidRDefault="009B6EC4" w:rsidP="009B6E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6A66929" w14:textId="77777777" w:rsidR="009B6EC4" w:rsidRDefault="009B6EC4" w:rsidP="009B6E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8BD8BBA" w14:textId="77777777" w:rsidR="009B6EC4" w:rsidRPr="009B6EC4" w:rsidRDefault="009B6EC4" w:rsidP="009B6E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A2161F5" w14:textId="77777777" w:rsidR="00F43864" w:rsidRPr="00EC63E7" w:rsidRDefault="00F43864" w:rsidP="00686CAD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36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資本貨物的淨變化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2C122" id="文字方塊 10" o:spid="_x0000_s1033" type="#_x0000_t202" style="position:absolute;margin-left:348.55pt;margin-top:24.1pt;width:151.8pt;height:276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" fillcolor="white [3201]" stroked="f" strokeweight=".5pt">
                <v:textbox>
                  <w:txbxContent>
                    <w:p w14:paraId="583BD32E" w14:textId="77777777" w:rsidR="00485352" w:rsidRDefault="00485352" w:rsidP="00686C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360" w:lineRule="auto"/>
                        <w:contextualSpacing w:val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Net change in capital goods</w:t>
                      </w:r>
                    </w:p>
                    <w:p w14:paraId="5336A88F" w14:textId="77777777" w:rsidR="009B6EC4" w:rsidRDefault="009B6EC4" w:rsidP="009B6EC4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7F150CF" w14:textId="77777777" w:rsidR="009B6EC4" w:rsidRDefault="009B6EC4" w:rsidP="009B6EC4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469043B" w14:textId="77777777" w:rsidR="009B6EC4" w:rsidRDefault="009B6EC4" w:rsidP="009B6EC4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6A66929" w14:textId="77777777" w:rsidR="009B6EC4" w:rsidRDefault="009B6EC4" w:rsidP="009B6EC4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8BD8BBA" w14:textId="77777777" w:rsidR="009B6EC4" w:rsidRPr="009B6EC4" w:rsidRDefault="009B6EC4" w:rsidP="009B6EC4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0A2161F5" w14:textId="77777777" w:rsidR="00F43864" w:rsidRPr="00EC63E7" w:rsidRDefault="00F43864" w:rsidP="00686CAD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360" w:lineRule="auto"/>
                        <w:contextualSpacing w:val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資本貨物的淨變化</w:t>
                      </w:r>
                    </w:p>
                  </w:txbxContent>
                </v:textbox>
              </v:shape>
            </w:pict>
          </mc:Fallback>
        </mc:AlternateContent>
      </w:r>
      <w:r w:rsidRPr="00DB00FA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AC31A9" wp14:editId="2F45CEFA">
                <wp:simplePos x="0" y="0"/>
                <wp:positionH relativeFrom="column">
                  <wp:posOffset>2249714</wp:posOffset>
                </wp:positionH>
                <wp:positionV relativeFrom="paragraph">
                  <wp:posOffset>291737</wp:posOffset>
                </wp:positionV>
                <wp:extent cx="1927860" cy="3875224"/>
                <wp:effectExtent l="0" t="0" r="2540" b="0"/>
                <wp:wrapNone/>
                <wp:docPr id="13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860" cy="38752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7E425C" w14:textId="77777777" w:rsidR="00485352" w:rsidRPr="00EC63E7" w:rsidRDefault="00485352" w:rsidP="00686CAD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Capital consumption </w:t>
                            </w:r>
                          </w:p>
                          <w:p w14:paraId="12C4D011" w14:textId="77777777" w:rsidR="00485352" w:rsidRPr="00EC63E7" w:rsidRDefault="00485352" w:rsidP="00686CA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Decrease in value due to wear-and-tear</w:t>
                            </w:r>
                          </w:p>
                          <w:p w14:paraId="236ECD68" w14:textId="77777777" w:rsidR="00485352" w:rsidRPr="00EC63E7" w:rsidRDefault="00485352" w:rsidP="00686CAD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Capital obsolescence</w:t>
                            </w:r>
                          </w:p>
                          <w:p w14:paraId="6CCACF38" w14:textId="77777777" w:rsidR="00485352" w:rsidRPr="00EC63E7" w:rsidRDefault="00485352" w:rsidP="00686CA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Decrease in value due to out-of-date</w:t>
                            </w:r>
                          </w:p>
                          <w:p w14:paraId="3B7C7947" w14:textId="10ED4270" w:rsidR="00F43864" w:rsidRPr="00EC63E7" w:rsidRDefault="00F43864" w:rsidP="00686CAD">
                            <w:pPr>
                              <w:pStyle w:val="ListParagraph"/>
                              <w:numPr>
                                <w:ilvl w:val="0"/>
                                <w:numId w:val="5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資</w:t>
                            </w:r>
                            <w:r w:rsidR="005575F7" w:rsidRPr="00EC63E7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本</w:t>
                            </w:r>
                            <w:r w:rsidRPr="00EC63E7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消耗</w:t>
                            </w:r>
                          </w:p>
                          <w:p w14:paraId="31455BDB" w14:textId="77777777" w:rsidR="00F43864" w:rsidRPr="00EC63E7" w:rsidRDefault="00F43864" w:rsidP="00686CAD">
                            <w:pPr>
                              <w:spacing w:line="360" w:lineRule="auto"/>
                              <w:ind w:left="36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C63E7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因磨損而貶值</w:t>
                            </w:r>
                          </w:p>
                          <w:p w14:paraId="4CE1A9D7" w14:textId="4FBFA7CC" w:rsidR="00F43864" w:rsidRPr="00EC63E7" w:rsidRDefault="00F43864" w:rsidP="00686CAD">
                            <w:pPr>
                              <w:pStyle w:val="ListParagraph"/>
                              <w:numPr>
                                <w:ilvl w:val="0"/>
                                <w:numId w:val="5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資本</w:t>
                            </w:r>
                            <w:r w:rsidR="009B6EC4" w:rsidRPr="009B6EC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陳舊</w:t>
                            </w:r>
                          </w:p>
                          <w:p w14:paraId="083D6950" w14:textId="77777777" w:rsidR="00F43864" w:rsidRPr="00EC63E7" w:rsidRDefault="00F43864" w:rsidP="00686CAD">
                            <w:pPr>
                              <w:spacing w:line="360" w:lineRule="auto"/>
                              <w:ind w:left="36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EC63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C63E7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因過期而貶值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C31A9" id="_x0000_t202" coordsize="21600,21600" o:spt="202" path="m,l,21600r21600,l21600,xe">
                <v:stroke joinstyle="miter"/>
                <v:path gradientshapeok="t" o:connecttype="rect"/>
              </v:shapetype>
              <v:shape id="文字方塊 8" o:spid="_x0000_s1034" type="#_x0000_t202" style="position:absolute;margin-left:177.15pt;margin-top:22.95pt;width:151.8pt;height:30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" fillcolor="white [3201]" stroked="f" strokeweight=".5pt">
                <v:textbox>
                  <w:txbxContent>
                    <w:p w14:paraId="7C7E425C" w14:textId="77777777" w:rsidR="00485352" w:rsidRPr="00EC63E7" w:rsidRDefault="00485352" w:rsidP="00686CAD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contextualSpacing w:val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Capital consumption </w:t>
                      </w:r>
                    </w:p>
                    <w:p w14:paraId="12C4D011" w14:textId="77777777" w:rsidR="00485352" w:rsidRPr="00EC63E7" w:rsidRDefault="00485352" w:rsidP="00686CA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contextualSpacing w:val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Decrease in value due to wear-and-tear</w:t>
                      </w:r>
                    </w:p>
                    <w:p w14:paraId="236ECD68" w14:textId="77777777" w:rsidR="00485352" w:rsidRPr="00EC63E7" w:rsidRDefault="00485352" w:rsidP="00686CAD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contextualSpacing w:val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Capital obsolescence</w:t>
                      </w:r>
                    </w:p>
                    <w:p w14:paraId="6CCACF38" w14:textId="77777777" w:rsidR="00485352" w:rsidRPr="00EC63E7" w:rsidRDefault="00485352" w:rsidP="00686CA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contextualSpacing w:val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Decrease in value due to out-of-date</w:t>
                      </w:r>
                    </w:p>
                    <w:p w14:paraId="3B7C7947" w14:textId="10ED4270" w:rsidR="00F43864" w:rsidRPr="00EC63E7" w:rsidRDefault="00F43864" w:rsidP="00686CAD">
                      <w:pPr>
                        <w:pStyle w:val="ListParagraph"/>
                        <w:numPr>
                          <w:ilvl w:val="0"/>
                          <w:numId w:val="54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資</w:t>
                      </w:r>
                      <w:r w:rsidR="005575F7" w:rsidRPr="00EC63E7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本</w:t>
                      </w:r>
                      <w:r w:rsidRPr="00EC63E7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消耗</w:t>
                      </w:r>
                    </w:p>
                    <w:p w14:paraId="31455BDB" w14:textId="77777777" w:rsidR="00F43864" w:rsidRPr="00EC63E7" w:rsidRDefault="00F43864" w:rsidP="00686CAD">
                      <w:pPr>
                        <w:spacing w:line="360" w:lineRule="auto"/>
                        <w:ind w:left="36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- </w:t>
                      </w:r>
                      <w:r w:rsidRPr="00EC63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EC63E7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因磨損而貶值</w:t>
                      </w:r>
                    </w:p>
                    <w:p w14:paraId="4CE1A9D7" w14:textId="4FBFA7CC" w:rsidR="00F43864" w:rsidRPr="00EC63E7" w:rsidRDefault="00F43864" w:rsidP="00686CAD">
                      <w:pPr>
                        <w:pStyle w:val="ListParagraph"/>
                        <w:numPr>
                          <w:ilvl w:val="0"/>
                          <w:numId w:val="54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資本</w:t>
                      </w:r>
                      <w:r w:rsidR="009B6EC4" w:rsidRPr="009B6EC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陳舊</w:t>
                      </w:r>
                    </w:p>
                    <w:p w14:paraId="083D6950" w14:textId="77777777" w:rsidR="00F43864" w:rsidRPr="00EC63E7" w:rsidRDefault="00F43864" w:rsidP="00686CAD">
                      <w:pPr>
                        <w:spacing w:line="360" w:lineRule="auto"/>
                        <w:ind w:left="36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- </w:t>
                      </w:r>
                      <w:r w:rsidRPr="00EC63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EC63E7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因過期而貶值</w:t>
                      </w:r>
                    </w:p>
                  </w:txbxContent>
                </v:textbox>
              </v:shape>
            </w:pict>
          </mc:Fallback>
        </mc:AlternateContent>
      </w:r>
      <w:r w:rsidRPr="00DB00FA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97C8CA" wp14:editId="68D0EE45">
                <wp:simplePos x="0" y="0"/>
                <wp:positionH relativeFrom="column">
                  <wp:posOffset>-50800</wp:posOffset>
                </wp:positionH>
                <wp:positionV relativeFrom="paragraph">
                  <wp:posOffset>269965</wp:posOffset>
                </wp:positionV>
                <wp:extent cx="2166620" cy="3897085"/>
                <wp:effectExtent l="0" t="0" r="5080" b="1905"/>
                <wp:wrapNone/>
                <wp:docPr id="11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620" cy="3897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6652C8" w14:textId="77777777" w:rsidR="00485352" w:rsidRPr="009B6EC4" w:rsidRDefault="00485352" w:rsidP="00686CAD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B6E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Use scarce resources to produce or purchase capital goods</w:t>
                            </w:r>
                          </w:p>
                          <w:p w14:paraId="0D82996D" w14:textId="77777777" w:rsidR="00485352" w:rsidRPr="009B6EC4" w:rsidRDefault="00485352" w:rsidP="00686CA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B6E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For replacement</w:t>
                            </w:r>
                          </w:p>
                          <w:p w14:paraId="6644AB1C" w14:textId="77777777" w:rsidR="00485352" w:rsidRPr="009B6EC4" w:rsidRDefault="00485352" w:rsidP="00686CA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B6E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For increase production</w:t>
                            </w:r>
                          </w:p>
                          <w:p w14:paraId="73653A12" w14:textId="5F7D37CD" w:rsidR="00485352" w:rsidRDefault="009B6EC4" w:rsidP="00686CAD">
                            <w:pPr>
                              <w:pStyle w:val="ListParagraph"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B6E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</w:t>
                            </w:r>
                            <w:r w:rsidR="00485352" w:rsidRPr="009B6E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apacity</w:t>
                            </w:r>
                          </w:p>
                          <w:p w14:paraId="2278849D" w14:textId="77777777" w:rsidR="009B6EC4" w:rsidRPr="009B6EC4" w:rsidRDefault="009B6EC4" w:rsidP="00686CAD">
                            <w:pPr>
                              <w:pStyle w:val="ListParagraph"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D71A9C5" w14:textId="1AF229E8" w:rsidR="00F43864" w:rsidRPr="009B6EC4" w:rsidRDefault="00F43864" w:rsidP="00686CAD">
                            <w:pPr>
                              <w:pStyle w:val="ListParagraph"/>
                              <w:numPr>
                                <w:ilvl w:val="0"/>
                                <w:numId w:val="53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B6EC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使用稀缺資源生產或購買資本</w:t>
                            </w:r>
                            <w:r w:rsidR="00A116C8" w:rsidRPr="009B6EC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物</w:t>
                            </w:r>
                            <w:r w:rsidRPr="009B6EC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品</w:t>
                            </w:r>
                          </w:p>
                          <w:p w14:paraId="5C8AAD53" w14:textId="1A689773" w:rsidR="00F43864" w:rsidRPr="009B6EC4" w:rsidRDefault="00F43864" w:rsidP="00686CAD">
                            <w:pPr>
                              <w:spacing w:line="360" w:lineRule="auto"/>
                              <w:ind w:firstLineChars="200" w:firstLine="4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B6EC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9B6E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6EC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用於</w:t>
                            </w:r>
                            <w:r w:rsidR="00C93031" w:rsidRPr="009B6EC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eastAsia="zh-HK"/>
                              </w:rPr>
                              <w:t>替代</w:t>
                            </w:r>
                          </w:p>
                          <w:p w14:paraId="4F284349" w14:textId="77777777" w:rsidR="00F43864" w:rsidRPr="00EC63E7" w:rsidRDefault="00F43864" w:rsidP="00686CAD">
                            <w:pPr>
                              <w:spacing w:line="360" w:lineRule="auto"/>
                              <w:ind w:firstLineChars="200" w:firstLine="4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B6EC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9B6E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B6EC4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為了增加產量容量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7C8CA" id="文字方塊 7" o:spid="_x0000_s1035" type="#_x0000_t202" style="position:absolute;margin-left:-4pt;margin-top:21.25pt;width:170.6pt;height:306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" fillcolor="white [3201]" stroked="f" strokeweight=".5pt">
                <v:textbox>
                  <w:txbxContent>
                    <w:p w14:paraId="416652C8" w14:textId="77777777" w:rsidR="00485352" w:rsidRPr="009B6EC4" w:rsidRDefault="00485352" w:rsidP="00686CAD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contextualSpacing w:val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B6E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Use scarce resources to produce or purchase capital </w:t>
                      </w:r>
                      <w:proofErr w:type="gramStart"/>
                      <w:r w:rsidRPr="009B6E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goods</w:t>
                      </w:r>
                      <w:proofErr w:type="gramEnd"/>
                    </w:p>
                    <w:p w14:paraId="0D82996D" w14:textId="77777777" w:rsidR="00485352" w:rsidRPr="009B6EC4" w:rsidRDefault="00485352" w:rsidP="00686CAD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B6E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For replacement</w:t>
                      </w:r>
                    </w:p>
                    <w:p w14:paraId="6644AB1C" w14:textId="77777777" w:rsidR="00485352" w:rsidRPr="009B6EC4" w:rsidRDefault="00485352" w:rsidP="00686CAD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B6E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For increase production</w:t>
                      </w:r>
                    </w:p>
                    <w:p w14:paraId="73653A12" w14:textId="5F7D37CD" w:rsidR="00485352" w:rsidRDefault="009B6EC4" w:rsidP="00686CAD">
                      <w:pPr>
                        <w:pStyle w:val="ListParagraph"/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B6E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</w:t>
                      </w:r>
                      <w:r w:rsidR="00485352" w:rsidRPr="009B6E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apacity</w:t>
                      </w:r>
                    </w:p>
                    <w:p w14:paraId="2278849D" w14:textId="77777777" w:rsidR="009B6EC4" w:rsidRPr="009B6EC4" w:rsidRDefault="009B6EC4" w:rsidP="00686CAD">
                      <w:pPr>
                        <w:pStyle w:val="ListParagraph"/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0D71A9C5" w14:textId="1AF229E8" w:rsidR="00F43864" w:rsidRPr="009B6EC4" w:rsidRDefault="00F43864" w:rsidP="00686CAD">
                      <w:pPr>
                        <w:pStyle w:val="ListParagraph"/>
                        <w:numPr>
                          <w:ilvl w:val="0"/>
                          <w:numId w:val="53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B6EC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使用稀缺資源生產或購買資本</w:t>
                      </w:r>
                      <w:r w:rsidR="00A116C8" w:rsidRPr="009B6EC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物</w:t>
                      </w:r>
                      <w:r w:rsidRPr="009B6EC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品</w:t>
                      </w:r>
                    </w:p>
                    <w:p w14:paraId="5C8AAD53" w14:textId="1A689773" w:rsidR="00F43864" w:rsidRPr="009B6EC4" w:rsidRDefault="00F43864" w:rsidP="00686CAD">
                      <w:pPr>
                        <w:spacing w:line="360" w:lineRule="auto"/>
                        <w:ind w:firstLineChars="200" w:firstLine="40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B6EC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- </w:t>
                      </w:r>
                      <w:r w:rsidRPr="009B6E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9B6EC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用於</w:t>
                      </w:r>
                      <w:r w:rsidR="00C93031" w:rsidRPr="009B6EC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  <w:lang w:eastAsia="zh-HK"/>
                        </w:rPr>
                        <w:t>替代</w:t>
                      </w:r>
                    </w:p>
                    <w:p w14:paraId="4F284349" w14:textId="77777777" w:rsidR="00F43864" w:rsidRPr="00EC63E7" w:rsidRDefault="00F43864" w:rsidP="00686CAD">
                      <w:pPr>
                        <w:spacing w:line="360" w:lineRule="auto"/>
                        <w:ind w:firstLineChars="200" w:firstLine="40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B6EC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 xml:space="preserve">- </w:t>
                      </w:r>
                      <w:r w:rsidRPr="009B6E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9B6EC4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為了增加產量容量</w:t>
                      </w:r>
                    </w:p>
                  </w:txbxContent>
                </v:textbox>
              </v:shape>
            </w:pict>
          </mc:Fallback>
        </mc:AlternateContent>
      </w:r>
    </w:p>
    <w:p w14:paraId="039F7D86" w14:textId="581C5BD7" w:rsidR="00E62625" w:rsidRPr="00DB00FA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89F2A31" w14:textId="77777777" w:rsidR="00E62625" w:rsidRPr="00DB00FA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D22493B" w14:textId="77777777" w:rsidR="00E62625" w:rsidRPr="00DB00FA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7603574" w14:textId="12FC6166" w:rsidR="00E62625" w:rsidRPr="00DB00FA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0EF4E86" w14:textId="268ED16E" w:rsidR="00A45DA8" w:rsidRDefault="00A45DA8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57A44B09" w14:textId="77777777" w:rsidR="0035226F" w:rsidRDefault="0035226F" w:rsidP="003B43EF">
      <w:pPr>
        <w:suppressAutoHyphens/>
        <w:jc w:val="both"/>
        <w:rPr>
          <w:rFonts w:ascii="Times New Roman" w:hAnsi="Times New Roman" w:cs="Times New Roman"/>
          <w:kern w:val="1"/>
          <w:lang w:eastAsia="ar-SA"/>
        </w:rPr>
      </w:pPr>
    </w:p>
    <w:p w14:paraId="54DF88BC" w14:textId="77777777" w:rsidR="00F43864" w:rsidRPr="005E37D7" w:rsidRDefault="00F43864" w:rsidP="003B43EF">
      <w:pPr>
        <w:suppressAutoHyphens/>
        <w:jc w:val="both"/>
        <w:rPr>
          <w:rFonts w:ascii="Times New Roman" w:hAnsi="Times New Roman" w:cs="Times New Roman"/>
          <w:kern w:val="1"/>
          <w:lang w:eastAsia="ar-SA"/>
        </w:rPr>
      </w:pPr>
    </w:p>
    <w:p w14:paraId="56C9D316" w14:textId="77777777" w:rsidR="00686CAD" w:rsidRDefault="00686CAD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66C8E46E" w14:textId="4195B9F5" w:rsidR="00686CAD" w:rsidRDefault="00686CAD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720A11EA" w14:textId="441CB57D" w:rsidR="00686CAD" w:rsidRDefault="00686CAD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43DC0281" w14:textId="5B579939" w:rsidR="00686CAD" w:rsidRDefault="00686CAD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7048AE89" w14:textId="77777777" w:rsidR="00686CAD" w:rsidRDefault="00686CAD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712B925E" w14:textId="77777777" w:rsidR="00AB31E3" w:rsidRDefault="00AB31E3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0F815E37" w14:textId="72EDFAFF" w:rsidR="00686CAD" w:rsidRDefault="00686CAD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60E2B95E" w14:textId="77777777" w:rsidR="00686CAD" w:rsidRDefault="00686CAD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74325459" w14:textId="516A7116" w:rsidR="00686CAD" w:rsidRDefault="00686CAD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6AC8197B" w14:textId="39A2465D" w:rsidR="00686CAD" w:rsidRDefault="00686CAD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572E1C6B" w14:textId="5CAF4034" w:rsidR="00686CAD" w:rsidRDefault="00686CAD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1E8D86CA" w14:textId="19867B1F" w:rsidR="00E62625" w:rsidRPr="00EC63E7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C63E7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6.</w:t>
      </w:r>
      <w:r w:rsidR="00CF65B0" w:rsidRPr="00EC63E7">
        <w:rPr>
          <w:rFonts w:ascii="Times New Roman" w:hAnsi="Times New Roman" w:cs="Times New Roman"/>
          <w:b/>
          <w:color w:val="000000" w:themeColor="text1"/>
          <w:u w:val="single"/>
        </w:rPr>
        <w:t>1</w:t>
      </w:r>
      <w:r w:rsidR="00084554" w:rsidRPr="00EC63E7">
        <w:rPr>
          <w:rFonts w:ascii="Times New Roman" w:hAnsi="Times New Roman" w:cs="Times New Roman"/>
          <w:b/>
          <w:color w:val="000000" w:themeColor="text1"/>
          <w:u w:val="single"/>
        </w:rPr>
        <w:t>1</w:t>
      </w:r>
      <w:r w:rsidRPr="00EC63E7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EC63E7">
        <w:rPr>
          <w:rFonts w:ascii="Times New Roman" w:hAnsi="Times New Roman" w:cs="Times New Roman"/>
          <w:b/>
          <w:color w:val="000000" w:themeColor="text1"/>
          <w:u w:val="single"/>
        </w:rPr>
        <w:tab/>
        <w:t>Factor of Production - Land</w:t>
      </w:r>
      <w:r w:rsidR="00C900C0" w:rsidRPr="00EC63E7">
        <w:rPr>
          <w:rFonts w:ascii="Times New Roman" w:hAnsi="Times New Roman" w:cs="Times New Roman" w:hint="eastAsia"/>
          <w:b/>
          <w:color w:val="000000" w:themeColor="text1"/>
          <w:u w:val="single"/>
        </w:rPr>
        <w:t>生產要素</w:t>
      </w:r>
      <w:r w:rsidR="00C900C0" w:rsidRPr="00EC63E7">
        <w:rPr>
          <w:rFonts w:ascii="Times New Roman" w:hAnsi="Times New Roman" w:cs="Times New Roman" w:hint="eastAsia"/>
          <w:b/>
          <w:color w:val="000000" w:themeColor="text1"/>
          <w:u w:val="single"/>
        </w:rPr>
        <w:t xml:space="preserve"> - </w:t>
      </w:r>
      <w:r w:rsidR="00C900C0" w:rsidRPr="00EC63E7">
        <w:rPr>
          <w:rFonts w:ascii="Times New Roman" w:hAnsi="Times New Roman" w:cs="Times New Roman" w:hint="eastAsia"/>
          <w:b/>
          <w:color w:val="000000" w:themeColor="text1"/>
          <w:u w:val="single"/>
        </w:rPr>
        <w:t>土地</w:t>
      </w:r>
    </w:p>
    <w:p w14:paraId="3678BBD7" w14:textId="77777777" w:rsidR="00E62625" w:rsidRPr="00EC63E7" w:rsidRDefault="00E62625" w:rsidP="00E626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  <w:r w:rsidRPr="00EC63E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u w:val="single"/>
        </w:rPr>
        <w:t>Char</w:t>
      </w:r>
      <w:r w:rsidRPr="00EC63E7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>acteristics of Land</w:t>
      </w:r>
      <w:r w:rsidR="00655AF8" w:rsidRPr="00EC63E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u w:val="single"/>
        </w:rPr>
        <w:t>土地特徵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481021" w:rsidRPr="00EC63E7" w14:paraId="5AF92C7B" w14:textId="77777777" w:rsidTr="0024592C">
        <w:tc>
          <w:tcPr>
            <w:tcW w:w="5225" w:type="dxa"/>
          </w:tcPr>
          <w:p w14:paraId="50CAF362" w14:textId="77777777" w:rsidR="00481021" w:rsidRPr="00EC63E7" w:rsidRDefault="00481021" w:rsidP="00FD2B69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Fixed in supply (i.e. When price increases, the quantity supplied will remains unchanged)</w:t>
            </w:r>
          </w:p>
          <w:p w14:paraId="14E7CCFF" w14:textId="35E9568F" w:rsidR="00481021" w:rsidRPr="00EC63E7" w:rsidRDefault="00481021" w:rsidP="00FD2B69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That means supply cannot be increased or decreased?</w:t>
            </w:r>
          </w:p>
        </w:tc>
        <w:tc>
          <w:tcPr>
            <w:tcW w:w="5225" w:type="dxa"/>
          </w:tcPr>
          <w:p w14:paraId="1BB016AD" w14:textId="2996B2D1" w:rsidR="00481021" w:rsidRPr="00EC63E7" w:rsidRDefault="009B6EC4" w:rsidP="00FD2B6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固定的</w:t>
            </w:r>
            <w:r w:rsidR="00481021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供應（即當價格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上升</w:t>
            </w:r>
            <w:r w:rsidR="00481021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時，供應量將保持不變）</w:t>
            </w:r>
          </w:p>
          <w:p w14:paraId="758985F3" w14:textId="77777777" w:rsidR="00EC63E7" w:rsidRPr="00EC63E7" w:rsidRDefault="00EC63E7" w:rsidP="00EC63E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  <w:p w14:paraId="4D629BA0" w14:textId="491436C4" w:rsidR="00481021" w:rsidRPr="00EC63E7" w:rsidRDefault="00481021" w:rsidP="00FD2B69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這是否意味供應不可以增加或減少呢？</w:t>
            </w:r>
          </w:p>
        </w:tc>
      </w:tr>
      <w:tr w:rsidR="00481021" w:rsidRPr="00EC63E7" w14:paraId="48CCAC2D" w14:textId="77777777" w:rsidTr="0024592C">
        <w:tc>
          <w:tcPr>
            <w:tcW w:w="5225" w:type="dxa"/>
          </w:tcPr>
          <w:p w14:paraId="242C3EFB" w14:textId="77777777" w:rsidR="00481021" w:rsidRPr="00EC63E7" w:rsidRDefault="00481021" w:rsidP="00FD2B69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supply cannot be artificially increase (i.e. cannot increase by human effort), however, may be increased by natural force.</w:t>
            </w:r>
          </w:p>
        </w:tc>
        <w:tc>
          <w:tcPr>
            <w:tcW w:w="5225" w:type="dxa"/>
          </w:tcPr>
          <w:p w14:paraId="5078E3EC" w14:textId="65BB21BF" w:rsidR="00481021" w:rsidRPr="00EC63E7" w:rsidRDefault="00481021" w:rsidP="00FD2B6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供應不能人為增加（即不能靠人力增加），但可以靠自然力</w:t>
            </w:r>
            <w:r w:rsidR="00651E2C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量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增加。</w:t>
            </w:r>
          </w:p>
        </w:tc>
      </w:tr>
      <w:tr w:rsidR="00481021" w:rsidRPr="00EC63E7" w14:paraId="79116692" w14:textId="77777777" w:rsidTr="0024592C">
        <w:tc>
          <w:tcPr>
            <w:tcW w:w="5225" w:type="dxa"/>
          </w:tcPr>
          <w:p w14:paraId="6EF61336" w14:textId="77777777" w:rsidR="00481021" w:rsidRPr="00EC63E7" w:rsidRDefault="00481021" w:rsidP="00FD2B6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No opportunity cost in </w:t>
            </w:r>
            <w:r w:rsidRPr="00EC63E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producing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it (it is a gift of nature)</w:t>
            </w:r>
          </w:p>
          <w:p w14:paraId="123C2376" w14:textId="77777777" w:rsidR="00EC63E7" w:rsidRDefault="00481021" w:rsidP="00FD2B69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Since it is not produced by human, we do not need to forgo anything</w:t>
            </w:r>
          </w:p>
          <w:p w14:paraId="082E7610" w14:textId="111FF664" w:rsidR="00481021" w:rsidRPr="00EC63E7" w:rsidRDefault="00481021" w:rsidP="00FD2B69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ny cost in using it?</w:t>
            </w:r>
          </w:p>
        </w:tc>
        <w:tc>
          <w:tcPr>
            <w:tcW w:w="5225" w:type="dxa"/>
          </w:tcPr>
          <w:p w14:paraId="7973EDD8" w14:textId="77777777" w:rsidR="00481021" w:rsidRPr="00EC63E7" w:rsidRDefault="00481021" w:rsidP="00FD2B6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生產它沒有機會成本（這是大自然的禮物）</w:t>
            </w:r>
          </w:p>
          <w:p w14:paraId="389F0B75" w14:textId="6EE610D8" w:rsidR="00686CAD" w:rsidRPr="00EC63E7" w:rsidRDefault="00481021" w:rsidP="00FD2B69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因為它不是人類生產的，所以我們不需要放棄任何東西</w:t>
            </w:r>
            <w:r w:rsidR="009B6EC4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。</w:t>
            </w:r>
          </w:p>
          <w:p w14:paraId="7B0139C0" w14:textId="51BC1C85" w:rsidR="00481021" w:rsidRPr="00EC63E7" w:rsidRDefault="00481021" w:rsidP="00FD2B69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使用它有什麼成本嗎？</w:t>
            </w:r>
          </w:p>
        </w:tc>
      </w:tr>
      <w:tr w:rsidR="00481021" w:rsidRPr="00EC63E7" w14:paraId="6BF409EA" w14:textId="77777777" w:rsidTr="0024592C">
        <w:tc>
          <w:tcPr>
            <w:tcW w:w="5225" w:type="dxa"/>
          </w:tcPr>
          <w:p w14:paraId="2B98D791" w14:textId="77777777" w:rsidR="00481021" w:rsidRPr="00EC63E7" w:rsidRDefault="00481021" w:rsidP="00FD2B69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Anything that has gone through a production process will become capital </w:t>
            </w:r>
          </w:p>
          <w:p w14:paraId="21929824" w14:textId="5926B59D" w:rsidR="00481021" w:rsidRPr="00EC63E7" w:rsidRDefault="00481021" w:rsidP="00FD2B69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Wild animals are </w:t>
            </w:r>
            <w:r w:rsidRPr="00EC63E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LAND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Animals in Ocean Park is </w:t>
            </w:r>
            <w:r w:rsidRPr="00EC63E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CAPITAL</w:t>
            </w:r>
          </w:p>
        </w:tc>
        <w:tc>
          <w:tcPr>
            <w:tcW w:w="5225" w:type="dxa"/>
          </w:tcPr>
          <w:p w14:paraId="0FE354FA" w14:textId="28292422" w:rsidR="00481021" w:rsidRDefault="00481021" w:rsidP="00FD2B6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任何經過生產過程的東西都會成為資本</w:t>
            </w:r>
          </w:p>
          <w:p w14:paraId="4D5C0404" w14:textId="77777777" w:rsidR="00EC63E7" w:rsidRPr="00EC63E7" w:rsidRDefault="00EC63E7" w:rsidP="00EC63E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F3FC1A1" w14:textId="0E466C48" w:rsidR="00481021" w:rsidRPr="00EC63E7" w:rsidRDefault="00481021" w:rsidP="00FD2B69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野生動物是</w:t>
            </w:r>
            <w:r w:rsidRPr="00EC63E7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土地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，海洋公園的動物是</w:t>
            </w:r>
            <w:r w:rsidRPr="00EC63E7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資本</w:t>
            </w:r>
          </w:p>
        </w:tc>
      </w:tr>
    </w:tbl>
    <w:p w14:paraId="646F33B5" w14:textId="77777777" w:rsidR="00FD2B69" w:rsidRDefault="00FD2B69" w:rsidP="00FD2B69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0C2D3A57" w14:textId="49798CCB" w:rsidR="00E62625" w:rsidRPr="00EC63E7" w:rsidRDefault="00E62625" w:rsidP="00FD2B69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  <w:r w:rsidRPr="00EC63E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u w:val="single"/>
        </w:rPr>
        <w:t>M</w:t>
      </w:r>
      <w:r w:rsidRPr="00EC63E7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>o</w:t>
      </w:r>
      <w:r w:rsidRPr="00EC63E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u w:val="single"/>
        </w:rPr>
        <w:t>bil</w:t>
      </w:r>
      <w:r w:rsidRPr="00EC63E7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>i</w:t>
      </w:r>
      <w:r w:rsidRPr="00EC63E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u w:val="single"/>
        </w:rPr>
        <w:t xml:space="preserve">ty </w:t>
      </w:r>
      <w:r w:rsidRPr="00EC63E7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>of Capital and Land</w:t>
      </w:r>
      <w:r w:rsidR="00845DF4" w:rsidRPr="00EC63E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u w:val="single"/>
        </w:rPr>
        <w:t>資本和土地的流動性</w:t>
      </w:r>
    </w:p>
    <w:tbl>
      <w:tblPr>
        <w:tblStyle w:val="TableGrid"/>
        <w:tblW w:w="10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99"/>
        <w:gridCol w:w="2981"/>
        <w:gridCol w:w="5312"/>
      </w:tblGrid>
      <w:tr w:rsidR="00E62625" w:rsidRPr="00EC63E7" w14:paraId="225AC5B9" w14:textId="77777777" w:rsidTr="0024592C">
        <w:trPr>
          <w:trHeight w:val="522"/>
        </w:trPr>
        <w:tc>
          <w:tcPr>
            <w:tcW w:w="2099" w:type="dxa"/>
          </w:tcPr>
          <w:p w14:paraId="3E23D779" w14:textId="77777777" w:rsidR="00E62625" w:rsidRPr="00EC63E7" w:rsidRDefault="00E62625" w:rsidP="00FD2B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981" w:type="dxa"/>
          </w:tcPr>
          <w:p w14:paraId="000E1BD2" w14:textId="77777777" w:rsidR="00E62625" w:rsidRPr="00EC63E7" w:rsidRDefault="00E62625" w:rsidP="00FD2B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Geographically</w:t>
            </w:r>
            <w:r w:rsidR="00B27B0F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地域上</w:t>
            </w:r>
          </w:p>
        </w:tc>
        <w:tc>
          <w:tcPr>
            <w:tcW w:w="5312" w:type="dxa"/>
          </w:tcPr>
          <w:p w14:paraId="384DF91E" w14:textId="34562558" w:rsidR="00E62625" w:rsidRPr="00EC63E7" w:rsidRDefault="00E62625" w:rsidP="00FD2B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Occupation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ally </w:t>
            </w:r>
            <w:r w:rsidR="009B6EC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行業</w:t>
            </w:r>
            <w:r w:rsidR="00B27B0F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上</w:t>
            </w:r>
          </w:p>
        </w:tc>
      </w:tr>
      <w:tr w:rsidR="00E62625" w:rsidRPr="00EC63E7" w14:paraId="1664517F" w14:textId="77777777" w:rsidTr="0024592C">
        <w:trPr>
          <w:trHeight w:val="507"/>
        </w:trPr>
        <w:tc>
          <w:tcPr>
            <w:tcW w:w="2099" w:type="dxa"/>
          </w:tcPr>
          <w:p w14:paraId="0F6018CF" w14:textId="77777777" w:rsidR="00E62625" w:rsidRPr="00EC63E7" w:rsidRDefault="00E62625" w:rsidP="00FD2B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Capital</w:t>
            </w:r>
            <w:r w:rsidR="00B27B0F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資本</w:t>
            </w:r>
          </w:p>
        </w:tc>
        <w:tc>
          <w:tcPr>
            <w:tcW w:w="2981" w:type="dxa"/>
          </w:tcPr>
          <w:p w14:paraId="74A4856D" w14:textId="77777777" w:rsidR="00E62625" w:rsidRPr="00EC63E7" w:rsidRDefault="00E62625" w:rsidP="00FD2B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Mobile</w:t>
            </w:r>
            <w:r w:rsidR="00B27B0F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流動的</w:t>
            </w:r>
          </w:p>
        </w:tc>
        <w:tc>
          <w:tcPr>
            <w:tcW w:w="5312" w:type="dxa"/>
          </w:tcPr>
          <w:p w14:paraId="669FAAB2" w14:textId="77777777" w:rsidR="00E62625" w:rsidRPr="00EC63E7" w:rsidRDefault="00E62625" w:rsidP="00FD2B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Mobile</w:t>
            </w:r>
            <w:r w:rsidR="00B27B0F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流動的</w:t>
            </w:r>
          </w:p>
        </w:tc>
      </w:tr>
      <w:tr w:rsidR="00E62625" w:rsidRPr="00EC63E7" w14:paraId="7F48DF3F" w14:textId="77777777" w:rsidTr="0024592C">
        <w:trPr>
          <w:trHeight w:val="1044"/>
        </w:trPr>
        <w:tc>
          <w:tcPr>
            <w:tcW w:w="2099" w:type="dxa"/>
          </w:tcPr>
          <w:p w14:paraId="21973F05" w14:textId="77777777" w:rsidR="00E62625" w:rsidRPr="00EC63E7" w:rsidRDefault="00E62625" w:rsidP="00FD2B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Land</w:t>
            </w:r>
            <w:r w:rsidR="00B27B0F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土地</w:t>
            </w:r>
          </w:p>
        </w:tc>
        <w:tc>
          <w:tcPr>
            <w:tcW w:w="2981" w:type="dxa"/>
          </w:tcPr>
          <w:p w14:paraId="42595A0A" w14:textId="77777777" w:rsidR="00E62625" w:rsidRPr="00EC63E7" w:rsidRDefault="002A52A0" w:rsidP="00FD2B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Less </w:t>
            </w:r>
            <w:r w:rsidR="00E62625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mobil</w:t>
            </w:r>
            <w:r w:rsidR="00E62625"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</w:t>
            </w:r>
            <w:r w:rsidR="00B27B0F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流動性較低</w:t>
            </w:r>
          </w:p>
        </w:tc>
        <w:tc>
          <w:tcPr>
            <w:tcW w:w="5312" w:type="dxa"/>
          </w:tcPr>
          <w:p w14:paraId="78E00673" w14:textId="77777777" w:rsidR="00E62625" w:rsidRPr="00EC63E7" w:rsidRDefault="00E62625" w:rsidP="00FD2B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Mobile</w:t>
            </w:r>
            <w:r w:rsidR="00B27B0F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流動的</w:t>
            </w:r>
          </w:p>
          <w:p w14:paraId="45645B4B" w14:textId="77777777" w:rsidR="00B27B0F" w:rsidRPr="00EC63E7" w:rsidRDefault="00E62625" w:rsidP="00FD2B69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s 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alternative uses</w:t>
            </w:r>
            <w:r w:rsidR="00B27B0F"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有替代用途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360F2D47" w14:textId="30AA6D46" w:rsidR="00E62625" w:rsidRPr="00AB31E3" w:rsidRDefault="00E62625" w:rsidP="00AB31E3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31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occupationally mobile</w:t>
            </w:r>
            <w:r w:rsidR="004F3700" w:rsidRPr="00AB31E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職業流動</w:t>
            </w:r>
          </w:p>
        </w:tc>
      </w:tr>
    </w:tbl>
    <w:p w14:paraId="29A967A7" w14:textId="6CE909D3" w:rsidR="00E62625" w:rsidRPr="00671FA4" w:rsidRDefault="00AB31E3" w:rsidP="00FD2B69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63E7">
        <w:rPr>
          <w:rFonts w:ascii="Times New Roman" w:hAnsi="Times New Roman" w:cs="Times New Roman" w:hint="eastAsia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0CDFB4" wp14:editId="1EEB8DF1">
                <wp:simplePos x="0" y="0"/>
                <wp:positionH relativeFrom="column">
                  <wp:posOffset>3989615</wp:posOffset>
                </wp:positionH>
                <wp:positionV relativeFrom="paragraph">
                  <wp:posOffset>226876</wp:posOffset>
                </wp:positionV>
                <wp:extent cx="2614386" cy="563335"/>
                <wp:effectExtent l="12700" t="12700" r="14605" b="8255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386" cy="563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57B9A" w14:textId="77777777" w:rsidR="004F3700" w:rsidRPr="00EC63E7" w:rsidRDefault="004F370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相較資本而言，土地的地域流動性較低</w:t>
                            </w:r>
                          </w:p>
                          <w:p w14:paraId="459398AA" w14:textId="77777777" w:rsidR="004F3700" w:rsidRPr="00EC63E7" w:rsidRDefault="004F37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C63E7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但</w:t>
                            </w:r>
                            <w:r w:rsidRPr="00EC63E7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不是完全沒有</w:t>
                            </w:r>
                            <w:r w:rsidRPr="00EC63E7"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地域流動性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CDFB4" id="文字方塊 3" o:spid="_x0000_s1036" type="#_x0000_t202" style="position:absolute;margin-left:314.15pt;margin-top:17.85pt;width:205.85pt;height:4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" fillcolor="white [3201]" strokeweight="2pt">
                <v:textbox>
                  <w:txbxContent>
                    <w:p w14:paraId="55F57B9A" w14:textId="77777777" w:rsidR="004F3700" w:rsidRPr="00EC63E7" w:rsidRDefault="004F370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相較資本而言，土地的地域流動性較低</w:t>
                      </w:r>
                    </w:p>
                    <w:p w14:paraId="459398AA" w14:textId="77777777" w:rsidR="004F3700" w:rsidRPr="00EC63E7" w:rsidRDefault="004F3700">
                      <w:pPr>
                        <w:rPr>
                          <w:sz w:val="20"/>
                          <w:szCs w:val="20"/>
                        </w:rPr>
                      </w:pPr>
                      <w:r w:rsidRPr="00EC63E7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但</w:t>
                      </w:r>
                      <w:r w:rsidRPr="00EC63E7">
                        <w:rPr>
                          <w:rFonts w:ascii="Times New Roman" w:hAnsi="Times New Roman" w:cs="Times New Roman" w:hint="eastAsia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不是完全沒有</w:t>
                      </w:r>
                      <w:r w:rsidRPr="00EC63E7">
                        <w:rPr>
                          <w:rFonts w:ascii="Times New Roman" w:hAnsi="Times New Roman" w:cs="Times New Roman" w:hint="eastAsia"/>
                          <w:color w:val="000000" w:themeColor="text1"/>
                          <w:sz w:val="20"/>
                          <w:szCs w:val="20"/>
                        </w:rPr>
                        <w:t>地域流動性</w:t>
                      </w:r>
                    </w:p>
                  </w:txbxContent>
                </v:textbox>
              </v:shape>
            </w:pict>
          </mc:Fallback>
        </mc:AlternateContent>
      </w:r>
    </w:p>
    <w:p w14:paraId="62FA3D92" w14:textId="0F2A82CF" w:rsidR="00E62625" w:rsidRPr="00EC63E7" w:rsidRDefault="004F3700" w:rsidP="00FD2B6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C63E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Compared</w:t>
      </w:r>
      <w:r w:rsidRPr="00EC63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E62625" w:rsidRPr="00EC63E7">
        <w:rPr>
          <w:rFonts w:ascii="Times New Roman" w:hAnsi="Times New Roman" w:cs="Times New Roman"/>
          <w:color w:val="000000" w:themeColor="text1"/>
          <w:sz w:val="20"/>
          <w:szCs w:val="20"/>
        </w:rPr>
        <w:t>with capital, land has lower geographical mobility</w:t>
      </w:r>
    </w:p>
    <w:p w14:paraId="3518E3F4" w14:textId="688A61FE" w:rsidR="000C5FF0" w:rsidRPr="00EC63E7" w:rsidRDefault="00E62625" w:rsidP="00FD2B6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C63E7">
        <w:rPr>
          <w:rFonts w:ascii="Times New Roman" w:hAnsi="Times New Roman" w:cs="Times New Roman"/>
          <w:color w:val="000000" w:themeColor="text1"/>
          <w:sz w:val="20"/>
          <w:szCs w:val="20"/>
        </w:rPr>
        <w:t>But not ZERO geographical mobilit</w:t>
      </w:r>
      <w:r w:rsidR="002A52A0" w:rsidRPr="00EC63E7">
        <w:rPr>
          <w:rFonts w:ascii="Times New Roman" w:hAnsi="Times New Roman" w:cs="Times New Roman"/>
          <w:color w:val="000000" w:themeColor="text1"/>
          <w:sz w:val="20"/>
          <w:szCs w:val="20"/>
        </w:rPr>
        <w:t>y.</w:t>
      </w:r>
    </w:p>
    <w:p w14:paraId="6B66986D" w14:textId="6BBF70E4" w:rsidR="00FD2B69" w:rsidRDefault="00FD2B69" w:rsidP="00FD2B69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9D86D18" w14:textId="6BAF2A92" w:rsidR="00FD2B69" w:rsidRDefault="00FD2B69" w:rsidP="00FD2B69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F985FE1" w14:textId="0F511349" w:rsidR="00EC63E7" w:rsidRDefault="00EC63E7" w:rsidP="00FD2B69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45D8BE5" w14:textId="77777777" w:rsidR="0024592C" w:rsidRDefault="0024592C" w:rsidP="00FD2B69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ED58BEB" w14:textId="77777777" w:rsidR="00EC63E7" w:rsidRPr="00FD2B69" w:rsidRDefault="00EC63E7" w:rsidP="00FD2B69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6EDE049" w14:textId="77777777" w:rsidR="00E62625" w:rsidRPr="00EC63E7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C63E7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6.1</w:t>
      </w:r>
      <w:r w:rsidR="00084554" w:rsidRPr="00EC63E7">
        <w:rPr>
          <w:rFonts w:ascii="Times New Roman" w:hAnsi="Times New Roman" w:cs="Times New Roman"/>
          <w:b/>
          <w:color w:val="000000" w:themeColor="text1"/>
          <w:u w:val="single"/>
        </w:rPr>
        <w:t>2</w:t>
      </w:r>
      <w:r w:rsidRPr="00EC63E7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EC63E7">
        <w:rPr>
          <w:rFonts w:ascii="Times New Roman" w:hAnsi="Times New Roman" w:cs="Times New Roman"/>
          <w:b/>
          <w:color w:val="000000" w:themeColor="text1"/>
          <w:u w:val="single"/>
        </w:rPr>
        <w:tab/>
        <w:t>Factor of Production - Entrepreneur</w:t>
      </w:r>
      <w:r w:rsidR="004F3700" w:rsidRPr="00EC63E7">
        <w:rPr>
          <w:rFonts w:ascii="Times New Roman" w:hAnsi="Times New Roman" w:cs="Times New Roman" w:hint="eastAsia"/>
          <w:b/>
          <w:color w:val="000000" w:themeColor="text1"/>
          <w:u w:val="single"/>
        </w:rPr>
        <w:t>生產要素</w:t>
      </w:r>
      <w:r w:rsidR="004F3700" w:rsidRPr="00EC63E7">
        <w:rPr>
          <w:rFonts w:ascii="Times New Roman" w:hAnsi="Times New Roman" w:cs="Times New Roman" w:hint="eastAsia"/>
          <w:b/>
          <w:color w:val="000000" w:themeColor="text1"/>
          <w:u w:val="single"/>
        </w:rPr>
        <w:t xml:space="preserve"> - </w:t>
      </w:r>
      <w:r w:rsidR="004F3700" w:rsidRPr="00EC63E7">
        <w:rPr>
          <w:rFonts w:ascii="Times New Roman" w:hAnsi="Times New Roman" w:cs="Times New Roman" w:hint="eastAsia"/>
          <w:b/>
          <w:color w:val="000000" w:themeColor="text1"/>
          <w:u w:val="single"/>
        </w:rPr>
        <w:t>企業家</w:t>
      </w:r>
    </w:p>
    <w:p w14:paraId="3EC1FF6D" w14:textId="77777777" w:rsidR="00E62625" w:rsidRPr="00EC63E7" w:rsidRDefault="00E62625" w:rsidP="00E626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C63E7">
        <w:rPr>
          <w:rFonts w:ascii="Times New Roman" w:hAnsi="Times New Roman" w:cs="Times New Roman"/>
          <w:b/>
          <w:bCs/>
          <w:color w:val="000000" w:themeColor="text1"/>
          <w:u w:val="single"/>
        </w:rPr>
        <w:t>Characteristics of Entrepreneur</w:t>
      </w:r>
      <w:r w:rsidR="004F3700" w:rsidRPr="00EC63E7">
        <w:rPr>
          <w:rFonts w:ascii="Times New Roman" w:hAnsi="Times New Roman" w:cs="Times New Roman" w:hint="eastAsia"/>
          <w:b/>
          <w:bCs/>
          <w:color w:val="000000" w:themeColor="text1"/>
          <w:u w:val="single"/>
        </w:rPr>
        <w:t>企業家特徵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4F3700" w:rsidRPr="00EC63E7" w14:paraId="638DD2B9" w14:textId="77777777" w:rsidTr="0024592C">
        <w:tc>
          <w:tcPr>
            <w:tcW w:w="5225" w:type="dxa"/>
          </w:tcPr>
          <w:p w14:paraId="3370C733" w14:textId="77777777" w:rsidR="004F3700" w:rsidRPr="00EC63E7" w:rsidRDefault="004F3700" w:rsidP="00F22201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Bearing risk</w:t>
            </w:r>
          </w:p>
          <w:p w14:paraId="0896B7C3" w14:textId="6CC1F39D" w:rsidR="004F3700" w:rsidRPr="00AB31E3" w:rsidRDefault="004F3700" w:rsidP="00AB31E3">
            <w:pPr>
              <w:pStyle w:val="ListParagraph"/>
              <w:numPr>
                <w:ilvl w:val="0"/>
                <w:numId w:val="8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31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Since the firm may not be able to make profit, not 100% to get a profit, may suffer loss</w:t>
            </w:r>
          </w:p>
          <w:p w14:paraId="19146B37" w14:textId="77777777" w:rsidR="004F3700" w:rsidRPr="00EC63E7" w:rsidRDefault="004F3700" w:rsidP="00E6262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5225" w:type="dxa"/>
          </w:tcPr>
          <w:p w14:paraId="3F61D95F" w14:textId="77777777" w:rsidR="0052097A" w:rsidRPr="00EC63E7" w:rsidRDefault="0052097A" w:rsidP="00F22201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承擔風險</w:t>
            </w:r>
          </w:p>
          <w:p w14:paraId="27DCFACA" w14:textId="7E9A4F14" w:rsidR="004F3700" w:rsidRPr="00AB31E3" w:rsidRDefault="0052097A" w:rsidP="00AB31E3">
            <w:pPr>
              <w:pStyle w:val="ListParagraph"/>
              <w:numPr>
                <w:ilvl w:val="0"/>
                <w:numId w:val="8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AB31E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由於企業不一定能盈利，不能百分百確保盈利，甚至可能會虧損</w:t>
            </w:r>
          </w:p>
        </w:tc>
      </w:tr>
      <w:tr w:rsidR="004F3700" w:rsidRPr="00EC63E7" w14:paraId="3999A261" w14:textId="77777777" w:rsidTr="0024592C">
        <w:tc>
          <w:tcPr>
            <w:tcW w:w="5225" w:type="dxa"/>
          </w:tcPr>
          <w:p w14:paraId="52D9FE04" w14:textId="77777777" w:rsidR="004F3700" w:rsidRPr="00EC63E7" w:rsidRDefault="004F3700" w:rsidP="00F22201">
            <w:pPr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Making business decision, organizing, managing</w:t>
            </w:r>
          </w:p>
          <w:p w14:paraId="0FF2AE22" w14:textId="3B647A7F" w:rsidR="004F3700" w:rsidRPr="00AB31E3" w:rsidRDefault="004F3700" w:rsidP="00AB31E3">
            <w:pPr>
              <w:pStyle w:val="ListParagraph"/>
              <w:numPr>
                <w:ilvl w:val="0"/>
                <w:numId w:val="8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31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Some labor may also involve decision making</w:t>
            </w:r>
          </w:p>
          <w:p w14:paraId="6C0EF72F" w14:textId="77777777" w:rsidR="004F3700" w:rsidRPr="00EC63E7" w:rsidRDefault="004F3700" w:rsidP="00E6262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5225" w:type="dxa"/>
          </w:tcPr>
          <w:p w14:paraId="152DC60E" w14:textId="77777777" w:rsidR="0052097A" w:rsidRPr="00EC63E7" w:rsidRDefault="0052097A" w:rsidP="00F22201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經營決策、組織、管理</w:t>
            </w:r>
          </w:p>
          <w:p w14:paraId="1813C3DB" w14:textId="2426CD8D" w:rsidR="0052097A" w:rsidRPr="00AB31E3" w:rsidRDefault="0052097A" w:rsidP="00AB31E3">
            <w:pPr>
              <w:pStyle w:val="ListParagraph"/>
              <w:numPr>
                <w:ilvl w:val="0"/>
                <w:numId w:val="8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31E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一些勞工也可能涉及決策</w:t>
            </w:r>
          </w:p>
          <w:p w14:paraId="494D67F3" w14:textId="77777777" w:rsidR="004F3700" w:rsidRPr="00EC63E7" w:rsidRDefault="004F3700" w:rsidP="00E6262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4F3700" w:rsidRPr="00EC63E7" w14:paraId="052CF7F1" w14:textId="77777777" w:rsidTr="0024592C">
        <w:tc>
          <w:tcPr>
            <w:tcW w:w="5225" w:type="dxa"/>
          </w:tcPr>
          <w:p w14:paraId="55F7398E" w14:textId="77777777" w:rsidR="004F3700" w:rsidRPr="00EC63E7" w:rsidRDefault="004F3700" w:rsidP="00F22201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 an active role generally</w:t>
            </w:r>
          </w:p>
          <w:p w14:paraId="0867E005" w14:textId="07CBAF29" w:rsidR="004F3700" w:rsidRPr="00AB31E3" w:rsidRDefault="004F3700" w:rsidP="00AB31E3">
            <w:pPr>
              <w:pStyle w:val="ListParagraph"/>
              <w:numPr>
                <w:ilvl w:val="0"/>
                <w:numId w:val="8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31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Decision making but not just follow the order</w:t>
            </w:r>
          </w:p>
          <w:p w14:paraId="1409D4B8" w14:textId="77777777" w:rsidR="004F3700" w:rsidRPr="00EC63E7" w:rsidRDefault="004F3700" w:rsidP="00E6262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5225" w:type="dxa"/>
          </w:tcPr>
          <w:p w14:paraId="58325376" w14:textId="77777777" w:rsidR="0052097A" w:rsidRPr="00EC63E7" w:rsidRDefault="0052097A" w:rsidP="00F22201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總體上發揮積極作用</w:t>
            </w:r>
          </w:p>
          <w:p w14:paraId="1DB8ADB0" w14:textId="270EC2D9" w:rsidR="0052097A" w:rsidRPr="00AB31E3" w:rsidRDefault="0052097A" w:rsidP="00AB31E3">
            <w:pPr>
              <w:pStyle w:val="ListParagraph"/>
              <w:numPr>
                <w:ilvl w:val="0"/>
                <w:numId w:val="8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31E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決策而不只是服從命令</w:t>
            </w:r>
          </w:p>
          <w:p w14:paraId="50EBE7EB" w14:textId="77777777" w:rsidR="004F3700" w:rsidRPr="00EC63E7" w:rsidRDefault="004F3700" w:rsidP="00E6262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4F3700" w:rsidRPr="00EC63E7" w14:paraId="35283555" w14:textId="77777777" w:rsidTr="0024592C">
        <w:tc>
          <w:tcPr>
            <w:tcW w:w="5225" w:type="dxa"/>
          </w:tcPr>
          <w:p w14:paraId="29309CAA" w14:textId="77777777" w:rsidR="004F3700" w:rsidRPr="00EC63E7" w:rsidRDefault="004F3700" w:rsidP="00F22201">
            <w:pPr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With an un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rtain return generally</w:t>
            </w:r>
          </w:p>
          <w:p w14:paraId="48F6DD81" w14:textId="7771FB73" w:rsidR="004F3700" w:rsidRPr="00AB31E3" w:rsidRDefault="004F3700" w:rsidP="00AB31E3">
            <w:pPr>
              <w:pStyle w:val="ListParagraph"/>
              <w:numPr>
                <w:ilvl w:val="0"/>
                <w:numId w:val="8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31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Profit may be positive / negative</w:t>
            </w:r>
          </w:p>
        </w:tc>
        <w:tc>
          <w:tcPr>
            <w:tcW w:w="5225" w:type="dxa"/>
          </w:tcPr>
          <w:p w14:paraId="419C7D19" w14:textId="77777777" w:rsidR="0052097A" w:rsidRPr="00EC63E7" w:rsidRDefault="0052097A" w:rsidP="00F22201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收益普遍不確定</w:t>
            </w:r>
          </w:p>
          <w:p w14:paraId="5BAF5B03" w14:textId="138BC939" w:rsidR="004F3700" w:rsidRPr="00AB31E3" w:rsidRDefault="0052097A" w:rsidP="00AB31E3">
            <w:pPr>
              <w:pStyle w:val="ListParagraph"/>
              <w:numPr>
                <w:ilvl w:val="0"/>
                <w:numId w:val="8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31E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利潤可正可負</w:t>
            </w:r>
          </w:p>
          <w:p w14:paraId="2B77FCC1" w14:textId="6C001EED" w:rsidR="00FD2B69" w:rsidRPr="00EC63E7" w:rsidRDefault="00FD2B69" w:rsidP="00E6262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</w:p>
        </w:tc>
      </w:tr>
    </w:tbl>
    <w:p w14:paraId="5FAFA563" w14:textId="77777777" w:rsidR="00FD2B69" w:rsidRDefault="00FD2B69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7C5D68EE" w14:textId="77777777" w:rsidR="00FD2B69" w:rsidRDefault="00FD2B69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68DB2DBE" w14:textId="77777777" w:rsidR="00FD2B69" w:rsidRDefault="00FD2B69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56D67EFA" w14:textId="77777777" w:rsidR="00FD2B69" w:rsidRDefault="00FD2B69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69DB32C3" w14:textId="50F2AE8D" w:rsidR="00FD2B69" w:rsidRDefault="00FD2B69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091F37A9" w14:textId="77777777" w:rsidR="00EC63E7" w:rsidRDefault="00EC63E7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79F2A064" w14:textId="77777777" w:rsidR="00FD2B69" w:rsidRDefault="00FD2B69" w:rsidP="00E6262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6292C0B7" w14:textId="19374F87" w:rsidR="00E62625" w:rsidRPr="00EC63E7" w:rsidRDefault="00E62625" w:rsidP="00E6262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EC63E7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6.1</w:t>
      </w:r>
      <w:r w:rsidR="00084554" w:rsidRPr="00EC63E7"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Pr="00EC63E7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EC63E7">
        <w:rPr>
          <w:rFonts w:ascii="Times New Roman" w:hAnsi="Times New Roman" w:cs="Times New Roman"/>
          <w:b/>
          <w:color w:val="000000" w:themeColor="text1"/>
          <w:u w:val="single"/>
        </w:rPr>
        <w:tab/>
        <w:t>Factor of Production in Hong Kong</w:t>
      </w:r>
      <w:r w:rsidR="006D2FBA" w:rsidRPr="00EC63E7">
        <w:rPr>
          <w:rFonts w:ascii="Times New Roman" w:hAnsi="Times New Roman" w:cs="Times New Roman" w:hint="eastAsia"/>
          <w:b/>
          <w:color w:val="000000" w:themeColor="text1"/>
          <w:u w:val="single"/>
        </w:rPr>
        <w:t>香港的生產要素</w:t>
      </w:r>
    </w:p>
    <w:tbl>
      <w:tblPr>
        <w:tblStyle w:val="TableGrid"/>
        <w:tblW w:w="103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55"/>
        <w:gridCol w:w="8441"/>
      </w:tblGrid>
      <w:tr w:rsidR="00E62625" w:rsidRPr="00EC63E7" w14:paraId="7A296E03" w14:textId="77777777" w:rsidTr="0024592C">
        <w:trPr>
          <w:trHeight w:val="1112"/>
        </w:trPr>
        <w:tc>
          <w:tcPr>
            <w:tcW w:w="1955" w:type="dxa"/>
          </w:tcPr>
          <w:p w14:paraId="32F80738" w14:textId="77777777" w:rsidR="00E62625" w:rsidRPr="00EC63E7" w:rsidRDefault="00E62625" w:rsidP="00692D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Labo</w:t>
            </w:r>
            <w:r w:rsidR="00D333F8"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441" w:type="dxa"/>
          </w:tcPr>
          <w:p w14:paraId="7039C7E8" w14:textId="77777777" w:rsidR="0033410C" w:rsidRPr="00EC63E7" w:rsidRDefault="00E62625" w:rsidP="006C0CD1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Most 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of the labor are employed in tertiary production </w:t>
            </w:r>
          </w:p>
          <w:p w14:paraId="73B703F1" w14:textId="72FA3F30" w:rsidR="00E62625" w:rsidRPr="00EC63E7" w:rsidRDefault="00E62625" w:rsidP="00EC63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uality of labor increase since the expansion of tertiary education</w:t>
            </w:r>
          </w:p>
          <w:p w14:paraId="4F1F2DB6" w14:textId="77777777" w:rsidR="00E62625" w:rsidRPr="00EC63E7" w:rsidRDefault="00E62625" w:rsidP="006C0CD1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No. of worker imported from China increase</w:t>
            </w:r>
          </w:p>
        </w:tc>
      </w:tr>
      <w:tr w:rsidR="00E62625" w:rsidRPr="00EC63E7" w14:paraId="6BE542C7" w14:textId="77777777" w:rsidTr="0024592C">
        <w:trPr>
          <w:trHeight w:val="42"/>
        </w:trPr>
        <w:tc>
          <w:tcPr>
            <w:tcW w:w="1955" w:type="dxa"/>
          </w:tcPr>
          <w:p w14:paraId="226E738F" w14:textId="77777777" w:rsidR="00E62625" w:rsidRPr="00EC63E7" w:rsidRDefault="00E62625" w:rsidP="00692D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Capi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tal</w:t>
            </w:r>
          </w:p>
        </w:tc>
        <w:tc>
          <w:tcPr>
            <w:tcW w:w="8441" w:type="dxa"/>
          </w:tcPr>
          <w:p w14:paraId="02540234" w14:textId="77777777" w:rsidR="00E62625" w:rsidRPr="00EC63E7" w:rsidRDefault="00E62625" w:rsidP="006C0CD1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dequate supply of capital (infrastructure, machinery)</w:t>
            </w:r>
          </w:p>
        </w:tc>
      </w:tr>
      <w:tr w:rsidR="00E62625" w:rsidRPr="00EC63E7" w14:paraId="310CC9EB" w14:textId="77777777" w:rsidTr="0024592C">
        <w:trPr>
          <w:trHeight w:val="42"/>
        </w:trPr>
        <w:tc>
          <w:tcPr>
            <w:tcW w:w="1955" w:type="dxa"/>
          </w:tcPr>
          <w:p w14:paraId="553FCDD8" w14:textId="77777777" w:rsidR="00E62625" w:rsidRPr="00EC63E7" w:rsidRDefault="00E62625" w:rsidP="00692D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Land</w:t>
            </w:r>
          </w:p>
        </w:tc>
        <w:tc>
          <w:tcPr>
            <w:tcW w:w="8441" w:type="dxa"/>
          </w:tcPr>
          <w:p w14:paraId="0BC8CA7D" w14:textId="77777777" w:rsidR="00E62625" w:rsidRPr="00EC63E7" w:rsidRDefault="00E62625" w:rsidP="006C0CD1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Li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ttle land for development 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lack of natural resources</w:t>
            </w:r>
          </w:p>
        </w:tc>
      </w:tr>
      <w:tr w:rsidR="00E62625" w:rsidRPr="00EC63E7" w14:paraId="6AFE852D" w14:textId="77777777" w:rsidTr="0024592C">
        <w:trPr>
          <w:trHeight w:val="42"/>
        </w:trPr>
        <w:tc>
          <w:tcPr>
            <w:tcW w:w="1955" w:type="dxa"/>
          </w:tcPr>
          <w:p w14:paraId="52AB122A" w14:textId="77777777" w:rsidR="00E62625" w:rsidRPr="00EC63E7" w:rsidRDefault="00E62625" w:rsidP="00692D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Entrepreneur</w:t>
            </w:r>
          </w:p>
        </w:tc>
        <w:tc>
          <w:tcPr>
            <w:tcW w:w="8441" w:type="dxa"/>
          </w:tcPr>
          <w:p w14:paraId="07E4AE47" w14:textId="77777777" w:rsidR="00E62625" w:rsidRPr="00EC63E7" w:rsidRDefault="00E62625" w:rsidP="006C0CD1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rge 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pool of entrepreneur 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many job opportunities </w:t>
            </w:r>
          </w:p>
        </w:tc>
      </w:tr>
    </w:tbl>
    <w:p w14:paraId="4147EFB5" w14:textId="77777777" w:rsidR="0033410C" w:rsidRDefault="0033410C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tbl>
      <w:tblPr>
        <w:tblStyle w:val="TableGrid"/>
        <w:tblW w:w="103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55"/>
        <w:gridCol w:w="8441"/>
      </w:tblGrid>
      <w:tr w:rsidR="007D4C41" w:rsidRPr="00EC63E7" w14:paraId="4F5D55D2" w14:textId="77777777" w:rsidTr="0024592C">
        <w:trPr>
          <w:trHeight w:val="1112"/>
        </w:trPr>
        <w:tc>
          <w:tcPr>
            <w:tcW w:w="1955" w:type="dxa"/>
          </w:tcPr>
          <w:p w14:paraId="7FC3BD01" w14:textId="77777777" w:rsidR="007D4C41" w:rsidRPr="00EC63E7" w:rsidRDefault="007D4C41" w:rsidP="00792A1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勞工</w:t>
            </w:r>
          </w:p>
        </w:tc>
        <w:tc>
          <w:tcPr>
            <w:tcW w:w="8441" w:type="dxa"/>
          </w:tcPr>
          <w:p w14:paraId="1336CFCB" w14:textId="77777777" w:rsidR="007D4C41" w:rsidRPr="00EC63E7" w:rsidRDefault="007D4C41" w:rsidP="007D4C4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大部分勞動力從事第三產業</w:t>
            </w:r>
          </w:p>
          <w:p w14:paraId="38CE5F1C" w14:textId="0DA7101C" w:rsidR="007D4C41" w:rsidRPr="00EC63E7" w:rsidRDefault="007D4C41" w:rsidP="007D4C4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sz w:val="20"/>
                <w:szCs w:val="20"/>
              </w:rPr>
              <w:sym w:font="Wingdings" w:char="F0E0"/>
            </w:r>
            <w:r w:rsidR="00EC63E7">
              <w:rPr>
                <w:sz w:val="20"/>
                <w:szCs w:val="20"/>
              </w:rPr>
              <w:t xml:space="preserve"> 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擴大高等教育後勞動力素質提高</w:t>
            </w:r>
          </w:p>
          <w:p w14:paraId="60239022" w14:textId="77777777" w:rsidR="007D4C41" w:rsidRPr="00EC63E7" w:rsidRDefault="007D4C41" w:rsidP="00792A12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從中國輸入的工人數量增加</w:t>
            </w:r>
          </w:p>
        </w:tc>
      </w:tr>
      <w:tr w:rsidR="007D4C41" w:rsidRPr="00EC63E7" w14:paraId="7932E3AE" w14:textId="77777777" w:rsidTr="0024592C">
        <w:trPr>
          <w:trHeight w:val="42"/>
        </w:trPr>
        <w:tc>
          <w:tcPr>
            <w:tcW w:w="1955" w:type="dxa"/>
          </w:tcPr>
          <w:p w14:paraId="4AB24197" w14:textId="77777777" w:rsidR="007D4C41" w:rsidRPr="00EC63E7" w:rsidRDefault="007D4C41" w:rsidP="00792A1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資本</w:t>
            </w:r>
          </w:p>
        </w:tc>
        <w:tc>
          <w:tcPr>
            <w:tcW w:w="8441" w:type="dxa"/>
          </w:tcPr>
          <w:p w14:paraId="338B11B4" w14:textId="77777777" w:rsidR="007D4C41" w:rsidRPr="00EC63E7" w:rsidRDefault="007D4C41" w:rsidP="00792A12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充足的資金供應（基礎設施、機械）</w:t>
            </w:r>
          </w:p>
        </w:tc>
      </w:tr>
      <w:tr w:rsidR="007D4C41" w:rsidRPr="00EC63E7" w14:paraId="186AD75F" w14:textId="77777777" w:rsidTr="0024592C">
        <w:trPr>
          <w:trHeight w:val="42"/>
        </w:trPr>
        <w:tc>
          <w:tcPr>
            <w:tcW w:w="1955" w:type="dxa"/>
          </w:tcPr>
          <w:p w14:paraId="30557A61" w14:textId="77777777" w:rsidR="007D4C41" w:rsidRPr="00EC63E7" w:rsidRDefault="007D4C41" w:rsidP="00792A1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土地</w:t>
            </w:r>
          </w:p>
        </w:tc>
        <w:tc>
          <w:tcPr>
            <w:tcW w:w="8441" w:type="dxa"/>
          </w:tcPr>
          <w:p w14:paraId="5A44B1EE" w14:textId="77777777" w:rsidR="007D4C41" w:rsidRPr="00EC63E7" w:rsidRDefault="007D4C41" w:rsidP="00792A12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開發用地少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缺乏自然資源</w:t>
            </w:r>
          </w:p>
        </w:tc>
      </w:tr>
      <w:tr w:rsidR="007D4C41" w:rsidRPr="00EC63E7" w14:paraId="6D63DA87" w14:textId="77777777" w:rsidTr="0024592C">
        <w:trPr>
          <w:trHeight w:val="42"/>
        </w:trPr>
        <w:tc>
          <w:tcPr>
            <w:tcW w:w="1955" w:type="dxa"/>
          </w:tcPr>
          <w:p w14:paraId="55D51E2B" w14:textId="77777777" w:rsidR="007D4C41" w:rsidRPr="00EC63E7" w:rsidRDefault="007D4C41" w:rsidP="00792A1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企業家</w:t>
            </w:r>
          </w:p>
        </w:tc>
        <w:tc>
          <w:tcPr>
            <w:tcW w:w="8441" w:type="dxa"/>
          </w:tcPr>
          <w:p w14:paraId="6BF33C79" w14:textId="77777777" w:rsidR="007D4C41" w:rsidRPr="00EC63E7" w:rsidRDefault="007D4C41" w:rsidP="00792A12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大量的企業家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C63E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C63E7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許多工作機會</w:t>
            </w:r>
          </w:p>
        </w:tc>
      </w:tr>
    </w:tbl>
    <w:p w14:paraId="2AC34E87" w14:textId="77777777" w:rsidR="0033410C" w:rsidRDefault="0033410C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21A850A9" w14:textId="1C1F6C68" w:rsidR="0033410C" w:rsidRDefault="0033410C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7C8E8807" w14:textId="030561DE" w:rsidR="00FD2B69" w:rsidRDefault="00FD2B69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008835BA" w14:textId="0481DD45" w:rsidR="00FD2B69" w:rsidRDefault="00FD2B69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05124920" w14:textId="298C05A8" w:rsidR="00FD2B69" w:rsidRDefault="00FD2B69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7BC1D06E" w14:textId="55660C89" w:rsidR="00FD2B69" w:rsidRDefault="00FD2B69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46FBD848" w14:textId="46A52D4E" w:rsidR="00FD2B69" w:rsidRDefault="00FD2B69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49C7D96F" w14:textId="12ED57D6" w:rsidR="00FD2B69" w:rsidRDefault="00FD2B69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364F5E6C" w14:textId="1DE6191F" w:rsidR="00FD2B69" w:rsidRDefault="00FD2B69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1F5E8378" w14:textId="77777777" w:rsidR="00FD2B69" w:rsidRDefault="00FD2B69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512B1F09" w14:textId="77777777" w:rsidR="0033410C" w:rsidRDefault="0033410C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7E528C95" w14:textId="0557037C" w:rsidR="0033410C" w:rsidRDefault="0033410C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762D6703" w14:textId="77777777" w:rsidR="00EC63E7" w:rsidRDefault="00EC63E7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3FE83B0C" w14:textId="77777777" w:rsidR="0033410C" w:rsidRDefault="0033410C" w:rsidP="00084554">
      <w:pPr>
        <w:widowControl/>
        <w:spacing w:line="276" w:lineRule="auto"/>
        <w:rPr>
          <w:rFonts w:ascii="Times New Roman" w:eastAsia="Times New Roman" w:hAnsi="Times New Roman" w:cs="Times New Roman"/>
          <w:bCs/>
          <w:kern w:val="0"/>
          <w:lang w:val="en-HK"/>
        </w:rPr>
      </w:pPr>
    </w:p>
    <w:p w14:paraId="4B2E0C35" w14:textId="03CCA8C3" w:rsidR="00084554" w:rsidRDefault="00084554" w:rsidP="00084554">
      <w:pPr>
        <w:widowControl/>
        <w:spacing w:line="276" w:lineRule="auto"/>
        <w:rPr>
          <w:rFonts w:ascii="PMingLiU" w:eastAsia="PMingLiU" w:hAnsi="PMingLiU" w:cs="PMingLiU"/>
          <w:b/>
          <w:kern w:val="0"/>
          <w:u w:val="single"/>
        </w:rPr>
      </w:pPr>
      <w:r w:rsidRPr="00EC63E7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lastRenderedPageBreak/>
        <w:t>6.14</w:t>
      </w:r>
      <w:r w:rsidRPr="00EC63E7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</w:r>
      <w:r w:rsidRPr="00EC63E7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  <w:t>Multiple Choice Question Flow</w:t>
      </w:r>
      <w:r w:rsidR="00161F14" w:rsidRPr="00EC63E7">
        <w:rPr>
          <w:rFonts w:ascii="PMingLiU" w:eastAsia="PMingLiU" w:hAnsi="PMingLiU" w:cs="PMingLiU" w:hint="eastAsia"/>
          <w:b/>
          <w:kern w:val="0"/>
          <w:u w:val="single"/>
        </w:rPr>
        <w:t>選擇題</w:t>
      </w:r>
      <w:r w:rsidR="007B2B31" w:rsidRPr="00EC63E7">
        <w:rPr>
          <w:rFonts w:ascii="PMingLiU" w:eastAsia="PMingLiU" w:hAnsi="PMingLiU" w:cs="PMingLiU" w:hint="eastAsia"/>
          <w:b/>
          <w:kern w:val="0"/>
          <w:u w:val="single"/>
        </w:rPr>
        <w:t>框架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24592C" w14:paraId="272609F5" w14:textId="77777777" w:rsidTr="0024592C">
        <w:tc>
          <w:tcPr>
            <w:tcW w:w="10450" w:type="dxa"/>
          </w:tcPr>
          <w:p w14:paraId="6F713E2B" w14:textId="77777777" w:rsidR="0024592C" w:rsidRDefault="0024592C" w:rsidP="00084554">
            <w:pPr>
              <w:widowControl/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EC63E7">
              <w:rPr>
                <w:rFonts w:ascii="Copperplate Gothic Bold" w:hAnsi="Copperplate Gothic Bold"/>
                <w:sz w:val="20"/>
                <w:szCs w:val="20"/>
              </w:rPr>
              <w:t>Type 1</w:t>
            </w:r>
          </w:p>
          <w:p w14:paraId="2C17A06D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34D7E17B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53A60712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3BAA6C66" w14:textId="34B60348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45A8ADCF" w14:textId="5445F6F8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1B2060D0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1A897A50" w14:textId="236A2F6F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24592C" w14:paraId="5EBD6066" w14:textId="77777777" w:rsidTr="0024592C">
        <w:tc>
          <w:tcPr>
            <w:tcW w:w="10450" w:type="dxa"/>
          </w:tcPr>
          <w:p w14:paraId="5D270995" w14:textId="77777777" w:rsidR="0024592C" w:rsidRDefault="0024592C" w:rsidP="00084554">
            <w:pPr>
              <w:widowControl/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EC63E7">
              <w:rPr>
                <w:rFonts w:ascii="Copperplate Gothic Bold" w:hAnsi="Copperplate Gothic Bold"/>
                <w:sz w:val="20"/>
                <w:szCs w:val="20"/>
              </w:rPr>
              <w:t xml:space="preserve">Type </w:t>
            </w:r>
            <w:r>
              <w:rPr>
                <w:rFonts w:ascii="Copperplate Gothic Bold" w:hAnsi="Copperplate Gothic Bold"/>
                <w:sz w:val="20"/>
                <w:szCs w:val="20"/>
              </w:rPr>
              <w:t>2</w:t>
            </w:r>
          </w:p>
          <w:p w14:paraId="5CE6BAC5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5702DBAE" w14:textId="442EC170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50BFB02A" w14:textId="64D62A3A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071ECD4A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1053BBA6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355B8E37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7958CD00" w14:textId="77528F9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24592C" w14:paraId="77D530E4" w14:textId="77777777" w:rsidTr="0024592C">
        <w:tc>
          <w:tcPr>
            <w:tcW w:w="10450" w:type="dxa"/>
          </w:tcPr>
          <w:p w14:paraId="7FCA7C0C" w14:textId="77777777" w:rsidR="0024592C" w:rsidRDefault="0024592C" w:rsidP="00084554">
            <w:pPr>
              <w:widowControl/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EC63E7">
              <w:rPr>
                <w:rFonts w:ascii="Copperplate Gothic Bold" w:hAnsi="Copperplate Gothic Bold"/>
                <w:sz w:val="20"/>
                <w:szCs w:val="20"/>
              </w:rPr>
              <w:t xml:space="preserve">Type </w:t>
            </w:r>
            <w:r>
              <w:rPr>
                <w:rFonts w:ascii="Copperplate Gothic Bold" w:hAnsi="Copperplate Gothic Bold"/>
                <w:sz w:val="20"/>
                <w:szCs w:val="20"/>
              </w:rPr>
              <w:t>3</w:t>
            </w:r>
          </w:p>
          <w:p w14:paraId="7854E970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6035CE9C" w14:textId="43B637AB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40828645" w14:textId="6A65D52A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5FAF8CC4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4DB8BD92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0C7EAF15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22281C5F" w14:textId="434D6DEB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24592C" w14:paraId="4351B717" w14:textId="77777777" w:rsidTr="0024592C">
        <w:tc>
          <w:tcPr>
            <w:tcW w:w="10450" w:type="dxa"/>
          </w:tcPr>
          <w:p w14:paraId="351CF22B" w14:textId="77777777" w:rsidR="0024592C" w:rsidRDefault="0024592C" w:rsidP="00084554">
            <w:pPr>
              <w:widowControl/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EC63E7">
              <w:rPr>
                <w:rFonts w:ascii="Copperplate Gothic Bold" w:hAnsi="Copperplate Gothic Bold"/>
                <w:sz w:val="20"/>
                <w:szCs w:val="20"/>
              </w:rPr>
              <w:t xml:space="preserve">Type </w:t>
            </w:r>
            <w:r>
              <w:rPr>
                <w:rFonts w:ascii="Copperplate Gothic Bold" w:hAnsi="Copperplate Gothic Bold"/>
                <w:sz w:val="20"/>
                <w:szCs w:val="20"/>
              </w:rPr>
              <w:t>4</w:t>
            </w:r>
          </w:p>
          <w:p w14:paraId="6AD56D82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0B68F20B" w14:textId="6CB8133E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532577C4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0EC0A8F3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73022799" w14:textId="77777777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  <w:p w14:paraId="48C18680" w14:textId="101E3C76" w:rsidR="0024592C" w:rsidRDefault="0024592C" w:rsidP="00084554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14:paraId="06FFE270" w14:textId="77777777" w:rsidR="00084554" w:rsidRPr="00EC63E7" w:rsidRDefault="00084554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  <w:r w:rsidRPr="00EC63E7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lastRenderedPageBreak/>
        <w:t>6.15</w:t>
      </w:r>
      <w:r w:rsidRPr="00EC63E7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  <w:t>Long Question Flow</w:t>
      </w:r>
      <w:r w:rsidR="00161F14" w:rsidRPr="00EC63E7">
        <w:rPr>
          <w:rFonts w:ascii="PMingLiU" w:eastAsia="PMingLiU" w:hAnsi="PMingLiU" w:cs="PMingLiU" w:hint="eastAsia"/>
          <w:b/>
          <w:kern w:val="0"/>
          <w:u w:val="single"/>
          <w:lang w:val="en-HK"/>
        </w:rPr>
        <w:t>長題目</w:t>
      </w:r>
      <w:r w:rsidR="007B2B31" w:rsidRPr="00EC63E7">
        <w:rPr>
          <w:rFonts w:ascii="PMingLiU" w:eastAsia="PMingLiU" w:hAnsi="PMingLiU" w:cs="PMingLiU" w:hint="eastAsia"/>
          <w:b/>
          <w:kern w:val="0"/>
          <w:u w:val="single"/>
          <w:lang w:val="en-HK"/>
        </w:rPr>
        <w:t>框架</w:t>
      </w:r>
    </w:p>
    <w:p w14:paraId="219E97E4" w14:textId="77777777" w:rsidR="00084554" w:rsidRPr="00C64AA6" w:rsidRDefault="00084554" w:rsidP="00BE10A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C64AA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Type 1: </w:t>
      </w:r>
      <w:r w:rsidR="009625B8" w:rsidRPr="00C64AA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Labour Mobility</w:t>
      </w:r>
      <w:r w:rsidR="002F4307" w:rsidRPr="00C64AA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 </w:t>
      </w:r>
      <w:r w:rsidR="002F4307" w:rsidRPr="00C64AA6">
        <w:rPr>
          <w:rFonts w:ascii="PMingLiU" w:eastAsia="PMingLiU" w:hAnsi="PMingLiU" w:cs="PMingLiU" w:hint="eastAsia"/>
          <w:kern w:val="0"/>
          <w:sz w:val="20"/>
          <w:szCs w:val="20"/>
        </w:rPr>
        <w:t>第一類：勞工流動性</w:t>
      </w:r>
    </w:p>
    <w:p w14:paraId="5C35B7F4" w14:textId="20998376" w:rsidR="009625B8" w:rsidRPr="00C64AA6" w:rsidRDefault="009625B8" w:rsidP="00BE10AD">
      <w:pPr>
        <w:widowControl/>
        <w:spacing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C64AA6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Suppose the government reduce the tax allowance for continuing education. Explain the effect on labour mobility. </w:t>
      </w:r>
      <w:r w:rsidRPr="00C64AA6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>(3 marks)</w:t>
      </w:r>
    </w:p>
    <w:p w14:paraId="13DEF957" w14:textId="55338AB7" w:rsidR="002F4307" w:rsidRPr="00C64AA6" w:rsidRDefault="002F4307" w:rsidP="00BE10AD">
      <w:pPr>
        <w:widowControl/>
        <w:spacing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9B6EC4">
        <w:rPr>
          <w:rFonts w:ascii="PMingLiU" w:eastAsia="PMingLiU" w:hAnsi="PMingLiU" w:cs="PMingLiU" w:hint="eastAsia"/>
          <w:kern w:val="0"/>
          <w:sz w:val="20"/>
          <w:szCs w:val="20"/>
          <w:lang w:val="en-HK"/>
        </w:rPr>
        <w:t>假設政府減少繼續教育的免稅額。解釋對</w:t>
      </w:r>
      <w:r w:rsidR="00EA093C" w:rsidRPr="009B6EC4">
        <w:rPr>
          <w:rFonts w:ascii="PMingLiU" w:eastAsia="PMingLiU" w:hAnsi="PMingLiU" w:cs="PMingLiU" w:hint="eastAsia"/>
          <w:kern w:val="0"/>
          <w:sz w:val="20"/>
          <w:szCs w:val="20"/>
          <w:lang w:val="en-HK"/>
        </w:rPr>
        <w:t>勞工流動性</w:t>
      </w:r>
      <w:r w:rsidRPr="009B6EC4">
        <w:rPr>
          <w:rFonts w:ascii="PMingLiU" w:eastAsia="PMingLiU" w:hAnsi="PMingLiU" w:cs="PMingLiU" w:hint="eastAsia"/>
          <w:kern w:val="0"/>
          <w:sz w:val="20"/>
          <w:szCs w:val="20"/>
          <w:lang w:val="en-HK"/>
        </w:rPr>
        <w:t>的影響。</w:t>
      </w:r>
      <w:r w:rsidRPr="00C64AA6">
        <w:rPr>
          <w:rFonts w:ascii="PMingLiU" w:eastAsia="PMingLiU" w:hAnsi="PMingLiU" w:cs="PMingLiU" w:hint="eastAsia"/>
          <w:kern w:val="0"/>
          <w:sz w:val="20"/>
          <w:szCs w:val="20"/>
          <w:lang w:val="en-HK"/>
        </w:rPr>
        <w:t xml:space="preserve"> </w:t>
      </w:r>
      <w:r w:rsidRPr="00C64AA6">
        <w:rPr>
          <w:rFonts w:ascii="PMingLiU" w:eastAsia="PMingLiU" w:hAnsi="PMingLiU" w:cs="PMingLiU"/>
          <w:kern w:val="0"/>
          <w:sz w:val="20"/>
          <w:szCs w:val="20"/>
          <w:lang w:val="en-HK"/>
        </w:rPr>
        <w:t xml:space="preserve">                    </w:t>
      </w:r>
      <w:r w:rsidR="00C64AA6">
        <w:rPr>
          <w:rFonts w:ascii="PMingLiU" w:eastAsia="PMingLiU" w:hAnsi="PMingLiU" w:cs="PMingLiU"/>
          <w:kern w:val="0"/>
          <w:sz w:val="20"/>
          <w:szCs w:val="20"/>
          <w:lang w:val="en-HK"/>
        </w:rPr>
        <w:tab/>
      </w:r>
      <w:r w:rsidR="00C64AA6">
        <w:rPr>
          <w:rFonts w:ascii="PMingLiU" w:eastAsia="PMingLiU" w:hAnsi="PMingLiU" w:cs="PMingLiU"/>
          <w:kern w:val="0"/>
          <w:sz w:val="20"/>
          <w:szCs w:val="20"/>
          <w:lang w:val="en-HK"/>
        </w:rPr>
        <w:tab/>
      </w:r>
      <w:r w:rsidR="00C64AA6">
        <w:rPr>
          <w:rFonts w:ascii="PMingLiU" w:eastAsia="PMingLiU" w:hAnsi="PMingLiU" w:cs="PMingLiU"/>
          <w:kern w:val="0"/>
          <w:sz w:val="20"/>
          <w:szCs w:val="20"/>
          <w:lang w:val="en-HK"/>
        </w:rPr>
        <w:tab/>
      </w:r>
      <w:r w:rsidR="00C64AA6">
        <w:rPr>
          <w:rFonts w:ascii="PMingLiU" w:eastAsia="PMingLiU" w:hAnsi="PMingLiU" w:cs="PMingLiU"/>
          <w:kern w:val="0"/>
          <w:sz w:val="20"/>
          <w:szCs w:val="20"/>
          <w:lang w:val="en-HK"/>
        </w:rPr>
        <w:tab/>
      </w:r>
      <w:r w:rsidR="00C64AA6">
        <w:rPr>
          <w:rFonts w:ascii="PMingLiU" w:eastAsia="PMingLiU" w:hAnsi="PMingLiU" w:cs="PMingLiU"/>
          <w:kern w:val="0"/>
          <w:sz w:val="20"/>
          <w:szCs w:val="20"/>
          <w:lang w:val="en-HK"/>
        </w:rPr>
        <w:tab/>
      </w:r>
      <w:r w:rsidRPr="00C64AA6">
        <w:rPr>
          <w:rFonts w:ascii="PMingLiU" w:eastAsia="PMingLiU" w:hAnsi="PMingLiU" w:cs="PMingLiU" w:hint="eastAsia"/>
          <w:kern w:val="0"/>
          <w:sz w:val="20"/>
          <w:szCs w:val="20"/>
          <w:lang w:val="en-HK"/>
        </w:rPr>
        <w:t>（</w:t>
      </w:r>
      <w:r w:rsidRPr="00C64AA6">
        <w:rPr>
          <w:rFonts w:ascii="PMingLiU" w:eastAsia="PMingLiU" w:hAnsi="PMingLiU" w:cs="PMingLiU"/>
          <w:kern w:val="0"/>
          <w:sz w:val="20"/>
          <w:szCs w:val="20"/>
          <w:lang w:val="en-HK"/>
        </w:rPr>
        <w:t>3</w:t>
      </w:r>
      <w:r w:rsidRPr="00C64AA6">
        <w:rPr>
          <w:rFonts w:ascii="PMingLiU" w:eastAsia="PMingLiU" w:hAnsi="PMingLiU" w:cs="PMingLiU" w:hint="eastAsia"/>
          <w:kern w:val="0"/>
          <w:sz w:val="20"/>
          <w:szCs w:val="20"/>
          <w:lang w:val="en-HK"/>
        </w:rPr>
        <w:t>分）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2F4307" w:rsidRPr="00C64AA6" w14:paraId="7505A4DA" w14:textId="77777777" w:rsidTr="0024592C">
        <w:tc>
          <w:tcPr>
            <w:tcW w:w="5225" w:type="dxa"/>
          </w:tcPr>
          <w:p w14:paraId="52AED93A" w14:textId="0D1EBDC5" w:rsidR="00ED183B" w:rsidRDefault="002F4307" w:rsidP="00BE10AD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State which TYPE of labour mobility will be affected</w:t>
            </w:r>
            <w:r w:rsidR="00ED18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–</w:t>
            </w:r>
          </w:p>
          <w:p w14:paraId="763ED1DC" w14:textId="7ADD0D98" w:rsidR="002F4307" w:rsidRPr="00C64AA6" w:rsidRDefault="00ED183B" w:rsidP="00BE10AD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     </w:t>
            </w:r>
            <w:r w:rsidR="002F4307"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occupational / geographical</w:t>
            </w:r>
          </w:p>
        </w:tc>
        <w:tc>
          <w:tcPr>
            <w:tcW w:w="5225" w:type="dxa"/>
          </w:tcPr>
          <w:p w14:paraId="22C0904C" w14:textId="77777777" w:rsidR="007A12AB" w:rsidRDefault="002F4307" w:rsidP="00BE10AD">
            <w:pPr>
              <w:widowControl/>
              <w:spacing w:line="360" w:lineRule="auto"/>
              <w:rPr>
                <w:rFonts w:ascii="PMingLiU" w:eastAsia="PMingLiU" w:hAnsi="PMingLiU" w:cs="PMingLiU"/>
                <w:kern w:val="0"/>
                <w:sz w:val="20"/>
                <w:szCs w:val="20"/>
                <w:lang w:val="en-HK"/>
              </w:rPr>
            </w:pPr>
            <w:r w:rsidRPr="00C64AA6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 xml:space="preserve">1. </w:t>
            </w:r>
            <w:r w:rsidR="007A12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 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說明哪種類型的</w:t>
            </w:r>
            <w:r w:rsidR="00ED183B" w:rsidRPr="00ED183B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勞工流動性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將受到影響</w:t>
            </w:r>
            <w:r w:rsidR="00ED183B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 xml:space="preserve"> </w:t>
            </w:r>
            <w:r w:rsidR="00ED183B">
              <w:rPr>
                <w:rFonts w:ascii="PMingLiU" w:eastAsia="PMingLiU" w:hAnsi="PMingLiU" w:cs="PMingLiU"/>
                <w:kern w:val="0"/>
                <w:sz w:val="20"/>
                <w:szCs w:val="20"/>
                <w:lang w:val="en-HK"/>
              </w:rPr>
              <w:t xml:space="preserve">- 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職業</w:t>
            </w:r>
            <w:r w:rsidR="00ED183B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 xml:space="preserve"> </w:t>
            </w:r>
            <w:r w:rsidRPr="00C64AA6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/</w:t>
            </w:r>
            <w:r w:rsidR="00ED18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地</w:t>
            </w:r>
          </w:p>
          <w:p w14:paraId="6305EA98" w14:textId="619A8AB7" w:rsidR="002F4307" w:rsidRPr="00C64AA6" w:rsidRDefault="007A12AB" w:rsidP="00BE10AD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 xml:space="preserve"> </w:t>
            </w:r>
            <w:r>
              <w:rPr>
                <w:rFonts w:ascii="PMingLiU" w:eastAsia="PMingLiU" w:hAnsi="PMingLiU" w:cs="PMingLiU"/>
                <w:kern w:val="0"/>
                <w:sz w:val="20"/>
                <w:szCs w:val="20"/>
                <w:lang w:val="en-HK"/>
              </w:rPr>
              <w:t xml:space="preserve">   </w:t>
            </w:r>
            <w:r w:rsidR="002F4307"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域</w:t>
            </w:r>
          </w:p>
        </w:tc>
      </w:tr>
      <w:tr w:rsidR="002F4307" w:rsidRPr="00C64AA6" w14:paraId="1CAA95C2" w14:textId="77777777" w:rsidTr="0024592C">
        <w:tc>
          <w:tcPr>
            <w:tcW w:w="5225" w:type="dxa"/>
          </w:tcPr>
          <w:p w14:paraId="2CE7D859" w14:textId="77777777" w:rsidR="00ED183B" w:rsidRDefault="002F4307" w:rsidP="00BE10AD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2.</w:t>
            </w: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State the change on labour mobility - increase? /</w:t>
            </w:r>
          </w:p>
          <w:p w14:paraId="38FA3E18" w14:textId="11ACAFDD" w:rsidR="00EF139D" w:rsidRPr="00C64AA6" w:rsidRDefault="00ED183B" w:rsidP="00BE10AD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     </w:t>
            </w:r>
            <w:r w:rsidR="002F4307"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decrease?</w:t>
            </w:r>
          </w:p>
        </w:tc>
        <w:tc>
          <w:tcPr>
            <w:tcW w:w="5225" w:type="dxa"/>
          </w:tcPr>
          <w:p w14:paraId="732CE719" w14:textId="18B4408E" w:rsidR="002F4307" w:rsidRPr="00C64AA6" w:rsidRDefault="002F4307" w:rsidP="00BE10AD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C64AA6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 xml:space="preserve">2. </w:t>
            </w:r>
            <w:r w:rsidR="007A12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 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說明</w:t>
            </w:r>
            <w:r w:rsidR="00ED183B" w:rsidRPr="00ED183B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勞工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流動性的變化</w:t>
            </w:r>
            <w:r w:rsidR="00ED183B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 xml:space="preserve"> </w:t>
            </w:r>
            <w:r w:rsidR="00ED183B">
              <w:rPr>
                <w:rFonts w:ascii="PMingLiU" w:eastAsia="PMingLiU" w:hAnsi="PMingLiU" w:cs="PMingLiU"/>
                <w:kern w:val="0"/>
                <w:sz w:val="20"/>
                <w:szCs w:val="20"/>
                <w:lang w:val="en-HK"/>
              </w:rPr>
              <w:t xml:space="preserve">- 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增加？</w:t>
            </w:r>
            <w:r w:rsidRPr="00C64AA6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 xml:space="preserve"> / 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減少？</w:t>
            </w:r>
          </w:p>
        </w:tc>
      </w:tr>
      <w:tr w:rsidR="002F4307" w:rsidRPr="00C64AA6" w14:paraId="584A579E" w14:textId="77777777" w:rsidTr="0024592C">
        <w:tc>
          <w:tcPr>
            <w:tcW w:w="5225" w:type="dxa"/>
          </w:tcPr>
          <w:p w14:paraId="210BC63B" w14:textId="77777777" w:rsidR="00ED183B" w:rsidRDefault="002F4307" w:rsidP="00BE10AD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3.</w:t>
            </w: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Use ‘cost’ to explain - ‘the cost of … increase /</w:t>
            </w:r>
          </w:p>
          <w:p w14:paraId="0C347198" w14:textId="18E40D11" w:rsidR="002F4307" w:rsidRPr="00C64AA6" w:rsidRDefault="00ED183B" w:rsidP="00BE10AD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     </w:t>
            </w:r>
            <w:r w:rsidR="002F4307"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decrease. </w:t>
            </w:r>
          </w:p>
        </w:tc>
        <w:tc>
          <w:tcPr>
            <w:tcW w:w="5225" w:type="dxa"/>
          </w:tcPr>
          <w:p w14:paraId="52F691F5" w14:textId="057EFA62" w:rsidR="002F4307" w:rsidRPr="00C64AA6" w:rsidRDefault="002F4307" w:rsidP="00BE10AD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C64AA6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 xml:space="preserve">3. </w:t>
            </w:r>
            <w:r w:rsidR="007A12A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 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用</w:t>
            </w:r>
            <w:r w:rsidRPr="00C64AA6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“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成本</w:t>
            </w:r>
            <w:r w:rsidRPr="00C64AA6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”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來解釋</w:t>
            </w:r>
            <w:r w:rsidR="00ED183B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 xml:space="preserve"> </w:t>
            </w:r>
            <w:r w:rsidR="00ED183B">
              <w:rPr>
                <w:rFonts w:ascii="PMingLiU" w:eastAsia="PMingLiU" w:hAnsi="PMingLiU" w:cs="PMingLiU"/>
                <w:kern w:val="0"/>
                <w:sz w:val="20"/>
                <w:szCs w:val="20"/>
                <w:lang w:val="en-HK"/>
              </w:rPr>
              <w:t xml:space="preserve">- </w:t>
            </w:r>
            <w:r w:rsidRPr="00C64AA6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“……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的成本增加</w:t>
            </w:r>
            <w:r w:rsidR="00ED183B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 xml:space="preserve"> </w:t>
            </w:r>
            <w:r w:rsidRPr="00C64AA6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/</w:t>
            </w:r>
            <w:r w:rsidR="00ED18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減少。</w:t>
            </w:r>
          </w:p>
        </w:tc>
      </w:tr>
    </w:tbl>
    <w:p w14:paraId="028DDDDC" w14:textId="77777777" w:rsidR="007F1BDF" w:rsidRPr="00C64AA6" w:rsidRDefault="007F1BDF" w:rsidP="00EF139D">
      <w:pPr>
        <w:widowControl/>
        <w:spacing w:line="360" w:lineRule="auto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</w:p>
    <w:p w14:paraId="1784F693" w14:textId="77777777" w:rsidR="00084554" w:rsidRPr="00C64AA6" w:rsidRDefault="00084554" w:rsidP="00EF139D">
      <w:pPr>
        <w:widowControl/>
        <w:spacing w:line="360" w:lineRule="auto"/>
        <w:jc w:val="center"/>
        <w:rPr>
          <w:rFonts w:ascii="PMingLiU" w:eastAsia="PMingLiU" w:hAnsi="PMingLiU" w:cs="PMingLiU"/>
          <w:kern w:val="0"/>
          <w:sz w:val="20"/>
          <w:szCs w:val="20"/>
          <w:lang w:val="en-HK"/>
        </w:rPr>
      </w:pPr>
      <w:r w:rsidRPr="00C64AA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Type 2: </w:t>
      </w:r>
      <w:r w:rsidR="00BE10AD" w:rsidRPr="00C64AA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Factor of production</w:t>
      </w:r>
      <w:r w:rsidR="002F4307" w:rsidRPr="00C64AA6">
        <w:rPr>
          <w:rFonts w:ascii="PMingLiU" w:eastAsia="PMingLiU" w:hAnsi="PMingLiU" w:cs="PMingLiU" w:hint="eastAsia"/>
          <w:kern w:val="0"/>
          <w:sz w:val="20"/>
          <w:szCs w:val="20"/>
          <w:lang w:val="en-HK"/>
        </w:rPr>
        <w:t>第二類：生產要素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2F4307" w:rsidRPr="00C64AA6" w14:paraId="20012D8E" w14:textId="77777777" w:rsidTr="0024592C">
        <w:tc>
          <w:tcPr>
            <w:tcW w:w="5225" w:type="dxa"/>
          </w:tcPr>
          <w:p w14:paraId="62F41AFA" w14:textId="77777777" w:rsidR="002F4307" w:rsidRPr="00C64AA6" w:rsidRDefault="002F4307" w:rsidP="002F4307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Explain which type of factor of production it belongs to?</w:t>
            </w:r>
          </w:p>
          <w:p w14:paraId="209E421C" w14:textId="304660FB" w:rsidR="007F1BDF" w:rsidRPr="00C64AA6" w:rsidRDefault="002F4307" w:rsidP="00FD2B69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State which TYPE of factor of production belongs to?</w:t>
            </w:r>
          </w:p>
        </w:tc>
        <w:tc>
          <w:tcPr>
            <w:tcW w:w="5225" w:type="dxa"/>
          </w:tcPr>
          <w:p w14:paraId="239BD0F8" w14:textId="74CB3657" w:rsidR="002F4307" w:rsidRPr="00C64AA6" w:rsidRDefault="002F4307" w:rsidP="002F4307">
            <w:pPr>
              <w:widowControl/>
              <w:spacing w:line="360" w:lineRule="auto"/>
              <w:rPr>
                <w:rFonts w:ascii="PMingLiU" w:eastAsia="PMingLiU" w:hAnsi="PMingLiU" w:cs="PMingLiU"/>
                <w:kern w:val="0"/>
                <w:sz w:val="20"/>
                <w:szCs w:val="20"/>
                <w:lang w:val="en-HK"/>
              </w:rPr>
            </w:pP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說明它屬於哪一類生產要素？</w:t>
            </w:r>
          </w:p>
          <w:p w14:paraId="2BAC86E6" w14:textId="77777777" w:rsidR="002F4307" w:rsidRPr="00C64AA6" w:rsidRDefault="002F4307" w:rsidP="002F4307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說明生產要素屬於哪種類型？</w:t>
            </w:r>
          </w:p>
          <w:p w14:paraId="14BFE000" w14:textId="77777777" w:rsidR="002F4307" w:rsidRPr="00C64AA6" w:rsidRDefault="002F4307" w:rsidP="002F4307">
            <w:pPr>
              <w:widowControl/>
              <w:spacing w:line="360" w:lineRule="auto"/>
              <w:jc w:val="center"/>
              <w:rPr>
                <w:rFonts w:ascii="Copperplate Gothic Bold" w:eastAsia="Times New Roman" w:hAnsi="Copperplate Gothic Bold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2F4307" w:rsidRPr="00C64AA6" w14:paraId="20D955CC" w14:textId="77777777" w:rsidTr="0024592C">
        <w:tc>
          <w:tcPr>
            <w:tcW w:w="5225" w:type="dxa"/>
          </w:tcPr>
          <w:p w14:paraId="6A978864" w14:textId="17034A4A" w:rsidR="007F1BDF" w:rsidRPr="00C64AA6" w:rsidRDefault="002F4307" w:rsidP="00FD2B69">
            <w:pPr>
              <w:widowControl/>
              <w:spacing w:line="360" w:lineRule="auto"/>
              <w:ind w:left="480" w:hanging="48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2.</w:t>
            </w: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State the reason (usually the definition)</w:t>
            </w:r>
          </w:p>
        </w:tc>
        <w:tc>
          <w:tcPr>
            <w:tcW w:w="5225" w:type="dxa"/>
          </w:tcPr>
          <w:p w14:paraId="525844E9" w14:textId="77777777" w:rsidR="002F4307" w:rsidRPr="00C64AA6" w:rsidRDefault="002F4307" w:rsidP="002F4307">
            <w:pPr>
              <w:widowControl/>
              <w:spacing w:line="360" w:lineRule="auto"/>
              <w:ind w:left="480" w:hanging="48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2.</w:t>
            </w:r>
            <w:r w:rsidRPr="00C64A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</w:r>
            <w:r w:rsidRPr="00C64AA6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en-HK"/>
              </w:rPr>
              <w:t>說明原因（通常是定義）</w:t>
            </w:r>
          </w:p>
          <w:p w14:paraId="1F587DA8" w14:textId="77777777" w:rsidR="002F4307" w:rsidRPr="00C64AA6" w:rsidRDefault="002F4307" w:rsidP="002F4307">
            <w:pPr>
              <w:widowControl/>
              <w:spacing w:line="360" w:lineRule="auto"/>
              <w:rPr>
                <w:rFonts w:ascii="Copperplate Gothic Bold" w:eastAsia="Times New Roman" w:hAnsi="Copperplate Gothic Bold" w:cs="Times New Roman"/>
                <w:kern w:val="0"/>
                <w:sz w:val="20"/>
                <w:szCs w:val="20"/>
                <w:lang w:val="en-HK"/>
              </w:rPr>
            </w:pPr>
          </w:p>
        </w:tc>
      </w:tr>
    </w:tbl>
    <w:p w14:paraId="4CBD3CB0" w14:textId="77777777" w:rsidR="00084554" w:rsidRPr="00C64AA6" w:rsidRDefault="00084554" w:rsidP="00BE10AD">
      <w:pPr>
        <w:widowControl/>
        <w:spacing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2CE1404" w14:textId="77777777" w:rsidR="00084554" w:rsidRPr="00C64AA6" w:rsidRDefault="00084554" w:rsidP="00BE10AD">
      <w:pPr>
        <w:widowControl/>
        <w:spacing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6E29C66" w14:textId="77777777" w:rsidR="00084554" w:rsidRPr="00C64AA6" w:rsidRDefault="00084554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E969859" w14:textId="32F08EA2" w:rsidR="00084554" w:rsidRDefault="00084554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EAA92AC" w14:textId="77777777" w:rsidR="00C877E0" w:rsidRDefault="00C877E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19CAD66" w14:textId="02B50603" w:rsidR="00C64AA6" w:rsidRDefault="00C64AA6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5B46067" w14:textId="23E33BEB" w:rsidR="00C64AA6" w:rsidRDefault="00C64AA6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F7E7186" w14:textId="77777777" w:rsidR="00C64AA6" w:rsidRPr="00C64AA6" w:rsidRDefault="00C64AA6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248AAF7" w14:textId="7445A8D6" w:rsidR="00084554" w:rsidRPr="00C64AA6" w:rsidRDefault="00084554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F6AFD2C" w14:textId="77777777" w:rsidR="00FD2B69" w:rsidRPr="00C64AA6" w:rsidRDefault="00FD2B69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8D38400" w14:textId="77777777" w:rsidR="003B43EF" w:rsidRPr="00C877E0" w:rsidRDefault="003B43EF" w:rsidP="003B43EF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lang w:val="en-HK"/>
        </w:rPr>
      </w:pPr>
      <w:r w:rsidRPr="00C877E0">
        <w:rPr>
          <w:rFonts w:ascii="Times New Roman" w:eastAsia="Times New Roman" w:hAnsi="Times New Roman" w:cs="Times New Roman"/>
          <w:kern w:val="0"/>
          <w:lang w:val="en-HK"/>
        </w:rPr>
        <w:lastRenderedPageBreak/>
        <w:t>NOTES</w:t>
      </w:r>
    </w:p>
    <w:p w14:paraId="357BA54E" w14:textId="77777777" w:rsidR="003B43EF" w:rsidRDefault="003B43EF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38168BE" w14:textId="7C09B900" w:rsidR="003B43EF" w:rsidRDefault="003B43EF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C0B2253" w14:textId="72307E3A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9675A20" w14:textId="1CF95C90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560B91C" w14:textId="0AAA34E0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EBB36B6" w14:textId="2F2ECCF1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17917D0" w14:textId="0D934D60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70C01F0" w14:textId="52B33884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08C021C" w14:textId="5639C410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1237621" w14:textId="48777B12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AB94C64" w14:textId="21B45805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EA17A6E" w14:textId="33E293CC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64CB7AD" w14:textId="182F3507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6120477" w14:textId="5C42288A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11A11C4" w14:textId="10289207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F76D9E6" w14:textId="0D925813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2498CC5" w14:textId="1AAA406E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0766DCB" w14:textId="2A5EB035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D9AA238" w14:textId="004E0455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C08D704" w14:textId="0A2D9FC1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356752D" w14:textId="76D9EC74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1510552" w14:textId="3C45D2E9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DB9105B" w14:textId="1FB5597D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B36CF81" w14:textId="50C33917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C720E28" w14:textId="6E95F676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A1CF64B" w14:textId="1421649B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01D3B1D" w14:textId="5C71B933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1DAC86D" w14:textId="1147AA7C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56402F5" w14:textId="68D23569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357F720" w14:textId="40B07BBD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D87D7D4" w14:textId="6F6FB582" w:rsidR="00AA75D0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0C5C91F" w14:textId="77777777" w:rsidR="00AA75D0" w:rsidRPr="00C877E0" w:rsidRDefault="00AA75D0" w:rsidP="00AA75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lang w:val="en-HK"/>
        </w:rPr>
      </w:pPr>
      <w:r w:rsidRPr="00C877E0">
        <w:rPr>
          <w:rFonts w:ascii="Times New Roman" w:eastAsia="Times New Roman" w:hAnsi="Times New Roman" w:cs="Times New Roman"/>
          <w:kern w:val="0"/>
          <w:lang w:val="en-HK"/>
        </w:rPr>
        <w:lastRenderedPageBreak/>
        <w:t>NOTES</w:t>
      </w:r>
    </w:p>
    <w:p w14:paraId="2B931FBC" w14:textId="77777777" w:rsidR="00AA75D0" w:rsidRPr="00C84EB3" w:rsidRDefault="00AA75D0" w:rsidP="0008455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sectPr w:rsidR="00AA75D0" w:rsidRPr="00C84EB3" w:rsidSect="00BD4C45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720" w:right="720" w:bottom="720" w:left="720" w:header="0" w:footer="0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41AB33" w14:textId="77777777" w:rsidR="00B1502D" w:rsidRDefault="00B1502D" w:rsidP="000E1344">
      <w:r>
        <w:separator/>
      </w:r>
    </w:p>
  </w:endnote>
  <w:endnote w:type="continuationSeparator" w:id="0">
    <w:p w14:paraId="7C932ADE" w14:textId="77777777" w:rsidR="00B1502D" w:rsidRDefault="00B1502D" w:rsidP="000E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JhengHei UI">
    <w:panose1 w:val="020B0604020202020204"/>
    <w:charset w:val="88"/>
    <w:family w:val="swiss"/>
    <w:pitch w:val="variable"/>
    <w:sig w:usb0="000002A7" w:usb1="28CF4400" w:usb2="00000016" w:usb3="00000000" w:csb0="00100009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TimesNewRomanPSMT">
    <w:altName w:val="Songti TC"/>
    <w:panose1 w:val="02020603050405020304"/>
    <w:charset w:val="88"/>
    <w:family w:val="auto"/>
    <w:pitch w:val="default"/>
    <w:sig w:usb0="00000003" w:usb1="08080000" w:usb2="00000010" w:usb3="00000000" w:csb0="0010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42273587"/>
      <w:docPartObj>
        <w:docPartGallery w:val="Page Numbers (Bottom of Page)"/>
        <w:docPartUnique/>
      </w:docPartObj>
    </w:sdtPr>
    <w:sdtContent>
      <w:p w14:paraId="49132CEC" w14:textId="77777777" w:rsidR="00485352" w:rsidRDefault="00485352" w:rsidP="004852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FAF3C43" w14:textId="77777777" w:rsidR="00485352" w:rsidRDefault="00485352" w:rsidP="000E13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207144548"/>
      <w:docPartObj>
        <w:docPartGallery w:val="Page Numbers (Bottom of Page)"/>
        <w:docPartUnique/>
      </w:docPartObj>
    </w:sdtPr>
    <w:sdtContent>
      <w:p w14:paraId="410C8DC2" w14:textId="77777777" w:rsidR="00485352" w:rsidRDefault="00485352" w:rsidP="003B43EF">
        <w:pPr>
          <w:pStyle w:val="Footer"/>
          <w:framePr w:wrap="none" w:vAnchor="text" w:hAnchor="margin" w:xAlign="right" w:y="347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9A72CBD" w14:textId="77777777" w:rsidR="00485352" w:rsidRPr="0089169E" w:rsidRDefault="00485352" w:rsidP="003B43EF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  <w:noProof/>
      </w:rPr>
      <w:drawing>
        <wp:inline distT="0" distB="0" distL="0" distR="0" wp14:anchorId="30EE1C68" wp14:editId="39C48F69">
          <wp:extent cx="6642100" cy="695325"/>
          <wp:effectExtent l="0" t="0" r="0" b="0"/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" name="Picture 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C9561" w14:textId="77777777" w:rsidR="00485352" w:rsidRDefault="00485352" w:rsidP="00805B7A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</w:rPr>
      <w:t>All Rights Reserved by Mastery Economics</w:t>
    </w:r>
  </w:p>
  <w:p w14:paraId="403B9430" w14:textId="77777777" w:rsidR="00485352" w:rsidRPr="00805B7A" w:rsidRDefault="00485352" w:rsidP="00805B7A">
    <w:pPr>
      <w:pStyle w:val="Footer"/>
      <w:ind w:right="360"/>
      <w:jc w:val="center"/>
      <w:rPr>
        <w:rFonts w:ascii="Baskerville" w:hAnsi="Baskervill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833A2" w14:textId="77777777" w:rsidR="00B1502D" w:rsidRDefault="00B1502D" w:rsidP="000E1344">
      <w:r>
        <w:separator/>
      </w:r>
    </w:p>
  </w:footnote>
  <w:footnote w:type="continuationSeparator" w:id="0">
    <w:p w14:paraId="611FEB10" w14:textId="77777777" w:rsidR="00B1502D" w:rsidRDefault="00B1502D" w:rsidP="000E1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F85AE9" w14:textId="77777777" w:rsidR="00485352" w:rsidRPr="003B43EF" w:rsidRDefault="00485352" w:rsidP="003B43EF">
    <w:pPr>
      <w:pStyle w:val="Header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  <w:noProof/>
      </w:rPr>
      <w:drawing>
        <wp:inline distT="0" distB="0" distL="0" distR="0" wp14:anchorId="2819CB96" wp14:editId="00A40F5D">
          <wp:extent cx="6642100" cy="1328420"/>
          <wp:effectExtent l="0" t="0" r="0" b="0"/>
          <wp:docPr id="49" name="Picture 49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" name="Picture 449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1328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F65DC" w14:textId="77777777" w:rsidR="00485352" w:rsidRPr="000E1344" w:rsidRDefault="00485352" w:rsidP="00BD2AFA">
    <w:pPr>
      <w:pStyle w:val="Header"/>
      <w:ind w:right="1210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A68E9"/>
    <w:multiLevelType w:val="hybridMultilevel"/>
    <w:tmpl w:val="07360866"/>
    <w:lvl w:ilvl="0" w:tplc="58F87E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B004DC"/>
    <w:multiLevelType w:val="hybridMultilevel"/>
    <w:tmpl w:val="F2C6310C"/>
    <w:lvl w:ilvl="0" w:tplc="4614E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08096C"/>
    <w:multiLevelType w:val="hybridMultilevel"/>
    <w:tmpl w:val="54BE57CA"/>
    <w:lvl w:ilvl="0" w:tplc="7506C36A">
      <w:start w:val="1"/>
      <w:numFmt w:val="low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394899"/>
    <w:multiLevelType w:val="hybridMultilevel"/>
    <w:tmpl w:val="970AFD00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A62D52"/>
    <w:multiLevelType w:val="hybridMultilevel"/>
    <w:tmpl w:val="F064D9BC"/>
    <w:lvl w:ilvl="0" w:tplc="EB7803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59567D1"/>
    <w:multiLevelType w:val="hybridMultilevel"/>
    <w:tmpl w:val="181AE6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66E6B8F"/>
    <w:multiLevelType w:val="hybridMultilevel"/>
    <w:tmpl w:val="A00EDBB2"/>
    <w:lvl w:ilvl="0" w:tplc="8D544B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7201653"/>
    <w:multiLevelType w:val="hybridMultilevel"/>
    <w:tmpl w:val="1EBC7F36"/>
    <w:lvl w:ilvl="0" w:tplc="517EC6B8">
      <w:start w:val="1"/>
      <w:numFmt w:val="low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9F350DE"/>
    <w:multiLevelType w:val="hybridMultilevel"/>
    <w:tmpl w:val="7B88B010"/>
    <w:lvl w:ilvl="0" w:tplc="86F4C92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CA7C37"/>
    <w:multiLevelType w:val="hybridMultilevel"/>
    <w:tmpl w:val="2EDC00B4"/>
    <w:lvl w:ilvl="0" w:tplc="148ED052">
      <w:start w:val="6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1290734"/>
    <w:multiLevelType w:val="hybridMultilevel"/>
    <w:tmpl w:val="ACF6006C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E07A18"/>
    <w:multiLevelType w:val="hybridMultilevel"/>
    <w:tmpl w:val="92A67F26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BA7084"/>
    <w:multiLevelType w:val="hybridMultilevel"/>
    <w:tmpl w:val="AF2CCBCE"/>
    <w:lvl w:ilvl="0" w:tplc="C396E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954608F"/>
    <w:multiLevelType w:val="hybridMultilevel"/>
    <w:tmpl w:val="EE1C2948"/>
    <w:lvl w:ilvl="0" w:tplc="6B3E8F1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ACD6C25"/>
    <w:multiLevelType w:val="hybridMultilevel"/>
    <w:tmpl w:val="133E9C4C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BBD4F08"/>
    <w:multiLevelType w:val="hybridMultilevel"/>
    <w:tmpl w:val="A0C6365A"/>
    <w:lvl w:ilvl="0" w:tplc="C396E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DAA463E"/>
    <w:multiLevelType w:val="hybridMultilevel"/>
    <w:tmpl w:val="57CA6AE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16B329F"/>
    <w:multiLevelType w:val="hybridMultilevel"/>
    <w:tmpl w:val="F6E68D24"/>
    <w:lvl w:ilvl="0" w:tplc="12B4E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22E06D4"/>
    <w:multiLevelType w:val="hybridMultilevel"/>
    <w:tmpl w:val="49E8A7AA"/>
    <w:lvl w:ilvl="0" w:tplc="D086429C">
      <w:start w:val="5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3F944AE"/>
    <w:multiLevelType w:val="hybridMultilevel"/>
    <w:tmpl w:val="00644A8A"/>
    <w:lvl w:ilvl="0" w:tplc="D1AA23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6623DBA"/>
    <w:multiLevelType w:val="hybridMultilevel"/>
    <w:tmpl w:val="A27E52CE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6E253A4"/>
    <w:multiLevelType w:val="hybridMultilevel"/>
    <w:tmpl w:val="8886284C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8242A16"/>
    <w:multiLevelType w:val="hybridMultilevel"/>
    <w:tmpl w:val="DEBC726A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2F170F"/>
    <w:multiLevelType w:val="hybridMultilevel"/>
    <w:tmpl w:val="9420F40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2DE848F4"/>
    <w:multiLevelType w:val="hybridMultilevel"/>
    <w:tmpl w:val="AE628FDA"/>
    <w:lvl w:ilvl="0" w:tplc="7FB6C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2E150BF2"/>
    <w:multiLevelType w:val="hybridMultilevel"/>
    <w:tmpl w:val="DE089BEC"/>
    <w:lvl w:ilvl="0" w:tplc="C396E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F2842DC"/>
    <w:multiLevelType w:val="hybridMultilevel"/>
    <w:tmpl w:val="5A3C036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FF04E2E"/>
    <w:multiLevelType w:val="hybridMultilevel"/>
    <w:tmpl w:val="F5649246"/>
    <w:lvl w:ilvl="0" w:tplc="C396E24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2411BF5"/>
    <w:multiLevelType w:val="hybridMultilevel"/>
    <w:tmpl w:val="F59AD160"/>
    <w:lvl w:ilvl="0" w:tplc="C396E2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4915262"/>
    <w:multiLevelType w:val="hybridMultilevel"/>
    <w:tmpl w:val="F6E68D24"/>
    <w:lvl w:ilvl="0" w:tplc="12B4E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4DA5AAD"/>
    <w:multiLevelType w:val="hybridMultilevel"/>
    <w:tmpl w:val="AA0409D8"/>
    <w:lvl w:ilvl="0" w:tplc="AA7610FA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1" w15:restartNumberingAfterBreak="0">
    <w:nsid w:val="3550768B"/>
    <w:multiLevelType w:val="hybridMultilevel"/>
    <w:tmpl w:val="C24A1546"/>
    <w:lvl w:ilvl="0" w:tplc="C396E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35AE13BD"/>
    <w:multiLevelType w:val="hybridMultilevel"/>
    <w:tmpl w:val="69D6B9D0"/>
    <w:lvl w:ilvl="0" w:tplc="C396E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66E609E"/>
    <w:multiLevelType w:val="hybridMultilevel"/>
    <w:tmpl w:val="BDAABB62"/>
    <w:lvl w:ilvl="0" w:tplc="D8F6DB1E">
      <w:start w:val="16"/>
      <w:numFmt w:val="bullet"/>
      <w:lvlText w:val="-"/>
      <w:lvlJc w:val="left"/>
      <w:pPr>
        <w:ind w:left="480" w:hanging="48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34" w15:restartNumberingAfterBreak="0">
    <w:nsid w:val="371D0FDE"/>
    <w:multiLevelType w:val="hybridMultilevel"/>
    <w:tmpl w:val="508692E6"/>
    <w:lvl w:ilvl="0" w:tplc="680270F8">
      <w:start w:val="6"/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35" w15:restartNumberingAfterBreak="0">
    <w:nsid w:val="3C6654E1"/>
    <w:multiLevelType w:val="hybridMultilevel"/>
    <w:tmpl w:val="50E2864C"/>
    <w:lvl w:ilvl="0" w:tplc="A87653B4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D03643C"/>
    <w:multiLevelType w:val="hybridMultilevel"/>
    <w:tmpl w:val="FFE460CE"/>
    <w:lvl w:ilvl="0" w:tplc="C396E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3D867CB0"/>
    <w:multiLevelType w:val="hybridMultilevel"/>
    <w:tmpl w:val="EA44F82E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DEE183C"/>
    <w:multiLevelType w:val="hybridMultilevel"/>
    <w:tmpl w:val="5D781BF4"/>
    <w:lvl w:ilvl="0" w:tplc="7FB6C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D086429C">
      <w:start w:val="5"/>
      <w:numFmt w:val="bullet"/>
      <w:lvlText w:val="-"/>
      <w:lvlJc w:val="left"/>
      <w:pPr>
        <w:ind w:left="1320" w:hanging="360"/>
      </w:pPr>
      <w:rPr>
        <w:rFonts w:ascii="Times New Roman" w:eastAsiaTheme="minorEastAsia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3EFE633B"/>
    <w:multiLevelType w:val="hybridMultilevel"/>
    <w:tmpl w:val="3EA83938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0F36AB2"/>
    <w:multiLevelType w:val="hybridMultilevel"/>
    <w:tmpl w:val="11E01C8A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1860490"/>
    <w:multiLevelType w:val="hybridMultilevel"/>
    <w:tmpl w:val="035C25F6"/>
    <w:lvl w:ilvl="0" w:tplc="F820AF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419953B5"/>
    <w:multiLevelType w:val="hybridMultilevel"/>
    <w:tmpl w:val="DC64AA94"/>
    <w:lvl w:ilvl="0" w:tplc="C396E24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33D2AB9"/>
    <w:multiLevelType w:val="hybridMultilevel"/>
    <w:tmpl w:val="672C79AC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4345165"/>
    <w:multiLevelType w:val="hybridMultilevel"/>
    <w:tmpl w:val="A3627AFE"/>
    <w:lvl w:ilvl="0" w:tplc="3DEE49F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44484B31"/>
    <w:multiLevelType w:val="hybridMultilevel"/>
    <w:tmpl w:val="2F007574"/>
    <w:lvl w:ilvl="0" w:tplc="2918FD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4667254E"/>
    <w:multiLevelType w:val="hybridMultilevel"/>
    <w:tmpl w:val="AE9C4D76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84014ED"/>
    <w:multiLevelType w:val="hybridMultilevel"/>
    <w:tmpl w:val="035C25F6"/>
    <w:lvl w:ilvl="0" w:tplc="F820AF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491D1888"/>
    <w:multiLevelType w:val="hybridMultilevel"/>
    <w:tmpl w:val="A8904CF8"/>
    <w:lvl w:ilvl="0" w:tplc="C3E47846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CC2610"/>
    <w:multiLevelType w:val="hybridMultilevel"/>
    <w:tmpl w:val="CB3C45A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4B901A67"/>
    <w:multiLevelType w:val="hybridMultilevel"/>
    <w:tmpl w:val="0A26A790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CA76329"/>
    <w:multiLevelType w:val="hybridMultilevel"/>
    <w:tmpl w:val="E9B445A8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D713934"/>
    <w:multiLevelType w:val="hybridMultilevel"/>
    <w:tmpl w:val="5A3C036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4E2B017A"/>
    <w:multiLevelType w:val="hybridMultilevel"/>
    <w:tmpl w:val="049ABFD2"/>
    <w:lvl w:ilvl="0" w:tplc="23C49E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4E683441"/>
    <w:multiLevelType w:val="hybridMultilevel"/>
    <w:tmpl w:val="F5D0C072"/>
    <w:lvl w:ilvl="0" w:tplc="2EE2DEC6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FAF22A6"/>
    <w:multiLevelType w:val="hybridMultilevel"/>
    <w:tmpl w:val="D4D2FD90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4E87EEC"/>
    <w:multiLevelType w:val="hybridMultilevel"/>
    <w:tmpl w:val="E04A1B3C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8F2C09"/>
    <w:multiLevelType w:val="hybridMultilevel"/>
    <w:tmpl w:val="35BE2E4E"/>
    <w:lvl w:ilvl="0" w:tplc="4454C118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59DE4FD7"/>
    <w:multiLevelType w:val="hybridMultilevel"/>
    <w:tmpl w:val="A18E651A"/>
    <w:lvl w:ilvl="0" w:tplc="3C8E97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5C0D3A73"/>
    <w:multiLevelType w:val="hybridMultilevel"/>
    <w:tmpl w:val="2C147910"/>
    <w:lvl w:ilvl="0" w:tplc="C396E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5C7F2E9C"/>
    <w:multiLevelType w:val="hybridMultilevel"/>
    <w:tmpl w:val="A00EDBB2"/>
    <w:lvl w:ilvl="0" w:tplc="8D544B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5E286BDB"/>
    <w:multiLevelType w:val="hybridMultilevel"/>
    <w:tmpl w:val="E4DEC162"/>
    <w:lvl w:ilvl="0" w:tplc="7FB6C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5F29649C"/>
    <w:multiLevelType w:val="hybridMultilevel"/>
    <w:tmpl w:val="F030FACA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5FB61B72"/>
    <w:multiLevelType w:val="hybridMultilevel"/>
    <w:tmpl w:val="8D6A90F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4" w15:restartNumberingAfterBreak="0">
    <w:nsid w:val="5FED5460"/>
    <w:multiLevelType w:val="hybridMultilevel"/>
    <w:tmpl w:val="4BAC76FE"/>
    <w:lvl w:ilvl="0" w:tplc="006C9A32">
      <w:start w:val="1"/>
      <w:numFmt w:val="bullet"/>
      <w:lvlText w:val=""/>
      <w:lvlJc w:val="left"/>
      <w:pPr>
        <w:ind w:left="480" w:hanging="48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65" w15:restartNumberingAfterBreak="0">
    <w:nsid w:val="649F7DD7"/>
    <w:multiLevelType w:val="hybridMultilevel"/>
    <w:tmpl w:val="E2462AA8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4AE460A"/>
    <w:multiLevelType w:val="hybridMultilevel"/>
    <w:tmpl w:val="09C05726"/>
    <w:lvl w:ilvl="0" w:tplc="8F8C51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4D1034E"/>
    <w:multiLevelType w:val="hybridMultilevel"/>
    <w:tmpl w:val="F3BC3206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C338C1"/>
    <w:multiLevelType w:val="hybridMultilevel"/>
    <w:tmpl w:val="25E63610"/>
    <w:lvl w:ilvl="0" w:tplc="D414A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679811CD"/>
    <w:multiLevelType w:val="hybridMultilevel"/>
    <w:tmpl w:val="39003070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688924A6"/>
    <w:multiLevelType w:val="hybridMultilevel"/>
    <w:tmpl w:val="6340F760"/>
    <w:lvl w:ilvl="0" w:tplc="74EAA83A">
      <w:start w:val="5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71" w15:restartNumberingAfterBreak="0">
    <w:nsid w:val="69565E14"/>
    <w:multiLevelType w:val="hybridMultilevel"/>
    <w:tmpl w:val="DC122560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9B0658E"/>
    <w:multiLevelType w:val="hybridMultilevel"/>
    <w:tmpl w:val="5F500644"/>
    <w:lvl w:ilvl="0" w:tplc="D84A506A">
      <w:start w:val="6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3" w15:restartNumberingAfterBreak="0">
    <w:nsid w:val="6A4240D3"/>
    <w:multiLevelType w:val="hybridMultilevel"/>
    <w:tmpl w:val="422842A4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AF50E3F"/>
    <w:multiLevelType w:val="hybridMultilevel"/>
    <w:tmpl w:val="83A23C5A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BDC2897"/>
    <w:multiLevelType w:val="hybridMultilevel"/>
    <w:tmpl w:val="5A3C036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6BF315E4"/>
    <w:multiLevelType w:val="hybridMultilevel"/>
    <w:tmpl w:val="C0DE7C62"/>
    <w:lvl w:ilvl="0" w:tplc="A344E2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6ED64E24"/>
    <w:multiLevelType w:val="hybridMultilevel"/>
    <w:tmpl w:val="10ACFB56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21D063A"/>
    <w:multiLevelType w:val="hybridMultilevel"/>
    <w:tmpl w:val="1A241732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74CC1A06"/>
    <w:multiLevelType w:val="hybridMultilevel"/>
    <w:tmpl w:val="EC7606BA"/>
    <w:lvl w:ilvl="0" w:tplc="0E0A0DC0">
      <w:start w:val="6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0" w15:restartNumberingAfterBreak="0">
    <w:nsid w:val="7B3B4922"/>
    <w:multiLevelType w:val="hybridMultilevel"/>
    <w:tmpl w:val="26E0B2BE"/>
    <w:lvl w:ilvl="0" w:tplc="006C9A32">
      <w:start w:val="1"/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81" w15:restartNumberingAfterBreak="0">
    <w:nsid w:val="7BBF1602"/>
    <w:multiLevelType w:val="hybridMultilevel"/>
    <w:tmpl w:val="FE6C3096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E7B14CB"/>
    <w:multiLevelType w:val="hybridMultilevel"/>
    <w:tmpl w:val="C8749474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1830783">
    <w:abstractNumId w:val="53"/>
  </w:num>
  <w:num w:numId="2" w16cid:durableId="536620124">
    <w:abstractNumId w:val="9"/>
  </w:num>
  <w:num w:numId="3" w16cid:durableId="1332681480">
    <w:abstractNumId w:val="41"/>
  </w:num>
  <w:num w:numId="4" w16cid:durableId="861437434">
    <w:abstractNumId w:val="58"/>
  </w:num>
  <w:num w:numId="5" w16cid:durableId="1841969054">
    <w:abstractNumId w:val="17"/>
  </w:num>
  <w:num w:numId="6" w16cid:durableId="468402183">
    <w:abstractNumId w:val="66"/>
  </w:num>
  <w:num w:numId="7" w16cid:durableId="1217930847">
    <w:abstractNumId w:val="6"/>
  </w:num>
  <w:num w:numId="8" w16cid:durableId="895776795">
    <w:abstractNumId w:val="76"/>
  </w:num>
  <w:num w:numId="9" w16cid:durableId="1598754782">
    <w:abstractNumId w:val="0"/>
  </w:num>
  <w:num w:numId="10" w16cid:durableId="351033463">
    <w:abstractNumId w:val="57"/>
  </w:num>
  <w:num w:numId="11" w16cid:durableId="554124534">
    <w:abstractNumId w:val="38"/>
  </w:num>
  <w:num w:numId="12" w16cid:durableId="986008744">
    <w:abstractNumId w:val="61"/>
  </w:num>
  <w:num w:numId="13" w16cid:durableId="117071916">
    <w:abstractNumId w:val="24"/>
  </w:num>
  <w:num w:numId="14" w16cid:durableId="148789718">
    <w:abstractNumId w:val="72"/>
  </w:num>
  <w:num w:numId="15" w16cid:durableId="1242372463">
    <w:abstractNumId w:val="30"/>
  </w:num>
  <w:num w:numId="16" w16cid:durableId="1382485981">
    <w:abstractNumId w:val="79"/>
  </w:num>
  <w:num w:numId="17" w16cid:durableId="1550413944">
    <w:abstractNumId w:val="68"/>
  </w:num>
  <w:num w:numId="18" w16cid:durableId="1658218411">
    <w:abstractNumId w:val="33"/>
  </w:num>
  <w:num w:numId="19" w16cid:durableId="384716047">
    <w:abstractNumId w:val="80"/>
  </w:num>
  <w:num w:numId="20" w16cid:durableId="1937712402">
    <w:abstractNumId w:val="2"/>
  </w:num>
  <w:num w:numId="21" w16cid:durableId="1906140699">
    <w:abstractNumId w:val="16"/>
  </w:num>
  <w:num w:numId="22" w16cid:durableId="1306086428">
    <w:abstractNumId w:val="35"/>
  </w:num>
  <w:num w:numId="23" w16cid:durableId="1398363325">
    <w:abstractNumId w:val="70"/>
  </w:num>
  <w:num w:numId="24" w16cid:durableId="1294481372">
    <w:abstractNumId w:val="5"/>
  </w:num>
  <w:num w:numId="25" w16cid:durableId="710954643">
    <w:abstractNumId w:val="34"/>
  </w:num>
  <w:num w:numId="26" w16cid:durableId="489444705">
    <w:abstractNumId w:val="64"/>
  </w:num>
  <w:num w:numId="27" w16cid:durableId="2087650695">
    <w:abstractNumId w:val="45"/>
  </w:num>
  <w:num w:numId="28" w16cid:durableId="1443037831">
    <w:abstractNumId w:val="52"/>
  </w:num>
  <w:num w:numId="29" w16cid:durableId="356851381">
    <w:abstractNumId w:val="47"/>
  </w:num>
  <w:num w:numId="30" w16cid:durableId="72314401">
    <w:abstractNumId w:val="29"/>
  </w:num>
  <w:num w:numId="31" w16cid:durableId="243033869">
    <w:abstractNumId w:val="26"/>
  </w:num>
  <w:num w:numId="32" w16cid:durableId="1624338930">
    <w:abstractNumId w:val="75"/>
  </w:num>
  <w:num w:numId="33" w16cid:durableId="1349287619">
    <w:abstractNumId w:val="60"/>
  </w:num>
  <w:num w:numId="34" w16cid:durableId="479537398">
    <w:abstractNumId w:val="48"/>
  </w:num>
  <w:num w:numId="35" w16cid:durableId="1599557492">
    <w:abstractNumId w:val="19"/>
  </w:num>
  <w:num w:numId="36" w16cid:durableId="1310094719">
    <w:abstractNumId w:val="13"/>
  </w:num>
  <w:num w:numId="37" w16cid:durableId="113252966">
    <w:abstractNumId w:val="44"/>
  </w:num>
  <w:num w:numId="38" w16cid:durableId="511381294">
    <w:abstractNumId w:val="4"/>
  </w:num>
  <w:num w:numId="39" w16cid:durableId="2110587256">
    <w:abstractNumId w:val="1"/>
  </w:num>
  <w:num w:numId="40" w16cid:durableId="1758790407">
    <w:abstractNumId w:val="59"/>
  </w:num>
  <w:num w:numId="41" w16cid:durableId="368267837">
    <w:abstractNumId w:val="49"/>
  </w:num>
  <w:num w:numId="42" w16cid:durableId="1881824007">
    <w:abstractNumId w:val="27"/>
  </w:num>
  <w:num w:numId="43" w16cid:durableId="398987653">
    <w:abstractNumId w:val="25"/>
  </w:num>
  <w:num w:numId="44" w16cid:durableId="1361737040">
    <w:abstractNumId w:val="42"/>
  </w:num>
  <w:num w:numId="45" w16cid:durableId="927274945">
    <w:abstractNumId w:val="31"/>
  </w:num>
  <w:num w:numId="46" w16cid:durableId="317345072">
    <w:abstractNumId w:val="7"/>
  </w:num>
  <w:num w:numId="47" w16cid:durableId="876087814">
    <w:abstractNumId w:val="54"/>
  </w:num>
  <w:num w:numId="48" w16cid:durableId="674648847">
    <w:abstractNumId w:val="12"/>
  </w:num>
  <w:num w:numId="49" w16cid:durableId="1430663782">
    <w:abstractNumId w:val="32"/>
  </w:num>
  <w:num w:numId="50" w16cid:durableId="1443301796">
    <w:abstractNumId w:val="8"/>
  </w:num>
  <w:num w:numId="51" w16cid:durableId="176045135">
    <w:abstractNumId w:val="36"/>
  </w:num>
  <w:num w:numId="52" w16cid:durableId="1597441471">
    <w:abstractNumId w:val="28"/>
  </w:num>
  <w:num w:numId="53" w16cid:durableId="1960839343">
    <w:abstractNumId w:val="23"/>
  </w:num>
  <w:num w:numId="54" w16cid:durableId="1639796850">
    <w:abstractNumId w:val="63"/>
  </w:num>
  <w:num w:numId="55" w16cid:durableId="36399818">
    <w:abstractNumId w:val="15"/>
  </w:num>
  <w:num w:numId="56" w16cid:durableId="202669228">
    <w:abstractNumId w:val="18"/>
  </w:num>
  <w:num w:numId="57" w16cid:durableId="20790275">
    <w:abstractNumId w:val="10"/>
  </w:num>
  <w:num w:numId="58" w16cid:durableId="1216315160">
    <w:abstractNumId w:val="82"/>
  </w:num>
  <w:num w:numId="59" w16cid:durableId="1166290174">
    <w:abstractNumId w:val="46"/>
  </w:num>
  <w:num w:numId="60" w16cid:durableId="729883741">
    <w:abstractNumId w:val="43"/>
  </w:num>
  <w:num w:numId="61" w16cid:durableId="1297174781">
    <w:abstractNumId w:val="37"/>
  </w:num>
  <w:num w:numId="62" w16cid:durableId="911936181">
    <w:abstractNumId w:val="67"/>
  </w:num>
  <w:num w:numId="63" w16cid:durableId="645626810">
    <w:abstractNumId w:val="55"/>
  </w:num>
  <w:num w:numId="64" w16cid:durableId="762338389">
    <w:abstractNumId w:val="73"/>
  </w:num>
  <w:num w:numId="65" w16cid:durableId="1322003494">
    <w:abstractNumId w:val="71"/>
  </w:num>
  <w:num w:numId="66" w16cid:durableId="243224166">
    <w:abstractNumId w:val="69"/>
  </w:num>
  <w:num w:numId="67" w16cid:durableId="1987465577">
    <w:abstractNumId w:val="62"/>
  </w:num>
  <w:num w:numId="68" w16cid:durableId="1130634370">
    <w:abstractNumId w:val="65"/>
  </w:num>
  <w:num w:numId="69" w16cid:durableId="1856110726">
    <w:abstractNumId w:val="39"/>
  </w:num>
  <w:num w:numId="70" w16cid:durableId="582761172">
    <w:abstractNumId w:val="20"/>
  </w:num>
  <w:num w:numId="71" w16cid:durableId="215549631">
    <w:abstractNumId w:val="78"/>
  </w:num>
  <w:num w:numId="72" w16cid:durableId="1277978820">
    <w:abstractNumId w:val="3"/>
  </w:num>
  <w:num w:numId="73" w16cid:durableId="26031062">
    <w:abstractNumId w:val="51"/>
  </w:num>
  <w:num w:numId="74" w16cid:durableId="1672680520">
    <w:abstractNumId w:val="56"/>
  </w:num>
  <w:num w:numId="75" w16cid:durableId="132606426">
    <w:abstractNumId w:val="11"/>
  </w:num>
  <w:num w:numId="76" w16cid:durableId="1585450653">
    <w:abstractNumId w:val="40"/>
  </w:num>
  <w:num w:numId="77" w16cid:durableId="1793477636">
    <w:abstractNumId w:val="77"/>
  </w:num>
  <w:num w:numId="78" w16cid:durableId="822231968">
    <w:abstractNumId w:val="14"/>
  </w:num>
  <w:num w:numId="79" w16cid:durableId="1162815109">
    <w:abstractNumId w:val="81"/>
  </w:num>
  <w:num w:numId="80" w16cid:durableId="477067730">
    <w:abstractNumId w:val="50"/>
  </w:num>
  <w:num w:numId="81" w16cid:durableId="1734549539">
    <w:abstractNumId w:val="21"/>
  </w:num>
  <w:num w:numId="82" w16cid:durableId="1183519814">
    <w:abstractNumId w:val="74"/>
  </w:num>
  <w:num w:numId="83" w16cid:durableId="543980699">
    <w:abstractNumId w:val="22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9"/>
  <w:bordersDoNotSurroundHeader/>
  <w:bordersDoNotSurroundFooter/>
  <w:proofState w:spelling="clean" w:grammar="clean"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65"/>
    <w:rsid w:val="00014985"/>
    <w:rsid w:val="00025B23"/>
    <w:rsid w:val="00025EFF"/>
    <w:rsid w:val="000328DB"/>
    <w:rsid w:val="0003513F"/>
    <w:rsid w:val="00043CD3"/>
    <w:rsid w:val="00047D66"/>
    <w:rsid w:val="00052837"/>
    <w:rsid w:val="00062093"/>
    <w:rsid w:val="00064B86"/>
    <w:rsid w:val="00064FC6"/>
    <w:rsid w:val="00072DC4"/>
    <w:rsid w:val="00080D69"/>
    <w:rsid w:val="0008285B"/>
    <w:rsid w:val="0008346F"/>
    <w:rsid w:val="000840A8"/>
    <w:rsid w:val="00084554"/>
    <w:rsid w:val="000920A1"/>
    <w:rsid w:val="00092E25"/>
    <w:rsid w:val="000A36D6"/>
    <w:rsid w:val="000A74F6"/>
    <w:rsid w:val="000B7B67"/>
    <w:rsid w:val="000C5B8E"/>
    <w:rsid w:val="000C5FF0"/>
    <w:rsid w:val="000E1344"/>
    <w:rsid w:val="000F07D9"/>
    <w:rsid w:val="000F0D41"/>
    <w:rsid w:val="000F6BFB"/>
    <w:rsid w:val="00101DE1"/>
    <w:rsid w:val="0012322B"/>
    <w:rsid w:val="00125DCB"/>
    <w:rsid w:val="00133933"/>
    <w:rsid w:val="00141DB0"/>
    <w:rsid w:val="00150556"/>
    <w:rsid w:val="00156827"/>
    <w:rsid w:val="00161F14"/>
    <w:rsid w:val="00166411"/>
    <w:rsid w:val="00177342"/>
    <w:rsid w:val="001816AC"/>
    <w:rsid w:val="001B5CD4"/>
    <w:rsid w:val="001D2C0E"/>
    <w:rsid w:val="001D645C"/>
    <w:rsid w:val="001D78A1"/>
    <w:rsid w:val="001D7E96"/>
    <w:rsid w:val="001F14B7"/>
    <w:rsid w:val="001F3111"/>
    <w:rsid w:val="002062A5"/>
    <w:rsid w:val="00221788"/>
    <w:rsid w:val="00221C56"/>
    <w:rsid w:val="00231227"/>
    <w:rsid w:val="0024592C"/>
    <w:rsid w:val="002462A8"/>
    <w:rsid w:val="002505C0"/>
    <w:rsid w:val="00257EB6"/>
    <w:rsid w:val="002615CC"/>
    <w:rsid w:val="00261C14"/>
    <w:rsid w:val="00261F82"/>
    <w:rsid w:val="002811FB"/>
    <w:rsid w:val="00291914"/>
    <w:rsid w:val="002972D6"/>
    <w:rsid w:val="002A52A0"/>
    <w:rsid w:val="002B1130"/>
    <w:rsid w:val="002B1CB9"/>
    <w:rsid w:val="002B40F4"/>
    <w:rsid w:val="002B6FD4"/>
    <w:rsid w:val="002C2D35"/>
    <w:rsid w:val="002C2DFF"/>
    <w:rsid w:val="002D6AA4"/>
    <w:rsid w:val="002F4307"/>
    <w:rsid w:val="002F48CD"/>
    <w:rsid w:val="00307B69"/>
    <w:rsid w:val="00314F8D"/>
    <w:rsid w:val="00317E65"/>
    <w:rsid w:val="00320789"/>
    <w:rsid w:val="00333B15"/>
    <w:rsid w:val="0033410C"/>
    <w:rsid w:val="00344044"/>
    <w:rsid w:val="0034406E"/>
    <w:rsid w:val="00344430"/>
    <w:rsid w:val="0035226F"/>
    <w:rsid w:val="00361427"/>
    <w:rsid w:val="00363C9A"/>
    <w:rsid w:val="003753C1"/>
    <w:rsid w:val="00381CC9"/>
    <w:rsid w:val="00382F4B"/>
    <w:rsid w:val="00386904"/>
    <w:rsid w:val="00390435"/>
    <w:rsid w:val="003A51EA"/>
    <w:rsid w:val="003B03FF"/>
    <w:rsid w:val="003B43EF"/>
    <w:rsid w:val="0040195B"/>
    <w:rsid w:val="00410280"/>
    <w:rsid w:val="00412503"/>
    <w:rsid w:val="004178E5"/>
    <w:rsid w:val="004230B5"/>
    <w:rsid w:val="00431795"/>
    <w:rsid w:val="00433E3E"/>
    <w:rsid w:val="004341B9"/>
    <w:rsid w:val="0043462E"/>
    <w:rsid w:val="00446193"/>
    <w:rsid w:val="00463DB4"/>
    <w:rsid w:val="0047039E"/>
    <w:rsid w:val="00470E84"/>
    <w:rsid w:val="00481021"/>
    <w:rsid w:val="004852B1"/>
    <w:rsid w:val="00485352"/>
    <w:rsid w:val="00492E32"/>
    <w:rsid w:val="004A025C"/>
    <w:rsid w:val="004A096E"/>
    <w:rsid w:val="004A11A1"/>
    <w:rsid w:val="004B0371"/>
    <w:rsid w:val="004B1070"/>
    <w:rsid w:val="004C27EF"/>
    <w:rsid w:val="004C3B96"/>
    <w:rsid w:val="004D1BB7"/>
    <w:rsid w:val="004D3BA2"/>
    <w:rsid w:val="004E38E1"/>
    <w:rsid w:val="004F0E22"/>
    <w:rsid w:val="004F3700"/>
    <w:rsid w:val="005165AE"/>
    <w:rsid w:val="0052097A"/>
    <w:rsid w:val="005231B4"/>
    <w:rsid w:val="00530D8B"/>
    <w:rsid w:val="00534B5F"/>
    <w:rsid w:val="0053618D"/>
    <w:rsid w:val="0053638D"/>
    <w:rsid w:val="00541BD8"/>
    <w:rsid w:val="005528EB"/>
    <w:rsid w:val="00554338"/>
    <w:rsid w:val="0055444F"/>
    <w:rsid w:val="00554B27"/>
    <w:rsid w:val="00554F4A"/>
    <w:rsid w:val="005575F7"/>
    <w:rsid w:val="005605FA"/>
    <w:rsid w:val="00560B24"/>
    <w:rsid w:val="00564037"/>
    <w:rsid w:val="00565B23"/>
    <w:rsid w:val="005709FD"/>
    <w:rsid w:val="0058230D"/>
    <w:rsid w:val="00584384"/>
    <w:rsid w:val="005857AF"/>
    <w:rsid w:val="00586026"/>
    <w:rsid w:val="005C01E5"/>
    <w:rsid w:val="005C1D7D"/>
    <w:rsid w:val="005D0718"/>
    <w:rsid w:val="005D7A44"/>
    <w:rsid w:val="005E37D7"/>
    <w:rsid w:val="005F14A1"/>
    <w:rsid w:val="005F2B3F"/>
    <w:rsid w:val="005F501C"/>
    <w:rsid w:val="00604AA2"/>
    <w:rsid w:val="00630D7F"/>
    <w:rsid w:val="0063417A"/>
    <w:rsid w:val="00651E2C"/>
    <w:rsid w:val="00653663"/>
    <w:rsid w:val="00655AF8"/>
    <w:rsid w:val="0067181E"/>
    <w:rsid w:val="00684A82"/>
    <w:rsid w:val="00686CAD"/>
    <w:rsid w:val="00692D62"/>
    <w:rsid w:val="00696AF7"/>
    <w:rsid w:val="006A4D59"/>
    <w:rsid w:val="006A5418"/>
    <w:rsid w:val="006C0A91"/>
    <w:rsid w:val="006C0CD1"/>
    <w:rsid w:val="006D2FBA"/>
    <w:rsid w:val="006D6B7E"/>
    <w:rsid w:val="006E38A3"/>
    <w:rsid w:val="006F3E17"/>
    <w:rsid w:val="006F53EE"/>
    <w:rsid w:val="00701A35"/>
    <w:rsid w:val="00722C86"/>
    <w:rsid w:val="007317C9"/>
    <w:rsid w:val="00733866"/>
    <w:rsid w:val="00740A65"/>
    <w:rsid w:val="00747ED7"/>
    <w:rsid w:val="00764B76"/>
    <w:rsid w:val="00782B7B"/>
    <w:rsid w:val="00786F6C"/>
    <w:rsid w:val="00793C42"/>
    <w:rsid w:val="00793D53"/>
    <w:rsid w:val="007A07B7"/>
    <w:rsid w:val="007A12AB"/>
    <w:rsid w:val="007A4D2A"/>
    <w:rsid w:val="007B2B31"/>
    <w:rsid w:val="007B7439"/>
    <w:rsid w:val="007D4552"/>
    <w:rsid w:val="007D4C41"/>
    <w:rsid w:val="007E5670"/>
    <w:rsid w:val="007E6CDD"/>
    <w:rsid w:val="007F1BDF"/>
    <w:rsid w:val="007F57AC"/>
    <w:rsid w:val="00805B7A"/>
    <w:rsid w:val="00806E51"/>
    <w:rsid w:val="0080707C"/>
    <w:rsid w:val="00817285"/>
    <w:rsid w:val="00821541"/>
    <w:rsid w:val="008232C8"/>
    <w:rsid w:val="008322F4"/>
    <w:rsid w:val="00841574"/>
    <w:rsid w:val="00845DF4"/>
    <w:rsid w:val="008769F5"/>
    <w:rsid w:val="0089169E"/>
    <w:rsid w:val="0089316C"/>
    <w:rsid w:val="008A30AD"/>
    <w:rsid w:val="008A36D6"/>
    <w:rsid w:val="008A53F3"/>
    <w:rsid w:val="008B1EC8"/>
    <w:rsid w:val="008C3541"/>
    <w:rsid w:val="008D36CB"/>
    <w:rsid w:val="008E0874"/>
    <w:rsid w:val="008E72D5"/>
    <w:rsid w:val="008E7569"/>
    <w:rsid w:val="008E784A"/>
    <w:rsid w:val="008F0604"/>
    <w:rsid w:val="00903F9C"/>
    <w:rsid w:val="00906608"/>
    <w:rsid w:val="009265D3"/>
    <w:rsid w:val="00934962"/>
    <w:rsid w:val="0095150C"/>
    <w:rsid w:val="009625B8"/>
    <w:rsid w:val="0096423E"/>
    <w:rsid w:val="009778CA"/>
    <w:rsid w:val="009934FA"/>
    <w:rsid w:val="00996024"/>
    <w:rsid w:val="009A6700"/>
    <w:rsid w:val="009A7273"/>
    <w:rsid w:val="009B3AB3"/>
    <w:rsid w:val="009B6D9F"/>
    <w:rsid w:val="009B6EC4"/>
    <w:rsid w:val="009C614C"/>
    <w:rsid w:val="009C64FE"/>
    <w:rsid w:val="009D4F32"/>
    <w:rsid w:val="009E4069"/>
    <w:rsid w:val="00A079BF"/>
    <w:rsid w:val="00A116C8"/>
    <w:rsid w:val="00A12F4B"/>
    <w:rsid w:val="00A237FC"/>
    <w:rsid w:val="00A239DF"/>
    <w:rsid w:val="00A33F39"/>
    <w:rsid w:val="00A43822"/>
    <w:rsid w:val="00A44303"/>
    <w:rsid w:val="00A45DA8"/>
    <w:rsid w:val="00A46340"/>
    <w:rsid w:val="00A47C77"/>
    <w:rsid w:val="00A566A6"/>
    <w:rsid w:val="00A608AC"/>
    <w:rsid w:val="00A65A30"/>
    <w:rsid w:val="00A70AD6"/>
    <w:rsid w:val="00A73FE9"/>
    <w:rsid w:val="00A80A46"/>
    <w:rsid w:val="00A90BCD"/>
    <w:rsid w:val="00A91EEB"/>
    <w:rsid w:val="00A923FB"/>
    <w:rsid w:val="00AA75D0"/>
    <w:rsid w:val="00AB0177"/>
    <w:rsid w:val="00AB096D"/>
    <w:rsid w:val="00AB31E3"/>
    <w:rsid w:val="00AC0E39"/>
    <w:rsid w:val="00AC46DE"/>
    <w:rsid w:val="00AD398B"/>
    <w:rsid w:val="00AD42E9"/>
    <w:rsid w:val="00AD78D6"/>
    <w:rsid w:val="00AF03EC"/>
    <w:rsid w:val="00B130C4"/>
    <w:rsid w:val="00B1502D"/>
    <w:rsid w:val="00B257DC"/>
    <w:rsid w:val="00B27B0F"/>
    <w:rsid w:val="00B3068E"/>
    <w:rsid w:val="00B45FBA"/>
    <w:rsid w:val="00B57855"/>
    <w:rsid w:val="00B713B7"/>
    <w:rsid w:val="00B81DE2"/>
    <w:rsid w:val="00B8663E"/>
    <w:rsid w:val="00B87A0F"/>
    <w:rsid w:val="00B90DA4"/>
    <w:rsid w:val="00BA04DF"/>
    <w:rsid w:val="00BA457B"/>
    <w:rsid w:val="00BB0062"/>
    <w:rsid w:val="00BB16EC"/>
    <w:rsid w:val="00BB3437"/>
    <w:rsid w:val="00BC2967"/>
    <w:rsid w:val="00BC3EB5"/>
    <w:rsid w:val="00BC7D4C"/>
    <w:rsid w:val="00BD02E4"/>
    <w:rsid w:val="00BD1745"/>
    <w:rsid w:val="00BD2AFA"/>
    <w:rsid w:val="00BD4C45"/>
    <w:rsid w:val="00BE10AD"/>
    <w:rsid w:val="00BE60AA"/>
    <w:rsid w:val="00BF6CF7"/>
    <w:rsid w:val="00C10A79"/>
    <w:rsid w:val="00C14312"/>
    <w:rsid w:val="00C46C73"/>
    <w:rsid w:val="00C51414"/>
    <w:rsid w:val="00C64910"/>
    <w:rsid w:val="00C64AA6"/>
    <w:rsid w:val="00C7296C"/>
    <w:rsid w:val="00C7487C"/>
    <w:rsid w:val="00C75483"/>
    <w:rsid w:val="00C80D38"/>
    <w:rsid w:val="00C877E0"/>
    <w:rsid w:val="00C90024"/>
    <w:rsid w:val="00C900C0"/>
    <w:rsid w:val="00C93031"/>
    <w:rsid w:val="00C95831"/>
    <w:rsid w:val="00C968E1"/>
    <w:rsid w:val="00CA0722"/>
    <w:rsid w:val="00CA0D44"/>
    <w:rsid w:val="00CA292F"/>
    <w:rsid w:val="00CA6353"/>
    <w:rsid w:val="00CB181E"/>
    <w:rsid w:val="00CC6496"/>
    <w:rsid w:val="00CE187F"/>
    <w:rsid w:val="00CE5ED4"/>
    <w:rsid w:val="00CF01A2"/>
    <w:rsid w:val="00CF65B0"/>
    <w:rsid w:val="00D11496"/>
    <w:rsid w:val="00D22427"/>
    <w:rsid w:val="00D22734"/>
    <w:rsid w:val="00D246AC"/>
    <w:rsid w:val="00D26D75"/>
    <w:rsid w:val="00D333F8"/>
    <w:rsid w:val="00D33659"/>
    <w:rsid w:val="00D36CB9"/>
    <w:rsid w:val="00D437D2"/>
    <w:rsid w:val="00D51AA5"/>
    <w:rsid w:val="00D60D50"/>
    <w:rsid w:val="00D62103"/>
    <w:rsid w:val="00D62FE5"/>
    <w:rsid w:val="00D67904"/>
    <w:rsid w:val="00D873EC"/>
    <w:rsid w:val="00D97DE9"/>
    <w:rsid w:val="00DA03F4"/>
    <w:rsid w:val="00DA0F22"/>
    <w:rsid w:val="00DA59D3"/>
    <w:rsid w:val="00DB2121"/>
    <w:rsid w:val="00DC4D44"/>
    <w:rsid w:val="00DC5C41"/>
    <w:rsid w:val="00DD2F36"/>
    <w:rsid w:val="00DF3530"/>
    <w:rsid w:val="00DF3B59"/>
    <w:rsid w:val="00DF3BB1"/>
    <w:rsid w:val="00DF4FAC"/>
    <w:rsid w:val="00E07076"/>
    <w:rsid w:val="00E10EBD"/>
    <w:rsid w:val="00E14BCC"/>
    <w:rsid w:val="00E26378"/>
    <w:rsid w:val="00E51534"/>
    <w:rsid w:val="00E564DE"/>
    <w:rsid w:val="00E5692B"/>
    <w:rsid w:val="00E578B5"/>
    <w:rsid w:val="00E608F2"/>
    <w:rsid w:val="00E62625"/>
    <w:rsid w:val="00E63AA5"/>
    <w:rsid w:val="00E75999"/>
    <w:rsid w:val="00E76604"/>
    <w:rsid w:val="00EA093C"/>
    <w:rsid w:val="00EA2315"/>
    <w:rsid w:val="00EC0FD3"/>
    <w:rsid w:val="00EC63E7"/>
    <w:rsid w:val="00ED0B84"/>
    <w:rsid w:val="00ED183B"/>
    <w:rsid w:val="00ED6FF5"/>
    <w:rsid w:val="00EE0169"/>
    <w:rsid w:val="00EE3BC9"/>
    <w:rsid w:val="00EF139D"/>
    <w:rsid w:val="00EF5F06"/>
    <w:rsid w:val="00F06F08"/>
    <w:rsid w:val="00F17D7F"/>
    <w:rsid w:val="00F22201"/>
    <w:rsid w:val="00F23766"/>
    <w:rsid w:val="00F238AC"/>
    <w:rsid w:val="00F24A62"/>
    <w:rsid w:val="00F27DE5"/>
    <w:rsid w:val="00F35606"/>
    <w:rsid w:val="00F42250"/>
    <w:rsid w:val="00F43428"/>
    <w:rsid w:val="00F43762"/>
    <w:rsid w:val="00F43864"/>
    <w:rsid w:val="00F4570F"/>
    <w:rsid w:val="00F52FA8"/>
    <w:rsid w:val="00F61F45"/>
    <w:rsid w:val="00F66168"/>
    <w:rsid w:val="00F77906"/>
    <w:rsid w:val="00F817B0"/>
    <w:rsid w:val="00F82E8C"/>
    <w:rsid w:val="00FA7438"/>
    <w:rsid w:val="00FD2B69"/>
    <w:rsid w:val="00FD76FD"/>
    <w:rsid w:val="00FE4BE1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17DA8"/>
  <w15:chartTrackingRefBased/>
  <w15:docId w15:val="{4CF57EC5-8DEC-0C4A-92E3-EF0EA927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5CC"/>
    <w:pPr>
      <w:widowControl w:val="0"/>
    </w:pPr>
  </w:style>
  <w:style w:type="paragraph" w:styleId="Heading2">
    <w:name w:val="heading 2"/>
    <w:basedOn w:val="Normal"/>
    <w:next w:val="Normal"/>
    <w:link w:val="Heading2Char"/>
    <w:qFormat/>
    <w:rsid w:val="00125DCB"/>
    <w:pPr>
      <w:keepNext/>
      <w:jc w:val="center"/>
      <w:outlineLvl w:val="1"/>
    </w:pPr>
    <w:rPr>
      <w:rFonts w:ascii="Times New Roman" w:eastAsia="PMingLiU" w:hAnsi="Times New Roman" w:cs="Times New Roman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1344"/>
    <w:rPr>
      <w:rFonts w:eastAsia="Microsoft JhengHei UI"/>
      <w:kern w:val="0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E1344"/>
    <w:rPr>
      <w:rFonts w:eastAsia="Microsoft JhengHei UI"/>
      <w:kern w:val="0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134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1344"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E1344"/>
  </w:style>
  <w:style w:type="paragraph" w:styleId="ListParagraph">
    <w:name w:val="List Paragraph"/>
    <w:basedOn w:val="Normal"/>
    <w:uiPriority w:val="34"/>
    <w:qFormat/>
    <w:rsid w:val="00FE4BE1"/>
    <w:pPr>
      <w:ind w:left="720"/>
      <w:contextualSpacing/>
    </w:pPr>
  </w:style>
  <w:style w:type="table" w:styleId="TableGrid">
    <w:name w:val="Table Grid"/>
    <w:basedOn w:val="TableNormal"/>
    <w:uiPriority w:val="39"/>
    <w:rsid w:val="00FE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62A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2A8"/>
    <w:rPr>
      <w:rFonts w:ascii="Times New Roman" w:hAnsi="Times New Roman" w:cs="Times New Roman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E626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6D9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paragraph" w:styleId="CommentText">
    <w:name w:val="annotation text"/>
    <w:basedOn w:val="Normal"/>
    <w:link w:val="CommentTextChar"/>
    <w:semiHidden/>
    <w:rsid w:val="005605FA"/>
    <w:rPr>
      <w:rFonts w:ascii="Times New Roman" w:eastAsia="PMingLiU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605FA"/>
    <w:rPr>
      <w:rFonts w:ascii="Times New Roman" w:eastAsia="PMingLiU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125DCB"/>
    <w:rPr>
      <w:rFonts w:ascii="Times New Roman" w:eastAsia="PMingLiU" w:hAnsi="Times New Roman" w:cs="Times New Roman"/>
      <w:sz w:val="20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7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0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61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0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56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2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9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7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73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50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arson/Dropbox/Econ/Carson_Aggregate%20Record/12.%20Chinese%20and%20English%20Econ%20Materials/DSE%20Notes/Chapter%206%20Factor%20of%20Production_notes4.0%20(TBC)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222E2-5518-6D41-B4A8-3D4CF3D02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Chapter 6 Factor of Production_notes4.0 (TBC).dotx</Template>
  <TotalTime>27</TotalTime>
  <Pages>28</Pages>
  <Words>3011</Words>
  <Characters>17168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Economy Concept</vt:lpstr>
    </vt:vector>
  </TitlesOfParts>
  <Company/>
  <LinksUpToDate>false</LinksUpToDate>
  <CharactersWithSpaces>20139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Economy Concept</dc:title>
  <dc:subject>Chapter 1</dc:subject>
  <dc:creator>Microsoft Office 使用者</dc:creator>
  <cp:keywords/>
  <dc:description/>
  <cp:lastModifiedBy>Chun Kai MA</cp:lastModifiedBy>
  <cp:revision>12</cp:revision>
  <cp:lastPrinted>2024-06-16T12:25:00Z</cp:lastPrinted>
  <dcterms:created xsi:type="dcterms:W3CDTF">2024-07-13T13:18:00Z</dcterms:created>
  <dcterms:modified xsi:type="dcterms:W3CDTF">2024-10-26T04:19:00Z</dcterms:modified>
</cp:coreProperties>
</file>